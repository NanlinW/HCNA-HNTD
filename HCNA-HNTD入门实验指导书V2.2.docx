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BC0380" w14:textId="77777777" w:rsidR="00DB2A39" w:rsidRPr="00DB2A39" w:rsidRDefault="002615A9" w:rsidP="00DB2A39">
      <w:pPr>
        <w:widowControl w:val="0"/>
        <w:tabs>
          <w:tab w:val="left" w:pos="1644"/>
        </w:tabs>
        <w:topLinePunct w:val="0"/>
        <w:autoSpaceDE w:val="0"/>
        <w:autoSpaceDN w:val="0"/>
        <w:snapToGrid/>
        <w:spacing w:before="312" w:after="120" w:line="360" w:lineRule="auto"/>
        <w:ind w:left="0"/>
        <w:jc w:val="center"/>
        <w:rPr>
          <w:rFonts w:ascii="Arial" w:hAnsi="Arial" w:cs="Times New Roman"/>
          <w:b/>
          <w:kern w:val="0"/>
          <w:sz w:val="52"/>
          <w:szCs w:val="20"/>
        </w:rPr>
      </w:pPr>
      <w:bookmarkStart w:id="0" w:name="_Toc311634527"/>
      <w:bookmarkStart w:id="1" w:name="_Toc376167714"/>
      <w:bookmarkStart w:id="2" w:name="_Toc376167713"/>
      <w:r>
        <w:rPr>
          <w:rFonts w:ascii="Arial" w:hAnsi="Arial" w:cs="Times New Roman"/>
          <w:b/>
          <w:noProof/>
          <w:kern w:val="0"/>
          <w:sz w:val="52"/>
          <w:szCs w:val="20"/>
        </w:rPr>
        <w:pict w14:anchorId="61C78C0C">
          <v:shapetype id="_x0000_t74" coordsize="21600,21600" o:spt="74"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gradientshapeok="t" o:connecttype="custom" o:connectlocs="10860,2187;2928,10800;10860,21600;18672,10800" o:connectangles="270,180,90,0" textboxrect="5037,2277,16557,13677"/>
          </v:shapetype>
          <v:shape id="DtsShapeName" o:spid="_x0000_s1063" type="#_x0000_t74" alt="5@C98CD8364@5092941265D@92D6DG1B09=C8V9=C8VE@U@BNL,3F53BIHO@]k37438!!!!@5E1361110E71D911B6110E71D911B6!!!!!!!!!!!!!!!!!!!!!!!!!!!!!!!!!!!!!!!!!!!!!!!!!!!!89E8;89E8;K11041338@!!BIHO@]k110413381@5E14101134C23DD2E610,IBE@躲络/110/ulq!!!!!!!!!!!!!!!!!!!!!!!!!!!!!!!!!!!!!!!!!!!!!!!!!!!!!!!!!!!!!!!!!!!!!!!!!!!!!!!!!!!!!!!!!!!!!!!!!!!!!!!!!!!!!!!!!!!!!!!!!!!!!!!!!!!!!!!!!!!!!!!!!!!!!!!!!!!!!!!!!!!!!!!!!!!!!!!!!!!!!!!!!!!!!!!!!!!!!!!!!!!!!!!!!!!!!!!!!!!!!!!!!!!!!!!!!!!!!!!!!!!!!!!!!!!!!!!!!!!!!!!!!!!!!!!!!!!!!!!!!!!!!!!!!!!!!!!!!!!!!!!!!!!!!!!!!!!!!!!!!!!!!!!!!!!!!!!!!!!!!!!!!!!!!!!!!!!!!!!!!!!!!!!!!!!!!!!!!!!!!!!!!!!!!!!!!!!!!!!!!!!!!!!!!!!!!!!!!!!!!!!!!!!!!!!!!!!!!!!!!!!!!!!!!!!!!!!!!!!!!!!!!!!!!!!!!!!!!!!!!!!!!!!!!!!!!!!!!!!!!!!!!!!!!!!!!!!!!!!!!!!!!!!!!!!!!!!!!!!!!!!!!!!!!!!!!!!!!!!!!!!!!!!!!!!!!!!!!!!!!!!!!!!!!!!!!!!!!!!!!!!!!!!!!!!!!!!!!!!!!!!!!!!!!!!!!!!!!!!!!!!!!!!!!!!!!!!!!!!!!!!!!!!!!!!!!!!!!!!!!!!!!!!!!!!!!!!!!!!!!!!!!!!!!!!!!!!!!!!!!!!!!!!!!!!!!!!!!!!!!!!!!!!!!!!!!!!!!!!!!!!!!!!!!!!!!!!!!!!!!!!!!!!!!!!!!!!!!!!!!!!!!!!!!!!!!!!!!!!!!!!!!!!!!!!!!!!!!!!!!!!!!!!!!!!!!!!!!!!!!!!!!!!!!!!!!!!!!!!!!!!!!!!!!!!!!!!!!!!!!!!!!!!!!!!!!!!!!!!!!!!!!!!!!!!!!!!!!!!!!!!!!!!!!!!!!!!!!!!!!!!!!!!!!!!!!!!!!!!!!!!!!!!!!!!!!!!!!!!!!!!!!!!!!!!!!!!!!!!!!!!!!!!!!!!!!!!!!!!!!!!!!!!!!!!!!!!!!!!!!!!!!!!!!!!!!!!!!!!!!!!!!!!!!!!!!!!!!!!!!!!!!!!!!!!!!!!!!!!!!!!!!!!!!!!!!!!!!!!!!!!!!!!!!!!!!!!!!!!!!!!!!!!!!!!!!!!!!!!!!!!!!!!!!!!!!!!!!!!!!!!!!!!!!!!!!!!!!!!!!!!!!!!!!!!!!!!!!!!!!!!!!!!!!!!!!!!!!!!!!!!!!!!!!!!!!!!!!!!!!!!!!!!!!!!!!!!!!!!!!!!!!!!!!!!!!!!!!!!!!!!!!!!!!!!!!!!!!!!!!!!!!!!!!!!!!!!!!!!!!!!!!!!!!!!!!!!!!!!!!!!!!!!!!!!!!!!!!!!!!!!!!!!!!!!!!!!!!!!!!!!!!!!!!!!!!!!!!!!!!!!!!!!!!!!!!!!!!!!!!!!!!!!!!!!!!!!!!!!!!!!!!!!!!!!!!!!!!!!!!!!!!!!!!!!!!!!!!!!!!!!!!!!!!!!!!!!!!!!!!!!!!!!!!!!!!!!!!!!!!!!!!!!!!!!!!!!!!!!!!!!!!!!!!!!!!!!!!!!!!!!!!!!!!!!!!!!!!!!!!!!!!!!!!!!!!!!!!!!!!!!!!!!!!!!!!!!!!!!!!!!!!!!!!!!!!!!!!!!!!!!!!!!!!!!!!!!!!!!!!!!!!!!!!!!!!!!!!!!!!!!!!!!!!!!!!!!!!!!!!!!!!!!!!!!!!!!!!!!!!!!!!!!!!!!!!!!!!!!!!!!!!!!!!!!!!!!!!!!!!!!!!!!!!!!!!!!!!!!!!!!!!!!!!!!!!!!!!!!!!!!!!!!!!!!!!!!!!!!!!!!!!!!!!!!!!!!!!!!!!!!!!!!!!!!!!!!!!!!!!!!!!!!!!!!!!!!!!!!!!!!!!!!!!!!!!!!!!!!!!!!!!!!!!!!!!!!!!!!!!!!!!!!!!!!!!!!!!!!!!!!!!!!!!!!!!!!!!!!!!!!!!!!!!!!!!!!!!!!!!!!!!!!!!!!!!!!!!!!!!!!!!!!!!!!!!!!!!!!!!!!!!!!!!!!!!!!!!!!!!!!!!!!!!!!!!!!!!!!!!!!!!!!!!!!!!!!!!!!!!!!!!!!!!!!!!!!!!!!!!!!!!!!!!!!!!!!!!!!!!!!!!!!!!!!!!!!!!!!!!!!!!!!!!!!!!!!!!!!!!!!!!!!!!!!!!!!!!!!!!!!1!1" style="position:absolute;left:0;text-align:left;margin-left:0;margin-top:0;width:.05pt;height:.05pt;z-index:251656704;visibility:hidden">
            <w10:anchorlock/>
          </v:shape>
        </w:pict>
      </w:r>
    </w:p>
    <w:p w14:paraId="15DF08DD" w14:textId="77777777" w:rsidR="00DB2A39" w:rsidRPr="00DB2A39" w:rsidRDefault="00DB2A39" w:rsidP="004023ED">
      <w:pPr>
        <w:widowControl w:val="0"/>
        <w:topLinePunct w:val="0"/>
        <w:autoSpaceDE w:val="0"/>
        <w:autoSpaceDN w:val="0"/>
        <w:snapToGrid/>
        <w:spacing w:before="0" w:after="0" w:line="360" w:lineRule="auto"/>
        <w:ind w:left="0"/>
        <w:jc w:val="center"/>
        <w:outlineLvl w:val="0"/>
        <w:rPr>
          <w:rFonts w:cs="Times New Roman"/>
          <w:b/>
          <w:snapToGrid w:val="0"/>
          <w:kern w:val="0"/>
          <w:sz w:val="30"/>
          <w:szCs w:val="30"/>
        </w:rPr>
      </w:pPr>
      <w:bookmarkStart w:id="3" w:name="_Toc469933004"/>
      <w:r w:rsidRPr="00DB2A39">
        <w:rPr>
          <w:rFonts w:cs="Times New Roman" w:hint="eastAsia"/>
          <w:b/>
          <w:snapToGrid w:val="0"/>
          <w:kern w:val="0"/>
          <w:sz w:val="30"/>
          <w:szCs w:val="30"/>
        </w:rPr>
        <w:t>华为认证系列教程</w:t>
      </w:r>
      <w:bookmarkEnd w:id="3"/>
    </w:p>
    <w:p w14:paraId="2863C514" w14:textId="77777777" w:rsidR="00DB2A39" w:rsidRPr="00DB2A39" w:rsidRDefault="00DB2A39" w:rsidP="00DB2A39">
      <w:pPr>
        <w:widowControl w:val="0"/>
        <w:topLinePunct w:val="0"/>
        <w:autoSpaceDE w:val="0"/>
        <w:autoSpaceDN w:val="0"/>
        <w:snapToGrid/>
        <w:spacing w:before="0" w:after="0" w:line="360" w:lineRule="auto"/>
        <w:ind w:left="0"/>
        <w:jc w:val="center"/>
        <w:rPr>
          <w:rFonts w:cs="Times New Roman"/>
          <w:snapToGrid w:val="0"/>
          <w:kern w:val="0"/>
          <w:sz w:val="30"/>
          <w:szCs w:val="30"/>
        </w:rPr>
      </w:pPr>
    </w:p>
    <w:p w14:paraId="168C4BFD" w14:textId="77777777" w:rsidR="00DB2A39" w:rsidRPr="00DB2A39" w:rsidRDefault="00DB2A39" w:rsidP="00DB2A39">
      <w:pPr>
        <w:widowControl w:val="0"/>
        <w:tabs>
          <w:tab w:val="left" w:pos="1644"/>
        </w:tabs>
        <w:topLinePunct w:val="0"/>
        <w:autoSpaceDE w:val="0"/>
        <w:autoSpaceDN w:val="0"/>
        <w:snapToGrid/>
        <w:spacing w:before="120" w:after="120" w:line="360" w:lineRule="auto"/>
        <w:ind w:left="0"/>
        <w:jc w:val="center"/>
        <w:rPr>
          <w:rFonts w:ascii="Arial" w:hAnsi="Arial" w:cs="Times New Roman"/>
          <w:b/>
          <w:kern w:val="0"/>
          <w:sz w:val="72"/>
          <w:szCs w:val="72"/>
        </w:rPr>
      </w:pPr>
      <w:r w:rsidRPr="00DB2A39">
        <w:rPr>
          <w:rFonts w:ascii="Arial" w:hAnsi="Arial" w:cs="Times New Roman" w:hint="eastAsia"/>
          <w:b/>
          <w:kern w:val="0"/>
          <w:sz w:val="72"/>
          <w:szCs w:val="72"/>
        </w:rPr>
        <w:t>HC</w:t>
      </w:r>
      <w:r>
        <w:rPr>
          <w:rFonts w:ascii="Arial" w:hAnsi="Arial" w:cs="Times New Roman" w:hint="eastAsia"/>
          <w:b/>
          <w:kern w:val="0"/>
          <w:sz w:val="72"/>
          <w:szCs w:val="72"/>
        </w:rPr>
        <w:t>N</w:t>
      </w:r>
      <w:r w:rsidRPr="00DB2A39">
        <w:rPr>
          <w:rFonts w:ascii="Arial" w:hAnsi="Arial" w:cs="Times New Roman" w:hint="eastAsia"/>
          <w:b/>
          <w:kern w:val="0"/>
          <w:sz w:val="72"/>
          <w:szCs w:val="72"/>
        </w:rPr>
        <w:t>A-HNTD</w:t>
      </w:r>
      <w:r>
        <w:rPr>
          <w:rFonts w:ascii="Arial" w:hAnsi="Arial" w:cs="Times New Roman" w:hint="eastAsia"/>
          <w:b/>
          <w:kern w:val="0"/>
          <w:sz w:val="72"/>
          <w:szCs w:val="72"/>
        </w:rPr>
        <w:t>入门</w:t>
      </w:r>
    </w:p>
    <w:p w14:paraId="1F4BD379" w14:textId="77777777" w:rsidR="00DB2A39" w:rsidRPr="00DB2A39" w:rsidRDefault="00DB2A39" w:rsidP="00DB2A39">
      <w:pPr>
        <w:widowControl w:val="0"/>
        <w:tabs>
          <w:tab w:val="left" w:pos="1644"/>
        </w:tabs>
        <w:topLinePunct w:val="0"/>
        <w:autoSpaceDE w:val="0"/>
        <w:autoSpaceDN w:val="0"/>
        <w:snapToGrid/>
        <w:spacing w:before="120" w:after="120" w:line="360" w:lineRule="auto"/>
        <w:ind w:left="0"/>
        <w:jc w:val="center"/>
        <w:rPr>
          <w:rFonts w:ascii="Arial" w:hAnsi="Arial" w:cs="Times New Roman"/>
          <w:b/>
          <w:kern w:val="0"/>
          <w:sz w:val="72"/>
          <w:szCs w:val="72"/>
        </w:rPr>
      </w:pPr>
      <w:r w:rsidRPr="00DB2A39">
        <w:rPr>
          <w:rFonts w:ascii="Arial" w:hAnsi="Arial" w:cs="Times New Roman" w:hint="eastAsia"/>
          <w:b/>
          <w:kern w:val="0"/>
          <w:sz w:val="72"/>
          <w:szCs w:val="72"/>
        </w:rPr>
        <w:t>华为网络技术与设备</w:t>
      </w:r>
    </w:p>
    <w:p w14:paraId="3AFC8307" w14:textId="77777777" w:rsidR="00DB2A39" w:rsidRPr="00DB2A39" w:rsidRDefault="00DB2A39" w:rsidP="00DB2A39">
      <w:pPr>
        <w:widowControl w:val="0"/>
        <w:tabs>
          <w:tab w:val="left" w:pos="1644"/>
        </w:tabs>
        <w:topLinePunct w:val="0"/>
        <w:autoSpaceDE w:val="0"/>
        <w:autoSpaceDN w:val="0"/>
        <w:snapToGrid/>
        <w:spacing w:before="120" w:after="120" w:line="360" w:lineRule="auto"/>
        <w:ind w:left="0"/>
        <w:jc w:val="center"/>
        <w:rPr>
          <w:rFonts w:ascii="Arial" w:hAnsi="Arial" w:cs="Times New Roman"/>
          <w:b/>
          <w:kern w:val="0"/>
          <w:sz w:val="72"/>
          <w:szCs w:val="72"/>
        </w:rPr>
      </w:pPr>
      <w:r w:rsidRPr="00DB2A39">
        <w:rPr>
          <w:rFonts w:ascii="Arial" w:hAnsi="Arial" w:cs="Times New Roman" w:hint="eastAsia"/>
          <w:b/>
          <w:kern w:val="0"/>
          <w:sz w:val="72"/>
          <w:szCs w:val="72"/>
        </w:rPr>
        <w:t>实验指导书</w:t>
      </w:r>
    </w:p>
    <w:p w14:paraId="043B749F" w14:textId="77777777" w:rsidR="00DB2A39" w:rsidRPr="00DB2A39" w:rsidRDefault="00DB2A39" w:rsidP="004023ED">
      <w:pPr>
        <w:widowControl w:val="0"/>
        <w:tabs>
          <w:tab w:val="left" w:pos="1644"/>
        </w:tabs>
        <w:topLinePunct w:val="0"/>
        <w:autoSpaceDE w:val="0"/>
        <w:autoSpaceDN w:val="0"/>
        <w:snapToGrid/>
        <w:spacing w:before="120" w:after="120" w:line="360" w:lineRule="auto"/>
        <w:ind w:left="0"/>
        <w:jc w:val="center"/>
        <w:rPr>
          <w:rFonts w:ascii="Arial" w:hAnsi="Arial" w:cs="Times New Roman"/>
          <w:b/>
          <w:bCs/>
          <w:kern w:val="0"/>
          <w:sz w:val="44"/>
          <w:szCs w:val="44"/>
          <w:lang w:val="pt-BR"/>
        </w:rPr>
      </w:pPr>
    </w:p>
    <w:p w14:paraId="77F59967" w14:textId="77777777" w:rsidR="00DB2A39" w:rsidRPr="00DB2A39" w:rsidRDefault="00DB2A39" w:rsidP="00DB2A39">
      <w:pPr>
        <w:widowControl w:val="0"/>
        <w:tabs>
          <w:tab w:val="left" w:pos="1644"/>
        </w:tabs>
        <w:topLinePunct w:val="0"/>
        <w:autoSpaceDE w:val="0"/>
        <w:autoSpaceDN w:val="0"/>
        <w:snapToGrid/>
        <w:spacing w:before="120" w:after="120" w:line="360" w:lineRule="auto"/>
        <w:ind w:left="0"/>
        <w:jc w:val="center"/>
        <w:rPr>
          <w:rFonts w:ascii="Arial" w:hAnsi="Arial" w:cs="Times New Roman"/>
          <w:b/>
          <w:kern w:val="0"/>
          <w:sz w:val="52"/>
          <w:szCs w:val="20"/>
          <w:lang w:val="pt-BR"/>
        </w:rPr>
      </w:pPr>
    </w:p>
    <w:p w14:paraId="240AF39D" w14:textId="77777777" w:rsidR="00DB2A39" w:rsidRPr="00DB2A39" w:rsidRDefault="00DB2A39" w:rsidP="00DB2A39">
      <w:pPr>
        <w:widowControl w:val="0"/>
        <w:tabs>
          <w:tab w:val="left" w:pos="1644"/>
        </w:tabs>
        <w:topLinePunct w:val="0"/>
        <w:autoSpaceDE w:val="0"/>
        <w:autoSpaceDN w:val="0"/>
        <w:snapToGrid/>
        <w:spacing w:before="120" w:after="120" w:line="360" w:lineRule="auto"/>
        <w:ind w:left="0"/>
        <w:jc w:val="center"/>
        <w:rPr>
          <w:rFonts w:ascii="Arial" w:hAnsi="Arial" w:cs="Times New Roman"/>
          <w:b/>
          <w:kern w:val="0"/>
          <w:sz w:val="52"/>
          <w:szCs w:val="20"/>
          <w:lang w:val="pt-BR"/>
        </w:rPr>
      </w:pPr>
    </w:p>
    <w:p w14:paraId="533096CA" w14:textId="77777777" w:rsidR="00DB2A39" w:rsidRPr="00DB2A39" w:rsidRDefault="00DB2A39" w:rsidP="00DB2A39">
      <w:pPr>
        <w:widowControl w:val="0"/>
        <w:tabs>
          <w:tab w:val="left" w:pos="1644"/>
        </w:tabs>
        <w:topLinePunct w:val="0"/>
        <w:autoSpaceDE w:val="0"/>
        <w:autoSpaceDN w:val="0"/>
        <w:snapToGrid/>
        <w:spacing w:before="120" w:after="120" w:line="360" w:lineRule="auto"/>
        <w:ind w:left="0"/>
        <w:jc w:val="center"/>
        <w:rPr>
          <w:rFonts w:ascii="Arial" w:hAnsi="Arial" w:cs="Times New Roman"/>
          <w:b/>
          <w:kern w:val="0"/>
          <w:sz w:val="52"/>
          <w:szCs w:val="20"/>
          <w:lang w:val="pt-BR"/>
        </w:rPr>
      </w:pPr>
    </w:p>
    <w:p w14:paraId="0A15AB89" w14:textId="77777777" w:rsidR="00DB2A39" w:rsidRPr="00DB2A39" w:rsidRDefault="00DB2A39" w:rsidP="00DB2A39">
      <w:pPr>
        <w:widowControl w:val="0"/>
        <w:tabs>
          <w:tab w:val="left" w:pos="1644"/>
        </w:tabs>
        <w:topLinePunct w:val="0"/>
        <w:autoSpaceDE w:val="0"/>
        <w:autoSpaceDN w:val="0"/>
        <w:snapToGrid/>
        <w:spacing w:before="120" w:after="120" w:line="360" w:lineRule="auto"/>
        <w:ind w:left="0"/>
        <w:jc w:val="center"/>
        <w:rPr>
          <w:rFonts w:ascii="Arial" w:hAnsi="Arial" w:cs="Times New Roman"/>
          <w:b/>
          <w:kern w:val="0"/>
          <w:sz w:val="52"/>
          <w:szCs w:val="20"/>
          <w:lang w:val="pt-BR"/>
        </w:rPr>
      </w:pPr>
    </w:p>
    <w:p w14:paraId="7C626CAD" w14:textId="77777777" w:rsidR="00DB2A39" w:rsidRPr="00DB2A39" w:rsidRDefault="00DB2A39" w:rsidP="00DB2A39">
      <w:pPr>
        <w:widowControl w:val="0"/>
        <w:tabs>
          <w:tab w:val="left" w:pos="1644"/>
        </w:tabs>
        <w:topLinePunct w:val="0"/>
        <w:autoSpaceDE w:val="0"/>
        <w:autoSpaceDN w:val="0"/>
        <w:snapToGrid/>
        <w:spacing w:before="120" w:after="120" w:line="360" w:lineRule="auto"/>
        <w:ind w:left="0"/>
        <w:jc w:val="center"/>
        <w:rPr>
          <w:rFonts w:ascii="Arial" w:hAnsi="Arial" w:cs="Times New Roman"/>
          <w:b/>
          <w:kern w:val="0"/>
          <w:sz w:val="52"/>
          <w:szCs w:val="20"/>
          <w:lang w:val="pt-BR"/>
        </w:rPr>
      </w:pPr>
    </w:p>
    <w:p w14:paraId="66F014BE" w14:textId="77777777" w:rsidR="00DB2A39" w:rsidRPr="00DB2A39" w:rsidRDefault="00DB2A39" w:rsidP="00DB2A39">
      <w:pPr>
        <w:widowControl w:val="0"/>
        <w:tabs>
          <w:tab w:val="left" w:pos="1644"/>
        </w:tabs>
        <w:topLinePunct w:val="0"/>
        <w:autoSpaceDE w:val="0"/>
        <w:autoSpaceDN w:val="0"/>
        <w:snapToGrid/>
        <w:spacing w:before="120" w:after="120" w:line="360" w:lineRule="auto"/>
        <w:ind w:left="0"/>
        <w:jc w:val="center"/>
        <w:rPr>
          <w:rFonts w:ascii="Arial" w:hAnsi="Arial" w:cs="Times New Roman"/>
          <w:b/>
          <w:kern w:val="0"/>
          <w:sz w:val="52"/>
          <w:szCs w:val="20"/>
          <w:lang w:val="pt-BR"/>
        </w:rPr>
      </w:pPr>
    </w:p>
    <w:p w14:paraId="2358AC72" w14:textId="77777777" w:rsidR="00DB2A39" w:rsidRPr="00DB2A39" w:rsidRDefault="00DB2A39" w:rsidP="00DB2A39">
      <w:pPr>
        <w:widowControl w:val="0"/>
        <w:tabs>
          <w:tab w:val="left" w:pos="1644"/>
        </w:tabs>
        <w:topLinePunct w:val="0"/>
        <w:autoSpaceDE w:val="0"/>
        <w:autoSpaceDN w:val="0"/>
        <w:snapToGrid/>
        <w:spacing w:before="120" w:after="120" w:line="360" w:lineRule="auto"/>
        <w:ind w:left="0"/>
        <w:jc w:val="center"/>
        <w:rPr>
          <w:rFonts w:ascii="Arial" w:hAnsi="Arial" w:cs="Times New Roman"/>
          <w:b/>
          <w:kern w:val="0"/>
          <w:sz w:val="52"/>
          <w:szCs w:val="20"/>
          <w:lang w:val="pt-BR"/>
        </w:rPr>
      </w:pPr>
    </w:p>
    <w:p w14:paraId="1BDC48B7" w14:textId="77777777" w:rsidR="00DB2A39" w:rsidRPr="00DB2A39" w:rsidRDefault="00DB2A39" w:rsidP="00DB2A39">
      <w:pPr>
        <w:widowControl w:val="0"/>
        <w:topLinePunct w:val="0"/>
        <w:autoSpaceDE w:val="0"/>
        <w:autoSpaceDN w:val="0"/>
        <w:snapToGrid/>
        <w:spacing w:before="0" w:after="0" w:line="360" w:lineRule="auto"/>
        <w:ind w:left="0"/>
        <w:jc w:val="center"/>
        <w:rPr>
          <w:rFonts w:ascii="Arial" w:hAnsi="Arial" w:cs="Times New Roman"/>
          <w:kern w:val="0"/>
          <w:sz w:val="28"/>
          <w:szCs w:val="20"/>
        </w:rPr>
      </w:pPr>
      <w:r w:rsidRPr="00DB2A39">
        <w:rPr>
          <w:rFonts w:ascii="Arial" w:hAnsi="Arial" w:cs="Times New Roman"/>
          <w:noProof/>
          <w:kern w:val="0"/>
          <w:sz w:val="28"/>
          <w:szCs w:val="20"/>
        </w:rPr>
        <w:drawing>
          <wp:inline distT="0" distB="0" distL="0" distR="0" wp14:anchorId="4D2A9C9F" wp14:editId="14AEEF97">
            <wp:extent cx="714375" cy="714375"/>
            <wp:effectExtent l="19050" t="0" r="9525" b="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714375" cy="714375"/>
                    </a:xfrm>
                    <a:prstGeom prst="rect">
                      <a:avLst/>
                    </a:prstGeom>
                    <a:noFill/>
                    <a:ln w="9525">
                      <a:noFill/>
                      <a:miter lim="800000"/>
                      <a:headEnd/>
                      <a:tailEnd/>
                    </a:ln>
                  </pic:spPr>
                </pic:pic>
              </a:graphicData>
            </a:graphic>
          </wp:inline>
        </w:drawing>
      </w:r>
    </w:p>
    <w:p w14:paraId="6CDE49E7" w14:textId="77777777" w:rsidR="00DB2A39" w:rsidRPr="00DB2A39" w:rsidRDefault="00DB2A39" w:rsidP="00DB2A39">
      <w:pPr>
        <w:widowControl w:val="0"/>
        <w:tabs>
          <w:tab w:val="left" w:pos="1644"/>
        </w:tabs>
        <w:topLinePunct w:val="0"/>
        <w:autoSpaceDE w:val="0"/>
        <w:autoSpaceDN w:val="0"/>
        <w:snapToGrid/>
        <w:spacing w:before="120" w:after="120" w:line="360" w:lineRule="auto"/>
        <w:ind w:left="0"/>
        <w:jc w:val="center"/>
        <w:rPr>
          <w:rFonts w:ascii="Arial" w:hAnsi="Arial" w:cs="Times New Roman"/>
          <w:b/>
          <w:kern w:val="0"/>
          <w:sz w:val="24"/>
          <w:szCs w:val="24"/>
        </w:rPr>
      </w:pPr>
      <w:r w:rsidRPr="00DB2A39">
        <w:rPr>
          <w:rFonts w:ascii="Arial" w:hAnsi="Arial" w:cs="Times New Roman" w:hint="eastAsia"/>
          <w:b/>
          <w:kern w:val="0"/>
          <w:sz w:val="24"/>
          <w:szCs w:val="24"/>
        </w:rPr>
        <w:t>华为技术有限公司</w:t>
      </w:r>
    </w:p>
    <w:p w14:paraId="26C61051" w14:textId="77777777" w:rsidR="00DB2A39" w:rsidRDefault="00DB2A39" w:rsidP="00DB2A39">
      <w:pPr>
        <w:topLinePunct w:val="0"/>
        <w:autoSpaceDE w:val="0"/>
        <w:autoSpaceDN w:val="0"/>
        <w:spacing w:before="80" w:after="80" w:line="300" w:lineRule="auto"/>
        <w:ind w:left="1134"/>
        <w:rPr>
          <w:rFonts w:ascii="微软雅黑" w:eastAsia="微软雅黑" w:hAnsi="微软雅黑" w:cs="Times New Roman"/>
          <w:snapToGrid w:val="0"/>
          <w:kern w:val="0"/>
          <w:szCs w:val="20"/>
        </w:rPr>
      </w:pPr>
    </w:p>
    <w:tbl>
      <w:tblPr>
        <w:tblStyle w:val="afff6"/>
        <w:tblW w:w="0" w:type="auto"/>
        <w:tblLook w:val="01E0" w:firstRow="1" w:lastRow="1" w:firstColumn="1" w:lastColumn="1" w:noHBand="0" w:noVBand="0"/>
      </w:tblPr>
      <w:tblGrid>
        <w:gridCol w:w="8409"/>
      </w:tblGrid>
      <w:tr w:rsidR="00B35F97" w:rsidRPr="00AD4D8E" w14:paraId="4D8B3ED5" w14:textId="77777777" w:rsidTr="00043BF7">
        <w:trPr>
          <w:trHeight w:val="4799"/>
        </w:trPr>
        <w:tc>
          <w:tcPr>
            <w:tcW w:w="9526" w:type="dxa"/>
          </w:tcPr>
          <w:p w14:paraId="176CAE66" w14:textId="77777777" w:rsidR="00043BF7" w:rsidRPr="00043BF7" w:rsidRDefault="002615A9" w:rsidP="00043BF7">
            <w:pPr>
              <w:topLinePunct w:val="0"/>
              <w:adjustRightInd/>
              <w:spacing w:before="480" w:after="480" w:line="240" w:lineRule="auto"/>
              <w:ind w:left="0"/>
              <w:outlineLvl w:val="0"/>
              <w:rPr>
                <w:rFonts w:ascii="微软雅黑" w:eastAsia="微软雅黑" w:hAnsi="微软雅黑" w:cs="Times New Roman"/>
                <w:noProof/>
                <w:sz w:val="36"/>
                <w:szCs w:val="20"/>
              </w:rPr>
            </w:pPr>
            <w:bookmarkStart w:id="4" w:name="_Toc462558899"/>
            <w:bookmarkStart w:id="5" w:name="_Toc464064145"/>
            <w:bookmarkStart w:id="6" w:name="_Toc467226159"/>
            <w:bookmarkStart w:id="7" w:name="_Toc469933005"/>
            <w:r>
              <w:rPr>
                <w:rFonts w:ascii="微软雅黑" w:eastAsia="微软雅黑" w:hAnsi="微软雅黑" w:cs="Times New Roman"/>
                <w:noProof/>
                <w:sz w:val="36"/>
                <w:szCs w:val="20"/>
              </w:rPr>
              <w:lastRenderedPageBreak/>
              <w:pict w14:anchorId="4B49F608">
                <v:shape id="_x0000_s1073" type="#_x0000_t74" alt="DCEB438G@GD65C748D4B126C9C8CG52@09=C8V9=C8VE@U@BNL,3F53BIHO@]k37438!!!!@5E1361110E71D911B6110E71D911B6!!!!!!!!!!!!!!!!!!!!!!!!!!!!!!!!!!!!!!!!!!!!!!!!!!!!89E8;89E8;K11041338@!!BIHO@]k110413381@5E14101134C23DD2E613,IBE@辩嫂入脉/110/ulq!!!!!!!!!!!!!!!!!!!!!!!!!!!!!!!!!!!!!!!!!!!!!!!!!!!!!!!!!!!!!!!!!!!!!!!!!!!!!!!!!!!!!!!!!!!!!!!!!!!!!!!!!!!!!!!!!!!!!!!!!!!!!!!!!!!!!!!!!!!!!!!!!!!!!!!!!!!!!!!!!!!!!!!!!!!!!!!!!!!!!!!!!!!!!!!!!!!!!!!!!!!!!!!!!!!!!!!!!!!!!!!!!!!!!!!!!!!!!!!!!!!!!!!!!!!!!!!!!!!!!!!!!!!!!!!!!!!!!!!!!!!!!!!!!!!!!!!!!!!!!!!!!!!!!!!!!!!!!!!!!!!!!!!!!!!!!!!!!!!!!!!!!!!!!!!!!!!!!!!!!!!!!!!!!!!!!!!!!!!!!!!!!!!!!!!!!!!!!!!!!!!!!!!!!!!!!!!!!!!!!!!!!!!!!!!!!!!!!!!!!!!!!!!!!!!!!!!!!!!!!!!!!!!!!!!!!!!!!!!!!!!!!!!!!!!!!!!!!!!!!!!!!!!!!!!!!!!!!!!!!!!!!!!!!!!!!!!!!!!!!!!!!!!!!!!!!!!!!!!!!!!!!!!!!!!!!!!!!!!!!!!!!!!!!!!!!!!!!!!!!!!!!!!!!!!!!!!!!!!!!!!!!!!!!!!!!!!!!!!!!!!!!!!!!!!!!!!!!!!!!!!!!!!!!!!!!!!!!!!!!!!!!!!!!!!!!!!!!!!!!!!!!!!!!!!!!!!!!!!!!!!!!!!!!!!!!!!!!!!!!!!!!!!!!!!!!!!!!!!!!!!!!!!!!!!!!!!!!!!!!!!!!!!!!!!!!!!!!!!!!!!!!!!!!!!!!!!!!!!!!!!!!!!!!!!!!!!!!!!!!!!!!!!!!!!!!!!!!!!!!!!!!!!!!!!!!!!!!!!!!!!!!!!!!!!!!!!!!!!!!!!!!!!!!!!!!!!!!!!!!!!!!!!!!!!!!!!!!!!!!!!!!!!!!!!!!!!!!!!!!!!!!!!!!!!!!!!!!!!!!!!!!!!!!!!!!!!!!!!!!!!!!!!!!!!!!!!!!!!!!!!!!!!!!!!!!!!!!!!!!!!!!!!!!!!!!!!!!!!!!!!!!!!!!!!!!!!!!!!!!!!!!!!!!!!!!!!!!!!!!!!!!!!!!!!!!!!!!!!!!!!!!!!!!!!!!!!!!!!!!!!!!!!!!!!!!!!!!!!!!!!!!!!!!!!!!!!!!!!!!!!!!!!!!!!!!!!!!!!!!!!!!!!!!!!!!!!!!!!!!!!!!!!!!!!!!!!!!!!!!!!!!!!!!!!!!!!!!!!!!!!!!!!!!!!!!!!!!!!!!!!!!!!!!!!!!!!!!!!!!!!!!!!!!!!!!!!!!!!!!!!!!!!!!!!!!!!!!!!!!!!!!!!!!!!!!!!!!!!!!!!!!!!!!!!!!!!!!!!!!!!!!!!!!!!!!!!!!!!!!!!!!!!!!!!!!!!!!!!!!!!!!!!!!!!!!!!!!!!!!!!!!!!!!!!!!!!!!!!!!!!!!!!!!!!!!!!!!!!!!!!!!!!!!!!!!!!!!!!!!!!!!!!!!!!!!!!!!!!!!!!!!!!!!!!!!!!!!!!!!!!!!!!!!!!!!!!!!!!!!!!!!!!!!!!!!!!!!!!!!!!!!!!!!!!!!!!!!!!!!!!!!!!!!!!!!!!!!!!!!!!!!!!!!!!!!!!!!!!!!!!!!!!!!!!!!!!!!!!!!!!!!!!!!!!!!!!!!!!!!!!!!!!!!!!!!!!!!!!!!!!!!!!!!!!!!!!!!!!!!!!!!!!!!!!!!!!!!!!!!!!!!!!!!!!!!!!!!!!!!!!!!!!!!!!!!!!!!!!!!!!!!!!!!!!!!!!!!!!!!!!!!!!!!!!!!!!!!!!!!!!!!!!!!!!!!!!!!!!!!!!!!!!!!!!!!!!!!!!!!!!!!!!!!!!!!!!!!!!!!!!!!!!!!!!!!!!!!!!!!!!!!!!!!!!!!!!!!!!!!!!!!!!!!!!!!!!!!!!!!!!!!!!!!!!!!!!!!!!!!!!!!!!!!!!!!!!!!!!!!!!!!!!!!!!!!!!!!!!!!!!!!!!!!!!!!!!!!!!!!!!!!!!!!!!!!!!!!!!!!!!!!!!!!!!!!!!!!!!!!!!!!!!!!!!!!!!!!!!!!!!!!!!!!!!!!!!!!!!!!!!!!!!!!!!!!!!!!!!!!!!!!!!!!!!!!!!!!!!!!!!!!!!!!!!!!!!!!!!!!!!!!!!!!!!!!!!!!!!!!!!!!!!!!!!!!!!!!!!!!!!!!!!!!!!!!!!!!!!1!1" style="position:absolute;left:0;text-align:left;margin-left:0;margin-top:0;width:.05pt;height:.05pt;z-index:251659776;visibility:hidden">
                  <w10:anchorlock/>
                </v:shape>
              </w:pict>
            </w:r>
            <w:bookmarkStart w:id="8" w:name="_Toc315610754"/>
            <w:bookmarkStart w:id="9" w:name="_Toc315611301"/>
            <w:r w:rsidR="00043BF7" w:rsidRPr="00043BF7">
              <w:rPr>
                <w:rFonts w:ascii="微软雅黑" w:eastAsia="微软雅黑" w:hAnsi="微软雅黑" w:cs="Times New Roman" w:hint="eastAsia"/>
                <w:noProof/>
                <w:sz w:val="36"/>
                <w:szCs w:val="20"/>
              </w:rPr>
              <w:t>版权声明</w:t>
            </w:r>
            <w:bookmarkEnd w:id="4"/>
            <w:bookmarkEnd w:id="5"/>
            <w:bookmarkEnd w:id="6"/>
            <w:bookmarkEnd w:id="7"/>
            <w:bookmarkEnd w:id="8"/>
            <w:bookmarkEnd w:id="9"/>
          </w:p>
          <w:p w14:paraId="3F6B30A8" w14:textId="77777777" w:rsidR="00043BF7" w:rsidRPr="00043BF7" w:rsidRDefault="00043BF7" w:rsidP="00043BF7">
            <w:pPr>
              <w:topLinePunct w:val="0"/>
              <w:autoSpaceDE w:val="0"/>
              <w:autoSpaceDN w:val="0"/>
              <w:spacing w:before="80" w:after="80" w:line="300" w:lineRule="auto"/>
              <w:ind w:left="0" w:right="527"/>
              <w:outlineLvl w:val="0"/>
              <w:rPr>
                <w:rFonts w:ascii="微软雅黑" w:eastAsia="微软雅黑" w:hAnsi="微软雅黑" w:cs="Times New Roman"/>
                <w:b/>
                <w:snapToGrid w:val="0"/>
                <w:sz w:val="22"/>
                <w:szCs w:val="22"/>
              </w:rPr>
            </w:pPr>
            <w:bookmarkStart w:id="10" w:name="_Toc315610755"/>
            <w:bookmarkStart w:id="11" w:name="_Toc315611302"/>
            <w:bookmarkStart w:id="12" w:name="_Toc462558900"/>
            <w:bookmarkStart w:id="13" w:name="_Toc464064146"/>
            <w:bookmarkStart w:id="14" w:name="_Toc467226160"/>
            <w:bookmarkStart w:id="15" w:name="_Toc469933006"/>
            <w:r w:rsidRPr="00043BF7">
              <w:rPr>
                <w:rFonts w:ascii="微软雅黑" w:eastAsia="微软雅黑" w:hAnsi="微软雅黑" w:cs="Times New Roman" w:hint="eastAsia"/>
                <w:b/>
                <w:snapToGrid w:val="0"/>
                <w:sz w:val="22"/>
                <w:szCs w:val="22"/>
              </w:rPr>
              <w:t>版权所有 © 华为技术有限公司 201</w:t>
            </w:r>
            <w:r w:rsidRPr="00043BF7">
              <w:rPr>
                <w:rFonts w:ascii="微软雅黑" w:eastAsia="微软雅黑" w:hAnsi="微软雅黑" w:cs="Times New Roman"/>
                <w:b/>
                <w:snapToGrid w:val="0"/>
                <w:sz w:val="22"/>
                <w:szCs w:val="22"/>
              </w:rPr>
              <w:t>6</w:t>
            </w:r>
            <w:r w:rsidRPr="00043BF7">
              <w:rPr>
                <w:rFonts w:ascii="微软雅黑" w:eastAsia="微软雅黑" w:hAnsi="微软雅黑" w:cs="Times New Roman" w:hint="eastAsia"/>
                <w:b/>
                <w:snapToGrid w:val="0"/>
                <w:sz w:val="22"/>
                <w:szCs w:val="22"/>
              </w:rPr>
              <w:t>。 保留一切权利。</w:t>
            </w:r>
            <w:bookmarkEnd w:id="10"/>
            <w:bookmarkEnd w:id="11"/>
            <w:bookmarkEnd w:id="12"/>
            <w:bookmarkEnd w:id="13"/>
            <w:bookmarkEnd w:id="14"/>
            <w:bookmarkEnd w:id="15"/>
          </w:p>
          <w:p w14:paraId="0E368051" w14:textId="77777777" w:rsidR="00043BF7" w:rsidRPr="00043BF7" w:rsidRDefault="00043BF7" w:rsidP="00043BF7">
            <w:pPr>
              <w:topLinePunct w:val="0"/>
              <w:autoSpaceDE w:val="0"/>
              <w:autoSpaceDN w:val="0"/>
              <w:spacing w:before="80" w:after="80" w:line="300" w:lineRule="auto"/>
              <w:ind w:left="0" w:right="530"/>
              <w:outlineLvl w:val="0"/>
              <w:rPr>
                <w:rFonts w:ascii="微软雅黑" w:eastAsia="微软雅黑" w:hAnsi="微软雅黑" w:cs="Times New Roman"/>
                <w:snapToGrid w:val="0"/>
                <w:szCs w:val="20"/>
              </w:rPr>
            </w:pPr>
            <w:bookmarkStart w:id="16" w:name="_Toc315610756"/>
            <w:bookmarkStart w:id="17" w:name="_Toc315611303"/>
            <w:bookmarkStart w:id="18" w:name="_Toc462558901"/>
            <w:bookmarkStart w:id="19" w:name="_Toc464064147"/>
            <w:bookmarkStart w:id="20" w:name="_Toc467226161"/>
            <w:bookmarkStart w:id="21" w:name="_Toc469933007"/>
            <w:r w:rsidRPr="00043BF7">
              <w:rPr>
                <w:rFonts w:ascii="微软雅黑" w:eastAsia="微软雅黑" w:hAnsi="微软雅黑" w:cs="Times New Roman" w:hint="eastAsia"/>
                <w:snapToGrid w:val="0"/>
                <w:szCs w:val="20"/>
              </w:rPr>
              <w:t>本书所有内容受版权法保护，华为拥有所有版权，但注明引用其他方的内容除外。未经华为技术有限公司事先书面许可，任何人、任何组织不得将本书的任何内容以任何方式进行复制、经销、翻印、存储于信息检索系统或使用于任何其他任何商业目的。</w:t>
            </w:r>
            <w:bookmarkEnd w:id="16"/>
            <w:bookmarkEnd w:id="17"/>
            <w:bookmarkEnd w:id="18"/>
            <w:bookmarkEnd w:id="19"/>
            <w:bookmarkEnd w:id="20"/>
            <w:bookmarkEnd w:id="21"/>
          </w:p>
          <w:p w14:paraId="5BE54A63" w14:textId="77777777" w:rsidR="00043BF7" w:rsidRPr="00043BF7" w:rsidRDefault="00043BF7" w:rsidP="00043BF7">
            <w:pPr>
              <w:topLinePunct w:val="0"/>
              <w:autoSpaceDE w:val="0"/>
              <w:autoSpaceDN w:val="0"/>
              <w:spacing w:before="80" w:after="80" w:line="300" w:lineRule="auto"/>
              <w:ind w:left="0" w:right="530"/>
              <w:outlineLvl w:val="0"/>
              <w:rPr>
                <w:rFonts w:ascii="微软雅黑" w:eastAsia="微软雅黑" w:hAnsi="微软雅黑" w:cs="Times New Roman"/>
                <w:snapToGrid w:val="0"/>
                <w:szCs w:val="20"/>
              </w:rPr>
            </w:pPr>
            <w:bookmarkStart w:id="22" w:name="_Toc315610757"/>
            <w:bookmarkStart w:id="23" w:name="_Toc315611304"/>
            <w:bookmarkStart w:id="24" w:name="_Toc462558902"/>
            <w:bookmarkStart w:id="25" w:name="_Toc464064148"/>
            <w:bookmarkStart w:id="26" w:name="_Toc467226162"/>
            <w:bookmarkStart w:id="27" w:name="_Toc469933008"/>
            <w:r w:rsidRPr="00043BF7">
              <w:rPr>
                <w:rFonts w:ascii="微软雅黑" w:eastAsia="微软雅黑" w:hAnsi="微软雅黑" w:cs="Times New Roman" w:hint="eastAsia"/>
                <w:snapToGrid w:val="0"/>
                <w:szCs w:val="20"/>
              </w:rPr>
              <w:t>版权所有 侵权必究。</w:t>
            </w:r>
            <w:bookmarkEnd w:id="22"/>
            <w:bookmarkEnd w:id="23"/>
            <w:bookmarkEnd w:id="24"/>
            <w:bookmarkEnd w:id="25"/>
            <w:bookmarkEnd w:id="26"/>
            <w:bookmarkEnd w:id="27"/>
          </w:p>
          <w:p w14:paraId="0663A331" w14:textId="77777777" w:rsidR="00043BF7" w:rsidRPr="00043BF7" w:rsidRDefault="00043BF7" w:rsidP="00043BF7">
            <w:pPr>
              <w:topLinePunct w:val="0"/>
              <w:autoSpaceDE w:val="0"/>
              <w:autoSpaceDN w:val="0"/>
              <w:spacing w:before="80" w:after="80" w:line="300" w:lineRule="auto"/>
              <w:ind w:left="0" w:right="527"/>
              <w:outlineLvl w:val="0"/>
              <w:rPr>
                <w:rFonts w:ascii="微软雅黑" w:eastAsia="微软雅黑" w:hAnsi="微软雅黑" w:cs="Times New Roman"/>
                <w:b/>
                <w:snapToGrid w:val="0"/>
                <w:sz w:val="22"/>
                <w:szCs w:val="22"/>
              </w:rPr>
            </w:pPr>
            <w:bookmarkStart w:id="28" w:name="_Toc315610758"/>
            <w:bookmarkStart w:id="29" w:name="_Toc315611305"/>
            <w:bookmarkStart w:id="30" w:name="_Toc462558903"/>
            <w:bookmarkStart w:id="31" w:name="_Toc464064149"/>
            <w:bookmarkStart w:id="32" w:name="_Toc467226163"/>
            <w:bookmarkStart w:id="33" w:name="_Toc469933009"/>
            <w:r w:rsidRPr="00043BF7">
              <w:rPr>
                <w:rFonts w:ascii="微软雅黑" w:eastAsia="微软雅黑" w:hAnsi="微软雅黑" w:cs="Times New Roman" w:hint="eastAsia"/>
                <w:b/>
                <w:snapToGrid w:val="0"/>
                <w:sz w:val="22"/>
                <w:szCs w:val="22"/>
              </w:rPr>
              <w:t>商标声明</w:t>
            </w:r>
            <w:bookmarkEnd w:id="28"/>
            <w:bookmarkEnd w:id="29"/>
            <w:bookmarkEnd w:id="30"/>
            <w:bookmarkEnd w:id="31"/>
            <w:bookmarkEnd w:id="32"/>
            <w:bookmarkEnd w:id="33"/>
          </w:p>
          <w:p w14:paraId="37783F81" w14:textId="77777777" w:rsidR="00043BF7" w:rsidRPr="00043BF7" w:rsidRDefault="00043BF7" w:rsidP="00043BF7">
            <w:pPr>
              <w:topLinePunct w:val="0"/>
              <w:autoSpaceDE w:val="0"/>
              <w:autoSpaceDN w:val="0"/>
              <w:spacing w:before="80" w:after="80" w:line="300" w:lineRule="auto"/>
              <w:ind w:left="0"/>
              <w:rPr>
                <w:rFonts w:ascii="微软雅黑" w:eastAsia="微软雅黑" w:hAnsi="微软雅黑" w:cs="Times New Roman"/>
                <w:snapToGrid w:val="0"/>
                <w:szCs w:val="20"/>
              </w:rPr>
            </w:pPr>
            <w:r w:rsidRPr="00043BF7">
              <w:rPr>
                <w:rFonts w:ascii="微软雅黑" w:eastAsia="微软雅黑" w:hAnsi="微软雅黑" w:cs="Times New Roman" w:hint="eastAsia"/>
                <w:noProof/>
                <w:position w:val="-1"/>
                <w:szCs w:val="20"/>
              </w:rPr>
              <w:drawing>
                <wp:inline distT="0" distB="0" distL="0" distR="0" wp14:anchorId="05CD3731" wp14:editId="162A3C77">
                  <wp:extent cx="295275" cy="285750"/>
                  <wp:effectExtent l="19050" t="0" r="9525" b="0"/>
                  <wp:docPr id="8" name="图片 9"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001"/>
                          <pic:cNvPicPr>
                            <a:picLocks noChangeAspect="1" noChangeArrowheads="1"/>
                          </pic:cNvPicPr>
                        </pic:nvPicPr>
                        <pic:blipFill>
                          <a:blip r:embed="rId13" cstate="print"/>
                          <a:srcRect/>
                          <a:stretch>
                            <a:fillRect/>
                          </a:stretch>
                        </pic:blipFill>
                        <pic:spPr bwMode="auto">
                          <a:xfrm>
                            <a:off x="0" y="0"/>
                            <a:ext cx="295275" cy="285750"/>
                          </a:xfrm>
                          <a:prstGeom prst="rect">
                            <a:avLst/>
                          </a:prstGeom>
                          <a:noFill/>
                          <a:ln w="9525">
                            <a:noFill/>
                            <a:miter lim="800000"/>
                            <a:headEnd/>
                            <a:tailEnd/>
                          </a:ln>
                        </pic:spPr>
                      </pic:pic>
                    </a:graphicData>
                  </a:graphic>
                </wp:inline>
              </w:drawing>
            </w:r>
            <w:r w:rsidRPr="00043BF7">
              <w:rPr>
                <w:rFonts w:ascii="微软雅黑" w:eastAsia="微软雅黑" w:hAnsi="微软雅黑" w:cs="Times New Roman" w:hint="eastAsia"/>
                <w:snapToGrid w:val="0"/>
                <w:szCs w:val="20"/>
              </w:rPr>
              <w:t>和其他华为商标均为华为技术有限公司的商标。</w:t>
            </w:r>
          </w:p>
          <w:p w14:paraId="1B291441" w14:textId="77777777" w:rsidR="00043BF7" w:rsidRPr="00043BF7" w:rsidRDefault="00043BF7" w:rsidP="00043BF7">
            <w:pPr>
              <w:topLinePunct w:val="0"/>
              <w:autoSpaceDE w:val="0"/>
              <w:autoSpaceDN w:val="0"/>
              <w:spacing w:before="80" w:after="80" w:line="300" w:lineRule="auto"/>
              <w:ind w:left="0"/>
              <w:rPr>
                <w:rFonts w:ascii="微软雅黑" w:eastAsia="微软雅黑" w:hAnsi="微软雅黑" w:cs="Times New Roman"/>
                <w:snapToGrid w:val="0"/>
                <w:szCs w:val="20"/>
              </w:rPr>
            </w:pPr>
            <w:r w:rsidRPr="00043BF7">
              <w:rPr>
                <w:rFonts w:ascii="微软雅黑" w:eastAsia="微软雅黑" w:hAnsi="微软雅黑" w:cs="Times New Roman" w:hint="eastAsia"/>
                <w:snapToGrid w:val="0"/>
                <w:szCs w:val="20"/>
              </w:rPr>
              <w:t>本文档提及的其他所有商标或注册商标，由各自的所有人拥有。</w:t>
            </w:r>
          </w:p>
          <w:p w14:paraId="11FAB3AB" w14:textId="77777777" w:rsidR="00B35F97" w:rsidRPr="00043BF7" w:rsidRDefault="00B35F97" w:rsidP="00043BF7">
            <w:pPr>
              <w:suppressLineNumbers/>
              <w:suppressAutoHyphens/>
              <w:autoSpaceDE w:val="0"/>
              <w:autoSpaceDN w:val="0"/>
              <w:spacing w:before="0" w:after="0" w:line="400" w:lineRule="exact"/>
              <w:ind w:left="0"/>
            </w:pPr>
          </w:p>
          <w:p w14:paraId="59CB677C" w14:textId="77777777" w:rsidR="00B35F97" w:rsidRDefault="00B35F97" w:rsidP="00043BF7">
            <w:pPr>
              <w:spacing w:before="0" w:after="0" w:line="240" w:lineRule="auto"/>
              <w:ind w:left="0"/>
            </w:pPr>
          </w:p>
          <w:p w14:paraId="6B4DDB02" w14:textId="77777777" w:rsidR="00043BF7" w:rsidRDefault="00043BF7" w:rsidP="00043BF7">
            <w:pPr>
              <w:spacing w:before="0" w:after="0" w:line="240" w:lineRule="auto"/>
              <w:ind w:left="0"/>
            </w:pPr>
          </w:p>
          <w:p w14:paraId="24D7C933" w14:textId="77777777" w:rsidR="00043BF7" w:rsidRDefault="00043BF7" w:rsidP="00043BF7">
            <w:pPr>
              <w:spacing w:before="0" w:after="0" w:line="240" w:lineRule="auto"/>
              <w:ind w:left="0"/>
            </w:pPr>
          </w:p>
          <w:p w14:paraId="054E6B8B" w14:textId="77777777" w:rsidR="00043BF7" w:rsidRDefault="00043BF7" w:rsidP="00043BF7">
            <w:pPr>
              <w:spacing w:before="0" w:after="0" w:line="240" w:lineRule="auto"/>
              <w:ind w:left="0"/>
            </w:pPr>
          </w:p>
          <w:p w14:paraId="2C8067F3" w14:textId="77777777" w:rsidR="00043BF7" w:rsidRDefault="00043BF7" w:rsidP="00043BF7">
            <w:pPr>
              <w:spacing w:before="0" w:after="0" w:line="240" w:lineRule="auto"/>
              <w:ind w:left="0"/>
            </w:pPr>
          </w:p>
          <w:p w14:paraId="55208E72" w14:textId="77777777" w:rsidR="00043BF7" w:rsidRDefault="00043BF7" w:rsidP="00043BF7">
            <w:pPr>
              <w:spacing w:before="0" w:after="0" w:line="240" w:lineRule="auto"/>
              <w:ind w:left="0"/>
            </w:pPr>
          </w:p>
          <w:p w14:paraId="5D059BF4" w14:textId="77777777" w:rsidR="00043BF7" w:rsidRDefault="00043BF7" w:rsidP="00043BF7">
            <w:pPr>
              <w:spacing w:before="0" w:after="0" w:line="240" w:lineRule="auto"/>
              <w:ind w:left="0"/>
            </w:pPr>
          </w:p>
          <w:p w14:paraId="3B3CD91A" w14:textId="77777777" w:rsidR="00043BF7" w:rsidRDefault="00043BF7" w:rsidP="00043BF7">
            <w:pPr>
              <w:spacing w:before="0" w:after="0" w:line="240" w:lineRule="auto"/>
              <w:ind w:left="0"/>
            </w:pPr>
          </w:p>
          <w:p w14:paraId="28617EC8" w14:textId="77777777" w:rsidR="00043BF7" w:rsidRDefault="00043BF7" w:rsidP="00043BF7">
            <w:pPr>
              <w:spacing w:before="0" w:after="0" w:line="240" w:lineRule="auto"/>
              <w:ind w:left="0"/>
            </w:pPr>
          </w:p>
          <w:p w14:paraId="3F498B4F" w14:textId="77777777" w:rsidR="00043BF7" w:rsidRPr="00AD4D8E" w:rsidRDefault="00043BF7" w:rsidP="00043BF7">
            <w:pPr>
              <w:spacing w:before="0" w:after="0" w:line="240" w:lineRule="auto"/>
              <w:ind w:left="0"/>
            </w:pPr>
          </w:p>
          <w:p w14:paraId="03722893" w14:textId="77777777" w:rsidR="00B35F97" w:rsidRPr="00AD4D8E" w:rsidRDefault="00B35F97" w:rsidP="00043BF7">
            <w:pPr>
              <w:spacing w:before="0" w:after="0" w:line="240" w:lineRule="auto"/>
              <w:ind w:left="0"/>
              <w:rPr>
                <w:rFonts w:ascii="Arial" w:hAnsi="Arial"/>
              </w:rPr>
            </w:pPr>
          </w:p>
        </w:tc>
      </w:tr>
    </w:tbl>
    <w:p w14:paraId="71F64A64" w14:textId="77777777" w:rsidR="00DB2A39" w:rsidRPr="00DB2A39" w:rsidRDefault="002615A9" w:rsidP="00DB2A39">
      <w:pPr>
        <w:widowControl w:val="0"/>
        <w:topLinePunct w:val="0"/>
        <w:autoSpaceDE w:val="0"/>
        <w:autoSpaceDN w:val="0"/>
        <w:snapToGrid/>
        <w:spacing w:before="0" w:after="0" w:line="360" w:lineRule="auto"/>
        <w:ind w:left="0"/>
        <w:rPr>
          <w:rFonts w:ascii="微软雅黑" w:eastAsia="微软雅黑" w:hAnsi="微软雅黑" w:cs="Times New Roman"/>
          <w:snapToGrid w:val="0"/>
          <w:kern w:val="0"/>
        </w:rPr>
      </w:pPr>
      <w:r>
        <w:rPr>
          <w:rFonts w:ascii="微软雅黑" w:eastAsia="微软雅黑" w:hAnsi="微软雅黑" w:cs="Times New Roman"/>
          <w:b/>
          <w:noProof/>
          <w:snapToGrid w:val="0"/>
          <w:kern w:val="0"/>
          <w:sz w:val="28"/>
          <w:szCs w:val="28"/>
        </w:rPr>
        <w:pict w14:anchorId="6A9B237C">
          <v:line id="_x0000_s1064" style="position:absolute;z-index:251657728;mso-position-horizontal-relative:text;mso-position-vertical-relative:text" from="36pt,2.55pt" to="387pt,2.55pt">
            <v:stroke startarrow="diamond" endarrow="diamond"/>
          </v:line>
        </w:pict>
      </w:r>
    </w:p>
    <w:p w14:paraId="1090D671" w14:textId="77777777" w:rsidR="00DB2A39" w:rsidRPr="00DB2A39" w:rsidRDefault="00DB2A39" w:rsidP="00DB2A39">
      <w:pPr>
        <w:widowControl w:val="0"/>
        <w:topLinePunct w:val="0"/>
        <w:autoSpaceDE w:val="0"/>
        <w:autoSpaceDN w:val="0"/>
        <w:snapToGrid/>
        <w:spacing w:before="0" w:after="0" w:line="360" w:lineRule="auto"/>
        <w:ind w:left="0"/>
        <w:jc w:val="center"/>
        <w:rPr>
          <w:rFonts w:ascii="微软雅黑" w:eastAsia="微软雅黑" w:hAnsi="微软雅黑" w:cs="Times New Roman"/>
          <w:b/>
          <w:snapToGrid w:val="0"/>
          <w:kern w:val="0"/>
          <w:sz w:val="28"/>
          <w:szCs w:val="28"/>
        </w:rPr>
      </w:pPr>
      <w:r w:rsidRPr="00DB2A39">
        <w:rPr>
          <w:rFonts w:ascii="微软雅黑" w:eastAsia="微软雅黑" w:hAnsi="微软雅黑" w:cs="Times New Roman" w:hint="eastAsia"/>
          <w:b/>
          <w:snapToGrid w:val="0"/>
          <w:kern w:val="0"/>
          <w:sz w:val="28"/>
          <w:szCs w:val="28"/>
        </w:rPr>
        <w:t>华为认证系列教程</w:t>
      </w:r>
    </w:p>
    <w:p w14:paraId="1F7F671F" w14:textId="77777777" w:rsidR="00DB2A39" w:rsidRPr="00DB2A39" w:rsidRDefault="00DB2A39" w:rsidP="00DB2A39">
      <w:pPr>
        <w:widowControl w:val="0"/>
        <w:topLinePunct w:val="0"/>
        <w:autoSpaceDE w:val="0"/>
        <w:autoSpaceDN w:val="0"/>
        <w:snapToGrid/>
        <w:spacing w:before="0" w:after="0" w:line="360" w:lineRule="auto"/>
        <w:ind w:left="0"/>
        <w:jc w:val="center"/>
        <w:rPr>
          <w:rFonts w:ascii="微软雅黑" w:eastAsia="微软雅黑" w:hAnsi="微软雅黑" w:cs="Times New Roman"/>
          <w:b/>
          <w:snapToGrid w:val="0"/>
          <w:kern w:val="0"/>
          <w:sz w:val="28"/>
          <w:szCs w:val="28"/>
        </w:rPr>
      </w:pPr>
      <w:r w:rsidRPr="00DB2A39">
        <w:rPr>
          <w:rFonts w:ascii="微软雅黑" w:eastAsia="微软雅黑" w:hAnsi="微软雅黑" w:cs="Times New Roman" w:hint="eastAsia"/>
          <w:b/>
          <w:snapToGrid w:val="0"/>
          <w:kern w:val="0"/>
          <w:sz w:val="28"/>
          <w:szCs w:val="28"/>
        </w:rPr>
        <w:t>HC</w:t>
      </w:r>
      <w:r w:rsidR="00043BF7">
        <w:rPr>
          <w:rFonts w:ascii="微软雅黑" w:eastAsia="微软雅黑" w:hAnsi="微软雅黑" w:cs="Times New Roman"/>
          <w:b/>
          <w:snapToGrid w:val="0"/>
          <w:kern w:val="0"/>
          <w:sz w:val="28"/>
          <w:szCs w:val="28"/>
        </w:rPr>
        <w:t>N</w:t>
      </w:r>
      <w:r w:rsidRPr="00DB2A39">
        <w:rPr>
          <w:rFonts w:ascii="微软雅黑" w:eastAsia="微软雅黑" w:hAnsi="微软雅黑" w:cs="Times New Roman" w:hint="eastAsia"/>
          <w:b/>
          <w:snapToGrid w:val="0"/>
          <w:kern w:val="0"/>
          <w:sz w:val="28"/>
          <w:szCs w:val="28"/>
        </w:rPr>
        <w:t>A-HNTD华为网络技术与设备</w:t>
      </w:r>
    </w:p>
    <w:p w14:paraId="75A3E155" w14:textId="77777777" w:rsidR="00DB2A39" w:rsidRPr="00DB2A39" w:rsidRDefault="00DB2A39" w:rsidP="00DB2A39">
      <w:pPr>
        <w:widowControl w:val="0"/>
        <w:topLinePunct w:val="0"/>
        <w:autoSpaceDE w:val="0"/>
        <w:autoSpaceDN w:val="0"/>
        <w:snapToGrid/>
        <w:spacing w:before="0" w:after="0" w:line="360" w:lineRule="auto"/>
        <w:ind w:left="0"/>
        <w:jc w:val="center"/>
        <w:rPr>
          <w:rFonts w:ascii="微软雅黑" w:eastAsia="微软雅黑" w:hAnsi="微软雅黑" w:cs="Times New Roman"/>
          <w:b/>
          <w:snapToGrid w:val="0"/>
          <w:kern w:val="0"/>
          <w:sz w:val="28"/>
          <w:szCs w:val="28"/>
        </w:rPr>
      </w:pPr>
      <w:r w:rsidRPr="00DB2A39">
        <w:rPr>
          <w:rFonts w:ascii="微软雅黑" w:eastAsia="微软雅黑" w:hAnsi="微软雅黑" w:cs="Times New Roman" w:hint="eastAsia"/>
          <w:b/>
          <w:snapToGrid w:val="0"/>
          <w:kern w:val="0"/>
          <w:sz w:val="28"/>
          <w:szCs w:val="28"/>
        </w:rPr>
        <w:t>实验指导书</w:t>
      </w:r>
    </w:p>
    <w:p w14:paraId="2B086840" w14:textId="77777777" w:rsidR="00DB2A39" w:rsidRPr="00DB2A39" w:rsidRDefault="00DB2A39" w:rsidP="00DB2A39">
      <w:pPr>
        <w:widowControl w:val="0"/>
        <w:topLinePunct w:val="0"/>
        <w:autoSpaceDE w:val="0"/>
        <w:autoSpaceDN w:val="0"/>
        <w:snapToGrid/>
        <w:spacing w:before="0" w:after="0" w:line="360" w:lineRule="auto"/>
        <w:ind w:left="0" w:firstLineChars="760" w:firstLine="2128"/>
        <w:rPr>
          <w:rFonts w:ascii="微软雅黑" w:eastAsia="微软雅黑" w:hAnsi="微软雅黑" w:cs="Times New Roman"/>
          <w:b/>
          <w:snapToGrid w:val="0"/>
          <w:kern w:val="0"/>
          <w:sz w:val="28"/>
          <w:szCs w:val="28"/>
        </w:rPr>
        <w:sectPr w:rsidR="00DB2A39" w:rsidRPr="00DB2A39" w:rsidSect="001764E8">
          <w:footerReference w:type="default" r:id="rId14"/>
          <w:headerReference w:type="first" r:id="rId15"/>
          <w:type w:val="continuous"/>
          <w:pgSz w:w="11906" w:h="16838"/>
          <w:pgMar w:top="1312" w:right="1800" w:bottom="1440" w:left="1800" w:header="1304" w:footer="510" w:gutter="0"/>
          <w:cols w:space="425"/>
          <w:docGrid w:type="lines" w:linePitch="312"/>
        </w:sectPr>
      </w:pPr>
      <w:r w:rsidRPr="00DB2A39">
        <w:rPr>
          <w:rFonts w:ascii="微软雅黑" w:eastAsia="微软雅黑" w:hAnsi="微软雅黑" w:cs="Times New Roman" w:hint="eastAsia"/>
          <w:b/>
          <w:snapToGrid w:val="0"/>
          <w:kern w:val="0"/>
          <w:sz w:val="28"/>
          <w:szCs w:val="28"/>
        </w:rPr>
        <w:t xml:space="preserve">           </w:t>
      </w:r>
    </w:p>
    <w:p w14:paraId="7C942827" w14:textId="77777777" w:rsidR="00DB2A39" w:rsidRPr="00DB2A39" w:rsidRDefault="00DB2A39" w:rsidP="00DB2A39">
      <w:pPr>
        <w:widowControl w:val="0"/>
        <w:tabs>
          <w:tab w:val="left" w:pos="3135"/>
        </w:tabs>
        <w:topLinePunct w:val="0"/>
        <w:autoSpaceDE w:val="0"/>
        <w:autoSpaceDN w:val="0"/>
        <w:snapToGrid/>
        <w:spacing w:before="0" w:after="0" w:line="360" w:lineRule="auto"/>
        <w:ind w:left="0"/>
        <w:jc w:val="center"/>
        <w:rPr>
          <w:rFonts w:ascii="微软雅黑" w:eastAsia="微软雅黑" w:hAnsi="微软雅黑" w:cs="Times New Roman"/>
          <w:b/>
          <w:snapToGrid w:val="0"/>
          <w:kern w:val="0"/>
        </w:rPr>
      </w:pPr>
      <w:r w:rsidRPr="00DB2A39">
        <w:rPr>
          <w:rFonts w:ascii="微软雅黑" w:eastAsia="微软雅黑" w:hAnsi="微软雅黑" w:cs="Times New Roman" w:hint="eastAsia"/>
          <w:b/>
          <w:snapToGrid w:val="0"/>
          <w:kern w:val="0"/>
        </w:rPr>
        <w:lastRenderedPageBreak/>
        <w:t>第</w:t>
      </w:r>
      <w:r>
        <w:rPr>
          <w:rFonts w:ascii="微软雅黑" w:eastAsia="微软雅黑" w:hAnsi="微软雅黑" w:cs="Times New Roman" w:hint="eastAsia"/>
          <w:b/>
          <w:snapToGrid w:val="0"/>
          <w:kern w:val="0"/>
        </w:rPr>
        <w:t>2.</w:t>
      </w:r>
      <w:r w:rsidR="00B35F97">
        <w:rPr>
          <w:rFonts w:ascii="微软雅黑" w:eastAsia="微软雅黑" w:hAnsi="微软雅黑" w:cs="Times New Roman" w:hint="eastAsia"/>
          <w:b/>
          <w:snapToGrid w:val="0"/>
          <w:kern w:val="0"/>
        </w:rPr>
        <w:t>2</w:t>
      </w:r>
      <w:r w:rsidRPr="00DB2A39">
        <w:rPr>
          <w:rFonts w:ascii="微软雅黑" w:eastAsia="微软雅黑" w:hAnsi="微软雅黑" w:cs="Times New Roman" w:hint="eastAsia"/>
          <w:b/>
          <w:snapToGrid w:val="0"/>
          <w:kern w:val="0"/>
        </w:rPr>
        <w:t>版本</w:t>
      </w:r>
    </w:p>
    <w:p w14:paraId="5AD55641" w14:textId="77777777" w:rsidR="00DB2A39" w:rsidRPr="00DB2A39" w:rsidRDefault="00DB2A39" w:rsidP="00DB2A39">
      <w:pPr>
        <w:topLinePunct w:val="0"/>
        <w:adjustRightInd/>
        <w:snapToGrid/>
        <w:spacing w:before="0" w:after="0" w:line="240" w:lineRule="auto"/>
        <w:ind w:left="0"/>
        <w:rPr>
          <w:rFonts w:ascii="微软雅黑" w:eastAsia="微软雅黑" w:hAnsi="微软雅黑" w:cs="Times New Roman"/>
          <w:b/>
          <w:kern w:val="0"/>
          <w:sz w:val="24"/>
          <w:szCs w:val="24"/>
        </w:rPr>
      </w:pPr>
      <w:r w:rsidRPr="00DB2A39">
        <w:rPr>
          <w:rFonts w:ascii="微软雅黑" w:eastAsia="微软雅黑" w:hAnsi="微软雅黑" w:cs="Times New Roman"/>
          <w:snapToGrid w:val="0"/>
          <w:kern w:val="0"/>
          <w:sz w:val="24"/>
          <w:szCs w:val="24"/>
        </w:rPr>
        <w:br w:type="page"/>
      </w:r>
    </w:p>
    <w:p w14:paraId="455ADFA4" w14:textId="77777777" w:rsidR="00A708E0" w:rsidRPr="00A708E0" w:rsidRDefault="002615A9" w:rsidP="00A708E0">
      <w:pPr>
        <w:pageBreakBefore/>
        <w:widowControl w:val="0"/>
        <w:topLinePunct w:val="0"/>
        <w:autoSpaceDE w:val="0"/>
        <w:autoSpaceDN w:val="0"/>
        <w:snapToGrid/>
        <w:spacing w:before="312" w:after="235" w:line="240" w:lineRule="auto"/>
        <w:ind w:left="0"/>
        <w:jc w:val="center"/>
        <w:outlineLvl w:val="0"/>
        <w:rPr>
          <w:rFonts w:ascii="微软雅黑" w:eastAsia="微软雅黑" w:hAnsi="微软雅黑"/>
          <w:b/>
          <w:bCs/>
          <w:kern w:val="0"/>
          <w:sz w:val="32"/>
          <w:szCs w:val="48"/>
        </w:rPr>
      </w:pPr>
      <w:bookmarkStart w:id="34" w:name="_Toc462558904"/>
      <w:bookmarkStart w:id="35" w:name="_Toc464064150"/>
      <w:bookmarkStart w:id="36" w:name="_Toc467226164"/>
      <w:bookmarkStart w:id="37" w:name="_Toc469933010"/>
      <w:bookmarkStart w:id="38" w:name="_Toc164827570"/>
      <w:bookmarkStart w:id="39" w:name="_Toc211162206"/>
      <w:r>
        <w:rPr>
          <w:rFonts w:ascii="微软雅黑" w:eastAsia="微软雅黑" w:hAnsi="微软雅黑"/>
          <w:b/>
          <w:bCs/>
          <w:kern w:val="0"/>
          <w:sz w:val="32"/>
          <w:szCs w:val="48"/>
        </w:rPr>
        <w:lastRenderedPageBreak/>
        <w:pict w14:anchorId="5CAD4295">
          <v:shape id="_x0000_s1075" type="#_x0000_t74" alt="652528G05@D55731861D1C014E6G7EB009;8;L9;8;XU75415!!!!!!BIHO@]u75415!!!!!!!!!!11107E58C@5E1韩汐它寇泰涯晌抓IBEQ,CB@O窘苏凋关/enb!!!!!!!!!!!!!!!!!!!!!!!!!!!!!!!!!!!!!!!!!!!!!!!!!!!!!!!!!!!!!!!!!!!!!!!!!!!!!!!!!!!!!!!!!!!!!!!!!!!!!!!!!!!!!!!!!!!!!!!!!!!!!!!!!!!!!!!!!!!!!!!!!!!!!!!!!!!!!!!!!!!!!!!!!!!!!!!!!!!!!!!!!!!!!!!!!!!!!!!!!!!!!!!!!!!!!!!!!!!!!!!!!!!!!!!!!!!!!!!!!!!!!!!!!!!!!!!!!!!!!!!!!!!!!!!!!!!!!!!!!!!!!!!!!!!!!!!!!!!!!!!!!!!!!!!!!!!!!!!!!!!!!!!!!!!!!!!!!!!!!!!!!!!!!!!!!!!!!!!!!!!!!!!!!!!!!!!!!!!!!!!!!!!!!!!!!!!!!!!!!!!!!!!!!!!!!!!!!!!!!!!!!!!!!!!!!!!!!!!!!!!!!!!!!!!!!!!!!!!!!!!!!!!!!!!!!!!!!!!!!!!!!!!!!!!!!!!!!!!!!!!!!!!!!!!!!!!!!!!!!!!!!!!!!!!!!!!!!!!!!!!!!!!!!!!!!!!!!!!!!!!!!!!!!!!!!!!!!!!!!!!!!!!!!!!!!!!!!!!!!!!!!!!!!!!!!!!!!!!!!!!!!!!!!!!!!!!!!!!!!!!!!!!!!!!!!!!!!!!!!!!!!!!!!!!!!!!!!!!!!!!!!!!!!!!!!!!!!!!!!!!!!!!!!!!!!!!!!!!!!!!!!!!!!!!!!!!!!!!!!!!!!!!!!!!!!!!!!!!!!!!!!!!!!!!!!!!!!!!!!!!!!!!!!!!!!!!!!!!!!!!!!!!!!!!!!!!!!!!!!!!!!!!!!!!!!!!!!!!!!!!!!!!!!!!!!!!!!!!!!!!!!!!!!!!!!!!!!!!!!!!!!!!!!!!!!!!!!!!!!!!!!!!!!!!!!!!!!!!!!!!!!!!!!!!!!!!!!!!!!!!!!!!!!!!!!!!!!!!!!!!!!!!!!!!!!!!!!!!!!!!!!!!!!!!!!!!!!!!!!!!!!!!!!!!!!!!!!!!!!!!!!!!!!!!!!!!!!!!!!!!!!!!!!!!!!!!!!!!!!!!!!!!!!!!!!!!!!!!!!!!!!!!!!!!!!!!!!!!!!!!!!!!!!!!!!!!!!!!!!!!!!!!!!!!!!!!!!!!!!!!!!!!!!!!!!!!!!!!!!!!!!!!!!!!!!!!!!!!!!!!!!!!!!!!!!!!!!!!!!!!!!!!!!!!!!!!!!!!!!!!!!!!!!!!!!!!!!!!!!!!!!!!!!!!!!!!!!!!!!!!!!!!!!!!!!!!!!!!!!!!!!!!!!!!!!!!!!!!!!!!!!!!!!!!!!!!!!!!!!!!!!!!!!!!!!!!!!!!!!!!!!!!!!!!!!!!!!!!!!!!!!!!!!!!!!!!!!!!!!!!!!!!!!!!!!!!!!!!!!!!!!!!!!!!!!!!!!!!!!!!!!!!!!!!!!!!!!!!!!!!!!!!!!!!!!!!!!!!!!!!!!!!!!!!!!!!!!!!!!!!!!!!!!!!!!!!!!!!!!!!!!!!!!!!!!!!!!!!!!!!!!!!!!!!!!!!!!!!!!!!!!!!!!!!!!!!!!!!!!!!!!!!!!!!!!!!!!!!!!!!!!!!!!!!!!!!!!!!!!!!!!!!!!!!!!!!!!!!!!!!!!!!!!!!!!!!!!!!!!!!!!!!!!!!!!!!!!!!!!!!!!!!!!!!!!!!!!!!!!!!!!!!!!!!!!!!!!!!!!!!!!!!!!!!!!!!!!!!!!!!!!!!!!!!!!!!!!!!!!!!!!!!!!!!!!!!!!!!!!!!!!!!!!!!!!!!!!!!!!!!!!!!!!!!!!!!!!!!!!!!!!!!!!!!!!!!!!!!!!!!!!!!!!!!!!!!!!!!!!!!!!!!!!!!!!!!!!!!!!!!!!!!!!!!!!!!!!!!!!!!!!!!!!!!!!!!!!!!!!!!!!!!!!!!!!!!!!!!!!!!!!!!!!!!!!!!!!!!!!!!!!!!!!!!!!!!!!!!!!!!!!!!!!!!!!!!!!!!!!!!!!!!!!!!!!!!!!!!!!!!!!!!!!!!!!!!!!!!!!!!!!!!!!!!!!!!!!!!!!!!!!!!!!!!!!!!!!!!!!!!!!!!!!!!!!!!!!!!!!!!!!!!!!!!!!!!!!!!!!!!!!!!!!!!!!!!!!!!!!!!!!!!!!!!!!!!!!!!!!!!!!!!!!!!!!!!!!!!!!!!!!!!!!!!!!!!!!!!!!!!!!!!!!!!!!!!!!!!!!!!!!!!!!!!!!!!!!!!!!!!!!!!!!!!!!!!!!!!!!!!!!!!!!!!!!!!!!!!!!!!!!!!!!!!!!!!!!!!!!!!!!!!!!!!!!!!!!!!!!!!!!!!!!!!!!!!!!!!!!!!!!!1!1" style="position:absolute;left:0;text-align:left;margin-left:0;margin-top:0;width:.05pt;height:.05pt;z-index:251660800;visibility:hidden">
            <w10:anchorlock/>
          </v:shape>
        </w:pict>
      </w:r>
      <w:bookmarkStart w:id="40" w:name="_Toc315610759"/>
      <w:bookmarkStart w:id="41" w:name="_Toc315611306"/>
      <w:r w:rsidR="00A708E0" w:rsidRPr="00A708E0">
        <w:rPr>
          <w:rFonts w:ascii="微软雅黑" w:eastAsia="微软雅黑" w:hAnsi="微软雅黑" w:hint="eastAsia"/>
          <w:b/>
          <w:bCs/>
          <w:kern w:val="0"/>
          <w:sz w:val="32"/>
          <w:szCs w:val="48"/>
        </w:rPr>
        <w:t>华为认证体系介绍</w:t>
      </w:r>
      <w:bookmarkEnd w:id="34"/>
      <w:bookmarkEnd w:id="35"/>
      <w:bookmarkEnd w:id="36"/>
      <w:bookmarkEnd w:id="37"/>
      <w:bookmarkEnd w:id="40"/>
      <w:bookmarkEnd w:id="41"/>
    </w:p>
    <w:bookmarkEnd w:id="38"/>
    <w:bookmarkEnd w:id="39"/>
    <w:p w14:paraId="4A428339" w14:textId="77777777" w:rsidR="00A708E0" w:rsidRPr="00A708E0" w:rsidRDefault="00A708E0" w:rsidP="00A708E0">
      <w:pPr>
        <w:widowControl w:val="0"/>
        <w:topLinePunct w:val="0"/>
        <w:autoSpaceDE w:val="0"/>
        <w:autoSpaceDN w:val="0"/>
        <w:snapToGrid/>
        <w:spacing w:before="0" w:afterLines="50" w:after="156" w:line="320" w:lineRule="exact"/>
        <w:ind w:left="0" w:firstLine="420"/>
        <w:rPr>
          <w:rFonts w:ascii="微软雅黑" w:eastAsia="微软雅黑" w:hAnsi="微软雅黑"/>
          <w:kern w:val="0"/>
          <w:sz w:val="24"/>
          <w:szCs w:val="24"/>
        </w:rPr>
      </w:pPr>
      <w:r w:rsidRPr="00A708E0">
        <w:rPr>
          <w:rFonts w:ascii="微软雅黑" w:eastAsia="微软雅黑" w:hAnsi="微软雅黑" w:hint="eastAsia"/>
          <w:kern w:val="0"/>
          <w:sz w:val="24"/>
          <w:szCs w:val="24"/>
        </w:rPr>
        <w:t>华为认证是华为凭借多年信息通信技术人才培养经验及对行业发展的深刻理解，基于ICT产业</w:t>
      </w:r>
      <w:proofErr w:type="gramStart"/>
      <w:r w:rsidRPr="00A708E0">
        <w:rPr>
          <w:rFonts w:ascii="微软雅黑" w:eastAsia="微软雅黑" w:hAnsi="微软雅黑" w:hint="eastAsia"/>
          <w:kern w:val="0"/>
          <w:sz w:val="24"/>
          <w:szCs w:val="24"/>
        </w:rPr>
        <w:t>链人才</w:t>
      </w:r>
      <w:proofErr w:type="gramEnd"/>
      <w:r w:rsidRPr="00A708E0">
        <w:rPr>
          <w:rFonts w:ascii="微软雅黑" w:eastAsia="微软雅黑" w:hAnsi="微软雅黑" w:hint="eastAsia"/>
          <w:kern w:val="0"/>
          <w:sz w:val="24"/>
          <w:szCs w:val="24"/>
        </w:rPr>
        <w:t>职业发展生命周期，以学院化的职业技术认证为指引，</w:t>
      </w:r>
      <w:proofErr w:type="gramStart"/>
      <w:r w:rsidRPr="00A708E0">
        <w:rPr>
          <w:rFonts w:ascii="微软雅黑" w:eastAsia="微软雅黑" w:hAnsi="微软雅黑" w:hint="eastAsia"/>
          <w:kern w:val="0"/>
          <w:sz w:val="24"/>
          <w:szCs w:val="24"/>
        </w:rPr>
        <w:t>搭载华</w:t>
      </w:r>
      <w:proofErr w:type="gramEnd"/>
      <w:r w:rsidRPr="00A708E0">
        <w:rPr>
          <w:rFonts w:ascii="微软雅黑" w:eastAsia="微软雅黑" w:hAnsi="微软雅黑" w:hint="eastAsia"/>
          <w:kern w:val="0"/>
          <w:sz w:val="24"/>
          <w:szCs w:val="24"/>
        </w:rPr>
        <w:t>为“云－管－端”融合技术，推出覆盖IP、IT、CT技术领域的认证体系，是业界唯一的ICT</w:t>
      </w:r>
      <w:proofErr w:type="gramStart"/>
      <w:r w:rsidRPr="00A708E0">
        <w:rPr>
          <w:rFonts w:ascii="微软雅黑" w:eastAsia="微软雅黑" w:hAnsi="微软雅黑" w:hint="eastAsia"/>
          <w:kern w:val="0"/>
          <w:sz w:val="24"/>
          <w:szCs w:val="24"/>
        </w:rPr>
        <w:t>全技术</w:t>
      </w:r>
      <w:proofErr w:type="gramEnd"/>
      <w:r w:rsidRPr="00A708E0">
        <w:rPr>
          <w:rFonts w:ascii="微软雅黑" w:eastAsia="微软雅黑" w:hAnsi="微软雅黑" w:hint="eastAsia"/>
          <w:kern w:val="0"/>
          <w:sz w:val="24"/>
          <w:szCs w:val="24"/>
        </w:rPr>
        <w:t>领域认证体系。</w:t>
      </w:r>
    </w:p>
    <w:p w14:paraId="74B10A14" w14:textId="77777777" w:rsidR="00A708E0" w:rsidRPr="00A708E0" w:rsidRDefault="00A708E0" w:rsidP="00A708E0">
      <w:pPr>
        <w:widowControl w:val="0"/>
        <w:topLinePunct w:val="0"/>
        <w:autoSpaceDE w:val="0"/>
        <w:autoSpaceDN w:val="0"/>
        <w:snapToGrid/>
        <w:spacing w:before="0" w:afterLines="50" w:after="156" w:line="320" w:lineRule="exact"/>
        <w:ind w:left="0" w:firstLine="420"/>
        <w:rPr>
          <w:rFonts w:ascii="微软雅黑" w:eastAsia="微软雅黑" w:hAnsi="微软雅黑"/>
          <w:kern w:val="0"/>
          <w:sz w:val="24"/>
          <w:szCs w:val="24"/>
        </w:rPr>
      </w:pPr>
      <w:r w:rsidRPr="00A708E0">
        <w:rPr>
          <w:rFonts w:ascii="微软雅黑" w:eastAsia="微软雅黑" w:hAnsi="微软雅黑" w:hint="eastAsia"/>
          <w:kern w:val="0"/>
          <w:sz w:val="24"/>
          <w:szCs w:val="24"/>
        </w:rPr>
        <w:t>基于IP、IT、CT技术，华为公司提供了工程师、资深工程师和专家三类技术认证等级，为ICT从业者提供了层次化的培训认证。华为认证包括10个领域，12个技术方向的认证，是业界唯一覆盖ICT</w:t>
      </w:r>
      <w:proofErr w:type="gramStart"/>
      <w:r w:rsidRPr="00A708E0">
        <w:rPr>
          <w:rFonts w:ascii="微软雅黑" w:eastAsia="微软雅黑" w:hAnsi="微软雅黑" w:hint="eastAsia"/>
          <w:kern w:val="0"/>
          <w:sz w:val="24"/>
          <w:szCs w:val="24"/>
        </w:rPr>
        <w:t>全技术</w:t>
      </w:r>
      <w:proofErr w:type="gramEnd"/>
      <w:r w:rsidRPr="00A708E0">
        <w:rPr>
          <w:rFonts w:ascii="微软雅黑" w:eastAsia="微软雅黑" w:hAnsi="微软雅黑" w:hint="eastAsia"/>
          <w:kern w:val="0"/>
          <w:sz w:val="24"/>
          <w:szCs w:val="24"/>
        </w:rPr>
        <w:t>领域的认证体系。</w:t>
      </w:r>
    </w:p>
    <w:p w14:paraId="46DCA271" w14:textId="77777777" w:rsidR="00A708E0" w:rsidRPr="00A708E0" w:rsidRDefault="00A708E0" w:rsidP="00A708E0">
      <w:pPr>
        <w:topLinePunct w:val="0"/>
        <w:adjustRightInd/>
        <w:snapToGrid/>
        <w:spacing w:before="0" w:afterLines="50" w:after="156" w:line="320" w:lineRule="exact"/>
        <w:ind w:left="0" w:firstLine="420"/>
        <w:rPr>
          <w:rFonts w:ascii="微软雅黑" w:eastAsia="微软雅黑" w:hAnsi="微软雅黑"/>
          <w:kern w:val="0"/>
          <w:sz w:val="24"/>
          <w:szCs w:val="24"/>
        </w:rPr>
      </w:pPr>
      <w:r w:rsidRPr="00A708E0">
        <w:rPr>
          <w:rFonts w:ascii="微软雅黑" w:eastAsia="微软雅黑" w:hAnsi="微软雅黑" w:hint="eastAsia"/>
          <w:kern w:val="0"/>
          <w:sz w:val="24"/>
          <w:szCs w:val="24"/>
        </w:rPr>
        <w:t>HCNA是对企业网络初级知识和技能的认证。证明您具备配置和维护小型企业网络的能力。HCNA认证考查工程师协助设计、部署小型企业网络和基本网络运维的能力。目的是考察企业网络工程师使用华为网络设备搭建小型企业路由交换网络的能力，使之能承载基本的语音、无线、云、安全和存储等网络应用，满足企业对网络的使用需求。HCNA定位于企业网络技术领域具备初级知识和技能水平的专业人士。侧重于对初级企业网络技术的考察和认证。具备HCNA证书的工程师是公认的具备小型企业网络通用技术和基本设计能力的专业人士。</w:t>
      </w:r>
    </w:p>
    <w:p w14:paraId="1950A896" w14:textId="77777777" w:rsidR="00A708E0" w:rsidRPr="00A708E0" w:rsidRDefault="00A708E0" w:rsidP="00A708E0">
      <w:pPr>
        <w:topLinePunct w:val="0"/>
        <w:adjustRightInd/>
        <w:snapToGrid/>
        <w:spacing w:before="0" w:afterLines="50" w:after="156" w:line="320" w:lineRule="exact"/>
        <w:ind w:left="0" w:firstLine="420"/>
        <w:rPr>
          <w:rFonts w:ascii="微软雅黑" w:eastAsia="微软雅黑" w:hAnsi="微软雅黑"/>
          <w:kern w:val="0"/>
          <w:sz w:val="24"/>
          <w:szCs w:val="24"/>
        </w:rPr>
      </w:pPr>
      <w:r w:rsidRPr="00A708E0">
        <w:rPr>
          <w:rFonts w:ascii="微软雅黑" w:eastAsia="微软雅黑" w:hAnsi="微软雅黑" w:hint="eastAsia"/>
          <w:kern w:val="0"/>
          <w:sz w:val="24"/>
          <w:szCs w:val="24"/>
        </w:rPr>
        <w:t>HCNP-R&amp;S是对企业网络高级知识和技能的认证。目的是帮助企业网络工程师使用华为网络设备搭建完整的中小型企业网络，并支撑企业所需的语音、无线、云、安全和存储等应用全面地集成到网络之中，满足企业各种应用对网络的使用需求，并提供较高的安全性、可用性和可靠性。HCNP-R&amp;S定位于企业网络技术领域具备高级知识和技能水平的专业人士。侧重于对中小型企业网络技术的考察和认证。具备HCNP-R&amp;S证书的工程师是公认的具备中小型企业网络构建和管理能力的专业人士。</w:t>
      </w:r>
    </w:p>
    <w:p w14:paraId="46604CAC" w14:textId="77777777" w:rsidR="00A708E0" w:rsidRPr="00A708E0" w:rsidRDefault="00A708E0" w:rsidP="00A708E0">
      <w:pPr>
        <w:topLinePunct w:val="0"/>
        <w:adjustRightInd/>
        <w:snapToGrid/>
        <w:spacing w:before="0" w:afterLines="50" w:after="156" w:line="320" w:lineRule="exact"/>
        <w:ind w:left="0" w:firstLine="420"/>
        <w:rPr>
          <w:rFonts w:ascii="微软雅黑" w:eastAsia="微软雅黑" w:hAnsi="微软雅黑"/>
          <w:kern w:val="0"/>
          <w:sz w:val="24"/>
          <w:szCs w:val="24"/>
        </w:rPr>
      </w:pPr>
      <w:r w:rsidRPr="00A708E0">
        <w:rPr>
          <w:rFonts w:ascii="微软雅黑" w:eastAsia="微软雅黑" w:hAnsi="微软雅黑" w:hint="eastAsia"/>
          <w:kern w:val="0"/>
          <w:sz w:val="24"/>
          <w:szCs w:val="24"/>
        </w:rPr>
        <w:t>HCIE-R&amp;S是对企业网络专家级知识和技能的认证。目的是帮助企业网络高级工程师搭建完整的大型复杂企业网络，支撑企业所需的语音、无线、云、安全和存储等应用全面集成到网络之中，满足企业各种应用对网络的使用需求。同时能够提供完整的故障排除能力，可根据企业和网络技术发展来规划企业网络，并提高安全性、可用性和可靠性。HCIE-R&amp;S定位于企业网络技术领域中具备专家知识和技能水平的专业人士。侧重于对大型复杂企业网络技术的考察和认证。具备HCIE-R&amp;S证书的工程师是公认的具备大型复杂企业网络构建、优化和管理能力的专业人士。</w:t>
      </w:r>
    </w:p>
    <w:p w14:paraId="776A3594" w14:textId="77777777" w:rsidR="00A708E0" w:rsidRPr="00A708E0" w:rsidRDefault="00A708E0" w:rsidP="00A708E0">
      <w:pPr>
        <w:widowControl w:val="0"/>
        <w:topLinePunct w:val="0"/>
        <w:autoSpaceDE w:val="0"/>
        <w:autoSpaceDN w:val="0"/>
        <w:snapToGrid/>
        <w:spacing w:before="0" w:afterLines="50" w:after="156" w:line="320" w:lineRule="exact"/>
        <w:ind w:left="0" w:firstLine="420"/>
        <w:rPr>
          <w:rFonts w:ascii="微软雅黑" w:eastAsia="微软雅黑" w:hAnsi="微软雅黑"/>
          <w:kern w:val="0"/>
          <w:sz w:val="24"/>
          <w:szCs w:val="24"/>
        </w:rPr>
      </w:pPr>
      <w:r w:rsidRPr="00A708E0">
        <w:rPr>
          <w:rFonts w:ascii="微软雅黑" w:eastAsia="微软雅黑" w:hAnsi="微软雅黑" w:hint="eastAsia"/>
          <w:kern w:val="0"/>
          <w:sz w:val="24"/>
          <w:szCs w:val="24"/>
        </w:rPr>
        <w:t>华为认证协助您打开行业之窗，开启改变之门，屹立在ICT世界的潮头浪尖！</w:t>
      </w:r>
    </w:p>
    <w:p w14:paraId="40965977" w14:textId="77777777" w:rsidR="00DB2A39" w:rsidRPr="00A708E0" w:rsidRDefault="00DB2A39" w:rsidP="004F48BB">
      <w:pPr>
        <w:widowControl w:val="0"/>
        <w:topLinePunct w:val="0"/>
        <w:autoSpaceDE w:val="0"/>
        <w:autoSpaceDN w:val="0"/>
        <w:snapToGrid/>
        <w:spacing w:before="0" w:afterLines="50" w:after="156" w:line="320" w:lineRule="exact"/>
        <w:ind w:left="0" w:firstLine="420"/>
        <w:rPr>
          <w:rFonts w:ascii="微软雅黑" w:eastAsia="微软雅黑" w:hAnsi="微软雅黑"/>
          <w:kern w:val="0"/>
          <w:sz w:val="24"/>
          <w:szCs w:val="24"/>
        </w:rPr>
      </w:pPr>
    </w:p>
    <w:p w14:paraId="62F2F6E1" w14:textId="5943CAA2" w:rsidR="00DB2A39" w:rsidRDefault="00DB2A39" w:rsidP="00DB2A39">
      <w:pPr>
        <w:topLinePunct w:val="0"/>
        <w:adjustRightInd/>
        <w:snapToGrid/>
        <w:spacing w:before="0" w:after="0" w:line="240" w:lineRule="auto"/>
        <w:ind w:left="0"/>
        <w:rPr>
          <w:rFonts w:cs="Times New Roman"/>
          <w:noProof/>
          <w:kern w:val="0"/>
          <w:sz w:val="24"/>
          <w:szCs w:val="24"/>
        </w:rPr>
      </w:pPr>
    </w:p>
    <w:p w14:paraId="18C19C78" w14:textId="77777777" w:rsidR="00652276" w:rsidRDefault="00652276" w:rsidP="00DB2A39">
      <w:pPr>
        <w:topLinePunct w:val="0"/>
        <w:adjustRightInd/>
        <w:snapToGrid/>
        <w:spacing w:before="0" w:after="0" w:line="240" w:lineRule="auto"/>
        <w:ind w:left="0"/>
        <w:rPr>
          <w:rFonts w:cs="Times New Roman"/>
          <w:noProof/>
          <w:kern w:val="0"/>
          <w:sz w:val="24"/>
          <w:szCs w:val="24"/>
        </w:rPr>
      </w:pPr>
    </w:p>
    <w:p w14:paraId="60A69F22" w14:textId="77777777" w:rsidR="00652276" w:rsidRDefault="00652276" w:rsidP="00DB2A39">
      <w:pPr>
        <w:topLinePunct w:val="0"/>
        <w:adjustRightInd/>
        <w:snapToGrid/>
        <w:spacing w:before="0" w:after="0" w:line="240" w:lineRule="auto"/>
        <w:ind w:left="0"/>
        <w:rPr>
          <w:rFonts w:cs="Times New Roman"/>
          <w:noProof/>
          <w:kern w:val="0"/>
          <w:sz w:val="24"/>
          <w:szCs w:val="24"/>
        </w:rPr>
      </w:pPr>
    </w:p>
    <w:p w14:paraId="7333D6C1" w14:textId="77777777" w:rsidR="00652276" w:rsidRDefault="00652276" w:rsidP="00DB2A39">
      <w:pPr>
        <w:topLinePunct w:val="0"/>
        <w:adjustRightInd/>
        <w:snapToGrid/>
        <w:spacing w:before="0" w:after="0" w:line="240" w:lineRule="auto"/>
        <w:ind w:left="0"/>
        <w:rPr>
          <w:rFonts w:cs="Times New Roman"/>
          <w:noProof/>
          <w:kern w:val="0"/>
          <w:sz w:val="24"/>
          <w:szCs w:val="24"/>
        </w:rPr>
      </w:pPr>
    </w:p>
    <w:p w14:paraId="26C2B089" w14:textId="77777777" w:rsidR="00652276" w:rsidRDefault="00652276" w:rsidP="00DB2A39">
      <w:pPr>
        <w:topLinePunct w:val="0"/>
        <w:adjustRightInd/>
        <w:snapToGrid/>
        <w:spacing w:before="0" w:after="0" w:line="240" w:lineRule="auto"/>
        <w:ind w:left="0"/>
        <w:rPr>
          <w:rFonts w:cs="Times New Roman"/>
          <w:noProof/>
          <w:kern w:val="0"/>
          <w:sz w:val="24"/>
          <w:szCs w:val="24"/>
        </w:rPr>
      </w:pPr>
    </w:p>
    <w:p w14:paraId="15FB4C84" w14:textId="77777777" w:rsidR="00652276" w:rsidRDefault="00652276" w:rsidP="00DB2A39">
      <w:pPr>
        <w:topLinePunct w:val="0"/>
        <w:adjustRightInd/>
        <w:snapToGrid/>
        <w:spacing w:before="0" w:after="0" w:line="240" w:lineRule="auto"/>
        <w:ind w:left="0"/>
        <w:rPr>
          <w:rFonts w:cs="Times New Roman"/>
          <w:noProof/>
          <w:kern w:val="0"/>
          <w:sz w:val="24"/>
          <w:szCs w:val="24"/>
        </w:rPr>
      </w:pPr>
    </w:p>
    <w:p w14:paraId="64B32823" w14:textId="36146C4C" w:rsidR="00652276" w:rsidRPr="00DB2A39" w:rsidRDefault="00652276" w:rsidP="00DB2A39">
      <w:pPr>
        <w:topLinePunct w:val="0"/>
        <w:adjustRightInd/>
        <w:snapToGrid/>
        <w:spacing w:before="0" w:after="0" w:line="240" w:lineRule="auto"/>
        <w:ind w:left="0"/>
        <w:rPr>
          <w:rFonts w:cs="Times New Roman"/>
          <w:snapToGrid w:val="0"/>
          <w:kern w:val="0"/>
          <w:sz w:val="24"/>
          <w:szCs w:val="24"/>
        </w:rPr>
      </w:pPr>
    </w:p>
    <w:p w14:paraId="1DF60EFA" w14:textId="77777777" w:rsidR="00DB2A39" w:rsidRPr="00DB2A39" w:rsidRDefault="00DB2A39" w:rsidP="00DB2A39">
      <w:pPr>
        <w:topLinePunct w:val="0"/>
        <w:adjustRightInd/>
        <w:snapToGrid/>
        <w:spacing w:before="0" w:after="0" w:line="240" w:lineRule="auto"/>
        <w:ind w:left="0"/>
        <w:rPr>
          <w:rFonts w:cs="Times New Roman"/>
          <w:snapToGrid w:val="0"/>
          <w:kern w:val="0"/>
          <w:sz w:val="24"/>
          <w:szCs w:val="24"/>
        </w:rPr>
        <w:sectPr w:rsidR="00DB2A39" w:rsidRPr="00DB2A39" w:rsidSect="001764E8">
          <w:headerReference w:type="even" r:id="rId16"/>
          <w:headerReference w:type="default" r:id="rId17"/>
          <w:type w:val="continuous"/>
          <w:pgSz w:w="11906" w:h="16838"/>
          <w:pgMar w:top="1312" w:right="1800" w:bottom="1440" w:left="1800" w:header="779" w:footer="510" w:gutter="0"/>
          <w:cols w:space="425"/>
          <w:titlePg/>
          <w:docGrid w:type="lines" w:linePitch="312"/>
        </w:sectPr>
      </w:pPr>
    </w:p>
    <w:p w14:paraId="03A93C41" w14:textId="488B67D7" w:rsidR="00DB2A39" w:rsidRPr="00DB2A39" w:rsidRDefault="00652276" w:rsidP="00DB2A39">
      <w:pPr>
        <w:topLinePunct w:val="0"/>
        <w:adjustRightInd/>
        <w:snapToGrid/>
        <w:spacing w:before="0" w:after="0" w:line="240" w:lineRule="auto"/>
        <w:ind w:left="0"/>
        <w:rPr>
          <w:rFonts w:cs="Times New Roman"/>
          <w:snapToGrid w:val="0"/>
          <w:kern w:val="0"/>
          <w:sz w:val="24"/>
          <w:szCs w:val="24"/>
        </w:rPr>
      </w:pPr>
      <w:bookmarkStart w:id="42" w:name="_GoBack"/>
      <w:r>
        <w:rPr>
          <w:rFonts w:cs="Times New Roman"/>
          <w:noProof/>
          <w:kern w:val="0"/>
          <w:sz w:val="24"/>
          <w:szCs w:val="24"/>
        </w:rPr>
        <w:lastRenderedPageBreak/>
        <w:drawing>
          <wp:anchor distT="0" distB="0" distL="114300" distR="114300" simplePos="0" relativeHeight="251661824" behindDoc="0" locked="0" layoutInCell="1" allowOverlap="1" wp14:anchorId="48CE2CB9" wp14:editId="026ED932">
            <wp:simplePos x="0" y="0"/>
            <wp:positionH relativeFrom="column">
              <wp:posOffset>-1000760</wp:posOffset>
            </wp:positionH>
            <wp:positionV relativeFrom="paragraph">
              <wp:posOffset>1031240</wp:posOffset>
            </wp:positionV>
            <wp:extent cx="7337711" cy="5497541"/>
            <wp:effectExtent l="0" t="857250" r="0" b="903605"/>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de0683e64ba48eeb8dd8accedcbe8c8-zhongwen.jpg"/>
                    <pic:cNvPicPr/>
                  </pic:nvPicPr>
                  <pic:blipFill>
                    <a:blip r:embed="rId18">
                      <a:extLst>
                        <a:ext uri="{28A0092B-C50C-407E-A947-70E740481C1C}">
                          <a14:useLocalDpi xmlns:a14="http://schemas.microsoft.com/office/drawing/2010/main" val="0"/>
                        </a:ext>
                      </a:extLst>
                    </a:blip>
                    <a:stretch>
                      <a:fillRect/>
                    </a:stretch>
                  </pic:blipFill>
                  <pic:spPr>
                    <a:xfrm rot="16200000">
                      <a:off x="0" y="0"/>
                      <a:ext cx="7337711" cy="5497541"/>
                    </a:xfrm>
                    <a:prstGeom prst="rect">
                      <a:avLst/>
                    </a:prstGeom>
                  </pic:spPr>
                </pic:pic>
              </a:graphicData>
            </a:graphic>
            <wp14:sizeRelH relativeFrom="margin">
              <wp14:pctWidth>0</wp14:pctWidth>
            </wp14:sizeRelH>
            <wp14:sizeRelV relativeFrom="margin">
              <wp14:pctHeight>0</wp14:pctHeight>
            </wp14:sizeRelV>
          </wp:anchor>
        </w:drawing>
      </w:r>
      <w:bookmarkEnd w:id="42"/>
    </w:p>
    <w:p w14:paraId="0E793C45" w14:textId="77777777" w:rsidR="00DB2A39" w:rsidRPr="00DB2A39" w:rsidRDefault="00DB2A39" w:rsidP="00DB2A39">
      <w:pPr>
        <w:topLinePunct w:val="0"/>
        <w:adjustRightInd/>
        <w:snapToGrid/>
        <w:spacing w:before="0" w:after="0" w:line="240" w:lineRule="auto"/>
        <w:ind w:left="0"/>
        <w:rPr>
          <w:rFonts w:ascii="Arial" w:eastAsia="黑体" w:hAnsi="Arial" w:cs="Times New Roman"/>
          <w:b/>
          <w:kern w:val="0"/>
          <w:sz w:val="32"/>
          <w:szCs w:val="32"/>
        </w:rPr>
        <w:sectPr w:rsidR="00DB2A39" w:rsidRPr="00DB2A39" w:rsidSect="00D91329">
          <w:headerReference w:type="even" r:id="rId19"/>
          <w:headerReference w:type="default" r:id="rId20"/>
          <w:footerReference w:type="even" r:id="rId21"/>
          <w:footerReference w:type="default" r:id="rId22"/>
          <w:type w:val="continuous"/>
          <w:pgSz w:w="11906" w:h="16838"/>
          <w:pgMar w:top="1312" w:right="1800" w:bottom="1440" w:left="1800" w:header="779" w:footer="992" w:gutter="0"/>
          <w:cols w:space="425"/>
          <w:titlePg/>
          <w:docGrid w:type="lines" w:linePitch="312"/>
        </w:sectPr>
      </w:pPr>
    </w:p>
    <w:p w14:paraId="0CB66733" w14:textId="519F6A2B" w:rsidR="007A7642" w:rsidRPr="004E6D7B" w:rsidRDefault="002615A9" w:rsidP="004E6D7B">
      <w:pPr>
        <w:keepNext/>
        <w:topLinePunct w:val="0"/>
        <w:adjustRightInd/>
        <w:snapToGrid/>
        <w:spacing w:before="240" w:after="240" w:line="240" w:lineRule="auto"/>
        <w:ind w:left="0"/>
        <w:jc w:val="both"/>
        <w:outlineLvl w:val="0"/>
        <w:rPr>
          <w:rFonts w:ascii="微软雅黑" w:eastAsia="微软雅黑" w:hAnsi="微软雅黑" w:cs="Times New Roman"/>
          <w:b/>
          <w:kern w:val="0"/>
          <w:sz w:val="32"/>
          <w:szCs w:val="32"/>
        </w:rPr>
      </w:pPr>
      <w:bookmarkStart w:id="43" w:name="_Toc469933011"/>
      <w:r>
        <w:rPr>
          <w:rFonts w:ascii="微软雅黑" w:eastAsia="微软雅黑" w:hAnsi="微软雅黑" w:cs="Times New Roman"/>
          <w:b/>
          <w:noProof/>
          <w:kern w:val="0"/>
          <w:sz w:val="32"/>
          <w:szCs w:val="32"/>
        </w:rPr>
        <w:lastRenderedPageBreak/>
        <w:pict w14:anchorId="386D4EB2">
          <v:shape id="_x0000_s1067" type="#_x0000_t74" alt="1G23C6GCGD32514G9951BD47E5@4@G1E09=C8V9=C8VE@U@BNL,3F53BIHO@]k37438!!!!@5E1361110E71D911B6110E71D911B6!!!!!!!!!!!!!!!!!!!!!!!!!!!!!!!!!!!!!!!!!!!!!!!!!!!!89E8;89E8;K11041338@!!BIHO@]k110413381@5E14101134C23DD2E614,并衣探半艰容/110/ulq!!!!!!!!!!!!!!!!!!!!!!!!!!!!!!!!!!!!!!!!!!!!!!!!!!!!!!!!!!!!!!!!!!!!!!!!!!!!!!!!!!!!!!!!!!!!!!!!!!!!!!!!!!!!!!!!!!!!!!!!!!!!!!!!!!!!!!!!!!!!!!!!!!!!!!!!!!!!!!!!!!!!!!!!!!!!!!!!!!!!!!!!!!!!!!!!!!!!!!!!!!!!!!!!!!!!!!!!!!!!!!!!!!!!!!!!!!!!!!!!!!!!!!!!!!!!!!!!!!!!!!!!!!!!!!!!!!!!!!!!!!!!!!!!!!!!!!!!!!!!!!!!!!!!!!!!!!!!!!!!!!!!!!!!!!!!!!!!!!!!!!!!!!!!!!!!!!!!!!!!!!!!!!!!!!!!!!!!!!!!!!!!!!!!!!!!!!!!!!!!!!!!!!!!!!!!!!!!!!!!!!!!!!!!!!!!!!!!!!!!!!!!!!!!!!!!!!!!!!!!!!!!!!!!!!!!!!!!!!!!!!!!!!!!!!!!!!!!!!!!!!!!!!!!!!!!!!!!!!!!!!!!!!!!!!!!!!!!!!!!!!!!!!!!!!!!!!!!!!!!!!!!!!!!!!!!!!!!!!!!!!!!!!!!!!!!!!!!!!!!!!!!!!!!!!!!!!!!!!!!!!!!!!!!!!!!!!!!!!!!!!!!!!!!!!!!!!!!!!!!!!!!!!!!!!!!!!!!!!!!!!!!!!!!!!!!!!!!!!!!!!!!!!!!!!!!!!!!!!!!!!!!!!!!!!!!!!!!!!!!!!!!!!!!!!!!!!!!!!!!!!!!!!!!!!!!!!!!!!!!!!!!!!!!!!!!!!!!!!!!!!!!!!!!!!!!!!!!!!!!!!!!!!!!!!!!!!!!!!!!!!!!!!!!!!!!!!!!!!!!!!!!!!!!!!!!!!!!!!!!!!!!!!!!!!!!!!!!!!!!!!!!!!!!!!!!!!!!!!!!!!!!!!!!!!!!!!!!!!!!!!!!!!!!!!!!!!!!!!!!!!!!!!!!!!!!!!!!!!!!!!!!!!!!!!!!!!!!!!!!!!!!!!!!!!!!!!!!!!!!!!!!!!!!!!!!!!!!!!!!!!!!!!!!!!!!!!!!!!!!!!!!!!!!!!!!!!!!!!!!!!!!!!!!!!!!!!!!!!!!!!!!!!!!!!!!!!!!!!!!!!!!!!!!!!!!!!!!!!!!!!!!!!!!!!!!!!!!!!!!!!!!!!!!!!!!!!!!!!!!!!!!!!!!!!!!!!!!!!!!!!!!!!!!!!!!!!!!!!!!!!!!!!!!!!!!!!!!!!!!!!!!!!!!!!!!!!!!!!!!!!!!!!!!!!!!!!!!!!!!!!!!!!!!!!!!!!!!!!!!!!!!!!!!!!!!!!!!!!!!!!!!!!!!!!!!!!!!!!!!!!!!!!!!!!!!!!!!!!!!!!!!!!!!!!!!!!!!!!!!!!!!!!!!!!!!!!!!!!!!!!!!!!!!!!!!!!!!!!!!!!!!!!!!!!!!!!!!!!!!!!!!!!!!!!!!!!!!!!!!!!!!!!!!!!!!!!!!!!!!!!!!!!!!!!!!!!!!!!!!!!!!!!!!!!!!!!!!!!!!!!!!!!!!!!!!!!!!!!!!!!!!!!!!!!!!!!!!!!!!!!!!!!!!!!!!!!!!!!!!!!!!!!!!!!!!!!!!!!!!!!!!!!!!!!!!!!!!!!!!!!!!!!!!!!!!!!!!!!!!!!!!!!!!!!!!!!!!!!!!!!!!!!!!!!!!!!!!!!!!!!!!!!!!!!!!!!!!!!!!!!!!!!!!!!!!!!!!!!!!!!!!!!!!!!!!!!!!!!!!!!!!!!!!!!!!!!!!!!!!!!!!!!!!!!!!!!!!!!!!!!!!!!!!!!!!!!!!!!!!!!!!!!!!!!!!!!!!!!!!!!!!!!!!!!!!!!!!!!!!!!!!!!!!!!!!!!!!!!!!!!!!!!!!!!!!!!!!!!!!!!!!!!!!!!!!!!!!!!!!!!!!!!!!!!!!!!!!!!!!!!!!!!!!!!!!!!!!!!!!!!!!!!!!!!!!!!!!!!!!!!!!!!!!!!!!!!!!!!!!!!!!!!!!!!!!!!!!!!!!!!!!!!!!!!!!!!!!!!!!!!!!!!!!!!!!!!!!!!!!!!!!!!!!!!!!!!!!!!!!!!!!!!!!!!!!!!!!!!!!!!!!!!!!!!!!!!!!!!!!!!!!!!!!!!!!!!!!!!!!!!!!!!!!!!!!!!!!!!!!!!!!!!!!!!!!!!!!!!!!!!!!!!!!!!!!!!!!!!!!!!!!!!!!!!!!!!!!!!!!!!!!!!!!!!!!!!!!!!!1!1" style="position:absolute;left:0;text-align:left;margin-left:0;margin-top:0;width:.05pt;height:.05pt;z-index:251658752;visibility:hidden">
            <w10:anchorlock/>
          </v:shape>
        </w:pict>
      </w:r>
      <w:bookmarkStart w:id="44" w:name="_Toc332183631"/>
      <w:bookmarkStart w:id="45" w:name="_Toc382494077"/>
      <w:r w:rsidR="00DB2A39" w:rsidRPr="00DB2A39">
        <w:rPr>
          <w:rFonts w:ascii="微软雅黑" w:eastAsia="微软雅黑" w:hAnsi="微软雅黑" w:cs="Times New Roman" w:hint="eastAsia"/>
          <w:b/>
          <w:kern w:val="0"/>
          <w:sz w:val="32"/>
          <w:szCs w:val="32"/>
        </w:rPr>
        <w:t>本书常用图标</w:t>
      </w:r>
      <w:bookmarkEnd w:id="43"/>
      <w:bookmarkEnd w:id="44"/>
      <w:bookmarkEnd w:id="45"/>
      <w:r w:rsidR="004E6D7B">
        <w:rPr>
          <w:noProof/>
        </w:rPr>
        <w:drawing>
          <wp:anchor distT="0" distB="0" distL="114300" distR="114300" simplePos="0" relativeHeight="251660288" behindDoc="0" locked="0" layoutInCell="1" allowOverlap="1" wp14:anchorId="64A96A38" wp14:editId="56F2D4C7">
            <wp:simplePos x="0" y="0"/>
            <wp:positionH relativeFrom="column">
              <wp:posOffset>14147</wp:posOffset>
            </wp:positionH>
            <wp:positionV relativeFrom="paragraph">
              <wp:posOffset>708660</wp:posOffset>
            </wp:positionV>
            <wp:extent cx="5479200" cy="2667600"/>
            <wp:effectExtent l="0" t="0" r="0"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79200" cy="2667600"/>
                    </a:xfrm>
                    <a:prstGeom prst="rect">
                      <a:avLst/>
                    </a:prstGeom>
                  </pic:spPr>
                </pic:pic>
              </a:graphicData>
            </a:graphic>
          </wp:anchor>
        </w:drawing>
      </w:r>
      <w:r w:rsidR="007A7642">
        <w:rPr>
          <w:rFonts w:ascii="Arial" w:hAnsi="Arial" w:cs="Times New Roman"/>
          <w:b/>
          <w:kern w:val="0"/>
          <w:sz w:val="24"/>
          <w:szCs w:val="24"/>
        </w:rPr>
        <w:br w:type="page"/>
      </w:r>
    </w:p>
    <w:p w14:paraId="4CA1D7AF" w14:textId="77777777" w:rsidR="00DB2A39" w:rsidRPr="00DB2A39" w:rsidRDefault="00DB2A39" w:rsidP="00DB2A39">
      <w:pPr>
        <w:keepNext/>
        <w:topLinePunct w:val="0"/>
        <w:adjustRightInd/>
        <w:snapToGrid/>
        <w:spacing w:before="240" w:after="240" w:line="240" w:lineRule="auto"/>
        <w:ind w:left="0"/>
        <w:jc w:val="both"/>
        <w:outlineLvl w:val="0"/>
        <w:rPr>
          <w:rFonts w:ascii="微软雅黑" w:eastAsia="微软雅黑" w:hAnsi="微软雅黑" w:cs="Times New Roman"/>
          <w:b/>
          <w:kern w:val="0"/>
          <w:sz w:val="32"/>
          <w:szCs w:val="32"/>
        </w:rPr>
      </w:pPr>
      <w:bookmarkStart w:id="46" w:name="_Toc165287209"/>
      <w:bookmarkStart w:id="47" w:name="_Toc169063195"/>
      <w:bookmarkStart w:id="48" w:name="_Toc332183632"/>
      <w:bookmarkStart w:id="49" w:name="_Toc382494078"/>
      <w:bookmarkStart w:id="50" w:name="_Toc469933012"/>
      <w:bookmarkStart w:id="51" w:name="_Toc104264175"/>
      <w:bookmarkStart w:id="52" w:name="_Toc148260229"/>
      <w:bookmarkStart w:id="53" w:name="_Toc104264173"/>
      <w:bookmarkStart w:id="54" w:name="_Toc148260228"/>
      <w:r w:rsidRPr="00DB2A39">
        <w:rPr>
          <w:rFonts w:ascii="微软雅黑" w:eastAsia="微软雅黑" w:hAnsi="微软雅黑" w:cs="Times New Roman" w:hint="eastAsia"/>
          <w:b/>
          <w:kern w:val="0"/>
          <w:sz w:val="32"/>
          <w:szCs w:val="32"/>
        </w:rPr>
        <w:lastRenderedPageBreak/>
        <w:t>实验环境说明</w:t>
      </w:r>
      <w:bookmarkEnd w:id="46"/>
      <w:bookmarkEnd w:id="47"/>
      <w:bookmarkEnd w:id="48"/>
      <w:bookmarkEnd w:id="49"/>
      <w:bookmarkEnd w:id="50"/>
    </w:p>
    <w:p w14:paraId="77DC2B57" w14:textId="77777777" w:rsidR="00DB2A39" w:rsidRPr="00DB2A39" w:rsidRDefault="00DB2A39" w:rsidP="00DB2A39">
      <w:pPr>
        <w:keepNext/>
        <w:topLinePunct w:val="0"/>
        <w:adjustRightInd/>
        <w:snapToGrid/>
        <w:spacing w:before="240" w:after="240" w:line="240" w:lineRule="auto"/>
        <w:ind w:left="0"/>
        <w:jc w:val="both"/>
        <w:outlineLvl w:val="1"/>
        <w:rPr>
          <w:rFonts w:ascii="微软雅黑" w:eastAsia="微软雅黑" w:hAnsi="微软雅黑" w:cs="Times New Roman"/>
          <w:kern w:val="0"/>
          <w:sz w:val="24"/>
          <w:szCs w:val="24"/>
        </w:rPr>
      </w:pPr>
      <w:bookmarkStart w:id="55" w:name="_Toc169063196"/>
      <w:bookmarkStart w:id="56" w:name="_Toc332183633"/>
      <w:bookmarkStart w:id="57" w:name="_Toc382494079"/>
      <w:bookmarkStart w:id="58" w:name="_Toc469933013"/>
      <w:r w:rsidRPr="00DB2A39">
        <w:rPr>
          <w:rFonts w:ascii="微软雅黑" w:eastAsia="微软雅黑" w:hAnsi="微软雅黑" w:cs="Times New Roman" w:hint="eastAsia"/>
          <w:kern w:val="0"/>
          <w:sz w:val="24"/>
          <w:szCs w:val="24"/>
        </w:rPr>
        <w:t>组网介绍</w:t>
      </w:r>
      <w:bookmarkEnd w:id="55"/>
      <w:bookmarkEnd w:id="56"/>
      <w:bookmarkEnd w:id="57"/>
      <w:bookmarkEnd w:id="58"/>
    </w:p>
    <w:p w14:paraId="54778F7B" w14:textId="77777777" w:rsidR="00DB2A39" w:rsidRPr="00DB2A39" w:rsidRDefault="00DB2A39" w:rsidP="00DB2A39">
      <w:pPr>
        <w:widowControl w:val="0"/>
        <w:topLinePunct w:val="0"/>
        <w:autoSpaceDE w:val="0"/>
        <w:autoSpaceDN w:val="0"/>
        <w:snapToGrid/>
        <w:spacing w:before="0" w:after="0" w:line="360" w:lineRule="auto"/>
        <w:ind w:left="227" w:firstLineChars="200" w:firstLine="420"/>
        <w:rPr>
          <w:rFonts w:ascii="微软雅黑" w:eastAsia="微软雅黑" w:hAnsi="微软雅黑" w:cs="Times New Roman"/>
          <w:snapToGrid w:val="0"/>
          <w:kern w:val="0"/>
        </w:rPr>
      </w:pPr>
      <w:r w:rsidRPr="00DB2A39">
        <w:rPr>
          <w:rFonts w:ascii="微软雅黑" w:eastAsia="微软雅黑" w:hAnsi="微软雅黑" w:cs="Times New Roman" w:hint="eastAsia"/>
          <w:snapToGrid w:val="0"/>
          <w:kern w:val="0"/>
        </w:rPr>
        <w:t>本实验环境面向准备HC</w:t>
      </w:r>
      <w:r>
        <w:rPr>
          <w:rFonts w:ascii="微软雅黑" w:eastAsia="微软雅黑" w:hAnsi="微软雅黑" w:cs="Times New Roman" w:hint="eastAsia"/>
          <w:snapToGrid w:val="0"/>
          <w:kern w:val="0"/>
        </w:rPr>
        <w:t>N</w:t>
      </w:r>
      <w:r w:rsidRPr="00DB2A39">
        <w:rPr>
          <w:rFonts w:ascii="微软雅黑" w:eastAsia="微软雅黑" w:hAnsi="微软雅黑" w:cs="Times New Roman" w:hint="eastAsia"/>
          <w:snapToGrid w:val="0"/>
          <w:kern w:val="0"/>
        </w:rPr>
        <w:t>A-HNTD考试的网络工程师，内容由HC</w:t>
      </w:r>
      <w:r>
        <w:rPr>
          <w:rFonts w:ascii="微软雅黑" w:eastAsia="微软雅黑" w:hAnsi="微软雅黑" w:cs="Times New Roman" w:hint="eastAsia"/>
          <w:snapToGrid w:val="0"/>
          <w:kern w:val="0"/>
        </w:rPr>
        <w:t>N</w:t>
      </w:r>
      <w:r w:rsidRPr="00DB2A39">
        <w:rPr>
          <w:rFonts w:ascii="微软雅黑" w:eastAsia="微软雅黑" w:hAnsi="微软雅黑" w:cs="Times New Roman" w:hint="eastAsia"/>
          <w:snapToGrid w:val="0"/>
          <w:kern w:val="0"/>
        </w:rPr>
        <w:t>A-HNTD的VRP基础操作、路由协议原理、以太网交换技术、广域网技术、网络安全技术等部分的实验组成。</w:t>
      </w:r>
    </w:p>
    <w:p w14:paraId="09C84AA9" w14:textId="77777777" w:rsidR="00DB2A39" w:rsidRPr="00DB2A39" w:rsidRDefault="00DB2A39" w:rsidP="00DB2A39">
      <w:pPr>
        <w:widowControl w:val="0"/>
        <w:topLinePunct w:val="0"/>
        <w:autoSpaceDE w:val="0"/>
        <w:autoSpaceDN w:val="0"/>
        <w:snapToGrid/>
        <w:spacing w:before="0" w:after="0" w:line="360" w:lineRule="auto"/>
        <w:ind w:left="227" w:firstLineChars="200" w:firstLine="420"/>
        <w:rPr>
          <w:rFonts w:ascii="微软雅黑" w:eastAsia="微软雅黑" w:hAnsi="微软雅黑" w:cs="Times New Roman"/>
          <w:snapToGrid w:val="0"/>
          <w:kern w:val="0"/>
        </w:rPr>
      </w:pPr>
      <w:r w:rsidRPr="00DB2A39">
        <w:rPr>
          <w:rFonts w:ascii="微软雅黑" w:eastAsia="微软雅黑" w:hAnsi="微软雅黑" w:cs="Times New Roman" w:hint="eastAsia"/>
          <w:snapToGrid w:val="0"/>
          <w:kern w:val="0"/>
        </w:rPr>
        <w:t>实验设备包括路由器3台，交换机4台。每套实验环境适用于2名学员同时上机操作。</w:t>
      </w:r>
    </w:p>
    <w:p w14:paraId="63E4FB3A" w14:textId="77777777" w:rsidR="00DB2A39" w:rsidRPr="00DB2A39" w:rsidRDefault="00DB2A39" w:rsidP="00DB2A39">
      <w:pPr>
        <w:keepNext/>
        <w:topLinePunct w:val="0"/>
        <w:adjustRightInd/>
        <w:snapToGrid/>
        <w:spacing w:before="240" w:after="240" w:line="240" w:lineRule="auto"/>
        <w:ind w:left="0"/>
        <w:jc w:val="both"/>
        <w:outlineLvl w:val="1"/>
        <w:rPr>
          <w:rFonts w:ascii="微软雅黑" w:eastAsia="微软雅黑" w:hAnsi="微软雅黑" w:cs="Times New Roman"/>
          <w:kern w:val="0"/>
          <w:sz w:val="24"/>
          <w:szCs w:val="24"/>
        </w:rPr>
      </w:pPr>
      <w:bookmarkStart w:id="59" w:name="_Toc165287211"/>
      <w:bookmarkStart w:id="60" w:name="_Toc169063197"/>
      <w:bookmarkStart w:id="61" w:name="_Toc332183634"/>
      <w:bookmarkStart w:id="62" w:name="_Toc382494080"/>
      <w:bookmarkStart w:id="63" w:name="_Toc469933014"/>
      <w:r w:rsidRPr="00DB2A39">
        <w:rPr>
          <w:rFonts w:ascii="微软雅黑" w:eastAsia="微软雅黑" w:hAnsi="微软雅黑" w:cs="Times New Roman" w:hint="eastAsia"/>
          <w:kern w:val="0"/>
          <w:sz w:val="24"/>
          <w:szCs w:val="24"/>
        </w:rPr>
        <w:t>设备介绍</w:t>
      </w:r>
      <w:bookmarkEnd w:id="59"/>
      <w:bookmarkEnd w:id="60"/>
      <w:bookmarkEnd w:id="61"/>
      <w:bookmarkEnd w:id="62"/>
      <w:bookmarkEnd w:id="63"/>
    </w:p>
    <w:p w14:paraId="6286C4FF" w14:textId="77777777" w:rsidR="00DB2A39" w:rsidRPr="00DB2A39" w:rsidRDefault="00DB2A39" w:rsidP="00DB2A39">
      <w:pPr>
        <w:widowControl w:val="0"/>
        <w:topLinePunct w:val="0"/>
        <w:autoSpaceDE w:val="0"/>
        <w:autoSpaceDN w:val="0"/>
        <w:snapToGrid/>
        <w:spacing w:before="0" w:after="0" w:line="360" w:lineRule="auto"/>
        <w:ind w:left="0"/>
        <w:rPr>
          <w:rFonts w:ascii="微软雅黑" w:eastAsia="微软雅黑" w:hAnsi="微软雅黑" w:cs="Times New Roman"/>
          <w:snapToGrid w:val="0"/>
          <w:kern w:val="0"/>
        </w:rPr>
      </w:pPr>
      <w:r w:rsidRPr="00DB2A39">
        <w:rPr>
          <w:rFonts w:ascii="微软雅黑" w:eastAsia="微软雅黑" w:hAnsi="微软雅黑" w:cs="Times New Roman" w:hint="eastAsia"/>
          <w:snapToGrid w:val="0"/>
          <w:kern w:val="0"/>
        </w:rPr>
        <w:t>为了满足HC</w:t>
      </w:r>
      <w:r>
        <w:rPr>
          <w:rFonts w:ascii="微软雅黑" w:eastAsia="微软雅黑" w:hAnsi="微软雅黑" w:cs="Times New Roman" w:hint="eastAsia"/>
          <w:snapToGrid w:val="0"/>
          <w:kern w:val="0"/>
        </w:rPr>
        <w:t>N</w:t>
      </w:r>
      <w:r w:rsidRPr="00DB2A39">
        <w:rPr>
          <w:rFonts w:ascii="微软雅黑" w:eastAsia="微软雅黑" w:hAnsi="微软雅黑" w:cs="Times New Roman" w:hint="eastAsia"/>
          <w:snapToGrid w:val="0"/>
          <w:kern w:val="0"/>
        </w:rPr>
        <w:t>A-HNTD实验需要，建议每套实验环境采用以下配置：</w:t>
      </w:r>
    </w:p>
    <w:p w14:paraId="67405E2D" w14:textId="77777777" w:rsidR="00DB2A39" w:rsidRPr="00DB2A39" w:rsidRDefault="00DB2A39" w:rsidP="00DB2A39">
      <w:pPr>
        <w:widowControl w:val="0"/>
        <w:topLinePunct w:val="0"/>
        <w:autoSpaceDE w:val="0"/>
        <w:autoSpaceDN w:val="0"/>
        <w:snapToGrid/>
        <w:spacing w:before="0" w:after="0" w:line="360" w:lineRule="auto"/>
        <w:ind w:left="0" w:firstLine="420"/>
        <w:rPr>
          <w:rFonts w:ascii="微软雅黑" w:eastAsia="微软雅黑" w:hAnsi="微软雅黑" w:cs="Times New Roman"/>
          <w:snapToGrid w:val="0"/>
          <w:kern w:val="0"/>
        </w:rPr>
      </w:pPr>
      <w:r w:rsidRPr="00DB2A39">
        <w:rPr>
          <w:rFonts w:ascii="微软雅黑" w:eastAsia="微软雅黑" w:hAnsi="微软雅黑" w:cs="Times New Roman" w:hint="eastAsia"/>
          <w:snapToGrid w:val="0"/>
          <w:kern w:val="0"/>
        </w:rPr>
        <w:t>设备名称、型号与版本的对应关系如下：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3"/>
        <w:gridCol w:w="2968"/>
        <w:gridCol w:w="4893"/>
      </w:tblGrid>
      <w:tr w:rsidR="00DB2A39" w:rsidRPr="00DB2A39" w14:paraId="6519DBDD" w14:textId="77777777" w:rsidTr="00D91329">
        <w:tc>
          <w:tcPr>
            <w:tcW w:w="1011" w:type="pct"/>
          </w:tcPr>
          <w:p w14:paraId="2B69C1A3" w14:textId="77777777" w:rsidR="00DB2A39" w:rsidRPr="00DB2A39" w:rsidRDefault="00DB2A39" w:rsidP="00DB2A39">
            <w:pPr>
              <w:widowControl w:val="0"/>
              <w:topLinePunct w:val="0"/>
              <w:autoSpaceDE w:val="0"/>
              <w:autoSpaceDN w:val="0"/>
              <w:snapToGrid/>
              <w:spacing w:before="0" w:after="0" w:line="360" w:lineRule="auto"/>
              <w:ind w:left="0"/>
              <w:jc w:val="center"/>
              <w:rPr>
                <w:rFonts w:ascii="微软雅黑" w:eastAsia="微软雅黑" w:hAnsi="微软雅黑" w:cs="Times New Roman"/>
                <w:snapToGrid w:val="0"/>
                <w:kern w:val="0"/>
              </w:rPr>
            </w:pPr>
            <w:r w:rsidRPr="00DB2A39">
              <w:rPr>
                <w:rFonts w:ascii="微软雅黑" w:eastAsia="微软雅黑" w:hAnsi="微软雅黑" w:cs="Times New Roman" w:hint="eastAsia"/>
                <w:snapToGrid w:val="0"/>
                <w:kern w:val="0"/>
              </w:rPr>
              <w:t>设备名称</w:t>
            </w:r>
          </w:p>
        </w:tc>
        <w:tc>
          <w:tcPr>
            <w:tcW w:w="1506" w:type="pct"/>
          </w:tcPr>
          <w:p w14:paraId="1336432A" w14:textId="77777777" w:rsidR="00DB2A39" w:rsidRPr="00DB2A39" w:rsidRDefault="00DB2A39" w:rsidP="00DB2A39">
            <w:pPr>
              <w:widowControl w:val="0"/>
              <w:topLinePunct w:val="0"/>
              <w:autoSpaceDE w:val="0"/>
              <w:autoSpaceDN w:val="0"/>
              <w:snapToGrid/>
              <w:spacing w:before="0" w:after="0" w:line="360" w:lineRule="auto"/>
              <w:ind w:leftChars="-50" w:left="-105" w:rightChars="-51" w:right="-107"/>
              <w:jc w:val="center"/>
              <w:rPr>
                <w:rFonts w:ascii="微软雅黑" w:eastAsia="微软雅黑" w:hAnsi="微软雅黑" w:cs="Times New Roman"/>
                <w:snapToGrid w:val="0"/>
                <w:kern w:val="0"/>
              </w:rPr>
            </w:pPr>
            <w:r w:rsidRPr="00DB2A39">
              <w:rPr>
                <w:rFonts w:ascii="微软雅黑" w:eastAsia="微软雅黑" w:hAnsi="微软雅黑" w:cs="Times New Roman" w:hint="eastAsia"/>
                <w:snapToGrid w:val="0"/>
                <w:kern w:val="0"/>
              </w:rPr>
              <w:t>设备型号</w:t>
            </w:r>
          </w:p>
        </w:tc>
        <w:tc>
          <w:tcPr>
            <w:tcW w:w="2483" w:type="pct"/>
          </w:tcPr>
          <w:p w14:paraId="23BB5789" w14:textId="77777777" w:rsidR="00DB2A39" w:rsidRPr="00DB2A39" w:rsidRDefault="00DB2A39" w:rsidP="00DB2A39">
            <w:pPr>
              <w:widowControl w:val="0"/>
              <w:topLinePunct w:val="0"/>
              <w:autoSpaceDE w:val="0"/>
              <w:autoSpaceDN w:val="0"/>
              <w:snapToGrid/>
              <w:spacing w:before="0" w:after="0" w:line="360" w:lineRule="auto"/>
              <w:ind w:left="0"/>
              <w:jc w:val="center"/>
              <w:rPr>
                <w:rFonts w:ascii="微软雅黑" w:eastAsia="微软雅黑" w:hAnsi="微软雅黑" w:cs="Times New Roman"/>
                <w:snapToGrid w:val="0"/>
                <w:kern w:val="0"/>
              </w:rPr>
            </w:pPr>
            <w:r w:rsidRPr="00DB2A39">
              <w:rPr>
                <w:rFonts w:ascii="微软雅黑" w:eastAsia="微软雅黑" w:hAnsi="微软雅黑" w:cs="Times New Roman" w:hint="eastAsia"/>
                <w:snapToGrid w:val="0"/>
                <w:kern w:val="0"/>
              </w:rPr>
              <w:t>软件版本</w:t>
            </w:r>
          </w:p>
        </w:tc>
      </w:tr>
      <w:tr w:rsidR="001753CB" w:rsidRPr="00DB2A39" w14:paraId="501EA9CE" w14:textId="77777777" w:rsidTr="00D91329">
        <w:tc>
          <w:tcPr>
            <w:tcW w:w="1011" w:type="pct"/>
          </w:tcPr>
          <w:p w14:paraId="2C1496DC" w14:textId="77777777" w:rsidR="001753CB" w:rsidRPr="00DB2A39" w:rsidRDefault="001753CB" w:rsidP="001753CB">
            <w:pPr>
              <w:widowControl w:val="0"/>
              <w:topLinePunct w:val="0"/>
              <w:autoSpaceDE w:val="0"/>
              <w:autoSpaceDN w:val="0"/>
              <w:snapToGrid/>
              <w:spacing w:before="0" w:after="0" w:line="360" w:lineRule="auto"/>
              <w:ind w:leftChars="-18" w:left="0" w:hangingChars="18" w:hanging="38"/>
              <w:jc w:val="center"/>
              <w:rPr>
                <w:rFonts w:ascii="微软雅黑" w:eastAsia="微软雅黑" w:hAnsi="微软雅黑" w:cs="Times New Roman"/>
                <w:snapToGrid w:val="0"/>
                <w:kern w:val="0"/>
              </w:rPr>
            </w:pPr>
            <w:r w:rsidRPr="00DB2A39">
              <w:rPr>
                <w:rFonts w:ascii="微软雅黑" w:eastAsia="微软雅黑" w:hAnsi="微软雅黑" w:cs="Times New Roman" w:hint="eastAsia"/>
                <w:snapToGrid w:val="0"/>
                <w:kern w:val="0"/>
              </w:rPr>
              <w:t>R1</w:t>
            </w:r>
          </w:p>
        </w:tc>
        <w:tc>
          <w:tcPr>
            <w:tcW w:w="1506" w:type="pct"/>
          </w:tcPr>
          <w:p w14:paraId="2CEC4D24" w14:textId="77777777" w:rsidR="001753CB" w:rsidRPr="00DB2A39" w:rsidRDefault="001753CB" w:rsidP="001753CB">
            <w:pPr>
              <w:widowControl w:val="0"/>
              <w:topLinePunct w:val="0"/>
              <w:autoSpaceDE w:val="0"/>
              <w:autoSpaceDN w:val="0"/>
              <w:snapToGrid/>
              <w:spacing w:before="0" w:after="0" w:line="360" w:lineRule="auto"/>
              <w:ind w:left="0"/>
              <w:jc w:val="center"/>
              <w:rPr>
                <w:rFonts w:ascii="微软雅黑" w:eastAsia="微软雅黑" w:hAnsi="微软雅黑" w:cs="Times New Roman"/>
                <w:snapToGrid w:val="0"/>
                <w:kern w:val="0"/>
              </w:rPr>
            </w:pPr>
            <w:r w:rsidRPr="00DB2A39">
              <w:rPr>
                <w:rFonts w:ascii="微软雅黑" w:eastAsia="微软雅黑" w:hAnsi="微软雅黑" w:cs="Times New Roman"/>
                <w:snapToGrid w:val="0"/>
                <w:kern w:val="0"/>
              </w:rPr>
              <w:t>AR 2220</w:t>
            </w:r>
            <w:r>
              <w:rPr>
                <w:rFonts w:ascii="微软雅黑" w:eastAsia="微软雅黑" w:hAnsi="微软雅黑" w:cs="Times New Roman" w:hint="eastAsia"/>
                <w:snapToGrid w:val="0"/>
                <w:kern w:val="0"/>
              </w:rPr>
              <w:t>E</w:t>
            </w:r>
          </w:p>
        </w:tc>
        <w:tc>
          <w:tcPr>
            <w:tcW w:w="2483" w:type="pct"/>
          </w:tcPr>
          <w:p w14:paraId="0058220B" w14:textId="77777777" w:rsidR="001753CB" w:rsidRPr="001753CB" w:rsidRDefault="001753CB" w:rsidP="001753CB">
            <w:pPr>
              <w:widowControl w:val="0"/>
              <w:topLinePunct w:val="0"/>
              <w:autoSpaceDE w:val="0"/>
              <w:autoSpaceDN w:val="0"/>
              <w:snapToGrid/>
              <w:spacing w:before="0" w:after="0" w:line="360" w:lineRule="auto"/>
              <w:ind w:left="0"/>
              <w:jc w:val="center"/>
              <w:rPr>
                <w:rFonts w:ascii="微软雅黑" w:eastAsia="微软雅黑" w:hAnsi="微软雅黑" w:cs="Times New Roman"/>
                <w:snapToGrid w:val="0"/>
                <w:kern w:val="0"/>
              </w:rPr>
            </w:pPr>
            <w:r w:rsidRPr="001753CB">
              <w:rPr>
                <w:rFonts w:ascii="微软雅黑" w:eastAsia="微软雅黑" w:hAnsi="微软雅黑" w:cs="Times New Roman"/>
                <w:snapToGrid w:val="0"/>
                <w:kern w:val="0"/>
              </w:rPr>
              <w:t>V2R7</w:t>
            </w:r>
          </w:p>
        </w:tc>
      </w:tr>
      <w:tr w:rsidR="001753CB" w:rsidRPr="00DB2A39" w14:paraId="44FD67E4" w14:textId="77777777" w:rsidTr="00D91329">
        <w:tc>
          <w:tcPr>
            <w:tcW w:w="1011" w:type="pct"/>
          </w:tcPr>
          <w:p w14:paraId="43652B50" w14:textId="77777777" w:rsidR="001753CB" w:rsidRPr="00DB2A39" w:rsidRDefault="001753CB" w:rsidP="001753CB">
            <w:pPr>
              <w:widowControl w:val="0"/>
              <w:topLinePunct w:val="0"/>
              <w:autoSpaceDE w:val="0"/>
              <w:autoSpaceDN w:val="0"/>
              <w:snapToGrid/>
              <w:spacing w:before="0" w:after="0" w:line="360" w:lineRule="auto"/>
              <w:ind w:leftChars="-18" w:left="0" w:hangingChars="18" w:hanging="38"/>
              <w:jc w:val="center"/>
              <w:rPr>
                <w:rFonts w:ascii="微软雅黑" w:eastAsia="微软雅黑" w:hAnsi="微软雅黑" w:cs="Times New Roman"/>
                <w:snapToGrid w:val="0"/>
                <w:kern w:val="0"/>
              </w:rPr>
            </w:pPr>
            <w:r w:rsidRPr="00DB2A39">
              <w:rPr>
                <w:rFonts w:ascii="微软雅黑" w:eastAsia="微软雅黑" w:hAnsi="微软雅黑" w:cs="Times New Roman" w:hint="eastAsia"/>
                <w:snapToGrid w:val="0"/>
                <w:kern w:val="0"/>
              </w:rPr>
              <w:t>R2</w:t>
            </w:r>
          </w:p>
        </w:tc>
        <w:tc>
          <w:tcPr>
            <w:tcW w:w="1506" w:type="pct"/>
          </w:tcPr>
          <w:p w14:paraId="1B3B7E5F" w14:textId="77777777" w:rsidR="001753CB" w:rsidRPr="00DB2A39" w:rsidRDefault="001753CB" w:rsidP="001753CB">
            <w:pPr>
              <w:widowControl w:val="0"/>
              <w:topLinePunct w:val="0"/>
              <w:autoSpaceDE w:val="0"/>
              <w:autoSpaceDN w:val="0"/>
              <w:snapToGrid/>
              <w:spacing w:before="0" w:after="0" w:line="360" w:lineRule="auto"/>
              <w:ind w:left="0"/>
              <w:jc w:val="center"/>
              <w:rPr>
                <w:rFonts w:ascii="微软雅黑" w:eastAsia="微软雅黑" w:hAnsi="微软雅黑" w:cs="Times New Roman"/>
                <w:snapToGrid w:val="0"/>
                <w:kern w:val="0"/>
              </w:rPr>
            </w:pPr>
            <w:r w:rsidRPr="00DB2A39">
              <w:rPr>
                <w:rFonts w:ascii="微软雅黑" w:eastAsia="微软雅黑" w:hAnsi="微软雅黑" w:cs="Times New Roman"/>
                <w:snapToGrid w:val="0"/>
                <w:kern w:val="0"/>
              </w:rPr>
              <w:t>AR 2220</w:t>
            </w:r>
            <w:r>
              <w:rPr>
                <w:rFonts w:ascii="微软雅黑" w:eastAsia="微软雅黑" w:hAnsi="微软雅黑" w:cs="Times New Roman" w:hint="eastAsia"/>
                <w:snapToGrid w:val="0"/>
                <w:kern w:val="0"/>
              </w:rPr>
              <w:t>E</w:t>
            </w:r>
          </w:p>
        </w:tc>
        <w:tc>
          <w:tcPr>
            <w:tcW w:w="2483" w:type="pct"/>
          </w:tcPr>
          <w:p w14:paraId="546BC1FA" w14:textId="77777777" w:rsidR="001753CB" w:rsidRPr="001753CB" w:rsidRDefault="001753CB" w:rsidP="001753CB">
            <w:pPr>
              <w:widowControl w:val="0"/>
              <w:topLinePunct w:val="0"/>
              <w:autoSpaceDE w:val="0"/>
              <w:autoSpaceDN w:val="0"/>
              <w:snapToGrid/>
              <w:spacing w:before="0" w:after="0" w:line="360" w:lineRule="auto"/>
              <w:ind w:left="0"/>
              <w:jc w:val="center"/>
              <w:rPr>
                <w:rFonts w:ascii="微软雅黑" w:eastAsia="微软雅黑" w:hAnsi="微软雅黑" w:cs="Times New Roman"/>
                <w:snapToGrid w:val="0"/>
                <w:kern w:val="0"/>
              </w:rPr>
            </w:pPr>
            <w:r w:rsidRPr="001753CB">
              <w:rPr>
                <w:rFonts w:ascii="微软雅黑" w:eastAsia="微软雅黑" w:hAnsi="微软雅黑" w:cs="Times New Roman"/>
                <w:snapToGrid w:val="0"/>
                <w:kern w:val="0"/>
              </w:rPr>
              <w:t>V2R7</w:t>
            </w:r>
          </w:p>
        </w:tc>
      </w:tr>
      <w:tr w:rsidR="001753CB" w:rsidRPr="00DB2A39" w14:paraId="4D990D42" w14:textId="77777777" w:rsidTr="00D91329">
        <w:tc>
          <w:tcPr>
            <w:tcW w:w="1011" w:type="pct"/>
          </w:tcPr>
          <w:p w14:paraId="48876806" w14:textId="77777777" w:rsidR="001753CB" w:rsidRPr="00DB2A39" w:rsidRDefault="001753CB" w:rsidP="001753CB">
            <w:pPr>
              <w:widowControl w:val="0"/>
              <w:topLinePunct w:val="0"/>
              <w:autoSpaceDE w:val="0"/>
              <w:autoSpaceDN w:val="0"/>
              <w:snapToGrid/>
              <w:spacing w:before="0" w:after="0" w:line="360" w:lineRule="auto"/>
              <w:ind w:leftChars="-18" w:left="0" w:hangingChars="18" w:hanging="38"/>
              <w:jc w:val="center"/>
              <w:rPr>
                <w:rFonts w:ascii="微软雅黑" w:eastAsia="微软雅黑" w:hAnsi="微软雅黑" w:cs="Times New Roman"/>
                <w:snapToGrid w:val="0"/>
                <w:kern w:val="0"/>
              </w:rPr>
            </w:pPr>
            <w:r w:rsidRPr="00DB2A39">
              <w:rPr>
                <w:rFonts w:ascii="微软雅黑" w:eastAsia="微软雅黑" w:hAnsi="微软雅黑" w:cs="Times New Roman" w:hint="eastAsia"/>
                <w:snapToGrid w:val="0"/>
                <w:kern w:val="0"/>
              </w:rPr>
              <w:t>R3</w:t>
            </w:r>
          </w:p>
        </w:tc>
        <w:tc>
          <w:tcPr>
            <w:tcW w:w="1506" w:type="pct"/>
          </w:tcPr>
          <w:p w14:paraId="0DAE91FD" w14:textId="77777777" w:rsidR="001753CB" w:rsidRPr="00DB2A39" w:rsidRDefault="001753CB" w:rsidP="001753CB">
            <w:pPr>
              <w:widowControl w:val="0"/>
              <w:topLinePunct w:val="0"/>
              <w:autoSpaceDE w:val="0"/>
              <w:autoSpaceDN w:val="0"/>
              <w:snapToGrid/>
              <w:spacing w:before="0" w:after="0" w:line="360" w:lineRule="auto"/>
              <w:ind w:left="0"/>
              <w:jc w:val="center"/>
              <w:rPr>
                <w:rFonts w:ascii="微软雅黑" w:eastAsia="微软雅黑" w:hAnsi="微软雅黑" w:cs="Times New Roman"/>
                <w:snapToGrid w:val="0"/>
                <w:kern w:val="0"/>
              </w:rPr>
            </w:pPr>
            <w:r w:rsidRPr="00DB2A39">
              <w:rPr>
                <w:rFonts w:ascii="微软雅黑" w:eastAsia="微软雅黑" w:hAnsi="微软雅黑" w:cs="Times New Roman"/>
                <w:snapToGrid w:val="0"/>
                <w:kern w:val="0"/>
              </w:rPr>
              <w:t>AR 2220</w:t>
            </w:r>
            <w:r>
              <w:rPr>
                <w:rFonts w:ascii="微软雅黑" w:eastAsia="微软雅黑" w:hAnsi="微软雅黑" w:cs="Times New Roman" w:hint="eastAsia"/>
                <w:snapToGrid w:val="0"/>
                <w:kern w:val="0"/>
              </w:rPr>
              <w:t>E</w:t>
            </w:r>
          </w:p>
        </w:tc>
        <w:tc>
          <w:tcPr>
            <w:tcW w:w="2483" w:type="pct"/>
          </w:tcPr>
          <w:p w14:paraId="7D234849" w14:textId="77777777" w:rsidR="001753CB" w:rsidRPr="001753CB" w:rsidRDefault="001753CB" w:rsidP="001753CB">
            <w:pPr>
              <w:widowControl w:val="0"/>
              <w:topLinePunct w:val="0"/>
              <w:autoSpaceDE w:val="0"/>
              <w:autoSpaceDN w:val="0"/>
              <w:snapToGrid/>
              <w:spacing w:before="0" w:after="0" w:line="360" w:lineRule="auto"/>
              <w:ind w:left="0"/>
              <w:jc w:val="center"/>
              <w:rPr>
                <w:rFonts w:ascii="微软雅黑" w:eastAsia="微软雅黑" w:hAnsi="微软雅黑" w:cs="Times New Roman"/>
                <w:snapToGrid w:val="0"/>
                <w:kern w:val="0"/>
              </w:rPr>
            </w:pPr>
            <w:r w:rsidRPr="001753CB">
              <w:rPr>
                <w:rFonts w:ascii="微软雅黑" w:eastAsia="微软雅黑" w:hAnsi="微软雅黑" w:cs="Times New Roman"/>
                <w:snapToGrid w:val="0"/>
                <w:kern w:val="0"/>
              </w:rPr>
              <w:t>V2R7</w:t>
            </w:r>
          </w:p>
        </w:tc>
      </w:tr>
      <w:tr w:rsidR="001753CB" w:rsidRPr="00DB2A39" w14:paraId="6F5BD5C1" w14:textId="77777777" w:rsidTr="00D91329">
        <w:tc>
          <w:tcPr>
            <w:tcW w:w="1011" w:type="pct"/>
          </w:tcPr>
          <w:p w14:paraId="039E76D2" w14:textId="77777777" w:rsidR="001753CB" w:rsidRPr="00DB2A39" w:rsidRDefault="001753CB" w:rsidP="001753CB">
            <w:pPr>
              <w:widowControl w:val="0"/>
              <w:topLinePunct w:val="0"/>
              <w:autoSpaceDE w:val="0"/>
              <w:autoSpaceDN w:val="0"/>
              <w:snapToGrid/>
              <w:spacing w:before="0" w:after="0" w:line="360" w:lineRule="auto"/>
              <w:ind w:leftChars="-18" w:left="0" w:hangingChars="18" w:hanging="38"/>
              <w:jc w:val="center"/>
              <w:rPr>
                <w:rFonts w:ascii="微软雅黑" w:eastAsia="微软雅黑" w:hAnsi="微软雅黑" w:cs="Times New Roman"/>
                <w:snapToGrid w:val="0"/>
                <w:kern w:val="0"/>
              </w:rPr>
            </w:pPr>
            <w:r w:rsidRPr="00DB2A39">
              <w:rPr>
                <w:rFonts w:ascii="微软雅黑" w:eastAsia="微软雅黑" w:hAnsi="微软雅黑" w:cs="Times New Roman" w:hint="eastAsia"/>
                <w:snapToGrid w:val="0"/>
                <w:kern w:val="0"/>
              </w:rPr>
              <w:t>S1</w:t>
            </w:r>
          </w:p>
        </w:tc>
        <w:tc>
          <w:tcPr>
            <w:tcW w:w="1506" w:type="pct"/>
          </w:tcPr>
          <w:p w14:paraId="71410198" w14:textId="77777777" w:rsidR="001753CB" w:rsidRPr="00DB2A39" w:rsidRDefault="001753CB" w:rsidP="001753CB">
            <w:pPr>
              <w:widowControl w:val="0"/>
              <w:topLinePunct w:val="0"/>
              <w:autoSpaceDE w:val="0"/>
              <w:autoSpaceDN w:val="0"/>
              <w:snapToGrid/>
              <w:spacing w:before="0" w:after="0" w:line="360" w:lineRule="auto"/>
              <w:ind w:leftChars="-50" w:left="-105"/>
              <w:jc w:val="center"/>
              <w:rPr>
                <w:rFonts w:ascii="微软雅黑" w:eastAsia="微软雅黑" w:hAnsi="微软雅黑" w:cs="Times New Roman"/>
                <w:snapToGrid w:val="0"/>
                <w:kern w:val="0"/>
              </w:rPr>
            </w:pPr>
            <w:r w:rsidRPr="003906FC">
              <w:rPr>
                <w:rFonts w:ascii="微软雅黑" w:eastAsia="微软雅黑" w:hAnsi="微软雅黑" w:cs="Times New Roman"/>
                <w:snapToGrid w:val="0"/>
                <w:kern w:val="0"/>
              </w:rPr>
              <w:t>S5720-36C-EI-AC</w:t>
            </w:r>
          </w:p>
        </w:tc>
        <w:tc>
          <w:tcPr>
            <w:tcW w:w="2483" w:type="pct"/>
          </w:tcPr>
          <w:p w14:paraId="65E723F8" w14:textId="77777777" w:rsidR="001753CB" w:rsidRPr="001753CB" w:rsidRDefault="001753CB" w:rsidP="001753CB">
            <w:pPr>
              <w:widowControl w:val="0"/>
              <w:topLinePunct w:val="0"/>
              <w:autoSpaceDE w:val="0"/>
              <w:autoSpaceDN w:val="0"/>
              <w:snapToGrid/>
              <w:spacing w:before="0" w:after="0" w:line="360" w:lineRule="auto"/>
              <w:ind w:left="0"/>
              <w:jc w:val="center"/>
              <w:rPr>
                <w:rFonts w:ascii="微软雅黑" w:eastAsia="微软雅黑" w:hAnsi="微软雅黑" w:cs="Times New Roman"/>
                <w:snapToGrid w:val="0"/>
                <w:kern w:val="0"/>
              </w:rPr>
            </w:pPr>
            <w:r w:rsidRPr="001753CB">
              <w:rPr>
                <w:rFonts w:ascii="微软雅黑" w:eastAsia="微软雅黑" w:hAnsi="微软雅黑" w:cs="Times New Roman"/>
                <w:snapToGrid w:val="0"/>
                <w:kern w:val="0"/>
              </w:rPr>
              <w:t>V2R8</w:t>
            </w:r>
          </w:p>
        </w:tc>
      </w:tr>
      <w:tr w:rsidR="001753CB" w:rsidRPr="00DB2A39" w14:paraId="74BB42EB" w14:textId="77777777" w:rsidTr="00D91329">
        <w:tc>
          <w:tcPr>
            <w:tcW w:w="1011" w:type="pct"/>
          </w:tcPr>
          <w:p w14:paraId="31244633" w14:textId="77777777" w:rsidR="001753CB" w:rsidRPr="00DB2A39" w:rsidRDefault="001753CB" w:rsidP="001753CB">
            <w:pPr>
              <w:widowControl w:val="0"/>
              <w:topLinePunct w:val="0"/>
              <w:autoSpaceDE w:val="0"/>
              <w:autoSpaceDN w:val="0"/>
              <w:snapToGrid/>
              <w:spacing w:before="0" w:after="0" w:line="360" w:lineRule="auto"/>
              <w:ind w:leftChars="-18" w:left="0" w:hangingChars="18" w:hanging="38"/>
              <w:jc w:val="center"/>
              <w:rPr>
                <w:rFonts w:ascii="微软雅黑" w:eastAsia="微软雅黑" w:hAnsi="微软雅黑" w:cs="Times New Roman"/>
                <w:snapToGrid w:val="0"/>
                <w:kern w:val="0"/>
              </w:rPr>
            </w:pPr>
            <w:r w:rsidRPr="00DB2A39">
              <w:rPr>
                <w:rFonts w:ascii="微软雅黑" w:eastAsia="微软雅黑" w:hAnsi="微软雅黑" w:cs="Times New Roman" w:hint="eastAsia"/>
                <w:snapToGrid w:val="0"/>
                <w:kern w:val="0"/>
              </w:rPr>
              <w:t>S2</w:t>
            </w:r>
          </w:p>
        </w:tc>
        <w:tc>
          <w:tcPr>
            <w:tcW w:w="1506" w:type="pct"/>
          </w:tcPr>
          <w:p w14:paraId="57A5DA62" w14:textId="77777777" w:rsidR="001753CB" w:rsidRPr="00DB2A39" w:rsidRDefault="001753CB" w:rsidP="001753CB">
            <w:pPr>
              <w:widowControl w:val="0"/>
              <w:topLinePunct w:val="0"/>
              <w:autoSpaceDE w:val="0"/>
              <w:autoSpaceDN w:val="0"/>
              <w:snapToGrid/>
              <w:spacing w:before="0" w:after="0" w:line="360" w:lineRule="auto"/>
              <w:ind w:leftChars="-50" w:left="-105"/>
              <w:jc w:val="center"/>
              <w:rPr>
                <w:rFonts w:ascii="微软雅黑" w:eastAsia="微软雅黑" w:hAnsi="微软雅黑" w:cs="Times New Roman"/>
                <w:snapToGrid w:val="0"/>
                <w:kern w:val="0"/>
              </w:rPr>
            </w:pPr>
            <w:r w:rsidRPr="003906FC">
              <w:rPr>
                <w:rFonts w:ascii="微软雅黑" w:eastAsia="微软雅黑" w:hAnsi="微软雅黑" w:cs="Times New Roman"/>
                <w:snapToGrid w:val="0"/>
                <w:kern w:val="0"/>
              </w:rPr>
              <w:t>S5720-36C-EI-AC</w:t>
            </w:r>
          </w:p>
        </w:tc>
        <w:tc>
          <w:tcPr>
            <w:tcW w:w="2483" w:type="pct"/>
          </w:tcPr>
          <w:p w14:paraId="10B7C2DD" w14:textId="77777777" w:rsidR="001753CB" w:rsidRPr="001753CB" w:rsidRDefault="001753CB" w:rsidP="001753CB">
            <w:pPr>
              <w:widowControl w:val="0"/>
              <w:topLinePunct w:val="0"/>
              <w:autoSpaceDE w:val="0"/>
              <w:autoSpaceDN w:val="0"/>
              <w:snapToGrid/>
              <w:spacing w:before="0" w:after="0" w:line="360" w:lineRule="auto"/>
              <w:ind w:left="0"/>
              <w:jc w:val="center"/>
              <w:rPr>
                <w:rFonts w:ascii="微软雅黑" w:eastAsia="微软雅黑" w:hAnsi="微软雅黑" w:cs="Times New Roman"/>
                <w:snapToGrid w:val="0"/>
                <w:kern w:val="0"/>
              </w:rPr>
            </w:pPr>
            <w:r w:rsidRPr="001753CB">
              <w:rPr>
                <w:rFonts w:ascii="微软雅黑" w:eastAsia="微软雅黑" w:hAnsi="微软雅黑" w:cs="Times New Roman"/>
                <w:snapToGrid w:val="0"/>
                <w:kern w:val="0"/>
              </w:rPr>
              <w:t>V2R8</w:t>
            </w:r>
          </w:p>
        </w:tc>
      </w:tr>
      <w:tr w:rsidR="001753CB" w:rsidRPr="00DB2A39" w14:paraId="5C75585B" w14:textId="77777777" w:rsidTr="00D91329">
        <w:tc>
          <w:tcPr>
            <w:tcW w:w="1011" w:type="pct"/>
          </w:tcPr>
          <w:p w14:paraId="4F0318C6" w14:textId="77777777" w:rsidR="001753CB" w:rsidRPr="00DB2A39" w:rsidRDefault="001753CB" w:rsidP="001753CB">
            <w:pPr>
              <w:widowControl w:val="0"/>
              <w:topLinePunct w:val="0"/>
              <w:autoSpaceDE w:val="0"/>
              <w:autoSpaceDN w:val="0"/>
              <w:snapToGrid/>
              <w:spacing w:before="0" w:after="0" w:line="360" w:lineRule="auto"/>
              <w:ind w:leftChars="-18" w:left="0" w:hangingChars="18" w:hanging="38"/>
              <w:jc w:val="center"/>
              <w:rPr>
                <w:rFonts w:ascii="微软雅黑" w:eastAsia="微软雅黑" w:hAnsi="微软雅黑" w:cs="Times New Roman"/>
                <w:snapToGrid w:val="0"/>
                <w:kern w:val="0"/>
              </w:rPr>
            </w:pPr>
            <w:r w:rsidRPr="00DB2A39">
              <w:rPr>
                <w:rFonts w:ascii="微软雅黑" w:eastAsia="微软雅黑" w:hAnsi="微软雅黑" w:cs="Times New Roman" w:hint="eastAsia"/>
                <w:snapToGrid w:val="0"/>
                <w:kern w:val="0"/>
              </w:rPr>
              <w:t>S3</w:t>
            </w:r>
          </w:p>
        </w:tc>
        <w:tc>
          <w:tcPr>
            <w:tcW w:w="1506" w:type="pct"/>
          </w:tcPr>
          <w:p w14:paraId="44DA30E2" w14:textId="77777777" w:rsidR="001753CB" w:rsidRPr="00DB2A39" w:rsidRDefault="001753CB" w:rsidP="001753CB">
            <w:pPr>
              <w:widowControl w:val="0"/>
              <w:topLinePunct w:val="0"/>
              <w:autoSpaceDE w:val="0"/>
              <w:autoSpaceDN w:val="0"/>
              <w:snapToGrid/>
              <w:spacing w:before="0" w:after="0" w:line="360" w:lineRule="auto"/>
              <w:ind w:leftChars="-50" w:left="-105"/>
              <w:jc w:val="center"/>
              <w:rPr>
                <w:rFonts w:ascii="微软雅黑" w:eastAsia="微软雅黑" w:hAnsi="微软雅黑" w:cs="Times New Roman"/>
                <w:snapToGrid w:val="0"/>
                <w:kern w:val="0"/>
              </w:rPr>
            </w:pPr>
            <w:r w:rsidRPr="00DB2A39">
              <w:rPr>
                <w:rFonts w:ascii="微软雅黑" w:eastAsia="微软雅黑" w:hAnsi="微软雅黑" w:cs="Times New Roman"/>
                <w:snapToGrid w:val="0"/>
                <w:kern w:val="0"/>
              </w:rPr>
              <w:t>S3700-28TP-EI-AC</w:t>
            </w:r>
          </w:p>
        </w:tc>
        <w:tc>
          <w:tcPr>
            <w:tcW w:w="2483" w:type="pct"/>
          </w:tcPr>
          <w:p w14:paraId="0192167D" w14:textId="77777777" w:rsidR="001753CB" w:rsidRPr="001753CB" w:rsidRDefault="001753CB" w:rsidP="001753CB">
            <w:pPr>
              <w:widowControl w:val="0"/>
              <w:topLinePunct w:val="0"/>
              <w:autoSpaceDE w:val="0"/>
              <w:autoSpaceDN w:val="0"/>
              <w:snapToGrid/>
              <w:spacing w:before="0" w:after="0" w:line="360" w:lineRule="auto"/>
              <w:ind w:left="0"/>
              <w:jc w:val="center"/>
              <w:rPr>
                <w:rFonts w:ascii="微软雅黑" w:eastAsia="微软雅黑" w:hAnsi="微软雅黑" w:cs="Times New Roman"/>
                <w:snapToGrid w:val="0"/>
                <w:kern w:val="0"/>
              </w:rPr>
            </w:pPr>
            <w:r w:rsidRPr="001753CB">
              <w:rPr>
                <w:rFonts w:ascii="微软雅黑" w:eastAsia="微软雅黑" w:hAnsi="微软雅黑" w:cs="Times New Roman"/>
                <w:snapToGrid w:val="0"/>
                <w:kern w:val="0"/>
              </w:rPr>
              <w:t>V1R6C5</w:t>
            </w:r>
          </w:p>
        </w:tc>
      </w:tr>
      <w:tr w:rsidR="001753CB" w:rsidRPr="00DB2A39" w14:paraId="00D04F31" w14:textId="77777777" w:rsidTr="00D91329">
        <w:tc>
          <w:tcPr>
            <w:tcW w:w="1011" w:type="pct"/>
          </w:tcPr>
          <w:p w14:paraId="1CCB7593" w14:textId="77777777" w:rsidR="001753CB" w:rsidRPr="00DB2A39" w:rsidRDefault="001753CB" w:rsidP="001753CB">
            <w:pPr>
              <w:widowControl w:val="0"/>
              <w:topLinePunct w:val="0"/>
              <w:autoSpaceDE w:val="0"/>
              <w:autoSpaceDN w:val="0"/>
              <w:snapToGrid/>
              <w:spacing w:before="0" w:after="0" w:line="360" w:lineRule="auto"/>
              <w:ind w:leftChars="-18" w:left="0" w:hangingChars="18" w:hanging="38"/>
              <w:jc w:val="center"/>
              <w:rPr>
                <w:rFonts w:ascii="微软雅黑" w:eastAsia="微软雅黑" w:hAnsi="微软雅黑" w:cs="Times New Roman"/>
                <w:snapToGrid w:val="0"/>
                <w:kern w:val="0"/>
              </w:rPr>
            </w:pPr>
            <w:r w:rsidRPr="00DB2A39">
              <w:rPr>
                <w:rFonts w:ascii="微软雅黑" w:eastAsia="微软雅黑" w:hAnsi="微软雅黑" w:cs="Times New Roman" w:hint="eastAsia"/>
                <w:snapToGrid w:val="0"/>
                <w:kern w:val="0"/>
              </w:rPr>
              <w:t>S4</w:t>
            </w:r>
          </w:p>
        </w:tc>
        <w:tc>
          <w:tcPr>
            <w:tcW w:w="1506" w:type="pct"/>
          </w:tcPr>
          <w:p w14:paraId="446A5787" w14:textId="77777777" w:rsidR="001753CB" w:rsidRPr="00DB2A39" w:rsidRDefault="001753CB" w:rsidP="001753CB">
            <w:pPr>
              <w:widowControl w:val="0"/>
              <w:topLinePunct w:val="0"/>
              <w:autoSpaceDE w:val="0"/>
              <w:autoSpaceDN w:val="0"/>
              <w:snapToGrid/>
              <w:spacing w:before="0" w:after="0" w:line="360" w:lineRule="auto"/>
              <w:ind w:leftChars="-50" w:left="-105"/>
              <w:jc w:val="center"/>
              <w:rPr>
                <w:rFonts w:ascii="微软雅黑" w:eastAsia="微软雅黑" w:hAnsi="微软雅黑" w:cs="Times New Roman"/>
                <w:snapToGrid w:val="0"/>
                <w:kern w:val="0"/>
              </w:rPr>
            </w:pPr>
            <w:r w:rsidRPr="00DB2A39">
              <w:rPr>
                <w:rFonts w:ascii="微软雅黑" w:eastAsia="微软雅黑" w:hAnsi="微软雅黑" w:cs="Times New Roman"/>
                <w:snapToGrid w:val="0"/>
                <w:kern w:val="0"/>
              </w:rPr>
              <w:t>S3700-28TP-EI-AC</w:t>
            </w:r>
          </w:p>
        </w:tc>
        <w:tc>
          <w:tcPr>
            <w:tcW w:w="2483" w:type="pct"/>
          </w:tcPr>
          <w:p w14:paraId="3EACA8B0" w14:textId="77777777" w:rsidR="001753CB" w:rsidRPr="001753CB" w:rsidRDefault="001753CB" w:rsidP="001753CB">
            <w:pPr>
              <w:widowControl w:val="0"/>
              <w:topLinePunct w:val="0"/>
              <w:autoSpaceDE w:val="0"/>
              <w:autoSpaceDN w:val="0"/>
              <w:snapToGrid/>
              <w:spacing w:before="0" w:after="0" w:line="360" w:lineRule="auto"/>
              <w:ind w:left="0"/>
              <w:jc w:val="center"/>
              <w:rPr>
                <w:rFonts w:ascii="微软雅黑" w:eastAsia="微软雅黑" w:hAnsi="微软雅黑" w:cs="Times New Roman"/>
                <w:snapToGrid w:val="0"/>
                <w:kern w:val="0"/>
              </w:rPr>
            </w:pPr>
            <w:r w:rsidRPr="001753CB">
              <w:rPr>
                <w:rFonts w:ascii="微软雅黑" w:eastAsia="微软雅黑" w:hAnsi="微软雅黑" w:cs="Times New Roman"/>
                <w:snapToGrid w:val="0"/>
                <w:kern w:val="0"/>
              </w:rPr>
              <w:t>V1R6C5</w:t>
            </w:r>
          </w:p>
        </w:tc>
      </w:tr>
    </w:tbl>
    <w:p w14:paraId="527AC9D1" w14:textId="77777777" w:rsidR="00DB2A39" w:rsidRPr="003E2244" w:rsidRDefault="00DB2A39" w:rsidP="00DB2A39">
      <w:pPr>
        <w:pageBreakBefore/>
        <w:widowControl w:val="0"/>
        <w:topLinePunct w:val="0"/>
        <w:autoSpaceDE w:val="0"/>
        <w:autoSpaceDN w:val="0"/>
        <w:snapToGrid/>
        <w:spacing w:before="312" w:after="235" w:line="240" w:lineRule="auto"/>
        <w:ind w:left="0"/>
        <w:jc w:val="center"/>
        <w:outlineLvl w:val="0"/>
        <w:rPr>
          <w:rFonts w:ascii="微软雅黑" w:eastAsia="微软雅黑" w:hAnsi="微软雅黑"/>
          <w:b/>
          <w:bCs/>
          <w:kern w:val="0"/>
          <w:sz w:val="28"/>
          <w:szCs w:val="32"/>
        </w:rPr>
      </w:pPr>
      <w:bookmarkStart w:id="64" w:name="_Toc332183635"/>
      <w:bookmarkStart w:id="65" w:name="_Toc382494081"/>
      <w:bookmarkStart w:id="66" w:name="_Toc469933015"/>
      <w:bookmarkEnd w:id="51"/>
      <w:bookmarkEnd w:id="52"/>
      <w:bookmarkEnd w:id="53"/>
      <w:bookmarkEnd w:id="54"/>
      <w:r w:rsidRPr="003E2244">
        <w:rPr>
          <w:rFonts w:ascii="微软雅黑" w:eastAsia="微软雅黑" w:hAnsi="微软雅黑" w:hint="eastAsia"/>
          <w:b/>
          <w:bCs/>
          <w:kern w:val="0"/>
          <w:sz w:val="28"/>
          <w:szCs w:val="32"/>
        </w:rPr>
        <w:lastRenderedPageBreak/>
        <w:t>目录</w:t>
      </w:r>
      <w:bookmarkEnd w:id="0"/>
      <w:bookmarkEnd w:id="64"/>
      <w:bookmarkEnd w:id="65"/>
      <w:bookmarkEnd w:id="66"/>
    </w:p>
    <w:p w14:paraId="7D2432B8" w14:textId="19DE678D" w:rsidR="00051F74" w:rsidRDefault="009F07C4" w:rsidP="00540DD3">
      <w:pPr>
        <w:pStyle w:val="10"/>
        <w:tabs>
          <w:tab w:val="right" w:leader="dot" w:pos="8296"/>
        </w:tabs>
        <w:jc w:val="center"/>
        <w:rPr>
          <w:rFonts w:asciiTheme="minorHAnsi" w:eastAsiaTheme="minorEastAsia" w:hAnsiTheme="minorHAnsi" w:cstheme="minorBidi"/>
          <w:b w:val="0"/>
          <w:bCs w:val="0"/>
          <w:noProof/>
          <w:sz w:val="21"/>
          <w:szCs w:val="22"/>
        </w:rPr>
      </w:pPr>
      <w:r w:rsidRPr="00DB2A39">
        <w:rPr>
          <w:rFonts w:ascii="微软雅黑" w:eastAsia="微软雅黑" w:hAnsi="微软雅黑"/>
          <w:caps/>
          <w:kern w:val="0"/>
          <w:sz w:val="32"/>
          <w:szCs w:val="32"/>
        </w:rPr>
        <w:fldChar w:fldCharType="begin"/>
      </w:r>
      <w:r w:rsidR="00DB2A39" w:rsidRPr="00DB2A39">
        <w:rPr>
          <w:rFonts w:ascii="微软雅黑" w:eastAsia="微软雅黑" w:hAnsi="微软雅黑"/>
          <w:caps/>
          <w:kern w:val="0"/>
          <w:sz w:val="32"/>
          <w:szCs w:val="32"/>
        </w:rPr>
        <w:instrText xml:space="preserve"> </w:instrText>
      </w:r>
      <w:r w:rsidR="00DB2A39" w:rsidRPr="00DB2A39">
        <w:rPr>
          <w:rFonts w:ascii="微软雅黑" w:eastAsia="微软雅黑" w:hAnsi="微软雅黑" w:hint="eastAsia"/>
          <w:caps/>
          <w:kern w:val="0"/>
          <w:sz w:val="32"/>
          <w:szCs w:val="32"/>
        </w:rPr>
        <w:instrText>TOC \o "1-2" \h \z \u</w:instrText>
      </w:r>
      <w:r w:rsidR="00DB2A39" w:rsidRPr="00DB2A39">
        <w:rPr>
          <w:rFonts w:ascii="微软雅黑" w:eastAsia="微软雅黑" w:hAnsi="微软雅黑"/>
          <w:caps/>
          <w:kern w:val="0"/>
          <w:sz w:val="32"/>
          <w:szCs w:val="32"/>
        </w:rPr>
        <w:instrText xml:space="preserve"> </w:instrText>
      </w:r>
      <w:r w:rsidRPr="00DB2A39">
        <w:rPr>
          <w:rFonts w:ascii="微软雅黑" w:eastAsia="微软雅黑" w:hAnsi="微软雅黑"/>
          <w:caps/>
          <w:kern w:val="0"/>
          <w:sz w:val="32"/>
          <w:szCs w:val="32"/>
        </w:rPr>
        <w:fldChar w:fldCharType="separate"/>
      </w:r>
    </w:p>
    <w:p w14:paraId="70BAAD9C" w14:textId="77777777" w:rsidR="00051F74" w:rsidRPr="00540DD3" w:rsidRDefault="002615A9" w:rsidP="00540DD3">
      <w:pPr>
        <w:pStyle w:val="10"/>
        <w:tabs>
          <w:tab w:val="right" w:leader="dot" w:pos="8296"/>
        </w:tabs>
        <w:jc w:val="center"/>
        <w:rPr>
          <w:rStyle w:val="afff7"/>
          <w:rFonts w:ascii="Arial" w:eastAsia="微软雅黑" w:hAnsi="Arial" w:cs="Arial"/>
          <w:noProof/>
          <w:sz w:val="18"/>
          <w:szCs w:val="18"/>
        </w:rPr>
      </w:pPr>
      <w:hyperlink w:anchor="_Toc469933016" w:history="1">
        <w:r w:rsidR="00051F74" w:rsidRPr="00540DD3">
          <w:rPr>
            <w:rStyle w:val="afff7"/>
            <w:rFonts w:ascii="Arial" w:eastAsia="微软雅黑" w:hAnsi="Arial" w:cs="Arial" w:hint="eastAsia"/>
            <w:noProof/>
            <w:sz w:val="18"/>
            <w:szCs w:val="18"/>
          </w:rPr>
          <w:t>第一章</w:t>
        </w:r>
        <w:r w:rsidR="00051F74" w:rsidRPr="00540DD3">
          <w:rPr>
            <w:rStyle w:val="afff7"/>
            <w:rFonts w:ascii="Arial" w:eastAsia="微软雅黑" w:hAnsi="Arial" w:cs="Arial"/>
            <w:noProof/>
            <w:sz w:val="18"/>
            <w:szCs w:val="18"/>
          </w:rPr>
          <w:t xml:space="preserve"> </w:t>
        </w:r>
        <w:r w:rsidR="00051F74" w:rsidRPr="00540DD3">
          <w:rPr>
            <w:rStyle w:val="afff7"/>
            <w:rFonts w:ascii="Arial" w:eastAsia="微软雅黑" w:hAnsi="Arial" w:cs="Arial" w:hint="eastAsia"/>
            <w:noProof/>
            <w:sz w:val="18"/>
            <w:szCs w:val="18"/>
          </w:rPr>
          <w:t>使用</w:t>
        </w:r>
        <w:r w:rsidR="00051F74" w:rsidRPr="00540DD3">
          <w:rPr>
            <w:rStyle w:val="afff7"/>
            <w:rFonts w:ascii="Arial" w:eastAsia="微软雅黑" w:hAnsi="Arial" w:cs="Arial"/>
            <w:noProof/>
            <w:sz w:val="18"/>
            <w:szCs w:val="18"/>
          </w:rPr>
          <w:t>eNSP</w:t>
        </w:r>
        <w:r w:rsidR="00051F74" w:rsidRPr="00540DD3">
          <w:rPr>
            <w:rStyle w:val="afff7"/>
            <w:rFonts w:ascii="Arial" w:eastAsia="微软雅黑" w:hAnsi="Arial" w:cs="Arial" w:hint="eastAsia"/>
            <w:noProof/>
            <w:sz w:val="18"/>
            <w:szCs w:val="18"/>
          </w:rPr>
          <w:t>搭建基础网络</w:t>
        </w:r>
        <w:r w:rsidR="00051F74" w:rsidRPr="00540DD3">
          <w:rPr>
            <w:rStyle w:val="afff7"/>
            <w:rFonts w:ascii="Arial" w:eastAsia="微软雅黑" w:hAnsi="Arial" w:cs="Arial"/>
            <w:b w:val="0"/>
            <w:noProof/>
            <w:webHidden/>
            <w:sz w:val="18"/>
            <w:szCs w:val="18"/>
          </w:rPr>
          <w:tab/>
        </w:r>
        <w:r w:rsidR="00051F74" w:rsidRPr="00540DD3">
          <w:rPr>
            <w:rStyle w:val="afff7"/>
            <w:rFonts w:ascii="Arial" w:eastAsia="微软雅黑" w:hAnsi="Arial" w:cs="Arial"/>
            <w:b w:val="0"/>
            <w:noProof/>
            <w:webHidden/>
            <w:sz w:val="18"/>
            <w:szCs w:val="18"/>
          </w:rPr>
          <w:fldChar w:fldCharType="begin"/>
        </w:r>
        <w:r w:rsidR="00051F74" w:rsidRPr="00540DD3">
          <w:rPr>
            <w:rStyle w:val="afff7"/>
            <w:rFonts w:ascii="Arial" w:eastAsia="微软雅黑" w:hAnsi="Arial" w:cs="Arial"/>
            <w:b w:val="0"/>
            <w:noProof/>
            <w:webHidden/>
            <w:sz w:val="18"/>
            <w:szCs w:val="18"/>
          </w:rPr>
          <w:instrText xml:space="preserve"> PAGEREF _Toc469933016 \h </w:instrText>
        </w:r>
        <w:r w:rsidR="00051F74" w:rsidRPr="00540DD3">
          <w:rPr>
            <w:rStyle w:val="afff7"/>
            <w:rFonts w:ascii="Arial" w:eastAsia="微软雅黑" w:hAnsi="Arial" w:cs="Arial"/>
            <w:b w:val="0"/>
            <w:noProof/>
            <w:webHidden/>
            <w:sz w:val="18"/>
            <w:szCs w:val="18"/>
          </w:rPr>
        </w:r>
        <w:r w:rsidR="00051F74" w:rsidRPr="00540DD3">
          <w:rPr>
            <w:rStyle w:val="afff7"/>
            <w:rFonts w:ascii="Arial" w:eastAsia="微软雅黑" w:hAnsi="Arial" w:cs="Arial"/>
            <w:b w:val="0"/>
            <w:noProof/>
            <w:webHidden/>
            <w:sz w:val="18"/>
            <w:szCs w:val="18"/>
          </w:rPr>
          <w:fldChar w:fldCharType="separate"/>
        </w:r>
        <w:r w:rsidR="00115F3F">
          <w:rPr>
            <w:rStyle w:val="afff7"/>
            <w:rFonts w:ascii="Arial" w:eastAsia="微软雅黑" w:hAnsi="Arial" w:cs="Arial"/>
            <w:b w:val="0"/>
            <w:noProof/>
            <w:webHidden/>
            <w:sz w:val="18"/>
            <w:szCs w:val="18"/>
          </w:rPr>
          <w:t>1</w:t>
        </w:r>
        <w:r w:rsidR="00051F74" w:rsidRPr="00540DD3">
          <w:rPr>
            <w:rStyle w:val="afff7"/>
            <w:rFonts w:ascii="Arial" w:eastAsia="微软雅黑" w:hAnsi="Arial" w:cs="Arial"/>
            <w:b w:val="0"/>
            <w:noProof/>
            <w:webHidden/>
            <w:sz w:val="18"/>
            <w:szCs w:val="18"/>
          </w:rPr>
          <w:fldChar w:fldCharType="end"/>
        </w:r>
      </w:hyperlink>
    </w:p>
    <w:p w14:paraId="44A321BF" w14:textId="77777777" w:rsidR="00051F74" w:rsidRDefault="002615A9" w:rsidP="00540DD3">
      <w:pPr>
        <w:pStyle w:val="22"/>
        <w:tabs>
          <w:tab w:val="right" w:leader="dot" w:pos="8296"/>
        </w:tabs>
        <w:ind w:left="630"/>
        <w:jc w:val="center"/>
        <w:rPr>
          <w:rFonts w:asciiTheme="minorHAnsi" w:eastAsiaTheme="minorEastAsia" w:hAnsiTheme="minorHAnsi" w:cstheme="minorBidi"/>
          <w:sz w:val="21"/>
          <w:szCs w:val="22"/>
        </w:rPr>
      </w:pPr>
      <w:hyperlink w:anchor="_Toc469933017" w:history="1">
        <w:r w:rsidR="00051F74" w:rsidRPr="00540DD3">
          <w:rPr>
            <w:rStyle w:val="afff7"/>
            <w:rFonts w:ascii="Arial" w:eastAsia="微软雅黑" w:hAnsi="微软雅黑" w:hint="eastAsia"/>
            <w:sz w:val="18"/>
            <w:szCs w:val="18"/>
          </w:rPr>
          <w:t>实验</w:t>
        </w:r>
        <w:r w:rsidR="00051F74" w:rsidRPr="00540DD3">
          <w:rPr>
            <w:rStyle w:val="afff7"/>
            <w:rFonts w:ascii="Arial" w:eastAsia="微软雅黑" w:hAnsi="微软雅黑"/>
            <w:sz w:val="18"/>
            <w:szCs w:val="18"/>
          </w:rPr>
          <w:t xml:space="preserve">1-1 </w:t>
        </w:r>
        <w:r w:rsidR="00051F74" w:rsidRPr="00540DD3">
          <w:rPr>
            <w:rStyle w:val="afff7"/>
            <w:rFonts w:ascii="Arial" w:eastAsia="微软雅黑" w:hAnsi="微软雅黑" w:hint="eastAsia"/>
            <w:sz w:val="18"/>
            <w:szCs w:val="18"/>
          </w:rPr>
          <w:t>搭建基础</w:t>
        </w:r>
        <w:r w:rsidR="00051F74" w:rsidRPr="00540DD3">
          <w:rPr>
            <w:rStyle w:val="afff7"/>
            <w:rFonts w:ascii="Arial" w:eastAsia="微软雅黑" w:hAnsi="微软雅黑"/>
            <w:sz w:val="18"/>
            <w:szCs w:val="18"/>
          </w:rPr>
          <w:t>IP</w:t>
        </w:r>
        <w:r w:rsidR="00051F74" w:rsidRPr="00540DD3">
          <w:rPr>
            <w:rStyle w:val="afff7"/>
            <w:rFonts w:ascii="Arial" w:eastAsia="微软雅黑" w:hAnsi="微软雅黑" w:hint="eastAsia"/>
            <w:sz w:val="18"/>
            <w:szCs w:val="18"/>
          </w:rPr>
          <w:t>网络</w:t>
        </w:r>
        <w:r w:rsidR="00051F74" w:rsidRPr="00540DD3">
          <w:rPr>
            <w:rStyle w:val="afff7"/>
            <w:rFonts w:ascii="Arial" w:eastAsia="微软雅黑" w:hAnsi="微软雅黑"/>
            <w:webHidden/>
            <w:sz w:val="18"/>
            <w:szCs w:val="18"/>
          </w:rPr>
          <w:tab/>
        </w:r>
        <w:r w:rsidR="00051F74" w:rsidRPr="00540DD3">
          <w:rPr>
            <w:rStyle w:val="afff7"/>
            <w:rFonts w:ascii="Arial" w:eastAsia="微软雅黑" w:hAnsi="微软雅黑"/>
            <w:webHidden/>
            <w:sz w:val="18"/>
            <w:szCs w:val="18"/>
          </w:rPr>
          <w:fldChar w:fldCharType="begin"/>
        </w:r>
        <w:r w:rsidR="00051F74" w:rsidRPr="00540DD3">
          <w:rPr>
            <w:rStyle w:val="afff7"/>
            <w:rFonts w:ascii="Arial" w:eastAsia="微软雅黑" w:hAnsi="微软雅黑"/>
            <w:webHidden/>
            <w:sz w:val="18"/>
            <w:szCs w:val="18"/>
          </w:rPr>
          <w:instrText xml:space="preserve"> PAGEREF _Toc469933017 \h </w:instrText>
        </w:r>
        <w:r w:rsidR="00051F74" w:rsidRPr="00540DD3">
          <w:rPr>
            <w:rStyle w:val="afff7"/>
            <w:rFonts w:ascii="Arial" w:eastAsia="微软雅黑" w:hAnsi="微软雅黑"/>
            <w:webHidden/>
            <w:sz w:val="18"/>
            <w:szCs w:val="18"/>
          </w:rPr>
        </w:r>
        <w:r w:rsidR="00051F74" w:rsidRPr="00540DD3">
          <w:rPr>
            <w:rStyle w:val="afff7"/>
            <w:rFonts w:ascii="Arial" w:eastAsia="微软雅黑" w:hAnsi="微软雅黑"/>
            <w:webHidden/>
            <w:sz w:val="18"/>
            <w:szCs w:val="18"/>
          </w:rPr>
          <w:fldChar w:fldCharType="separate"/>
        </w:r>
        <w:r w:rsidR="00115F3F">
          <w:rPr>
            <w:rStyle w:val="afff7"/>
            <w:rFonts w:ascii="Arial" w:eastAsia="微软雅黑" w:hAnsi="微软雅黑"/>
            <w:webHidden/>
            <w:sz w:val="18"/>
            <w:szCs w:val="18"/>
          </w:rPr>
          <w:t>1</w:t>
        </w:r>
        <w:r w:rsidR="00051F74" w:rsidRPr="00540DD3">
          <w:rPr>
            <w:rStyle w:val="afff7"/>
            <w:rFonts w:ascii="Arial" w:eastAsia="微软雅黑" w:hAnsi="微软雅黑"/>
            <w:webHidden/>
            <w:sz w:val="18"/>
            <w:szCs w:val="18"/>
          </w:rPr>
          <w:fldChar w:fldCharType="end"/>
        </w:r>
      </w:hyperlink>
    </w:p>
    <w:p w14:paraId="2EDD19F6" w14:textId="77777777" w:rsidR="00051F74" w:rsidRPr="00540DD3" w:rsidRDefault="002615A9" w:rsidP="00540DD3">
      <w:pPr>
        <w:pStyle w:val="10"/>
        <w:tabs>
          <w:tab w:val="right" w:leader="dot" w:pos="8296"/>
        </w:tabs>
        <w:jc w:val="center"/>
        <w:rPr>
          <w:rStyle w:val="afff7"/>
          <w:rFonts w:ascii="Arial" w:eastAsia="微软雅黑" w:hAnsi="Arial" w:cs="Arial"/>
          <w:noProof/>
          <w:sz w:val="18"/>
          <w:szCs w:val="18"/>
        </w:rPr>
      </w:pPr>
      <w:hyperlink w:anchor="_Toc469933021" w:history="1">
        <w:r w:rsidR="00051F74" w:rsidRPr="00540DD3">
          <w:rPr>
            <w:rStyle w:val="afff7"/>
            <w:rFonts w:ascii="Arial" w:eastAsia="微软雅黑" w:hAnsi="Arial" w:cs="Arial" w:hint="eastAsia"/>
            <w:noProof/>
            <w:sz w:val="18"/>
            <w:szCs w:val="18"/>
          </w:rPr>
          <w:t>第二章</w:t>
        </w:r>
        <w:r w:rsidR="00051F74" w:rsidRPr="00540DD3">
          <w:rPr>
            <w:rStyle w:val="afff7"/>
            <w:rFonts w:ascii="Arial" w:eastAsia="微软雅黑" w:hAnsi="Arial" w:cs="Arial"/>
            <w:noProof/>
            <w:sz w:val="18"/>
            <w:szCs w:val="18"/>
          </w:rPr>
          <w:t xml:space="preserve"> </w:t>
        </w:r>
        <w:r w:rsidR="00051F74" w:rsidRPr="00540DD3">
          <w:rPr>
            <w:rStyle w:val="afff7"/>
            <w:rFonts w:ascii="Arial" w:eastAsia="微软雅黑" w:hAnsi="Arial" w:cs="Arial" w:hint="eastAsia"/>
            <w:noProof/>
            <w:sz w:val="18"/>
            <w:szCs w:val="18"/>
          </w:rPr>
          <w:t>设备基础配置</w:t>
        </w:r>
        <w:r w:rsidR="00051F74" w:rsidRPr="00540DD3">
          <w:rPr>
            <w:rStyle w:val="afff7"/>
            <w:rFonts w:ascii="Arial" w:eastAsia="微软雅黑" w:hAnsi="Arial" w:cs="Arial"/>
            <w:b w:val="0"/>
            <w:noProof/>
            <w:webHidden/>
            <w:sz w:val="18"/>
            <w:szCs w:val="18"/>
          </w:rPr>
          <w:tab/>
        </w:r>
        <w:r w:rsidR="00051F74" w:rsidRPr="00540DD3">
          <w:rPr>
            <w:rStyle w:val="afff7"/>
            <w:rFonts w:ascii="Arial" w:eastAsia="微软雅黑" w:hAnsi="Arial" w:cs="Arial"/>
            <w:b w:val="0"/>
            <w:noProof/>
            <w:webHidden/>
            <w:sz w:val="18"/>
            <w:szCs w:val="18"/>
          </w:rPr>
          <w:fldChar w:fldCharType="begin"/>
        </w:r>
        <w:r w:rsidR="00051F74" w:rsidRPr="00540DD3">
          <w:rPr>
            <w:rStyle w:val="afff7"/>
            <w:rFonts w:ascii="Arial" w:eastAsia="微软雅黑" w:hAnsi="Arial" w:cs="Arial"/>
            <w:b w:val="0"/>
            <w:noProof/>
            <w:webHidden/>
            <w:sz w:val="18"/>
            <w:szCs w:val="18"/>
          </w:rPr>
          <w:instrText xml:space="preserve"> PAGEREF _Toc469933021 \h </w:instrText>
        </w:r>
        <w:r w:rsidR="00051F74" w:rsidRPr="00540DD3">
          <w:rPr>
            <w:rStyle w:val="afff7"/>
            <w:rFonts w:ascii="Arial" w:eastAsia="微软雅黑" w:hAnsi="Arial" w:cs="Arial"/>
            <w:b w:val="0"/>
            <w:noProof/>
            <w:webHidden/>
            <w:sz w:val="18"/>
            <w:szCs w:val="18"/>
          </w:rPr>
        </w:r>
        <w:r w:rsidR="00051F74" w:rsidRPr="00540DD3">
          <w:rPr>
            <w:rStyle w:val="afff7"/>
            <w:rFonts w:ascii="Arial" w:eastAsia="微软雅黑" w:hAnsi="Arial" w:cs="Arial"/>
            <w:b w:val="0"/>
            <w:noProof/>
            <w:webHidden/>
            <w:sz w:val="18"/>
            <w:szCs w:val="18"/>
          </w:rPr>
          <w:fldChar w:fldCharType="separate"/>
        </w:r>
        <w:r w:rsidR="00115F3F">
          <w:rPr>
            <w:rStyle w:val="afff7"/>
            <w:rFonts w:ascii="Arial" w:eastAsia="微软雅黑" w:hAnsi="Arial" w:cs="Arial"/>
            <w:b w:val="0"/>
            <w:noProof/>
            <w:webHidden/>
            <w:sz w:val="18"/>
            <w:szCs w:val="18"/>
          </w:rPr>
          <w:t>11</w:t>
        </w:r>
        <w:r w:rsidR="00051F74" w:rsidRPr="00540DD3">
          <w:rPr>
            <w:rStyle w:val="afff7"/>
            <w:rFonts w:ascii="Arial" w:eastAsia="微软雅黑" w:hAnsi="Arial" w:cs="Arial"/>
            <w:b w:val="0"/>
            <w:noProof/>
            <w:webHidden/>
            <w:sz w:val="18"/>
            <w:szCs w:val="18"/>
          </w:rPr>
          <w:fldChar w:fldCharType="end"/>
        </w:r>
      </w:hyperlink>
    </w:p>
    <w:p w14:paraId="7339B8DF" w14:textId="77777777" w:rsidR="00051F74" w:rsidRPr="00540DD3" w:rsidRDefault="002615A9" w:rsidP="00540DD3">
      <w:pPr>
        <w:pStyle w:val="22"/>
        <w:tabs>
          <w:tab w:val="right" w:leader="dot" w:pos="8296"/>
        </w:tabs>
        <w:ind w:left="630"/>
        <w:jc w:val="center"/>
        <w:rPr>
          <w:rStyle w:val="afff7"/>
          <w:rFonts w:ascii="Arial" w:eastAsia="微软雅黑" w:hAnsi="微软雅黑"/>
          <w:sz w:val="18"/>
          <w:szCs w:val="18"/>
        </w:rPr>
      </w:pPr>
      <w:hyperlink w:anchor="_Toc469933022" w:history="1">
        <w:r w:rsidR="00051F74" w:rsidRPr="00540DD3">
          <w:rPr>
            <w:rStyle w:val="afff7"/>
            <w:rFonts w:ascii="Arial" w:eastAsia="微软雅黑" w:hAnsi="微软雅黑" w:hint="eastAsia"/>
            <w:sz w:val="18"/>
            <w:szCs w:val="18"/>
          </w:rPr>
          <w:t>实验</w:t>
        </w:r>
        <w:r w:rsidR="00051F74" w:rsidRPr="00540DD3">
          <w:rPr>
            <w:rStyle w:val="afff7"/>
            <w:rFonts w:ascii="Arial" w:eastAsia="微软雅黑" w:hAnsi="微软雅黑"/>
            <w:sz w:val="18"/>
            <w:szCs w:val="18"/>
          </w:rPr>
          <w:t xml:space="preserve">2-1 </w:t>
        </w:r>
        <w:r w:rsidR="00051F74" w:rsidRPr="00540DD3">
          <w:rPr>
            <w:rStyle w:val="afff7"/>
            <w:rFonts w:ascii="Arial" w:eastAsia="微软雅黑" w:hAnsi="微软雅黑" w:hint="eastAsia"/>
            <w:sz w:val="18"/>
            <w:szCs w:val="18"/>
          </w:rPr>
          <w:t>设备基础配置</w:t>
        </w:r>
        <w:r w:rsidR="00051F74" w:rsidRPr="00540DD3">
          <w:rPr>
            <w:rStyle w:val="afff7"/>
            <w:rFonts w:ascii="Arial" w:eastAsia="微软雅黑" w:hAnsi="微软雅黑"/>
            <w:webHidden/>
            <w:sz w:val="18"/>
            <w:szCs w:val="18"/>
          </w:rPr>
          <w:tab/>
        </w:r>
        <w:r w:rsidR="00051F74" w:rsidRPr="00540DD3">
          <w:rPr>
            <w:rStyle w:val="afff7"/>
            <w:rFonts w:ascii="Arial" w:eastAsia="微软雅黑" w:hAnsi="微软雅黑"/>
            <w:webHidden/>
            <w:sz w:val="18"/>
            <w:szCs w:val="18"/>
          </w:rPr>
          <w:fldChar w:fldCharType="begin"/>
        </w:r>
        <w:r w:rsidR="00051F74" w:rsidRPr="00540DD3">
          <w:rPr>
            <w:rStyle w:val="afff7"/>
            <w:rFonts w:ascii="Arial" w:eastAsia="微软雅黑" w:hAnsi="微软雅黑"/>
            <w:webHidden/>
            <w:sz w:val="18"/>
            <w:szCs w:val="18"/>
          </w:rPr>
          <w:instrText xml:space="preserve"> PAGEREF _Toc469933022 \h </w:instrText>
        </w:r>
        <w:r w:rsidR="00051F74" w:rsidRPr="00540DD3">
          <w:rPr>
            <w:rStyle w:val="afff7"/>
            <w:rFonts w:ascii="Arial" w:eastAsia="微软雅黑" w:hAnsi="微软雅黑"/>
            <w:webHidden/>
            <w:sz w:val="18"/>
            <w:szCs w:val="18"/>
          </w:rPr>
        </w:r>
        <w:r w:rsidR="00051F74" w:rsidRPr="00540DD3">
          <w:rPr>
            <w:rStyle w:val="afff7"/>
            <w:rFonts w:ascii="Arial" w:eastAsia="微软雅黑" w:hAnsi="微软雅黑"/>
            <w:webHidden/>
            <w:sz w:val="18"/>
            <w:szCs w:val="18"/>
          </w:rPr>
          <w:fldChar w:fldCharType="separate"/>
        </w:r>
        <w:r w:rsidR="00115F3F">
          <w:rPr>
            <w:rStyle w:val="afff7"/>
            <w:rFonts w:ascii="Arial" w:eastAsia="微软雅黑" w:hAnsi="微软雅黑"/>
            <w:webHidden/>
            <w:sz w:val="18"/>
            <w:szCs w:val="18"/>
          </w:rPr>
          <w:t>11</w:t>
        </w:r>
        <w:r w:rsidR="00051F74" w:rsidRPr="00540DD3">
          <w:rPr>
            <w:rStyle w:val="afff7"/>
            <w:rFonts w:ascii="Arial" w:eastAsia="微软雅黑" w:hAnsi="微软雅黑"/>
            <w:webHidden/>
            <w:sz w:val="18"/>
            <w:szCs w:val="18"/>
          </w:rPr>
          <w:fldChar w:fldCharType="end"/>
        </w:r>
      </w:hyperlink>
    </w:p>
    <w:p w14:paraId="2B026193" w14:textId="77777777" w:rsidR="00051F74" w:rsidRPr="00540DD3" w:rsidRDefault="002615A9" w:rsidP="00540DD3">
      <w:pPr>
        <w:pStyle w:val="10"/>
        <w:tabs>
          <w:tab w:val="right" w:leader="dot" w:pos="8296"/>
        </w:tabs>
        <w:jc w:val="center"/>
        <w:rPr>
          <w:rStyle w:val="afff7"/>
          <w:rFonts w:ascii="Arial" w:eastAsia="微软雅黑" w:hAnsi="Arial" w:cs="Arial"/>
          <w:noProof/>
          <w:sz w:val="18"/>
          <w:szCs w:val="18"/>
        </w:rPr>
      </w:pPr>
      <w:hyperlink w:anchor="_Toc469933028" w:history="1">
        <w:r w:rsidR="00051F74" w:rsidRPr="00540DD3">
          <w:rPr>
            <w:rStyle w:val="afff7"/>
            <w:rFonts w:ascii="Arial" w:eastAsia="微软雅黑" w:hAnsi="Arial" w:cs="Arial" w:hint="eastAsia"/>
            <w:noProof/>
            <w:sz w:val="18"/>
            <w:szCs w:val="18"/>
          </w:rPr>
          <w:t>第三章</w:t>
        </w:r>
        <w:r w:rsidR="00051F74" w:rsidRPr="00540DD3">
          <w:rPr>
            <w:rStyle w:val="afff7"/>
            <w:rFonts w:ascii="Arial" w:eastAsia="微软雅黑" w:hAnsi="Arial" w:cs="Arial"/>
            <w:noProof/>
            <w:sz w:val="18"/>
            <w:szCs w:val="18"/>
          </w:rPr>
          <w:t xml:space="preserve"> STP</w:t>
        </w:r>
        <w:r w:rsidR="00051F74" w:rsidRPr="00540DD3">
          <w:rPr>
            <w:rStyle w:val="afff7"/>
            <w:rFonts w:ascii="Arial" w:eastAsia="微软雅黑" w:hAnsi="Arial" w:cs="Arial" w:hint="eastAsia"/>
            <w:noProof/>
            <w:sz w:val="18"/>
            <w:szCs w:val="18"/>
          </w:rPr>
          <w:t>和</w:t>
        </w:r>
        <w:r w:rsidR="00051F74" w:rsidRPr="00540DD3">
          <w:rPr>
            <w:rStyle w:val="afff7"/>
            <w:rFonts w:ascii="Arial" w:eastAsia="微软雅黑" w:hAnsi="Arial" w:cs="Arial"/>
            <w:noProof/>
            <w:sz w:val="18"/>
            <w:szCs w:val="18"/>
          </w:rPr>
          <w:t>RSTP</w:t>
        </w:r>
        <w:r w:rsidR="00051F74" w:rsidRPr="00540DD3">
          <w:rPr>
            <w:rStyle w:val="afff7"/>
            <w:rFonts w:ascii="Arial" w:eastAsia="微软雅黑" w:hAnsi="Arial" w:cs="Arial"/>
            <w:b w:val="0"/>
            <w:noProof/>
            <w:webHidden/>
            <w:sz w:val="18"/>
            <w:szCs w:val="18"/>
          </w:rPr>
          <w:tab/>
        </w:r>
        <w:r w:rsidR="00051F74" w:rsidRPr="00540DD3">
          <w:rPr>
            <w:rStyle w:val="afff7"/>
            <w:rFonts w:ascii="Arial" w:eastAsia="微软雅黑" w:hAnsi="Arial" w:cs="Arial"/>
            <w:b w:val="0"/>
            <w:noProof/>
            <w:webHidden/>
            <w:sz w:val="18"/>
            <w:szCs w:val="18"/>
          </w:rPr>
          <w:fldChar w:fldCharType="begin"/>
        </w:r>
        <w:r w:rsidR="00051F74" w:rsidRPr="00540DD3">
          <w:rPr>
            <w:rStyle w:val="afff7"/>
            <w:rFonts w:ascii="Arial" w:eastAsia="微软雅黑" w:hAnsi="Arial" w:cs="Arial"/>
            <w:b w:val="0"/>
            <w:noProof/>
            <w:webHidden/>
            <w:sz w:val="18"/>
            <w:szCs w:val="18"/>
          </w:rPr>
          <w:instrText xml:space="preserve"> PAGEREF _Toc469933028 \h </w:instrText>
        </w:r>
        <w:r w:rsidR="00051F74" w:rsidRPr="00540DD3">
          <w:rPr>
            <w:rStyle w:val="afff7"/>
            <w:rFonts w:ascii="Arial" w:eastAsia="微软雅黑" w:hAnsi="Arial" w:cs="Arial"/>
            <w:b w:val="0"/>
            <w:noProof/>
            <w:webHidden/>
            <w:sz w:val="18"/>
            <w:szCs w:val="18"/>
          </w:rPr>
        </w:r>
        <w:r w:rsidR="00051F74" w:rsidRPr="00540DD3">
          <w:rPr>
            <w:rStyle w:val="afff7"/>
            <w:rFonts w:ascii="Arial" w:eastAsia="微软雅黑" w:hAnsi="Arial" w:cs="Arial"/>
            <w:b w:val="0"/>
            <w:noProof/>
            <w:webHidden/>
            <w:sz w:val="18"/>
            <w:szCs w:val="18"/>
          </w:rPr>
          <w:fldChar w:fldCharType="separate"/>
        </w:r>
        <w:r w:rsidR="00115F3F">
          <w:rPr>
            <w:rStyle w:val="afff7"/>
            <w:rFonts w:ascii="Arial" w:eastAsia="微软雅黑" w:hAnsi="Arial" w:cs="Arial"/>
            <w:b w:val="0"/>
            <w:noProof/>
            <w:webHidden/>
            <w:sz w:val="18"/>
            <w:szCs w:val="18"/>
          </w:rPr>
          <w:t>22</w:t>
        </w:r>
        <w:r w:rsidR="00051F74" w:rsidRPr="00540DD3">
          <w:rPr>
            <w:rStyle w:val="afff7"/>
            <w:rFonts w:ascii="Arial" w:eastAsia="微软雅黑" w:hAnsi="Arial" w:cs="Arial"/>
            <w:b w:val="0"/>
            <w:noProof/>
            <w:webHidden/>
            <w:sz w:val="18"/>
            <w:szCs w:val="18"/>
          </w:rPr>
          <w:fldChar w:fldCharType="end"/>
        </w:r>
      </w:hyperlink>
    </w:p>
    <w:p w14:paraId="15660299" w14:textId="77777777" w:rsidR="00051F74" w:rsidRPr="00540DD3" w:rsidRDefault="002615A9" w:rsidP="00540DD3">
      <w:pPr>
        <w:pStyle w:val="22"/>
        <w:tabs>
          <w:tab w:val="right" w:leader="dot" w:pos="8296"/>
        </w:tabs>
        <w:ind w:left="630"/>
        <w:jc w:val="center"/>
        <w:rPr>
          <w:rStyle w:val="afff7"/>
          <w:rFonts w:ascii="Arial" w:eastAsia="微软雅黑" w:hAnsi="微软雅黑"/>
          <w:sz w:val="18"/>
          <w:szCs w:val="18"/>
        </w:rPr>
      </w:pPr>
      <w:hyperlink w:anchor="_Toc469933029" w:history="1">
        <w:r w:rsidR="00051F74" w:rsidRPr="00540DD3">
          <w:rPr>
            <w:rStyle w:val="afff7"/>
            <w:rFonts w:ascii="Arial" w:eastAsia="微软雅黑" w:hAnsi="微软雅黑" w:hint="eastAsia"/>
            <w:sz w:val="18"/>
            <w:szCs w:val="18"/>
          </w:rPr>
          <w:t>实验</w:t>
        </w:r>
        <w:r w:rsidR="00051F74" w:rsidRPr="00540DD3">
          <w:rPr>
            <w:rStyle w:val="afff7"/>
            <w:rFonts w:ascii="Arial" w:eastAsia="微软雅黑" w:hAnsi="微软雅黑"/>
            <w:sz w:val="18"/>
            <w:szCs w:val="18"/>
          </w:rPr>
          <w:t xml:space="preserve">3-1 </w:t>
        </w:r>
        <w:r w:rsidR="00051F74" w:rsidRPr="00540DD3">
          <w:rPr>
            <w:rStyle w:val="afff7"/>
            <w:rFonts w:ascii="Arial" w:eastAsia="微软雅黑" w:hAnsi="微软雅黑" w:hint="eastAsia"/>
            <w:sz w:val="18"/>
            <w:szCs w:val="18"/>
          </w:rPr>
          <w:t>配置</w:t>
        </w:r>
        <w:r w:rsidR="00051F74" w:rsidRPr="00540DD3">
          <w:rPr>
            <w:rStyle w:val="afff7"/>
            <w:rFonts w:ascii="Arial" w:eastAsia="微软雅黑" w:hAnsi="微软雅黑"/>
            <w:sz w:val="18"/>
            <w:szCs w:val="18"/>
          </w:rPr>
          <w:t>STP</w:t>
        </w:r>
        <w:r w:rsidR="00051F74" w:rsidRPr="00540DD3">
          <w:rPr>
            <w:rStyle w:val="afff7"/>
            <w:rFonts w:ascii="Arial" w:eastAsia="微软雅黑" w:hAnsi="微软雅黑"/>
            <w:webHidden/>
            <w:sz w:val="18"/>
            <w:szCs w:val="18"/>
          </w:rPr>
          <w:tab/>
        </w:r>
        <w:r w:rsidR="00051F74" w:rsidRPr="00540DD3">
          <w:rPr>
            <w:rStyle w:val="afff7"/>
            <w:rFonts w:ascii="Arial" w:eastAsia="微软雅黑" w:hAnsi="微软雅黑"/>
            <w:webHidden/>
            <w:sz w:val="18"/>
            <w:szCs w:val="18"/>
          </w:rPr>
          <w:fldChar w:fldCharType="begin"/>
        </w:r>
        <w:r w:rsidR="00051F74" w:rsidRPr="00540DD3">
          <w:rPr>
            <w:rStyle w:val="afff7"/>
            <w:rFonts w:ascii="Arial" w:eastAsia="微软雅黑" w:hAnsi="微软雅黑"/>
            <w:webHidden/>
            <w:sz w:val="18"/>
            <w:szCs w:val="18"/>
          </w:rPr>
          <w:instrText xml:space="preserve"> PAGEREF _Toc469933029 \h </w:instrText>
        </w:r>
        <w:r w:rsidR="00051F74" w:rsidRPr="00540DD3">
          <w:rPr>
            <w:rStyle w:val="afff7"/>
            <w:rFonts w:ascii="Arial" w:eastAsia="微软雅黑" w:hAnsi="微软雅黑"/>
            <w:webHidden/>
            <w:sz w:val="18"/>
            <w:szCs w:val="18"/>
          </w:rPr>
        </w:r>
        <w:r w:rsidR="00051F74" w:rsidRPr="00540DD3">
          <w:rPr>
            <w:rStyle w:val="afff7"/>
            <w:rFonts w:ascii="Arial" w:eastAsia="微软雅黑" w:hAnsi="微软雅黑"/>
            <w:webHidden/>
            <w:sz w:val="18"/>
            <w:szCs w:val="18"/>
          </w:rPr>
          <w:fldChar w:fldCharType="separate"/>
        </w:r>
        <w:r w:rsidR="00115F3F">
          <w:rPr>
            <w:rStyle w:val="afff7"/>
            <w:rFonts w:ascii="Arial" w:eastAsia="微软雅黑" w:hAnsi="微软雅黑"/>
            <w:webHidden/>
            <w:sz w:val="18"/>
            <w:szCs w:val="18"/>
          </w:rPr>
          <w:t>22</w:t>
        </w:r>
        <w:r w:rsidR="00051F74" w:rsidRPr="00540DD3">
          <w:rPr>
            <w:rStyle w:val="afff7"/>
            <w:rFonts w:ascii="Arial" w:eastAsia="微软雅黑" w:hAnsi="微软雅黑"/>
            <w:webHidden/>
            <w:sz w:val="18"/>
            <w:szCs w:val="18"/>
          </w:rPr>
          <w:fldChar w:fldCharType="end"/>
        </w:r>
      </w:hyperlink>
    </w:p>
    <w:p w14:paraId="70AB634E" w14:textId="77777777" w:rsidR="00051F74" w:rsidRPr="00540DD3" w:rsidRDefault="002615A9" w:rsidP="00540DD3">
      <w:pPr>
        <w:pStyle w:val="22"/>
        <w:tabs>
          <w:tab w:val="right" w:leader="dot" w:pos="8296"/>
        </w:tabs>
        <w:ind w:left="630"/>
        <w:jc w:val="center"/>
        <w:rPr>
          <w:rStyle w:val="afff7"/>
          <w:rFonts w:ascii="Arial" w:eastAsia="微软雅黑" w:hAnsi="微软雅黑"/>
          <w:sz w:val="18"/>
          <w:szCs w:val="18"/>
        </w:rPr>
      </w:pPr>
      <w:hyperlink w:anchor="_Toc469933035" w:history="1">
        <w:r w:rsidR="00051F74" w:rsidRPr="00540DD3">
          <w:rPr>
            <w:rStyle w:val="afff7"/>
            <w:rFonts w:ascii="Arial" w:eastAsia="微软雅黑" w:hAnsi="微软雅黑" w:hint="eastAsia"/>
            <w:sz w:val="18"/>
            <w:szCs w:val="18"/>
          </w:rPr>
          <w:t>实验</w:t>
        </w:r>
        <w:r w:rsidR="00051F74" w:rsidRPr="00540DD3">
          <w:rPr>
            <w:rStyle w:val="afff7"/>
            <w:rFonts w:ascii="Arial" w:eastAsia="微软雅黑" w:hAnsi="微软雅黑"/>
            <w:sz w:val="18"/>
            <w:szCs w:val="18"/>
          </w:rPr>
          <w:t xml:space="preserve">3-2 </w:t>
        </w:r>
        <w:r w:rsidR="00051F74" w:rsidRPr="00540DD3">
          <w:rPr>
            <w:rStyle w:val="afff7"/>
            <w:rFonts w:ascii="Arial" w:eastAsia="微软雅黑" w:hAnsi="微软雅黑" w:hint="eastAsia"/>
            <w:sz w:val="18"/>
            <w:szCs w:val="18"/>
          </w:rPr>
          <w:t>配置</w:t>
        </w:r>
        <w:r w:rsidR="00051F74" w:rsidRPr="00540DD3">
          <w:rPr>
            <w:rStyle w:val="afff7"/>
            <w:rFonts w:ascii="Arial" w:eastAsia="微软雅黑" w:hAnsi="微软雅黑"/>
            <w:sz w:val="18"/>
            <w:szCs w:val="18"/>
          </w:rPr>
          <w:t>RSTP</w:t>
        </w:r>
        <w:r w:rsidR="00051F74" w:rsidRPr="00540DD3">
          <w:rPr>
            <w:rStyle w:val="afff7"/>
            <w:rFonts w:ascii="Arial" w:eastAsia="微软雅黑" w:hAnsi="微软雅黑"/>
            <w:webHidden/>
            <w:sz w:val="18"/>
            <w:szCs w:val="18"/>
          </w:rPr>
          <w:tab/>
        </w:r>
        <w:r w:rsidR="00051F74" w:rsidRPr="00540DD3">
          <w:rPr>
            <w:rStyle w:val="afff7"/>
            <w:rFonts w:ascii="Arial" w:eastAsia="微软雅黑" w:hAnsi="微软雅黑"/>
            <w:webHidden/>
            <w:sz w:val="18"/>
            <w:szCs w:val="18"/>
          </w:rPr>
          <w:fldChar w:fldCharType="begin"/>
        </w:r>
        <w:r w:rsidR="00051F74" w:rsidRPr="00540DD3">
          <w:rPr>
            <w:rStyle w:val="afff7"/>
            <w:rFonts w:ascii="Arial" w:eastAsia="微软雅黑" w:hAnsi="微软雅黑"/>
            <w:webHidden/>
            <w:sz w:val="18"/>
            <w:szCs w:val="18"/>
          </w:rPr>
          <w:instrText xml:space="preserve"> PAGEREF _Toc469933035 \h </w:instrText>
        </w:r>
        <w:r w:rsidR="00051F74" w:rsidRPr="00540DD3">
          <w:rPr>
            <w:rStyle w:val="afff7"/>
            <w:rFonts w:ascii="Arial" w:eastAsia="微软雅黑" w:hAnsi="微软雅黑"/>
            <w:webHidden/>
            <w:sz w:val="18"/>
            <w:szCs w:val="18"/>
          </w:rPr>
        </w:r>
        <w:r w:rsidR="00051F74" w:rsidRPr="00540DD3">
          <w:rPr>
            <w:rStyle w:val="afff7"/>
            <w:rFonts w:ascii="Arial" w:eastAsia="微软雅黑" w:hAnsi="微软雅黑"/>
            <w:webHidden/>
            <w:sz w:val="18"/>
            <w:szCs w:val="18"/>
          </w:rPr>
          <w:fldChar w:fldCharType="separate"/>
        </w:r>
        <w:r w:rsidR="00115F3F">
          <w:rPr>
            <w:rStyle w:val="afff7"/>
            <w:rFonts w:ascii="Arial" w:eastAsia="微软雅黑" w:hAnsi="微软雅黑"/>
            <w:webHidden/>
            <w:sz w:val="18"/>
            <w:szCs w:val="18"/>
          </w:rPr>
          <w:t>42</w:t>
        </w:r>
        <w:r w:rsidR="00051F74" w:rsidRPr="00540DD3">
          <w:rPr>
            <w:rStyle w:val="afff7"/>
            <w:rFonts w:ascii="Arial" w:eastAsia="微软雅黑" w:hAnsi="微软雅黑"/>
            <w:webHidden/>
            <w:sz w:val="18"/>
            <w:szCs w:val="18"/>
          </w:rPr>
          <w:fldChar w:fldCharType="end"/>
        </w:r>
      </w:hyperlink>
    </w:p>
    <w:p w14:paraId="46D97A46" w14:textId="77777777" w:rsidR="00051F74" w:rsidRPr="00540DD3" w:rsidRDefault="002615A9" w:rsidP="00540DD3">
      <w:pPr>
        <w:pStyle w:val="10"/>
        <w:tabs>
          <w:tab w:val="right" w:leader="dot" w:pos="8296"/>
        </w:tabs>
        <w:jc w:val="center"/>
        <w:rPr>
          <w:rStyle w:val="afff7"/>
          <w:rFonts w:ascii="Arial" w:eastAsia="微软雅黑" w:hAnsi="Arial" w:cs="Arial"/>
          <w:noProof/>
          <w:sz w:val="18"/>
          <w:szCs w:val="18"/>
        </w:rPr>
      </w:pPr>
      <w:hyperlink w:anchor="_Toc469933041" w:history="1">
        <w:r w:rsidR="00051F74" w:rsidRPr="00540DD3">
          <w:rPr>
            <w:rStyle w:val="afff7"/>
            <w:rFonts w:ascii="Arial" w:eastAsia="微软雅黑" w:hAnsi="Arial" w:cs="Arial" w:hint="eastAsia"/>
            <w:noProof/>
            <w:sz w:val="18"/>
            <w:szCs w:val="18"/>
          </w:rPr>
          <w:t>第四章</w:t>
        </w:r>
        <w:r w:rsidR="00051F74" w:rsidRPr="00540DD3">
          <w:rPr>
            <w:rStyle w:val="afff7"/>
            <w:rFonts w:ascii="Arial" w:eastAsia="微软雅黑" w:hAnsi="Arial" w:cs="Arial"/>
            <w:noProof/>
            <w:sz w:val="18"/>
            <w:szCs w:val="18"/>
          </w:rPr>
          <w:t xml:space="preserve"> </w:t>
        </w:r>
        <w:r w:rsidR="00051F74" w:rsidRPr="00540DD3">
          <w:rPr>
            <w:rStyle w:val="afff7"/>
            <w:rFonts w:ascii="Arial" w:eastAsia="微软雅黑" w:hAnsi="Arial" w:cs="Arial" w:hint="eastAsia"/>
            <w:noProof/>
            <w:sz w:val="18"/>
            <w:szCs w:val="18"/>
          </w:rPr>
          <w:t>路由配置</w:t>
        </w:r>
        <w:r w:rsidR="00051F74" w:rsidRPr="00540DD3">
          <w:rPr>
            <w:rStyle w:val="afff7"/>
            <w:rFonts w:ascii="Arial" w:eastAsia="微软雅黑" w:hAnsi="Arial" w:cs="Arial"/>
            <w:b w:val="0"/>
            <w:noProof/>
            <w:webHidden/>
            <w:sz w:val="18"/>
            <w:szCs w:val="18"/>
          </w:rPr>
          <w:tab/>
        </w:r>
        <w:r w:rsidR="00051F74" w:rsidRPr="00540DD3">
          <w:rPr>
            <w:rStyle w:val="afff7"/>
            <w:rFonts w:ascii="Arial" w:eastAsia="微软雅黑" w:hAnsi="Arial" w:cs="Arial"/>
            <w:b w:val="0"/>
            <w:noProof/>
            <w:webHidden/>
            <w:sz w:val="18"/>
            <w:szCs w:val="18"/>
          </w:rPr>
          <w:fldChar w:fldCharType="begin"/>
        </w:r>
        <w:r w:rsidR="00051F74" w:rsidRPr="00540DD3">
          <w:rPr>
            <w:rStyle w:val="afff7"/>
            <w:rFonts w:ascii="Arial" w:eastAsia="微软雅黑" w:hAnsi="Arial" w:cs="Arial"/>
            <w:b w:val="0"/>
            <w:noProof/>
            <w:webHidden/>
            <w:sz w:val="18"/>
            <w:szCs w:val="18"/>
          </w:rPr>
          <w:instrText xml:space="preserve"> PAGEREF _Toc469933041 \h </w:instrText>
        </w:r>
        <w:r w:rsidR="00051F74" w:rsidRPr="00540DD3">
          <w:rPr>
            <w:rStyle w:val="afff7"/>
            <w:rFonts w:ascii="Arial" w:eastAsia="微软雅黑" w:hAnsi="Arial" w:cs="Arial"/>
            <w:b w:val="0"/>
            <w:noProof/>
            <w:webHidden/>
            <w:sz w:val="18"/>
            <w:szCs w:val="18"/>
          </w:rPr>
        </w:r>
        <w:r w:rsidR="00051F74" w:rsidRPr="00540DD3">
          <w:rPr>
            <w:rStyle w:val="afff7"/>
            <w:rFonts w:ascii="Arial" w:eastAsia="微软雅黑" w:hAnsi="Arial" w:cs="Arial"/>
            <w:b w:val="0"/>
            <w:noProof/>
            <w:webHidden/>
            <w:sz w:val="18"/>
            <w:szCs w:val="18"/>
          </w:rPr>
          <w:fldChar w:fldCharType="separate"/>
        </w:r>
        <w:r w:rsidR="00115F3F">
          <w:rPr>
            <w:rStyle w:val="afff7"/>
            <w:rFonts w:ascii="Arial" w:eastAsia="微软雅黑" w:hAnsi="Arial" w:cs="Arial"/>
            <w:b w:val="0"/>
            <w:noProof/>
            <w:webHidden/>
            <w:sz w:val="18"/>
            <w:szCs w:val="18"/>
          </w:rPr>
          <w:t>51</w:t>
        </w:r>
        <w:r w:rsidR="00051F74" w:rsidRPr="00540DD3">
          <w:rPr>
            <w:rStyle w:val="afff7"/>
            <w:rFonts w:ascii="Arial" w:eastAsia="微软雅黑" w:hAnsi="Arial" w:cs="Arial"/>
            <w:b w:val="0"/>
            <w:noProof/>
            <w:webHidden/>
            <w:sz w:val="18"/>
            <w:szCs w:val="18"/>
          </w:rPr>
          <w:fldChar w:fldCharType="end"/>
        </w:r>
      </w:hyperlink>
    </w:p>
    <w:p w14:paraId="2034B20A" w14:textId="77777777" w:rsidR="00051F74" w:rsidRPr="00540DD3" w:rsidRDefault="002615A9" w:rsidP="00540DD3">
      <w:pPr>
        <w:pStyle w:val="22"/>
        <w:tabs>
          <w:tab w:val="right" w:leader="dot" w:pos="8296"/>
        </w:tabs>
        <w:ind w:left="630"/>
        <w:jc w:val="center"/>
        <w:rPr>
          <w:rStyle w:val="afff7"/>
          <w:rFonts w:ascii="Arial" w:eastAsia="微软雅黑" w:hAnsi="微软雅黑"/>
          <w:sz w:val="18"/>
          <w:szCs w:val="18"/>
        </w:rPr>
      </w:pPr>
      <w:hyperlink w:anchor="_Toc469933042" w:history="1">
        <w:r w:rsidR="00051F74" w:rsidRPr="00540DD3">
          <w:rPr>
            <w:rStyle w:val="afff7"/>
            <w:rFonts w:ascii="Arial" w:eastAsia="微软雅黑" w:hAnsi="微软雅黑" w:hint="eastAsia"/>
            <w:sz w:val="18"/>
            <w:szCs w:val="18"/>
          </w:rPr>
          <w:t>实验</w:t>
        </w:r>
        <w:r w:rsidR="00051F74" w:rsidRPr="00540DD3">
          <w:rPr>
            <w:rStyle w:val="afff7"/>
            <w:rFonts w:ascii="Arial" w:eastAsia="微软雅黑" w:hAnsi="微软雅黑"/>
            <w:sz w:val="18"/>
            <w:szCs w:val="18"/>
          </w:rPr>
          <w:t xml:space="preserve">4-1 </w:t>
        </w:r>
        <w:r w:rsidR="00051F74" w:rsidRPr="00540DD3">
          <w:rPr>
            <w:rStyle w:val="afff7"/>
            <w:rFonts w:ascii="Arial" w:eastAsia="微软雅黑" w:hAnsi="微软雅黑" w:hint="eastAsia"/>
            <w:sz w:val="18"/>
            <w:szCs w:val="18"/>
          </w:rPr>
          <w:t>配置静态路由和缺省路由</w:t>
        </w:r>
        <w:r w:rsidR="00051F74" w:rsidRPr="00540DD3">
          <w:rPr>
            <w:rStyle w:val="afff7"/>
            <w:rFonts w:ascii="Arial" w:eastAsia="微软雅黑" w:hAnsi="微软雅黑"/>
            <w:webHidden/>
            <w:sz w:val="18"/>
            <w:szCs w:val="18"/>
          </w:rPr>
          <w:tab/>
        </w:r>
        <w:r w:rsidR="00051F74" w:rsidRPr="00540DD3">
          <w:rPr>
            <w:rStyle w:val="afff7"/>
            <w:rFonts w:ascii="Arial" w:eastAsia="微软雅黑" w:hAnsi="微软雅黑"/>
            <w:webHidden/>
            <w:sz w:val="18"/>
            <w:szCs w:val="18"/>
          </w:rPr>
          <w:fldChar w:fldCharType="begin"/>
        </w:r>
        <w:r w:rsidR="00051F74" w:rsidRPr="00540DD3">
          <w:rPr>
            <w:rStyle w:val="afff7"/>
            <w:rFonts w:ascii="Arial" w:eastAsia="微软雅黑" w:hAnsi="微软雅黑"/>
            <w:webHidden/>
            <w:sz w:val="18"/>
            <w:szCs w:val="18"/>
          </w:rPr>
          <w:instrText xml:space="preserve"> PAGEREF _Toc469933042 \h </w:instrText>
        </w:r>
        <w:r w:rsidR="00051F74" w:rsidRPr="00540DD3">
          <w:rPr>
            <w:rStyle w:val="afff7"/>
            <w:rFonts w:ascii="Arial" w:eastAsia="微软雅黑" w:hAnsi="微软雅黑"/>
            <w:webHidden/>
            <w:sz w:val="18"/>
            <w:szCs w:val="18"/>
          </w:rPr>
        </w:r>
        <w:r w:rsidR="00051F74" w:rsidRPr="00540DD3">
          <w:rPr>
            <w:rStyle w:val="afff7"/>
            <w:rFonts w:ascii="Arial" w:eastAsia="微软雅黑" w:hAnsi="微软雅黑"/>
            <w:webHidden/>
            <w:sz w:val="18"/>
            <w:szCs w:val="18"/>
          </w:rPr>
          <w:fldChar w:fldCharType="separate"/>
        </w:r>
        <w:r w:rsidR="00115F3F">
          <w:rPr>
            <w:rStyle w:val="afff7"/>
            <w:rFonts w:ascii="Arial" w:eastAsia="微软雅黑" w:hAnsi="微软雅黑"/>
            <w:webHidden/>
            <w:sz w:val="18"/>
            <w:szCs w:val="18"/>
          </w:rPr>
          <w:t>51</w:t>
        </w:r>
        <w:r w:rsidR="00051F74" w:rsidRPr="00540DD3">
          <w:rPr>
            <w:rStyle w:val="afff7"/>
            <w:rFonts w:ascii="Arial" w:eastAsia="微软雅黑" w:hAnsi="微软雅黑"/>
            <w:webHidden/>
            <w:sz w:val="18"/>
            <w:szCs w:val="18"/>
          </w:rPr>
          <w:fldChar w:fldCharType="end"/>
        </w:r>
      </w:hyperlink>
    </w:p>
    <w:p w14:paraId="47D4720E" w14:textId="77777777" w:rsidR="00051F74" w:rsidRPr="00540DD3" w:rsidRDefault="002615A9" w:rsidP="00540DD3">
      <w:pPr>
        <w:pStyle w:val="22"/>
        <w:tabs>
          <w:tab w:val="right" w:leader="dot" w:pos="8296"/>
        </w:tabs>
        <w:ind w:left="630"/>
        <w:jc w:val="center"/>
        <w:rPr>
          <w:rStyle w:val="afff7"/>
          <w:rFonts w:ascii="Arial" w:eastAsia="微软雅黑" w:hAnsi="微软雅黑"/>
          <w:sz w:val="18"/>
          <w:szCs w:val="18"/>
        </w:rPr>
      </w:pPr>
      <w:hyperlink w:anchor="_Toc469933048" w:history="1">
        <w:r w:rsidR="00051F74" w:rsidRPr="00540DD3">
          <w:rPr>
            <w:rStyle w:val="afff7"/>
            <w:rFonts w:ascii="Arial" w:eastAsia="微软雅黑" w:hAnsi="微软雅黑" w:hint="eastAsia"/>
            <w:sz w:val="18"/>
            <w:szCs w:val="18"/>
          </w:rPr>
          <w:t>实验</w:t>
        </w:r>
        <w:r w:rsidR="00051F74" w:rsidRPr="00540DD3">
          <w:rPr>
            <w:rStyle w:val="afff7"/>
            <w:rFonts w:ascii="Arial" w:eastAsia="微软雅黑" w:hAnsi="微软雅黑"/>
            <w:sz w:val="18"/>
            <w:szCs w:val="18"/>
          </w:rPr>
          <w:t xml:space="preserve">4-2 </w:t>
        </w:r>
        <w:r w:rsidR="00051F74" w:rsidRPr="00540DD3">
          <w:rPr>
            <w:rStyle w:val="afff7"/>
            <w:rFonts w:ascii="Arial" w:eastAsia="微软雅黑" w:hAnsi="微软雅黑" w:hint="eastAsia"/>
            <w:sz w:val="18"/>
            <w:szCs w:val="18"/>
          </w:rPr>
          <w:t>配置</w:t>
        </w:r>
        <w:r w:rsidR="00051F74" w:rsidRPr="00540DD3">
          <w:rPr>
            <w:rStyle w:val="afff7"/>
            <w:rFonts w:ascii="Arial" w:eastAsia="微软雅黑" w:hAnsi="微软雅黑"/>
            <w:sz w:val="18"/>
            <w:szCs w:val="18"/>
          </w:rPr>
          <w:t>RIPv1</w:t>
        </w:r>
        <w:r w:rsidR="00051F74" w:rsidRPr="00540DD3">
          <w:rPr>
            <w:rStyle w:val="afff7"/>
            <w:rFonts w:ascii="Arial" w:eastAsia="微软雅黑" w:hAnsi="微软雅黑" w:hint="eastAsia"/>
            <w:sz w:val="18"/>
            <w:szCs w:val="18"/>
          </w:rPr>
          <w:t>和</w:t>
        </w:r>
        <w:r w:rsidR="00051F74" w:rsidRPr="00540DD3">
          <w:rPr>
            <w:rStyle w:val="afff7"/>
            <w:rFonts w:ascii="Arial" w:eastAsia="微软雅黑" w:hAnsi="微软雅黑"/>
            <w:sz w:val="18"/>
            <w:szCs w:val="18"/>
          </w:rPr>
          <w:t>RIPv2</w:t>
        </w:r>
        <w:r w:rsidR="00051F74" w:rsidRPr="00540DD3">
          <w:rPr>
            <w:rStyle w:val="afff7"/>
            <w:rFonts w:ascii="Arial" w:eastAsia="微软雅黑" w:hAnsi="微软雅黑"/>
            <w:webHidden/>
            <w:sz w:val="18"/>
            <w:szCs w:val="18"/>
          </w:rPr>
          <w:tab/>
        </w:r>
        <w:r w:rsidR="00051F74" w:rsidRPr="00540DD3">
          <w:rPr>
            <w:rStyle w:val="afff7"/>
            <w:rFonts w:ascii="Arial" w:eastAsia="微软雅黑" w:hAnsi="微软雅黑"/>
            <w:webHidden/>
            <w:sz w:val="18"/>
            <w:szCs w:val="18"/>
          </w:rPr>
          <w:fldChar w:fldCharType="begin"/>
        </w:r>
        <w:r w:rsidR="00051F74" w:rsidRPr="00540DD3">
          <w:rPr>
            <w:rStyle w:val="afff7"/>
            <w:rFonts w:ascii="Arial" w:eastAsia="微软雅黑" w:hAnsi="微软雅黑"/>
            <w:webHidden/>
            <w:sz w:val="18"/>
            <w:szCs w:val="18"/>
          </w:rPr>
          <w:instrText xml:space="preserve"> PAGEREF _Toc469933048 \h </w:instrText>
        </w:r>
        <w:r w:rsidR="00051F74" w:rsidRPr="00540DD3">
          <w:rPr>
            <w:rStyle w:val="afff7"/>
            <w:rFonts w:ascii="Arial" w:eastAsia="微软雅黑" w:hAnsi="微软雅黑"/>
            <w:webHidden/>
            <w:sz w:val="18"/>
            <w:szCs w:val="18"/>
          </w:rPr>
        </w:r>
        <w:r w:rsidR="00051F74" w:rsidRPr="00540DD3">
          <w:rPr>
            <w:rStyle w:val="afff7"/>
            <w:rFonts w:ascii="Arial" w:eastAsia="微软雅黑" w:hAnsi="微软雅黑"/>
            <w:webHidden/>
            <w:sz w:val="18"/>
            <w:szCs w:val="18"/>
          </w:rPr>
          <w:fldChar w:fldCharType="separate"/>
        </w:r>
        <w:r w:rsidR="00115F3F">
          <w:rPr>
            <w:rStyle w:val="afff7"/>
            <w:rFonts w:ascii="Arial" w:eastAsia="微软雅黑" w:hAnsi="微软雅黑"/>
            <w:webHidden/>
            <w:sz w:val="18"/>
            <w:szCs w:val="18"/>
          </w:rPr>
          <w:t>68</w:t>
        </w:r>
        <w:r w:rsidR="00051F74" w:rsidRPr="00540DD3">
          <w:rPr>
            <w:rStyle w:val="afff7"/>
            <w:rFonts w:ascii="Arial" w:eastAsia="微软雅黑" w:hAnsi="微软雅黑"/>
            <w:webHidden/>
            <w:sz w:val="18"/>
            <w:szCs w:val="18"/>
          </w:rPr>
          <w:fldChar w:fldCharType="end"/>
        </w:r>
      </w:hyperlink>
    </w:p>
    <w:p w14:paraId="404614BD" w14:textId="77777777" w:rsidR="00051F74" w:rsidRPr="00540DD3" w:rsidRDefault="002615A9" w:rsidP="00540DD3">
      <w:pPr>
        <w:pStyle w:val="22"/>
        <w:tabs>
          <w:tab w:val="right" w:leader="dot" w:pos="8296"/>
        </w:tabs>
        <w:ind w:left="630"/>
        <w:jc w:val="center"/>
        <w:rPr>
          <w:rStyle w:val="afff7"/>
          <w:rFonts w:ascii="Arial" w:eastAsia="微软雅黑" w:hAnsi="微软雅黑"/>
          <w:sz w:val="18"/>
          <w:szCs w:val="18"/>
        </w:rPr>
      </w:pPr>
      <w:hyperlink w:anchor="_Toc469933055" w:history="1">
        <w:r w:rsidR="00051F74" w:rsidRPr="00540DD3">
          <w:rPr>
            <w:rStyle w:val="afff7"/>
            <w:rFonts w:ascii="Arial" w:eastAsia="微软雅黑" w:hAnsi="微软雅黑" w:hint="eastAsia"/>
            <w:sz w:val="18"/>
            <w:szCs w:val="18"/>
          </w:rPr>
          <w:t>实验</w:t>
        </w:r>
        <w:r w:rsidR="00051F74" w:rsidRPr="00540DD3">
          <w:rPr>
            <w:rStyle w:val="afff7"/>
            <w:rFonts w:ascii="Arial" w:eastAsia="微软雅黑" w:hAnsi="微软雅黑"/>
            <w:sz w:val="18"/>
            <w:szCs w:val="18"/>
          </w:rPr>
          <w:t>4-3 RIPv2</w:t>
        </w:r>
        <w:r w:rsidR="00051F74" w:rsidRPr="00540DD3">
          <w:rPr>
            <w:rStyle w:val="afff7"/>
            <w:rFonts w:ascii="Arial" w:eastAsia="微软雅黑" w:hAnsi="微软雅黑" w:hint="eastAsia"/>
            <w:sz w:val="18"/>
            <w:szCs w:val="18"/>
          </w:rPr>
          <w:t>路由汇总和认证</w:t>
        </w:r>
        <w:r w:rsidR="00051F74" w:rsidRPr="00540DD3">
          <w:rPr>
            <w:rStyle w:val="afff7"/>
            <w:rFonts w:ascii="Arial" w:eastAsia="微软雅黑" w:hAnsi="微软雅黑"/>
            <w:webHidden/>
            <w:sz w:val="18"/>
            <w:szCs w:val="18"/>
          </w:rPr>
          <w:tab/>
        </w:r>
        <w:r w:rsidR="00051F74" w:rsidRPr="00540DD3">
          <w:rPr>
            <w:rStyle w:val="afff7"/>
            <w:rFonts w:ascii="Arial" w:eastAsia="微软雅黑" w:hAnsi="微软雅黑"/>
            <w:webHidden/>
            <w:sz w:val="18"/>
            <w:szCs w:val="18"/>
          </w:rPr>
          <w:fldChar w:fldCharType="begin"/>
        </w:r>
        <w:r w:rsidR="00051F74" w:rsidRPr="00540DD3">
          <w:rPr>
            <w:rStyle w:val="afff7"/>
            <w:rFonts w:ascii="Arial" w:eastAsia="微软雅黑" w:hAnsi="微软雅黑"/>
            <w:webHidden/>
            <w:sz w:val="18"/>
            <w:szCs w:val="18"/>
          </w:rPr>
          <w:instrText xml:space="preserve"> PAGEREF _Toc469933055 \h </w:instrText>
        </w:r>
        <w:r w:rsidR="00051F74" w:rsidRPr="00540DD3">
          <w:rPr>
            <w:rStyle w:val="afff7"/>
            <w:rFonts w:ascii="Arial" w:eastAsia="微软雅黑" w:hAnsi="微软雅黑"/>
            <w:webHidden/>
            <w:sz w:val="18"/>
            <w:szCs w:val="18"/>
          </w:rPr>
        </w:r>
        <w:r w:rsidR="00051F74" w:rsidRPr="00540DD3">
          <w:rPr>
            <w:rStyle w:val="afff7"/>
            <w:rFonts w:ascii="Arial" w:eastAsia="微软雅黑" w:hAnsi="微软雅黑"/>
            <w:webHidden/>
            <w:sz w:val="18"/>
            <w:szCs w:val="18"/>
          </w:rPr>
          <w:fldChar w:fldCharType="separate"/>
        </w:r>
        <w:r w:rsidR="00115F3F">
          <w:rPr>
            <w:rStyle w:val="afff7"/>
            <w:rFonts w:ascii="Arial" w:eastAsia="微软雅黑" w:hAnsi="微软雅黑"/>
            <w:webHidden/>
            <w:sz w:val="18"/>
            <w:szCs w:val="18"/>
          </w:rPr>
          <w:t>81</w:t>
        </w:r>
        <w:r w:rsidR="00051F74" w:rsidRPr="00540DD3">
          <w:rPr>
            <w:rStyle w:val="afff7"/>
            <w:rFonts w:ascii="Arial" w:eastAsia="微软雅黑" w:hAnsi="微软雅黑"/>
            <w:webHidden/>
            <w:sz w:val="18"/>
            <w:szCs w:val="18"/>
          </w:rPr>
          <w:fldChar w:fldCharType="end"/>
        </w:r>
      </w:hyperlink>
    </w:p>
    <w:p w14:paraId="1FA44A03" w14:textId="77777777" w:rsidR="00051F74" w:rsidRPr="00540DD3" w:rsidRDefault="002615A9" w:rsidP="00540DD3">
      <w:pPr>
        <w:pStyle w:val="22"/>
        <w:tabs>
          <w:tab w:val="right" w:leader="dot" w:pos="8296"/>
        </w:tabs>
        <w:ind w:left="630"/>
        <w:jc w:val="center"/>
        <w:rPr>
          <w:rStyle w:val="afff7"/>
          <w:rFonts w:ascii="Arial" w:eastAsia="微软雅黑" w:hAnsi="微软雅黑"/>
          <w:sz w:val="18"/>
          <w:szCs w:val="18"/>
        </w:rPr>
      </w:pPr>
      <w:hyperlink w:anchor="_Toc469933061" w:history="1">
        <w:r w:rsidR="00051F74" w:rsidRPr="00540DD3">
          <w:rPr>
            <w:rStyle w:val="afff7"/>
            <w:rFonts w:ascii="Arial" w:eastAsia="微软雅黑" w:hAnsi="微软雅黑" w:hint="eastAsia"/>
            <w:sz w:val="18"/>
            <w:szCs w:val="18"/>
          </w:rPr>
          <w:t>实验</w:t>
        </w:r>
        <w:r w:rsidR="00051F74" w:rsidRPr="00540DD3">
          <w:rPr>
            <w:rStyle w:val="afff7"/>
            <w:rFonts w:ascii="Arial" w:eastAsia="微软雅黑" w:hAnsi="微软雅黑"/>
            <w:sz w:val="18"/>
            <w:szCs w:val="18"/>
          </w:rPr>
          <w:t>4-4 OSPF</w:t>
        </w:r>
        <w:r w:rsidR="00051F74" w:rsidRPr="00540DD3">
          <w:rPr>
            <w:rStyle w:val="afff7"/>
            <w:rFonts w:ascii="Arial" w:eastAsia="微软雅黑" w:hAnsi="微软雅黑" w:hint="eastAsia"/>
            <w:sz w:val="18"/>
            <w:szCs w:val="18"/>
          </w:rPr>
          <w:t>单区域配置</w:t>
        </w:r>
        <w:r w:rsidR="00051F74" w:rsidRPr="00540DD3">
          <w:rPr>
            <w:rStyle w:val="afff7"/>
            <w:rFonts w:ascii="Arial" w:eastAsia="微软雅黑" w:hAnsi="微软雅黑"/>
            <w:webHidden/>
            <w:sz w:val="18"/>
            <w:szCs w:val="18"/>
          </w:rPr>
          <w:tab/>
        </w:r>
        <w:r w:rsidR="00051F74" w:rsidRPr="00540DD3">
          <w:rPr>
            <w:rStyle w:val="afff7"/>
            <w:rFonts w:ascii="Arial" w:eastAsia="微软雅黑" w:hAnsi="微软雅黑"/>
            <w:webHidden/>
            <w:sz w:val="18"/>
            <w:szCs w:val="18"/>
          </w:rPr>
          <w:fldChar w:fldCharType="begin"/>
        </w:r>
        <w:r w:rsidR="00051F74" w:rsidRPr="00540DD3">
          <w:rPr>
            <w:rStyle w:val="afff7"/>
            <w:rFonts w:ascii="Arial" w:eastAsia="微软雅黑" w:hAnsi="微软雅黑"/>
            <w:webHidden/>
            <w:sz w:val="18"/>
            <w:szCs w:val="18"/>
          </w:rPr>
          <w:instrText xml:space="preserve"> PAGEREF _Toc469933061 \h </w:instrText>
        </w:r>
        <w:r w:rsidR="00051F74" w:rsidRPr="00540DD3">
          <w:rPr>
            <w:rStyle w:val="afff7"/>
            <w:rFonts w:ascii="Arial" w:eastAsia="微软雅黑" w:hAnsi="微软雅黑"/>
            <w:webHidden/>
            <w:sz w:val="18"/>
            <w:szCs w:val="18"/>
          </w:rPr>
        </w:r>
        <w:r w:rsidR="00051F74" w:rsidRPr="00540DD3">
          <w:rPr>
            <w:rStyle w:val="afff7"/>
            <w:rFonts w:ascii="Arial" w:eastAsia="微软雅黑" w:hAnsi="微软雅黑"/>
            <w:webHidden/>
            <w:sz w:val="18"/>
            <w:szCs w:val="18"/>
          </w:rPr>
          <w:fldChar w:fldCharType="separate"/>
        </w:r>
        <w:r w:rsidR="00115F3F">
          <w:rPr>
            <w:rStyle w:val="afff7"/>
            <w:rFonts w:ascii="Arial" w:eastAsia="微软雅黑" w:hAnsi="微软雅黑"/>
            <w:webHidden/>
            <w:sz w:val="18"/>
            <w:szCs w:val="18"/>
          </w:rPr>
          <w:t>98</w:t>
        </w:r>
        <w:r w:rsidR="00051F74" w:rsidRPr="00540DD3">
          <w:rPr>
            <w:rStyle w:val="afff7"/>
            <w:rFonts w:ascii="Arial" w:eastAsia="微软雅黑" w:hAnsi="微软雅黑"/>
            <w:webHidden/>
            <w:sz w:val="18"/>
            <w:szCs w:val="18"/>
          </w:rPr>
          <w:fldChar w:fldCharType="end"/>
        </w:r>
      </w:hyperlink>
    </w:p>
    <w:p w14:paraId="0663AAEE" w14:textId="77777777" w:rsidR="00051F74" w:rsidRPr="00540DD3" w:rsidRDefault="002615A9" w:rsidP="00540DD3">
      <w:pPr>
        <w:pStyle w:val="10"/>
        <w:tabs>
          <w:tab w:val="right" w:leader="dot" w:pos="8296"/>
        </w:tabs>
        <w:jc w:val="center"/>
        <w:rPr>
          <w:rStyle w:val="afff7"/>
          <w:rFonts w:ascii="Arial" w:eastAsia="微软雅黑" w:hAnsi="Arial" w:cs="Arial"/>
          <w:noProof/>
          <w:sz w:val="18"/>
          <w:szCs w:val="18"/>
        </w:rPr>
      </w:pPr>
      <w:hyperlink w:anchor="_Toc469933067" w:history="1">
        <w:r w:rsidR="00051F74" w:rsidRPr="00540DD3">
          <w:rPr>
            <w:rStyle w:val="afff7"/>
            <w:rFonts w:ascii="Arial" w:eastAsia="微软雅黑" w:hAnsi="Arial" w:cs="Arial" w:hint="eastAsia"/>
            <w:noProof/>
            <w:sz w:val="18"/>
            <w:szCs w:val="18"/>
          </w:rPr>
          <w:t>第五章</w:t>
        </w:r>
        <w:r w:rsidR="00051F74" w:rsidRPr="00540DD3">
          <w:rPr>
            <w:rStyle w:val="afff7"/>
            <w:rFonts w:ascii="Arial" w:eastAsia="微软雅黑" w:hAnsi="Arial" w:cs="Arial"/>
            <w:noProof/>
            <w:sz w:val="18"/>
            <w:szCs w:val="18"/>
          </w:rPr>
          <w:t xml:space="preserve"> FTP</w:t>
        </w:r>
        <w:r w:rsidR="00051F74" w:rsidRPr="00540DD3">
          <w:rPr>
            <w:rStyle w:val="afff7"/>
            <w:rFonts w:ascii="Arial" w:eastAsia="微软雅黑" w:hAnsi="Arial" w:cs="Arial" w:hint="eastAsia"/>
            <w:noProof/>
            <w:sz w:val="18"/>
            <w:szCs w:val="18"/>
          </w:rPr>
          <w:t>和</w:t>
        </w:r>
        <w:r w:rsidR="00051F74" w:rsidRPr="00540DD3">
          <w:rPr>
            <w:rStyle w:val="afff7"/>
            <w:rFonts w:ascii="Arial" w:eastAsia="微软雅黑" w:hAnsi="Arial" w:cs="Arial"/>
            <w:noProof/>
            <w:sz w:val="18"/>
            <w:szCs w:val="18"/>
          </w:rPr>
          <w:t>DHCP</w:t>
        </w:r>
        <w:r w:rsidR="00051F74" w:rsidRPr="00540DD3">
          <w:rPr>
            <w:rStyle w:val="afff7"/>
            <w:rFonts w:ascii="Arial" w:eastAsia="微软雅黑" w:hAnsi="Arial" w:cs="Arial"/>
            <w:b w:val="0"/>
            <w:noProof/>
            <w:webHidden/>
            <w:sz w:val="18"/>
            <w:szCs w:val="18"/>
          </w:rPr>
          <w:tab/>
        </w:r>
        <w:r w:rsidR="00051F74" w:rsidRPr="00540DD3">
          <w:rPr>
            <w:rStyle w:val="afff7"/>
            <w:rFonts w:ascii="Arial" w:eastAsia="微软雅黑" w:hAnsi="Arial" w:cs="Arial"/>
            <w:b w:val="0"/>
            <w:noProof/>
            <w:webHidden/>
            <w:sz w:val="18"/>
            <w:szCs w:val="18"/>
          </w:rPr>
          <w:fldChar w:fldCharType="begin"/>
        </w:r>
        <w:r w:rsidR="00051F74" w:rsidRPr="00540DD3">
          <w:rPr>
            <w:rStyle w:val="afff7"/>
            <w:rFonts w:ascii="Arial" w:eastAsia="微软雅黑" w:hAnsi="Arial" w:cs="Arial"/>
            <w:b w:val="0"/>
            <w:noProof/>
            <w:webHidden/>
            <w:sz w:val="18"/>
            <w:szCs w:val="18"/>
          </w:rPr>
          <w:instrText xml:space="preserve"> PAGEREF _Toc469933067 \h </w:instrText>
        </w:r>
        <w:r w:rsidR="00051F74" w:rsidRPr="00540DD3">
          <w:rPr>
            <w:rStyle w:val="afff7"/>
            <w:rFonts w:ascii="Arial" w:eastAsia="微软雅黑" w:hAnsi="Arial" w:cs="Arial"/>
            <w:b w:val="0"/>
            <w:noProof/>
            <w:webHidden/>
            <w:sz w:val="18"/>
            <w:szCs w:val="18"/>
          </w:rPr>
        </w:r>
        <w:r w:rsidR="00051F74" w:rsidRPr="00540DD3">
          <w:rPr>
            <w:rStyle w:val="afff7"/>
            <w:rFonts w:ascii="Arial" w:eastAsia="微软雅黑" w:hAnsi="Arial" w:cs="Arial"/>
            <w:b w:val="0"/>
            <w:noProof/>
            <w:webHidden/>
            <w:sz w:val="18"/>
            <w:szCs w:val="18"/>
          </w:rPr>
          <w:fldChar w:fldCharType="separate"/>
        </w:r>
        <w:r w:rsidR="00115F3F">
          <w:rPr>
            <w:rStyle w:val="afff7"/>
            <w:rFonts w:ascii="Arial" w:eastAsia="微软雅黑" w:hAnsi="Arial" w:cs="Arial"/>
            <w:b w:val="0"/>
            <w:noProof/>
            <w:webHidden/>
            <w:sz w:val="18"/>
            <w:szCs w:val="18"/>
          </w:rPr>
          <w:t>115</w:t>
        </w:r>
        <w:r w:rsidR="00051F74" w:rsidRPr="00540DD3">
          <w:rPr>
            <w:rStyle w:val="afff7"/>
            <w:rFonts w:ascii="Arial" w:eastAsia="微软雅黑" w:hAnsi="Arial" w:cs="Arial"/>
            <w:b w:val="0"/>
            <w:noProof/>
            <w:webHidden/>
            <w:sz w:val="18"/>
            <w:szCs w:val="18"/>
          </w:rPr>
          <w:fldChar w:fldCharType="end"/>
        </w:r>
      </w:hyperlink>
    </w:p>
    <w:p w14:paraId="38A12BA0" w14:textId="77777777" w:rsidR="00051F74" w:rsidRPr="00540DD3" w:rsidRDefault="002615A9" w:rsidP="00540DD3">
      <w:pPr>
        <w:pStyle w:val="22"/>
        <w:tabs>
          <w:tab w:val="right" w:leader="dot" w:pos="8296"/>
        </w:tabs>
        <w:ind w:left="630"/>
        <w:jc w:val="center"/>
        <w:rPr>
          <w:rStyle w:val="afff7"/>
          <w:rFonts w:ascii="Arial" w:eastAsia="微软雅黑" w:hAnsi="微软雅黑"/>
          <w:sz w:val="18"/>
          <w:szCs w:val="18"/>
        </w:rPr>
      </w:pPr>
      <w:hyperlink w:anchor="_Toc469933068" w:history="1">
        <w:r w:rsidR="00051F74" w:rsidRPr="00540DD3">
          <w:rPr>
            <w:rStyle w:val="afff7"/>
            <w:rFonts w:ascii="Arial" w:eastAsia="微软雅黑" w:hAnsi="微软雅黑" w:hint="eastAsia"/>
            <w:sz w:val="18"/>
            <w:szCs w:val="18"/>
          </w:rPr>
          <w:t>实验</w:t>
        </w:r>
        <w:r w:rsidR="00051F74" w:rsidRPr="00540DD3">
          <w:rPr>
            <w:rStyle w:val="afff7"/>
            <w:rFonts w:ascii="Arial" w:eastAsia="微软雅黑" w:hAnsi="微软雅黑"/>
            <w:sz w:val="18"/>
            <w:szCs w:val="18"/>
          </w:rPr>
          <w:t xml:space="preserve">5-1 </w:t>
        </w:r>
        <w:r w:rsidR="00051F74" w:rsidRPr="00540DD3">
          <w:rPr>
            <w:rStyle w:val="afff7"/>
            <w:rFonts w:ascii="Arial" w:eastAsia="微软雅黑" w:hAnsi="微软雅黑" w:hint="eastAsia"/>
            <w:sz w:val="18"/>
            <w:szCs w:val="18"/>
          </w:rPr>
          <w:t>配置</w:t>
        </w:r>
        <w:r w:rsidR="00051F74" w:rsidRPr="00540DD3">
          <w:rPr>
            <w:rStyle w:val="afff7"/>
            <w:rFonts w:ascii="Arial" w:eastAsia="微软雅黑" w:hAnsi="微软雅黑"/>
            <w:sz w:val="18"/>
            <w:szCs w:val="18"/>
          </w:rPr>
          <w:t>FTP</w:t>
        </w:r>
        <w:r w:rsidR="00051F74" w:rsidRPr="00540DD3">
          <w:rPr>
            <w:rStyle w:val="afff7"/>
            <w:rFonts w:ascii="Arial" w:eastAsia="微软雅黑" w:hAnsi="微软雅黑" w:hint="eastAsia"/>
            <w:sz w:val="18"/>
            <w:szCs w:val="18"/>
          </w:rPr>
          <w:t>业务</w:t>
        </w:r>
        <w:r w:rsidR="00051F74" w:rsidRPr="00540DD3">
          <w:rPr>
            <w:rStyle w:val="afff7"/>
            <w:rFonts w:ascii="Arial" w:eastAsia="微软雅黑" w:hAnsi="微软雅黑"/>
            <w:webHidden/>
            <w:sz w:val="18"/>
            <w:szCs w:val="18"/>
          </w:rPr>
          <w:tab/>
        </w:r>
        <w:r w:rsidR="00051F74" w:rsidRPr="00540DD3">
          <w:rPr>
            <w:rStyle w:val="afff7"/>
            <w:rFonts w:ascii="Arial" w:eastAsia="微软雅黑" w:hAnsi="微软雅黑"/>
            <w:webHidden/>
            <w:sz w:val="18"/>
            <w:szCs w:val="18"/>
          </w:rPr>
          <w:fldChar w:fldCharType="begin"/>
        </w:r>
        <w:r w:rsidR="00051F74" w:rsidRPr="00540DD3">
          <w:rPr>
            <w:rStyle w:val="afff7"/>
            <w:rFonts w:ascii="Arial" w:eastAsia="微软雅黑" w:hAnsi="微软雅黑"/>
            <w:webHidden/>
            <w:sz w:val="18"/>
            <w:szCs w:val="18"/>
          </w:rPr>
          <w:instrText xml:space="preserve"> PAGEREF _Toc469933068 \h </w:instrText>
        </w:r>
        <w:r w:rsidR="00051F74" w:rsidRPr="00540DD3">
          <w:rPr>
            <w:rStyle w:val="afff7"/>
            <w:rFonts w:ascii="Arial" w:eastAsia="微软雅黑" w:hAnsi="微软雅黑"/>
            <w:webHidden/>
            <w:sz w:val="18"/>
            <w:szCs w:val="18"/>
          </w:rPr>
        </w:r>
        <w:r w:rsidR="00051F74" w:rsidRPr="00540DD3">
          <w:rPr>
            <w:rStyle w:val="afff7"/>
            <w:rFonts w:ascii="Arial" w:eastAsia="微软雅黑" w:hAnsi="微软雅黑"/>
            <w:webHidden/>
            <w:sz w:val="18"/>
            <w:szCs w:val="18"/>
          </w:rPr>
          <w:fldChar w:fldCharType="separate"/>
        </w:r>
        <w:r w:rsidR="00115F3F">
          <w:rPr>
            <w:rStyle w:val="afff7"/>
            <w:rFonts w:ascii="Arial" w:eastAsia="微软雅黑" w:hAnsi="微软雅黑"/>
            <w:webHidden/>
            <w:sz w:val="18"/>
            <w:szCs w:val="18"/>
          </w:rPr>
          <w:t>115</w:t>
        </w:r>
        <w:r w:rsidR="00051F74" w:rsidRPr="00540DD3">
          <w:rPr>
            <w:rStyle w:val="afff7"/>
            <w:rFonts w:ascii="Arial" w:eastAsia="微软雅黑" w:hAnsi="微软雅黑"/>
            <w:webHidden/>
            <w:sz w:val="18"/>
            <w:szCs w:val="18"/>
          </w:rPr>
          <w:fldChar w:fldCharType="end"/>
        </w:r>
      </w:hyperlink>
    </w:p>
    <w:p w14:paraId="59BB51CA" w14:textId="53E84F91" w:rsidR="00115F3F" w:rsidRPr="00115F3F" w:rsidRDefault="002615A9" w:rsidP="00115F3F">
      <w:pPr>
        <w:pStyle w:val="22"/>
        <w:tabs>
          <w:tab w:val="right" w:leader="dot" w:pos="8296"/>
        </w:tabs>
        <w:ind w:left="630"/>
        <w:jc w:val="center"/>
        <w:rPr>
          <w:rFonts w:ascii="Arial" w:eastAsia="微软雅黑" w:hAnsi="微软雅黑"/>
          <w:color w:val="0000FF"/>
          <w:sz w:val="18"/>
          <w:szCs w:val="18"/>
        </w:rPr>
      </w:pPr>
      <w:hyperlink w:anchor="_Toc469933074" w:history="1">
        <w:r w:rsidR="00051F74" w:rsidRPr="00540DD3">
          <w:rPr>
            <w:rStyle w:val="afff7"/>
            <w:rFonts w:ascii="Arial" w:eastAsia="微软雅黑" w:hAnsi="微软雅黑" w:hint="eastAsia"/>
            <w:sz w:val="18"/>
            <w:szCs w:val="18"/>
          </w:rPr>
          <w:t>实验</w:t>
        </w:r>
        <w:r w:rsidR="00051F74" w:rsidRPr="00540DD3">
          <w:rPr>
            <w:rStyle w:val="afff7"/>
            <w:rFonts w:ascii="Arial" w:eastAsia="微软雅黑" w:hAnsi="微软雅黑"/>
            <w:sz w:val="18"/>
            <w:szCs w:val="18"/>
          </w:rPr>
          <w:t xml:space="preserve">5-2 </w:t>
        </w:r>
        <w:r w:rsidR="00051F74" w:rsidRPr="00540DD3">
          <w:rPr>
            <w:rStyle w:val="afff7"/>
            <w:rFonts w:ascii="Arial" w:eastAsia="微软雅黑" w:hAnsi="微软雅黑" w:hint="eastAsia"/>
            <w:sz w:val="18"/>
            <w:szCs w:val="18"/>
          </w:rPr>
          <w:t>配置</w:t>
        </w:r>
        <w:r w:rsidR="00051F74" w:rsidRPr="00540DD3">
          <w:rPr>
            <w:rStyle w:val="afff7"/>
            <w:rFonts w:ascii="Arial" w:eastAsia="微软雅黑" w:hAnsi="微软雅黑"/>
            <w:sz w:val="18"/>
            <w:szCs w:val="18"/>
          </w:rPr>
          <w:t>DHCP</w:t>
        </w:r>
        <w:r w:rsidR="00051F74" w:rsidRPr="00540DD3">
          <w:rPr>
            <w:rStyle w:val="afff7"/>
            <w:rFonts w:ascii="Arial" w:eastAsia="微软雅黑" w:hAnsi="微软雅黑"/>
            <w:webHidden/>
            <w:sz w:val="18"/>
            <w:szCs w:val="18"/>
          </w:rPr>
          <w:tab/>
        </w:r>
        <w:r w:rsidR="00051F74" w:rsidRPr="00540DD3">
          <w:rPr>
            <w:rStyle w:val="afff7"/>
            <w:rFonts w:ascii="Arial" w:eastAsia="微软雅黑" w:hAnsi="微软雅黑"/>
            <w:webHidden/>
            <w:sz w:val="18"/>
            <w:szCs w:val="18"/>
          </w:rPr>
          <w:fldChar w:fldCharType="begin"/>
        </w:r>
        <w:r w:rsidR="00051F74" w:rsidRPr="00540DD3">
          <w:rPr>
            <w:rStyle w:val="afff7"/>
            <w:rFonts w:ascii="Arial" w:eastAsia="微软雅黑" w:hAnsi="微软雅黑"/>
            <w:webHidden/>
            <w:sz w:val="18"/>
            <w:szCs w:val="18"/>
          </w:rPr>
          <w:instrText xml:space="preserve"> PAGEREF _Toc469933074 \h </w:instrText>
        </w:r>
        <w:r w:rsidR="00051F74" w:rsidRPr="00540DD3">
          <w:rPr>
            <w:rStyle w:val="afff7"/>
            <w:rFonts w:ascii="Arial" w:eastAsia="微软雅黑" w:hAnsi="微软雅黑"/>
            <w:webHidden/>
            <w:sz w:val="18"/>
            <w:szCs w:val="18"/>
          </w:rPr>
        </w:r>
        <w:r w:rsidR="00051F74" w:rsidRPr="00540DD3">
          <w:rPr>
            <w:rStyle w:val="afff7"/>
            <w:rFonts w:ascii="Arial" w:eastAsia="微软雅黑" w:hAnsi="微软雅黑"/>
            <w:webHidden/>
            <w:sz w:val="18"/>
            <w:szCs w:val="18"/>
          </w:rPr>
          <w:fldChar w:fldCharType="separate"/>
        </w:r>
        <w:r w:rsidR="00115F3F">
          <w:rPr>
            <w:rStyle w:val="afff7"/>
            <w:rFonts w:ascii="Arial" w:eastAsia="微软雅黑" w:hAnsi="微软雅黑"/>
            <w:webHidden/>
            <w:sz w:val="18"/>
            <w:szCs w:val="18"/>
          </w:rPr>
          <w:t>123</w:t>
        </w:r>
        <w:r w:rsidR="00051F74" w:rsidRPr="00540DD3">
          <w:rPr>
            <w:rStyle w:val="afff7"/>
            <w:rFonts w:ascii="Arial" w:eastAsia="微软雅黑" w:hAnsi="微软雅黑"/>
            <w:webHidden/>
            <w:sz w:val="18"/>
            <w:szCs w:val="18"/>
          </w:rPr>
          <w:fldChar w:fldCharType="end"/>
        </w:r>
      </w:hyperlink>
    </w:p>
    <w:p w14:paraId="0E89B4C3" w14:textId="77777777" w:rsidR="009B2B0C" w:rsidRPr="00115F3F" w:rsidRDefault="009B2B0C" w:rsidP="00115F3F">
      <w:pPr>
        <w:rPr>
          <w:noProof/>
        </w:rPr>
        <w:sectPr w:rsidR="009B2B0C" w:rsidRPr="00115F3F" w:rsidSect="0004328D">
          <w:headerReference w:type="even" r:id="rId24"/>
          <w:headerReference w:type="default" r:id="rId25"/>
          <w:footerReference w:type="even" r:id="rId26"/>
          <w:footerReference w:type="default" r:id="rId27"/>
          <w:pgSz w:w="11906" w:h="16838"/>
          <w:pgMar w:top="1701" w:right="1134" w:bottom="1701" w:left="1134" w:header="777" w:footer="777" w:gutter="0"/>
          <w:pgNumType w:start="1"/>
          <w:cols w:space="425"/>
          <w:docGrid w:type="lines" w:linePitch="312"/>
        </w:sectPr>
      </w:pPr>
    </w:p>
    <w:p w14:paraId="26EED075" w14:textId="77777777" w:rsidR="00CC714A" w:rsidRDefault="009F07C4">
      <w:pPr>
        <w:pStyle w:val="aff"/>
        <w:rPr>
          <w:rFonts w:ascii="宋体" w:eastAsia="宋体" w:hAnsiTheme="minorBidi" w:cstheme="minorBidi"/>
          <w:bCs w:val="0"/>
          <w:szCs w:val="24"/>
        </w:rPr>
      </w:pPr>
      <w:r w:rsidRPr="00DB2A39">
        <w:lastRenderedPageBreak/>
        <w:fldChar w:fldCharType="end"/>
      </w:r>
      <w:bookmarkStart w:id="67" w:name="_Toc469933016"/>
      <w:r w:rsidR="00D97C6D" w:rsidRPr="00D97C6D">
        <w:rPr>
          <w:rFonts w:hint="eastAsia"/>
        </w:rPr>
        <w:t>第一章</w:t>
      </w:r>
      <w:r w:rsidR="00D97C6D" w:rsidRPr="00D97C6D">
        <w:t xml:space="preserve"> </w:t>
      </w:r>
      <w:r w:rsidR="00D97C6D" w:rsidRPr="00D97C6D">
        <w:rPr>
          <w:rFonts w:hint="eastAsia"/>
        </w:rPr>
        <w:t>使用</w:t>
      </w:r>
      <w:r w:rsidR="00D97C6D" w:rsidRPr="00D97C6D">
        <w:t>eNSP</w:t>
      </w:r>
      <w:r w:rsidR="00D97C6D" w:rsidRPr="00D97C6D">
        <w:rPr>
          <w:rFonts w:hint="eastAsia"/>
        </w:rPr>
        <w:t>搭建基础网络</w:t>
      </w:r>
      <w:bookmarkEnd w:id="67"/>
    </w:p>
    <w:p w14:paraId="32BFCF94" w14:textId="77777777" w:rsidR="00CC714A" w:rsidRDefault="00D97C6D">
      <w:pPr>
        <w:pStyle w:val="aff0"/>
        <w:keepLines w:val="0"/>
        <w:topLinePunct w:val="0"/>
        <w:adjustRightInd/>
        <w:snapToGrid/>
        <w:spacing w:before="240" w:after="240" w:line="240" w:lineRule="auto"/>
        <w:jc w:val="both"/>
        <w:rPr>
          <w:rFonts w:cs="Times New Roman"/>
          <w:lang w:eastAsia="zh-CN"/>
        </w:rPr>
      </w:pPr>
      <w:bookmarkStart w:id="68" w:name="_Toc469933017"/>
      <w:bookmarkStart w:id="69" w:name="_Toc376167715"/>
      <w:bookmarkEnd w:id="1"/>
      <w:bookmarkEnd w:id="2"/>
      <w:r w:rsidRPr="00D97C6D">
        <w:rPr>
          <w:rFonts w:cs="Times New Roman" w:hint="eastAsia"/>
          <w:noProof w:val="0"/>
          <w:lang w:eastAsia="zh-CN"/>
        </w:rPr>
        <w:t>实验</w:t>
      </w:r>
      <w:r w:rsidRPr="00D97C6D">
        <w:rPr>
          <w:rFonts w:cs="Times New Roman"/>
          <w:noProof w:val="0"/>
          <w:lang w:eastAsia="zh-CN"/>
        </w:rPr>
        <w:t xml:space="preserve">1-1 </w:t>
      </w:r>
      <w:r w:rsidRPr="00D97C6D">
        <w:rPr>
          <w:rFonts w:cs="Times New Roman" w:hint="eastAsia"/>
          <w:noProof w:val="0"/>
          <w:lang w:eastAsia="zh-CN"/>
        </w:rPr>
        <w:t>搭建基础</w:t>
      </w:r>
      <w:r w:rsidRPr="00D97C6D">
        <w:rPr>
          <w:rFonts w:cs="Times New Roman"/>
          <w:noProof w:val="0"/>
          <w:lang w:eastAsia="zh-CN"/>
        </w:rPr>
        <w:t>IP</w:t>
      </w:r>
      <w:r w:rsidRPr="00D97C6D">
        <w:rPr>
          <w:rFonts w:cs="Times New Roman" w:hint="eastAsia"/>
          <w:noProof w:val="0"/>
          <w:lang w:eastAsia="zh-CN"/>
        </w:rPr>
        <w:t>网络</w:t>
      </w:r>
      <w:bookmarkEnd w:id="68"/>
    </w:p>
    <w:p w14:paraId="038B27A7" w14:textId="77777777" w:rsidR="00CC714A" w:rsidRDefault="00D97C6D">
      <w:pPr>
        <w:pStyle w:val="aff0"/>
        <w:keepLines w:val="0"/>
        <w:topLinePunct w:val="0"/>
        <w:adjustRightInd/>
        <w:snapToGrid/>
        <w:spacing w:before="240" w:after="240" w:line="240" w:lineRule="auto"/>
        <w:jc w:val="both"/>
        <w:rPr>
          <w:rFonts w:cs="Times New Roman"/>
          <w:noProof w:val="0"/>
          <w:lang w:eastAsia="zh-CN"/>
        </w:rPr>
      </w:pPr>
      <w:bookmarkStart w:id="70" w:name="_Toc382494084"/>
      <w:bookmarkStart w:id="71" w:name="_Toc469933018"/>
      <w:bookmarkEnd w:id="69"/>
      <w:r w:rsidRPr="00D97C6D">
        <w:rPr>
          <w:rFonts w:cs="Times New Roman" w:hint="eastAsia"/>
          <w:noProof w:val="0"/>
          <w:lang w:eastAsia="zh-CN"/>
        </w:rPr>
        <w:t>学习目标</w:t>
      </w:r>
      <w:bookmarkEnd w:id="70"/>
      <w:bookmarkEnd w:id="71"/>
    </w:p>
    <w:p w14:paraId="0C7CDEB4" w14:textId="77777777" w:rsidR="00CC714A" w:rsidRDefault="00D97C6D">
      <w:pPr>
        <w:pStyle w:val="a2"/>
        <w:widowControl w:val="0"/>
        <w:numPr>
          <w:ilvl w:val="0"/>
          <w:numId w:val="3"/>
        </w:numPr>
        <w:topLinePunct w:val="0"/>
        <w:autoSpaceDE w:val="0"/>
        <w:autoSpaceDN w:val="0"/>
        <w:snapToGrid/>
        <w:spacing w:before="0" w:after="0"/>
        <w:ind w:firstLine="0"/>
        <w:rPr>
          <w:kern w:val="0"/>
          <w:lang w:bidi="en-US"/>
        </w:rPr>
      </w:pPr>
      <w:r w:rsidRPr="00D97C6D">
        <w:rPr>
          <w:rFonts w:hint="eastAsia"/>
          <w:kern w:val="0"/>
          <w:lang w:bidi="en-US"/>
        </w:rPr>
        <w:t>掌握</w:t>
      </w:r>
      <w:r w:rsidRPr="00D97C6D">
        <w:rPr>
          <w:kern w:val="0"/>
          <w:lang w:bidi="en-US"/>
        </w:rPr>
        <w:t>eNSP</w:t>
      </w:r>
      <w:r w:rsidRPr="00D97C6D">
        <w:rPr>
          <w:rFonts w:hint="eastAsia"/>
          <w:kern w:val="0"/>
          <w:lang w:bidi="en-US"/>
        </w:rPr>
        <w:t>模拟器的基本设置</w:t>
      </w:r>
      <w:r w:rsidR="00BB62CB">
        <w:rPr>
          <w:rFonts w:hint="eastAsia"/>
          <w:kern w:val="0"/>
          <w:lang w:bidi="en-US"/>
        </w:rPr>
        <w:t>方法</w:t>
      </w:r>
    </w:p>
    <w:p w14:paraId="2D78593D" w14:textId="77777777" w:rsidR="00CC714A" w:rsidRDefault="00D97C6D">
      <w:pPr>
        <w:pStyle w:val="a2"/>
        <w:widowControl w:val="0"/>
        <w:numPr>
          <w:ilvl w:val="0"/>
          <w:numId w:val="3"/>
        </w:numPr>
        <w:topLinePunct w:val="0"/>
        <w:autoSpaceDE w:val="0"/>
        <w:autoSpaceDN w:val="0"/>
        <w:snapToGrid/>
        <w:spacing w:before="0" w:after="0"/>
        <w:ind w:firstLine="0"/>
        <w:rPr>
          <w:kern w:val="0"/>
          <w:lang w:bidi="en-US"/>
        </w:rPr>
      </w:pPr>
      <w:r w:rsidRPr="00D97C6D">
        <w:rPr>
          <w:rFonts w:hint="eastAsia"/>
          <w:kern w:val="0"/>
          <w:lang w:bidi="en-US"/>
        </w:rPr>
        <w:t>掌握</w:t>
      </w:r>
      <w:r w:rsidR="00086592">
        <w:rPr>
          <w:rFonts w:hint="eastAsia"/>
          <w:kern w:val="0"/>
          <w:lang w:bidi="en-US"/>
        </w:rPr>
        <w:t>使用</w:t>
      </w:r>
      <w:r w:rsidRPr="00D97C6D">
        <w:rPr>
          <w:kern w:val="0"/>
          <w:lang w:bidi="en-US"/>
        </w:rPr>
        <w:t>eNSP</w:t>
      </w:r>
      <w:r w:rsidRPr="00D97C6D">
        <w:rPr>
          <w:rFonts w:hint="eastAsia"/>
          <w:kern w:val="0"/>
          <w:lang w:bidi="en-US"/>
        </w:rPr>
        <w:t>搭建简单的端到端网络的方法</w:t>
      </w:r>
    </w:p>
    <w:p w14:paraId="7D043553" w14:textId="77777777" w:rsidR="00CC714A" w:rsidRDefault="00D97C6D">
      <w:pPr>
        <w:pStyle w:val="a2"/>
        <w:widowControl w:val="0"/>
        <w:numPr>
          <w:ilvl w:val="0"/>
          <w:numId w:val="3"/>
        </w:numPr>
        <w:topLinePunct w:val="0"/>
        <w:autoSpaceDE w:val="0"/>
        <w:autoSpaceDN w:val="0"/>
        <w:snapToGrid/>
        <w:spacing w:before="0" w:after="0"/>
        <w:ind w:firstLine="0"/>
        <w:rPr>
          <w:kern w:val="0"/>
          <w:lang w:bidi="en-US"/>
        </w:rPr>
      </w:pPr>
      <w:r w:rsidRPr="00D97C6D">
        <w:rPr>
          <w:rFonts w:hint="eastAsia"/>
          <w:kern w:val="0"/>
          <w:lang w:bidi="en-US"/>
        </w:rPr>
        <w:t>掌握在</w:t>
      </w:r>
      <w:r w:rsidRPr="00D97C6D">
        <w:rPr>
          <w:kern w:val="0"/>
          <w:lang w:bidi="en-US"/>
        </w:rPr>
        <w:t>eNSP</w:t>
      </w:r>
      <w:r w:rsidRPr="00D97C6D">
        <w:rPr>
          <w:rFonts w:hint="eastAsia"/>
          <w:kern w:val="0"/>
          <w:lang w:bidi="en-US"/>
        </w:rPr>
        <w:t>中使用</w:t>
      </w:r>
      <w:r w:rsidRPr="00D97C6D">
        <w:rPr>
          <w:kern w:val="0"/>
          <w:lang w:bidi="en-US"/>
        </w:rPr>
        <w:t>Wireshark</w:t>
      </w:r>
      <w:r w:rsidRPr="00D97C6D">
        <w:rPr>
          <w:rFonts w:hint="eastAsia"/>
          <w:kern w:val="0"/>
          <w:lang w:bidi="en-US"/>
        </w:rPr>
        <w:t>捕获</w:t>
      </w:r>
      <w:r w:rsidRPr="00D97C6D">
        <w:rPr>
          <w:kern w:val="0"/>
          <w:lang w:bidi="en-US"/>
        </w:rPr>
        <w:t>IP</w:t>
      </w:r>
      <w:r w:rsidRPr="00D97C6D">
        <w:rPr>
          <w:rFonts w:hint="eastAsia"/>
          <w:kern w:val="0"/>
          <w:lang w:bidi="en-US"/>
        </w:rPr>
        <w:t>报文的方法</w:t>
      </w:r>
    </w:p>
    <w:p w14:paraId="257EABE3" w14:textId="77777777" w:rsidR="00BB62CB" w:rsidRDefault="00BB62CB" w:rsidP="00BB62CB">
      <w:pPr>
        <w:pStyle w:val="21"/>
        <w:keepLines w:val="0"/>
        <w:numPr>
          <w:ilvl w:val="0"/>
          <w:numId w:val="0"/>
        </w:numPr>
        <w:topLinePunct w:val="0"/>
        <w:adjustRightInd/>
        <w:snapToGrid/>
        <w:spacing w:before="240" w:after="240" w:line="240" w:lineRule="auto"/>
        <w:jc w:val="both"/>
        <w:rPr>
          <w:rFonts w:ascii="微软雅黑" w:eastAsia="微软雅黑" w:hAnsi="微软雅黑" w:cs="Times New Roman"/>
          <w:szCs w:val="28"/>
          <w:lang w:eastAsia="zh-CN"/>
        </w:rPr>
      </w:pPr>
      <w:bookmarkStart w:id="72" w:name="_Toc382494085"/>
      <w:bookmarkStart w:id="73" w:name="_Toc469933019"/>
      <w:r w:rsidRPr="00D97C6D">
        <w:rPr>
          <w:rFonts w:ascii="微软雅黑" w:eastAsia="微软雅黑" w:hAnsi="微软雅黑" w:cs="Times New Roman" w:hint="eastAsia"/>
          <w:b/>
          <w:noProof w:val="0"/>
          <w:sz w:val="28"/>
          <w:szCs w:val="28"/>
          <w:lang w:eastAsia="zh-CN"/>
        </w:rPr>
        <w:t>场景</w:t>
      </w:r>
      <w:bookmarkEnd w:id="72"/>
      <w:bookmarkEnd w:id="73"/>
    </w:p>
    <w:p w14:paraId="0794EB53" w14:textId="77777777" w:rsidR="001A66D4" w:rsidRDefault="00A554B8">
      <w:pPr>
        <w:pStyle w:val="aff2"/>
        <w:widowControl w:val="0"/>
        <w:topLinePunct w:val="0"/>
        <w:autoSpaceDE w:val="0"/>
        <w:autoSpaceDN w:val="0"/>
        <w:snapToGrid/>
        <w:spacing w:before="0" w:after="156"/>
        <w:ind w:left="0" w:firstLine="0"/>
        <w:rPr>
          <w:kern w:val="0"/>
        </w:rPr>
      </w:pPr>
      <w:r>
        <w:rPr>
          <w:rFonts w:eastAsiaTheme="minorEastAsia" w:hint="eastAsia"/>
          <w:noProof/>
        </w:rPr>
        <w:t xml:space="preserve">    </w:t>
      </w:r>
      <w:bookmarkStart w:id="74" w:name="_Toc376167716"/>
      <w:r w:rsidR="00BB62CB">
        <w:rPr>
          <w:rFonts w:hint="eastAsia"/>
          <w:kern w:val="0"/>
        </w:rPr>
        <w:t>在本实验中，您</w:t>
      </w:r>
      <w:r w:rsidR="00123A79">
        <w:rPr>
          <w:rFonts w:hint="eastAsia"/>
          <w:kern w:val="0"/>
        </w:rPr>
        <w:t>将</w:t>
      </w:r>
      <w:proofErr w:type="gramStart"/>
      <w:r w:rsidR="00123A79">
        <w:rPr>
          <w:rFonts w:hint="eastAsia"/>
          <w:kern w:val="0"/>
        </w:rPr>
        <w:t>熟悉华</w:t>
      </w:r>
      <w:proofErr w:type="gramEnd"/>
      <w:r w:rsidR="00123A79">
        <w:rPr>
          <w:rFonts w:hint="eastAsia"/>
          <w:kern w:val="0"/>
        </w:rPr>
        <w:t>为eNSP模拟器的基本使用，并</w:t>
      </w:r>
      <w:r w:rsidR="00D97C6D" w:rsidRPr="00D97C6D">
        <w:rPr>
          <w:rFonts w:hint="eastAsia"/>
          <w:kern w:val="0"/>
        </w:rPr>
        <w:t>使用</w:t>
      </w:r>
      <w:r w:rsidR="00FA1EDA">
        <w:rPr>
          <w:rFonts w:hint="eastAsia"/>
          <w:kern w:val="0"/>
        </w:rPr>
        <w:t>模拟器自带的抓</w:t>
      </w:r>
      <w:proofErr w:type="gramStart"/>
      <w:r w:rsidR="00FA1EDA">
        <w:rPr>
          <w:rFonts w:hint="eastAsia"/>
          <w:kern w:val="0"/>
        </w:rPr>
        <w:t>包软件</w:t>
      </w:r>
      <w:proofErr w:type="gramEnd"/>
      <w:r w:rsidR="00D97C6D" w:rsidRPr="00D97C6D">
        <w:rPr>
          <w:rFonts w:hint="eastAsia"/>
          <w:kern w:val="0"/>
        </w:rPr>
        <w:t>捕获网络中的报文，</w:t>
      </w:r>
      <w:r w:rsidR="007F1536">
        <w:rPr>
          <w:rFonts w:hint="eastAsia"/>
          <w:kern w:val="0"/>
        </w:rPr>
        <w:t>以便</w:t>
      </w:r>
      <w:r w:rsidR="00D97C6D" w:rsidRPr="00D97C6D">
        <w:rPr>
          <w:rFonts w:hint="eastAsia"/>
          <w:kern w:val="0"/>
        </w:rPr>
        <w:t>更好地理解</w:t>
      </w:r>
      <w:r w:rsidR="00D97C6D" w:rsidRPr="00D97C6D">
        <w:rPr>
          <w:kern w:val="0"/>
        </w:rPr>
        <w:t>IP</w:t>
      </w:r>
      <w:r w:rsidR="00D97C6D" w:rsidRPr="00D97C6D">
        <w:rPr>
          <w:rFonts w:hint="eastAsia"/>
          <w:kern w:val="0"/>
        </w:rPr>
        <w:t>网络的工作原理。</w:t>
      </w:r>
    </w:p>
    <w:p w14:paraId="77148A0B" w14:textId="77777777" w:rsidR="00CC714A" w:rsidRDefault="00D97C6D">
      <w:pPr>
        <w:pStyle w:val="aff0"/>
        <w:keepLines w:val="0"/>
        <w:topLinePunct w:val="0"/>
        <w:adjustRightInd/>
        <w:snapToGrid/>
        <w:spacing w:before="240" w:after="240" w:line="240" w:lineRule="auto"/>
        <w:jc w:val="both"/>
        <w:rPr>
          <w:rFonts w:cs="Times New Roman"/>
        </w:rPr>
      </w:pPr>
      <w:bookmarkStart w:id="75" w:name="_Toc382494086"/>
      <w:bookmarkStart w:id="76" w:name="_Toc469933020"/>
      <w:bookmarkEnd w:id="74"/>
      <w:r w:rsidRPr="00D97C6D">
        <w:rPr>
          <w:rFonts w:cs="Times New Roman" w:hint="eastAsia"/>
          <w:noProof w:val="0"/>
          <w:lang w:eastAsia="zh-CN"/>
        </w:rPr>
        <w:t>操作步骤</w:t>
      </w:r>
      <w:bookmarkEnd w:id="75"/>
      <w:bookmarkEnd w:id="76"/>
    </w:p>
    <w:p w14:paraId="6A00BF5B" w14:textId="77777777" w:rsidR="00CC714A" w:rsidRDefault="00D97C6D" w:rsidP="009E2A51">
      <w:pPr>
        <w:pStyle w:val="a"/>
      </w:pPr>
      <w:r w:rsidRPr="00D97C6D">
        <w:rPr>
          <w:rFonts w:hint="eastAsia"/>
        </w:rPr>
        <w:t>启动</w:t>
      </w:r>
      <w:r w:rsidRPr="00D97C6D">
        <w:t>eNSP</w:t>
      </w:r>
    </w:p>
    <w:p w14:paraId="39B9ED89"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本步骤介绍</w:t>
      </w:r>
      <w:r w:rsidRPr="00D97C6D">
        <w:rPr>
          <w:kern w:val="0"/>
        </w:rPr>
        <w:t>eNSP</w:t>
      </w:r>
      <w:r w:rsidRPr="00D97C6D">
        <w:rPr>
          <w:rFonts w:hint="eastAsia"/>
          <w:kern w:val="0"/>
        </w:rPr>
        <w:t>模拟器的启动</w:t>
      </w:r>
      <w:r w:rsidR="007F1536">
        <w:rPr>
          <w:rFonts w:hint="eastAsia"/>
          <w:kern w:val="0"/>
        </w:rPr>
        <w:t>与</w:t>
      </w:r>
      <w:r w:rsidR="003D5CC2">
        <w:rPr>
          <w:rFonts w:hint="eastAsia"/>
          <w:kern w:val="0"/>
        </w:rPr>
        <w:t>初始化</w:t>
      </w:r>
      <w:r w:rsidRPr="00D97C6D">
        <w:rPr>
          <w:rFonts w:hint="eastAsia"/>
          <w:kern w:val="0"/>
        </w:rPr>
        <w:t>界面</w:t>
      </w:r>
      <w:r w:rsidR="007F1536">
        <w:rPr>
          <w:rFonts w:hint="eastAsia"/>
          <w:kern w:val="0"/>
        </w:rPr>
        <w:t>。</w:t>
      </w:r>
      <w:r w:rsidR="003D5CC2">
        <w:rPr>
          <w:rFonts w:hint="eastAsia"/>
          <w:kern w:val="0"/>
        </w:rPr>
        <w:t>通过模拟器的使用</w:t>
      </w:r>
      <w:r w:rsidR="007F1536">
        <w:rPr>
          <w:rFonts w:hint="eastAsia"/>
          <w:kern w:val="0"/>
        </w:rPr>
        <w:t>将能够</w:t>
      </w:r>
      <w:r w:rsidRPr="00D97C6D">
        <w:rPr>
          <w:rFonts w:hint="eastAsia"/>
          <w:kern w:val="0"/>
        </w:rPr>
        <w:t>帮助</w:t>
      </w:r>
      <w:r w:rsidR="007F1536">
        <w:rPr>
          <w:rFonts w:hint="eastAsia"/>
          <w:kern w:val="0"/>
        </w:rPr>
        <w:t>您</w:t>
      </w:r>
      <w:r w:rsidRPr="00D97C6D">
        <w:rPr>
          <w:rFonts w:hint="eastAsia"/>
          <w:kern w:val="0"/>
        </w:rPr>
        <w:t>快速学习</w:t>
      </w:r>
      <w:r w:rsidR="007F1536">
        <w:rPr>
          <w:rFonts w:hint="eastAsia"/>
          <w:kern w:val="0"/>
        </w:rPr>
        <w:t>与</w:t>
      </w:r>
      <w:r w:rsidRPr="00D97C6D">
        <w:rPr>
          <w:rFonts w:hint="eastAsia"/>
          <w:kern w:val="0"/>
        </w:rPr>
        <w:t>掌握</w:t>
      </w:r>
      <w:r w:rsidRPr="00D97C6D">
        <w:rPr>
          <w:kern w:val="0"/>
        </w:rPr>
        <w:t>TCP/IP</w:t>
      </w:r>
      <w:r w:rsidRPr="00D97C6D">
        <w:rPr>
          <w:rFonts w:hint="eastAsia"/>
          <w:kern w:val="0"/>
        </w:rPr>
        <w:t>的原理知识，熟悉网络</w:t>
      </w:r>
      <w:r w:rsidR="003D5CC2">
        <w:rPr>
          <w:rFonts w:hint="eastAsia"/>
          <w:kern w:val="0"/>
        </w:rPr>
        <w:t>中的</w:t>
      </w:r>
      <w:r w:rsidRPr="00D97C6D">
        <w:rPr>
          <w:rFonts w:hint="eastAsia"/>
          <w:kern w:val="0"/>
        </w:rPr>
        <w:t>各种操作。</w:t>
      </w:r>
    </w:p>
    <w:p w14:paraId="2CDA74B1" w14:textId="77777777" w:rsidR="00CC714A" w:rsidRDefault="0054325C">
      <w:pPr>
        <w:pStyle w:val="aff2"/>
        <w:widowControl w:val="0"/>
        <w:topLinePunct w:val="0"/>
        <w:autoSpaceDE w:val="0"/>
        <w:autoSpaceDN w:val="0"/>
        <w:snapToGrid/>
        <w:spacing w:before="0" w:after="156"/>
        <w:ind w:left="0"/>
        <w:rPr>
          <w:kern w:val="0"/>
        </w:rPr>
      </w:pPr>
      <w:r>
        <w:rPr>
          <w:rFonts w:hint="eastAsia"/>
          <w:kern w:val="0"/>
        </w:rPr>
        <w:t>开启</w:t>
      </w:r>
      <w:r w:rsidR="00D97C6D" w:rsidRPr="00D97C6D">
        <w:rPr>
          <w:kern w:val="0"/>
        </w:rPr>
        <w:t>eNSP</w:t>
      </w:r>
      <w:r w:rsidR="00D97C6D" w:rsidRPr="00D97C6D">
        <w:rPr>
          <w:rFonts w:hint="eastAsia"/>
          <w:kern w:val="0"/>
        </w:rPr>
        <w:t>后，</w:t>
      </w:r>
      <w:r>
        <w:rPr>
          <w:rFonts w:hint="eastAsia"/>
          <w:kern w:val="0"/>
        </w:rPr>
        <w:t>您</w:t>
      </w:r>
      <w:r w:rsidR="00D97C6D" w:rsidRPr="00D97C6D">
        <w:rPr>
          <w:rFonts w:hint="eastAsia"/>
          <w:kern w:val="0"/>
        </w:rPr>
        <w:t>将看到如下界面。左侧面板中的图标代表</w:t>
      </w:r>
      <w:r w:rsidR="00D97C6D" w:rsidRPr="00D97C6D">
        <w:rPr>
          <w:kern w:val="0"/>
        </w:rPr>
        <w:t>eNSP</w:t>
      </w:r>
      <w:r>
        <w:rPr>
          <w:rFonts w:hint="eastAsia"/>
          <w:kern w:val="0"/>
        </w:rPr>
        <w:t>所</w:t>
      </w:r>
      <w:r w:rsidR="00D97C6D" w:rsidRPr="00D97C6D">
        <w:rPr>
          <w:rFonts w:hint="eastAsia"/>
          <w:kern w:val="0"/>
        </w:rPr>
        <w:t>支持的各种产品</w:t>
      </w:r>
      <w:r>
        <w:rPr>
          <w:rFonts w:hint="eastAsia"/>
          <w:kern w:val="0"/>
        </w:rPr>
        <w:t>及</w:t>
      </w:r>
      <w:r w:rsidR="00D97C6D" w:rsidRPr="00D97C6D">
        <w:rPr>
          <w:rFonts w:hint="eastAsia"/>
          <w:kern w:val="0"/>
        </w:rPr>
        <w:t>设备。中间面板</w:t>
      </w:r>
      <w:r>
        <w:rPr>
          <w:rFonts w:hint="eastAsia"/>
          <w:kern w:val="0"/>
        </w:rPr>
        <w:t>则</w:t>
      </w:r>
      <w:r w:rsidR="00D97C6D" w:rsidRPr="00D97C6D">
        <w:rPr>
          <w:rFonts w:hint="eastAsia"/>
          <w:kern w:val="0"/>
        </w:rPr>
        <w:t>包含多种</w:t>
      </w:r>
      <w:r w:rsidR="003D5CC2">
        <w:rPr>
          <w:rFonts w:hint="eastAsia"/>
          <w:kern w:val="0"/>
        </w:rPr>
        <w:t>网络</w:t>
      </w:r>
      <w:r w:rsidR="00D97C6D" w:rsidRPr="00D97C6D">
        <w:rPr>
          <w:rFonts w:hint="eastAsia"/>
          <w:kern w:val="0"/>
        </w:rPr>
        <w:t>场景的样例。</w:t>
      </w:r>
    </w:p>
    <w:p w14:paraId="53BB6E8F" w14:textId="77777777" w:rsidR="00135387" w:rsidRPr="00266D68" w:rsidRDefault="00F92ADF" w:rsidP="00B5502B">
      <w:pPr>
        <w:adjustRightInd/>
        <w:spacing w:line="240" w:lineRule="auto"/>
        <w:ind w:left="0"/>
        <w:jc w:val="center"/>
        <w:rPr>
          <w:rFonts w:ascii="微软雅黑" w:eastAsia="微软雅黑" w:hAnsi="微软雅黑"/>
          <w:sz w:val="24"/>
          <w:szCs w:val="24"/>
        </w:rPr>
      </w:pPr>
      <w:r>
        <w:rPr>
          <w:rFonts w:ascii="微软雅黑" w:eastAsia="微软雅黑" w:hAnsi="微软雅黑"/>
          <w:noProof/>
          <w:sz w:val="24"/>
          <w:szCs w:val="24"/>
        </w:rPr>
        <w:lastRenderedPageBreak/>
        <w:drawing>
          <wp:inline distT="0" distB="0" distL="0" distR="0" wp14:anchorId="1E7EA693" wp14:editId="7BC90B92">
            <wp:extent cx="5267325" cy="3771900"/>
            <wp:effectExtent l="19050" t="0" r="9525" b="0"/>
            <wp:docPr id="3" name="图片 1" descr="C:\Documents and Settings\Administrator\桌面\eNSP实验图\DA2.0中文\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tor\桌面\eNSP实验图\DA2.0中文\1.1.png"/>
                    <pic:cNvPicPr>
                      <a:picLocks noChangeAspect="1" noChangeArrowheads="1"/>
                    </pic:cNvPicPr>
                  </pic:nvPicPr>
                  <pic:blipFill>
                    <a:blip r:embed="rId28" cstate="print"/>
                    <a:srcRect/>
                    <a:stretch>
                      <a:fillRect/>
                    </a:stretch>
                  </pic:blipFill>
                  <pic:spPr bwMode="auto">
                    <a:xfrm>
                      <a:off x="0" y="0"/>
                      <a:ext cx="5267325" cy="3771900"/>
                    </a:xfrm>
                    <a:prstGeom prst="rect">
                      <a:avLst/>
                    </a:prstGeom>
                    <a:noFill/>
                    <a:ln w="9525">
                      <a:noFill/>
                      <a:miter lim="800000"/>
                      <a:headEnd/>
                      <a:tailEnd/>
                    </a:ln>
                  </pic:spPr>
                </pic:pic>
              </a:graphicData>
            </a:graphic>
          </wp:inline>
        </w:drawing>
      </w:r>
    </w:p>
    <w:p w14:paraId="588D4FFF" w14:textId="77777777" w:rsidR="00135387" w:rsidRPr="00266D68" w:rsidRDefault="00135387" w:rsidP="00E77D2E">
      <w:pPr>
        <w:adjustRightInd/>
        <w:spacing w:line="240" w:lineRule="auto"/>
        <w:ind w:leftChars="100" w:left="210"/>
        <w:jc w:val="both"/>
        <w:rPr>
          <w:rFonts w:ascii="微软雅黑" w:eastAsia="微软雅黑" w:hAnsi="微软雅黑"/>
          <w:sz w:val="24"/>
          <w:szCs w:val="24"/>
        </w:rPr>
      </w:pPr>
    </w:p>
    <w:p w14:paraId="4042C0A1"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单击窗口左上角的“新建”图标，创建一个新的实验场景。</w:t>
      </w:r>
    </w:p>
    <w:p w14:paraId="5BE4B5E8" w14:textId="77777777" w:rsidR="00CC714A" w:rsidRDefault="0054325C" w:rsidP="00D11985">
      <w:pPr>
        <w:pStyle w:val="aff2"/>
        <w:widowControl w:val="0"/>
        <w:topLinePunct w:val="0"/>
        <w:autoSpaceDE w:val="0"/>
        <w:autoSpaceDN w:val="0"/>
        <w:snapToGrid/>
        <w:spacing w:before="0" w:after="156"/>
        <w:ind w:left="0"/>
        <w:rPr>
          <w:kern w:val="0"/>
        </w:rPr>
      </w:pPr>
      <w:r>
        <w:rPr>
          <w:rFonts w:hint="eastAsia"/>
          <w:kern w:val="0"/>
        </w:rPr>
        <w:t>您</w:t>
      </w:r>
      <w:r w:rsidR="00D97C6D" w:rsidRPr="00D97C6D">
        <w:rPr>
          <w:rFonts w:hint="eastAsia"/>
          <w:kern w:val="0"/>
        </w:rPr>
        <w:t>可以在弹出的空白界面上</w:t>
      </w:r>
      <w:r w:rsidR="003D5CC2">
        <w:rPr>
          <w:rFonts w:hint="eastAsia"/>
          <w:kern w:val="0"/>
        </w:rPr>
        <w:t>搭建</w:t>
      </w:r>
      <w:r w:rsidR="00D97C6D" w:rsidRPr="00D97C6D">
        <w:rPr>
          <w:rFonts w:hint="eastAsia"/>
          <w:kern w:val="0"/>
        </w:rPr>
        <w:t>网络拓扑</w:t>
      </w:r>
      <w:r w:rsidR="003D5CC2">
        <w:rPr>
          <w:rFonts w:hint="eastAsia"/>
          <w:kern w:val="0"/>
        </w:rPr>
        <w:t>图</w:t>
      </w:r>
      <w:r w:rsidR="00D97C6D" w:rsidRPr="00D97C6D">
        <w:rPr>
          <w:rFonts w:hint="eastAsia"/>
          <w:kern w:val="0"/>
        </w:rPr>
        <w:t>，</w:t>
      </w:r>
      <w:proofErr w:type="gramStart"/>
      <w:r w:rsidR="00D97C6D" w:rsidRPr="00D97C6D">
        <w:rPr>
          <w:rFonts w:hint="eastAsia"/>
          <w:kern w:val="0"/>
        </w:rPr>
        <w:t>练习组</w:t>
      </w:r>
      <w:proofErr w:type="gramEnd"/>
      <w:r w:rsidR="00D97C6D" w:rsidRPr="00D97C6D">
        <w:rPr>
          <w:rFonts w:hint="eastAsia"/>
          <w:kern w:val="0"/>
        </w:rPr>
        <w:t>网，分析网络行为。在本示例中，</w:t>
      </w:r>
      <w:r>
        <w:rPr>
          <w:rFonts w:hint="eastAsia"/>
          <w:kern w:val="0"/>
        </w:rPr>
        <w:t>您</w:t>
      </w:r>
      <w:r w:rsidR="00D97C6D" w:rsidRPr="00D97C6D">
        <w:rPr>
          <w:rFonts w:hint="eastAsia"/>
          <w:kern w:val="0"/>
        </w:rPr>
        <w:t>需要使用两</w:t>
      </w:r>
      <w:r>
        <w:rPr>
          <w:rFonts w:hint="eastAsia"/>
          <w:kern w:val="0"/>
        </w:rPr>
        <w:t>台</w:t>
      </w:r>
      <w:r w:rsidR="00D97C6D" w:rsidRPr="00D97C6D">
        <w:rPr>
          <w:rFonts w:hint="eastAsia"/>
          <w:kern w:val="0"/>
        </w:rPr>
        <w:t>终端系统建立一个简单的端到端网络。</w:t>
      </w:r>
    </w:p>
    <w:p w14:paraId="702361D1" w14:textId="77777777" w:rsidR="00CC714A" w:rsidRDefault="00D97C6D">
      <w:pPr>
        <w:pStyle w:val="a7"/>
        <w:widowControl w:val="0"/>
        <w:numPr>
          <w:ilvl w:val="0"/>
          <w:numId w:val="9"/>
        </w:numPr>
        <w:topLinePunct w:val="0"/>
        <w:adjustRightInd/>
        <w:snapToGrid/>
        <w:spacing w:before="260" w:after="260" w:line="416" w:lineRule="auto"/>
        <w:jc w:val="both"/>
        <w:rPr>
          <w:rFonts w:cs="Times New Roman"/>
          <w:bCs/>
          <w:kern w:val="2"/>
        </w:rPr>
      </w:pPr>
      <w:r w:rsidRPr="00D97C6D">
        <w:rPr>
          <w:rFonts w:cs="Times New Roman" w:hint="eastAsia"/>
          <w:bCs/>
          <w:noProof w:val="0"/>
          <w:snapToGrid w:val="0"/>
          <w:kern w:val="2"/>
        </w:rPr>
        <w:t>建立拓扑</w:t>
      </w:r>
    </w:p>
    <w:p w14:paraId="186C7548" w14:textId="77777777" w:rsidR="00110F3E" w:rsidRDefault="00D97C6D" w:rsidP="00110F3E">
      <w:pPr>
        <w:pStyle w:val="aff2"/>
        <w:widowControl w:val="0"/>
        <w:topLinePunct w:val="0"/>
        <w:autoSpaceDE w:val="0"/>
        <w:autoSpaceDN w:val="0"/>
        <w:snapToGrid/>
        <w:spacing w:before="0" w:after="156"/>
        <w:ind w:left="0"/>
      </w:pPr>
      <w:r w:rsidRPr="00D97C6D">
        <w:rPr>
          <w:rFonts w:hint="eastAsia"/>
          <w:kern w:val="0"/>
        </w:rPr>
        <w:t>在左侧面板顶部，单击“终端”图标。在显示的终端设备中，选中“</w:t>
      </w:r>
      <w:r w:rsidR="00106206">
        <w:rPr>
          <w:rFonts w:hint="eastAsia"/>
          <w:kern w:val="0"/>
        </w:rPr>
        <w:t>PC</w:t>
      </w:r>
      <w:r w:rsidRPr="00D97C6D">
        <w:rPr>
          <w:rFonts w:hint="eastAsia"/>
          <w:kern w:val="0"/>
        </w:rPr>
        <w:t>”图标，把图标拖动到空白界面上。</w:t>
      </w:r>
      <w:r w:rsidRPr="00D97C6D">
        <w:rPr>
          <w:kern w:val="0"/>
        </w:rPr>
        <w:t xml:space="preserve"> </w:t>
      </w:r>
    </w:p>
    <w:p w14:paraId="13DC036E" w14:textId="77777777" w:rsidR="00135387" w:rsidRPr="00266D68" w:rsidRDefault="00F92ADF" w:rsidP="00B5502B">
      <w:pPr>
        <w:adjustRightInd/>
        <w:spacing w:line="240" w:lineRule="auto"/>
        <w:ind w:left="0"/>
        <w:jc w:val="center"/>
        <w:rPr>
          <w:rFonts w:ascii="微软雅黑" w:eastAsia="微软雅黑" w:hAnsi="微软雅黑"/>
          <w:sz w:val="24"/>
          <w:szCs w:val="24"/>
        </w:rPr>
      </w:pPr>
      <w:r>
        <w:rPr>
          <w:rFonts w:ascii="微软雅黑" w:eastAsia="微软雅黑" w:hAnsi="微软雅黑"/>
          <w:noProof/>
          <w:sz w:val="24"/>
          <w:szCs w:val="24"/>
        </w:rPr>
        <w:lastRenderedPageBreak/>
        <w:drawing>
          <wp:inline distT="0" distB="0" distL="0" distR="0" wp14:anchorId="6ACDECC1" wp14:editId="790086BF">
            <wp:extent cx="5267325" cy="3771900"/>
            <wp:effectExtent l="19050" t="0" r="9525" b="0"/>
            <wp:docPr id="12" name="图片 3" descr="C:\Documents and Settings\Administrator\桌面\eNSP实验图\DA2.0中文\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桌面\eNSP实验图\DA2.0中文\1.2.png"/>
                    <pic:cNvPicPr>
                      <a:picLocks noChangeAspect="1" noChangeArrowheads="1"/>
                    </pic:cNvPicPr>
                  </pic:nvPicPr>
                  <pic:blipFill>
                    <a:blip r:embed="rId29" cstate="print"/>
                    <a:srcRect/>
                    <a:stretch>
                      <a:fillRect/>
                    </a:stretch>
                  </pic:blipFill>
                  <pic:spPr bwMode="auto">
                    <a:xfrm>
                      <a:off x="0" y="0"/>
                      <a:ext cx="5267325" cy="3771900"/>
                    </a:xfrm>
                    <a:prstGeom prst="rect">
                      <a:avLst/>
                    </a:prstGeom>
                    <a:noFill/>
                    <a:ln w="9525">
                      <a:noFill/>
                      <a:miter lim="800000"/>
                      <a:headEnd/>
                      <a:tailEnd/>
                    </a:ln>
                  </pic:spPr>
                </pic:pic>
              </a:graphicData>
            </a:graphic>
          </wp:inline>
        </w:drawing>
      </w:r>
    </w:p>
    <w:p w14:paraId="7A7C563E" w14:textId="77777777" w:rsidR="00CC714A" w:rsidRDefault="00CC714A">
      <w:pPr>
        <w:pStyle w:val="aff2"/>
        <w:widowControl w:val="0"/>
        <w:topLinePunct w:val="0"/>
        <w:autoSpaceDE w:val="0"/>
        <w:autoSpaceDN w:val="0"/>
        <w:snapToGrid/>
        <w:spacing w:before="0" w:after="156"/>
        <w:ind w:left="0"/>
        <w:rPr>
          <w:kern w:val="0"/>
        </w:rPr>
      </w:pPr>
    </w:p>
    <w:p w14:paraId="0F058D13"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使用相同步骤，再拖动一个</w:t>
      </w:r>
      <w:r w:rsidR="00106206">
        <w:rPr>
          <w:rFonts w:hint="eastAsia"/>
          <w:kern w:val="0"/>
        </w:rPr>
        <w:t>PC</w:t>
      </w:r>
      <w:r w:rsidRPr="00D97C6D">
        <w:rPr>
          <w:rFonts w:hint="eastAsia"/>
          <w:kern w:val="0"/>
        </w:rPr>
        <w:t>图标到空白界面上，建立一个端到端网络拓扑。</w:t>
      </w:r>
      <w:r w:rsidR="00106206">
        <w:rPr>
          <w:rFonts w:hint="eastAsia"/>
          <w:kern w:val="0"/>
        </w:rPr>
        <w:t>PC</w:t>
      </w:r>
      <w:r w:rsidR="003D5CC2">
        <w:rPr>
          <w:rFonts w:hint="eastAsia"/>
          <w:kern w:val="0"/>
        </w:rPr>
        <w:t>设备</w:t>
      </w:r>
      <w:r w:rsidRPr="00D97C6D">
        <w:rPr>
          <w:rFonts w:hint="eastAsia"/>
          <w:kern w:val="0"/>
        </w:rPr>
        <w:t>模拟的是终端主机，可以</w:t>
      </w:r>
      <w:r w:rsidR="003D5CC2">
        <w:rPr>
          <w:rFonts w:hint="eastAsia"/>
          <w:kern w:val="0"/>
        </w:rPr>
        <w:t>再现</w:t>
      </w:r>
      <w:r w:rsidRPr="00D97C6D">
        <w:rPr>
          <w:rFonts w:hint="eastAsia"/>
          <w:kern w:val="0"/>
        </w:rPr>
        <w:t>真实的操作场景。</w:t>
      </w:r>
    </w:p>
    <w:p w14:paraId="6301D1D0" w14:textId="77777777" w:rsidR="00CC714A" w:rsidRDefault="00D97C6D">
      <w:pPr>
        <w:pStyle w:val="a7"/>
        <w:widowControl w:val="0"/>
        <w:numPr>
          <w:ilvl w:val="0"/>
          <w:numId w:val="9"/>
        </w:numPr>
        <w:topLinePunct w:val="0"/>
        <w:adjustRightInd/>
        <w:snapToGrid/>
        <w:spacing w:before="260" w:after="260" w:line="416" w:lineRule="auto"/>
        <w:jc w:val="both"/>
        <w:rPr>
          <w:rFonts w:cs="Times New Roman"/>
          <w:bCs/>
          <w:kern w:val="2"/>
        </w:rPr>
      </w:pPr>
      <w:r w:rsidRPr="00D97C6D">
        <w:rPr>
          <w:rFonts w:cs="Times New Roman" w:hint="eastAsia"/>
          <w:bCs/>
          <w:noProof w:val="0"/>
          <w:snapToGrid w:val="0"/>
          <w:kern w:val="2"/>
        </w:rPr>
        <w:t>建立一条物理连接</w:t>
      </w:r>
    </w:p>
    <w:p w14:paraId="57DB1671"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在左侧面板顶部，单击“设备连线”图标。在显示的媒介中，选择“</w:t>
      </w:r>
      <w:r w:rsidRPr="00D97C6D">
        <w:rPr>
          <w:kern w:val="0"/>
        </w:rPr>
        <w:t>Copper (Ethernet)</w:t>
      </w:r>
      <w:r w:rsidRPr="00D97C6D">
        <w:rPr>
          <w:rFonts w:hint="eastAsia"/>
          <w:kern w:val="0"/>
        </w:rPr>
        <w:t>”图标。单击图标后，光标代表一个连接器。单击客户端设备，会显示该模拟设备</w:t>
      </w:r>
      <w:r w:rsidR="0038073F">
        <w:rPr>
          <w:rFonts w:hint="eastAsia"/>
          <w:kern w:val="0"/>
        </w:rPr>
        <w:t>包含的所有</w:t>
      </w:r>
      <w:r w:rsidRPr="00D97C6D">
        <w:rPr>
          <w:rFonts w:hint="eastAsia"/>
          <w:kern w:val="0"/>
        </w:rPr>
        <w:t>端口。单击“</w:t>
      </w:r>
      <w:r w:rsidRPr="00D97C6D">
        <w:rPr>
          <w:kern w:val="0"/>
        </w:rPr>
        <w:t>Ethernet 0/0/1</w:t>
      </w:r>
      <w:r w:rsidRPr="00D97C6D">
        <w:rPr>
          <w:rFonts w:hint="eastAsia"/>
          <w:kern w:val="0"/>
        </w:rPr>
        <w:t>”选项，</w:t>
      </w:r>
      <w:proofErr w:type="gramStart"/>
      <w:r w:rsidRPr="00D97C6D">
        <w:rPr>
          <w:rFonts w:hint="eastAsia"/>
          <w:kern w:val="0"/>
        </w:rPr>
        <w:t>连接</w:t>
      </w:r>
      <w:r w:rsidR="0038073F">
        <w:rPr>
          <w:rFonts w:hint="eastAsia"/>
          <w:kern w:val="0"/>
        </w:rPr>
        <w:t>此</w:t>
      </w:r>
      <w:proofErr w:type="gramEnd"/>
      <w:r w:rsidR="0038073F">
        <w:rPr>
          <w:rFonts w:hint="eastAsia"/>
          <w:kern w:val="0"/>
        </w:rPr>
        <w:t>端口</w:t>
      </w:r>
      <w:r w:rsidRPr="00D97C6D">
        <w:rPr>
          <w:rFonts w:hint="eastAsia"/>
          <w:kern w:val="0"/>
        </w:rPr>
        <w:t>。</w:t>
      </w:r>
    </w:p>
    <w:p w14:paraId="0AF8CCE3" w14:textId="77777777" w:rsidR="00515AFD" w:rsidRPr="00266D68" w:rsidRDefault="00F92ADF" w:rsidP="00BB0D09">
      <w:pPr>
        <w:adjustRightInd/>
        <w:spacing w:line="240" w:lineRule="auto"/>
        <w:ind w:left="0"/>
        <w:jc w:val="center"/>
        <w:rPr>
          <w:rFonts w:ascii="微软雅黑" w:eastAsia="微软雅黑" w:hAnsi="微软雅黑"/>
          <w:sz w:val="24"/>
          <w:szCs w:val="24"/>
        </w:rPr>
      </w:pPr>
      <w:r>
        <w:rPr>
          <w:rFonts w:ascii="微软雅黑" w:eastAsia="微软雅黑" w:hAnsi="微软雅黑"/>
          <w:noProof/>
          <w:sz w:val="24"/>
          <w:szCs w:val="24"/>
        </w:rPr>
        <w:lastRenderedPageBreak/>
        <w:drawing>
          <wp:inline distT="0" distB="0" distL="0" distR="0" wp14:anchorId="243E371D" wp14:editId="01D51267">
            <wp:extent cx="5267325" cy="3771900"/>
            <wp:effectExtent l="19050" t="0" r="9525" b="0"/>
            <wp:docPr id="13" name="图片 4" descr="C:\Documents and Settings\Administrator\桌面\eNSP实验图\DA2.0中文\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istrator\桌面\eNSP实验图\DA2.0中文\1.3.png"/>
                    <pic:cNvPicPr>
                      <a:picLocks noChangeAspect="1" noChangeArrowheads="1"/>
                    </pic:cNvPicPr>
                  </pic:nvPicPr>
                  <pic:blipFill>
                    <a:blip r:embed="rId30" cstate="print"/>
                    <a:srcRect/>
                    <a:stretch>
                      <a:fillRect/>
                    </a:stretch>
                  </pic:blipFill>
                  <pic:spPr bwMode="auto">
                    <a:xfrm>
                      <a:off x="0" y="0"/>
                      <a:ext cx="5267325" cy="3771900"/>
                    </a:xfrm>
                    <a:prstGeom prst="rect">
                      <a:avLst/>
                    </a:prstGeom>
                    <a:noFill/>
                    <a:ln w="9525">
                      <a:noFill/>
                      <a:miter lim="800000"/>
                      <a:headEnd/>
                      <a:tailEnd/>
                    </a:ln>
                  </pic:spPr>
                </pic:pic>
              </a:graphicData>
            </a:graphic>
          </wp:inline>
        </w:drawing>
      </w:r>
    </w:p>
    <w:p w14:paraId="05D8E028" w14:textId="77777777" w:rsidR="00515AFD" w:rsidRPr="00266D68" w:rsidRDefault="00515AFD" w:rsidP="00E77D2E">
      <w:pPr>
        <w:adjustRightInd/>
        <w:spacing w:line="240" w:lineRule="auto"/>
        <w:ind w:leftChars="100" w:left="210"/>
        <w:jc w:val="both"/>
        <w:rPr>
          <w:rFonts w:ascii="微软雅黑" w:eastAsia="微软雅黑" w:hAnsi="微软雅黑"/>
          <w:sz w:val="24"/>
          <w:szCs w:val="24"/>
        </w:rPr>
      </w:pPr>
    </w:p>
    <w:p w14:paraId="6C1C2124"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单击另外一台设备</w:t>
      </w:r>
      <w:r w:rsidR="0038073F">
        <w:rPr>
          <w:rFonts w:hint="eastAsia"/>
          <w:kern w:val="0"/>
        </w:rPr>
        <w:t>并选择</w:t>
      </w:r>
      <w:r w:rsidR="0038073F" w:rsidRPr="0038073F">
        <w:rPr>
          <w:rFonts w:hint="eastAsia"/>
          <w:kern w:val="0"/>
        </w:rPr>
        <w:t>“</w:t>
      </w:r>
      <w:r w:rsidR="0038073F" w:rsidRPr="0038073F">
        <w:rPr>
          <w:kern w:val="0"/>
        </w:rPr>
        <w:t>Ethernet 0/0/1</w:t>
      </w:r>
      <w:r w:rsidR="0038073F" w:rsidRPr="0038073F">
        <w:rPr>
          <w:rFonts w:hint="eastAsia"/>
          <w:kern w:val="0"/>
        </w:rPr>
        <w:t>”</w:t>
      </w:r>
      <w:r w:rsidR="0038073F">
        <w:rPr>
          <w:rFonts w:hint="eastAsia"/>
          <w:kern w:val="0"/>
        </w:rPr>
        <w:t>端口</w:t>
      </w:r>
      <w:r w:rsidRPr="00D97C6D">
        <w:rPr>
          <w:rFonts w:hint="eastAsia"/>
          <w:kern w:val="0"/>
        </w:rPr>
        <w:t>作为该连接的终点</w:t>
      </w:r>
      <w:r w:rsidR="0038073F">
        <w:rPr>
          <w:rFonts w:hint="eastAsia"/>
          <w:kern w:val="0"/>
        </w:rPr>
        <w:t>，此时，</w:t>
      </w:r>
      <w:r w:rsidRPr="00D97C6D">
        <w:rPr>
          <w:rFonts w:hint="eastAsia"/>
          <w:kern w:val="0"/>
        </w:rPr>
        <w:t>两台设备间的连接</w:t>
      </w:r>
      <w:r w:rsidR="0038073F">
        <w:rPr>
          <w:rFonts w:hint="eastAsia"/>
          <w:kern w:val="0"/>
        </w:rPr>
        <w:t>完成。</w:t>
      </w:r>
    </w:p>
    <w:p w14:paraId="0E304E47" w14:textId="77777777" w:rsidR="00CC714A" w:rsidRDefault="0038073F">
      <w:pPr>
        <w:pStyle w:val="aff2"/>
        <w:widowControl w:val="0"/>
        <w:topLinePunct w:val="0"/>
        <w:autoSpaceDE w:val="0"/>
        <w:autoSpaceDN w:val="0"/>
        <w:snapToGrid/>
        <w:spacing w:before="0" w:after="156"/>
        <w:ind w:left="0"/>
        <w:rPr>
          <w:kern w:val="0"/>
        </w:rPr>
      </w:pPr>
      <w:r>
        <w:rPr>
          <w:rFonts w:hint="eastAsia"/>
          <w:kern w:val="0"/>
        </w:rPr>
        <w:t>可以观察到，</w:t>
      </w:r>
      <w:r w:rsidR="00D97C6D" w:rsidRPr="00D97C6D">
        <w:rPr>
          <w:rFonts w:hint="eastAsia"/>
          <w:kern w:val="0"/>
        </w:rPr>
        <w:t>在已建立的端到端网络中，连线的两端</w:t>
      </w:r>
      <w:r>
        <w:rPr>
          <w:rFonts w:hint="eastAsia"/>
          <w:kern w:val="0"/>
        </w:rPr>
        <w:t>显示的是</w:t>
      </w:r>
      <w:r w:rsidR="00D97C6D" w:rsidRPr="00D97C6D">
        <w:rPr>
          <w:rFonts w:hint="eastAsia"/>
          <w:kern w:val="0"/>
        </w:rPr>
        <w:t>两个红点，表示该连线连接的两个端口都处于</w:t>
      </w:r>
      <w:r w:rsidR="00D97C6D" w:rsidRPr="00D97C6D">
        <w:rPr>
          <w:kern w:val="0"/>
        </w:rPr>
        <w:t>Down</w:t>
      </w:r>
      <w:r w:rsidR="00D97C6D" w:rsidRPr="00D97C6D">
        <w:rPr>
          <w:rFonts w:hint="eastAsia"/>
          <w:kern w:val="0"/>
        </w:rPr>
        <w:t>状态。</w:t>
      </w:r>
    </w:p>
    <w:p w14:paraId="6E37B85B" w14:textId="77777777" w:rsidR="00CC714A" w:rsidRDefault="00D97C6D">
      <w:pPr>
        <w:pStyle w:val="a7"/>
        <w:widowControl w:val="0"/>
        <w:numPr>
          <w:ilvl w:val="0"/>
          <w:numId w:val="9"/>
        </w:numPr>
        <w:topLinePunct w:val="0"/>
        <w:adjustRightInd/>
        <w:snapToGrid/>
        <w:spacing w:before="260" w:after="260" w:line="416" w:lineRule="auto"/>
        <w:jc w:val="both"/>
        <w:rPr>
          <w:rFonts w:cs="Times New Roman"/>
          <w:bCs/>
          <w:kern w:val="2"/>
        </w:rPr>
      </w:pPr>
      <w:r w:rsidRPr="00D97C6D">
        <w:rPr>
          <w:rFonts w:cs="Times New Roman" w:hint="eastAsia"/>
          <w:bCs/>
          <w:noProof w:val="0"/>
          <w:snapToGrid w:val="0"/>
          <w:kern w:val="2"/>
        </w:rPr>
        <w:t>进入终端系统配置界面</w:t>
      </w:r>
    </w:p>
    <w:p w14:paraId="6AA86E99" w14:textId="77777777" w:rsidR="00CC714A" w:rsidRDefault="00D97C6D">
      <w:pPr>
        <w:pStyle w:val="aff2"/>
        <w:widowControl w:val="0"/>
        <w:topLinePunct w:val="0"/>
        <w:autoSpaceDE w:val="0"/>
        <w:autoSpaceDN w:val="0"/>
        <w:snapToGrid/>
        <w:spacing w:before="0" w:after="156"/>
        <w:ind w:left="0"/>
      </w:pPr>
      <w:r w:rsidRPr="00D97C6D">
        <w:rPr>
          <w:rFonts w:hint="eastAsia"/>
          <w:kern w:val="0"/>
        </w:rPr>
        <w:t>右击一台终端设备，在弹出的属性菜单中选择“设置”选项，查看该设备的系统配置信息。</w:t>
      </w:r>
    </w:p>
    <w:p w14:paraId="5AA7C104" w14:textId="77777777" w:rsidR="00144F36" w:rsidRPr="00266D68" w:rsidRDefault="00F92ADF" w:rsidP="00BB0D09">
      <w:pPr>
        <w:adjustRightInd/>
        <w:spacing w:line="240" w:lineRule="auto"/>
        <w:ind w:left="0"/>
        <w:jc w:val="center"/>
        <w:rPr>
          <w:rFonts w:ascii="微软雅黑" w:eastAsia="微软雅黑" w:hAnsi="微软雅黑"/>
          <w:sz w:val="24"/>
          <w:szCs w:val="24"/>
        </w:rPr>
      </w:pPr>
      <w:r>
        <w:rPr>
          <w:rFonts w:ascii="微软雅黑" w:eastAsia="微软雅黑" w:hAnsi="微软雅黑"/>
          <w:noProof/>
          <w:sz w:val="24"/>
          <w:szCs w:val="24"/>
        </w:rPr>
        <w:lastRenderedPageBreak/>
        <w:drawing>
          <wp:inline distT="0" distB="0" distL="0" distR="0" wp14:anchorId="662FBC1A" wp14:editId="5050249D">
            <wp:extent cx="5267325" cy="3771900"/>
            <wp:effectExtent l="19050" t="0" r="9525" b="0"/>
            <wp:docPr id="14" name="图片 5" descr="C:\Documents and Settings\Administrator\桌面\eNSP实验图\DA2.0中文\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Administrator\桌面\eNSP实验图\DA2.0中文\1.4.png"/>
                    <pic:cNvPicPr>
                      <a:picLocks noChangeAspect="1" noChangeArrowheads="1"/>
                    </pic:cNvPicPr>
                  </pic:nvPicPr>
                  <pic:blipFill>
                    <a:blip r:embed="rId31" cstate="print"/>
                    <a:srcRect/>
                    <a:stretch>
                      <a:fillRect/>
                    </a:stretch>
                  </pic:blipFill>
                  <pic:spPr bwMode="auto">
                    <a:xfrm>
                      <a:off x="0" y="0"/>
                      <a:ext cx="5267325" cy="3771900"/>
                    </a:xfrm>
                    <a:prstGeom prst="rect">
                      <a:avLst/>
                    </a:prstGeom>
                    <a:noFill/>
                    <a:ln w="9525">
                      <a:noFill/>
                      <a:miter lim="800000"/>
                      <a:headEnd/>
                      <a:tailEnd/>
                    </a:ln>
                  </pic:spPr>
                </pic:pic>
              </a:graphicData>
            </a:graphic>
          </wp:inline>
        </w:drawing>
      </w:r>
    </w:p>
    <w:p w14:paraId="70A4A3B2" w14:textId="77777777" w:rsidR="00CC714A" w:rsidRDefault="0038073F">
      <w:pPr>
        <w:adjustRightInd/>
        <w:spacing w:line="240" w:lineRule="auto"/>
        <w:ind w:left="0"/>
        <w:jc w:val="both"/>
        <w:rPr>
          <w:rFonts w:ascii="微软雅黑" w:eastAsiaTheme="minorEastAsia" w:hAnsi="微软雅黑"/>
          <w:sz w:val="24"/>
          <w:szCs w:val="24"/>
        </w:rPr>
      </w:pPr>
      <w:r>
        <w:rPr>
          <w:rFonts w:ascii="微软雅黑" w:eastAsiaTheme="minorEastAsia" w:hAnsi="微软雅黑" w:hint="eastAsia"/>
          <w:sz w:val="24"/>
          <w:szCs w:val="24"/>
        </w:rPr>
        <w:t xml:space="preserve">  </w:t>
      </w:r>
    </w:p>
    <w:p w14:paraId="7728DD6B" w14:textId="7ED10C30"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弹出的设置属性窗口包含“基础配置”、“命令行”、“组播”</w:t>
      </w:r>
      <w:r w:rsidR="001C4EBE">
        <w:rPr>
          <w:rFonts w:hint="eastAsia"/>
          <w:kern w:val="0"/>
        </w:rPr>
        <w:t>与</w:t>
      </w:r>
      <w:r w:rsidRPr="00D97C6D">
        <w:rPr>
          <w:rFonts w:hint="eastAsia"/>
          <w:kern w:val="0"/>
        </w:rPr>
        <w:t>“</w:t>
      </w:r>
      <w:r w:rsidRPr="00D97C6D">
        <w:rPr>
          <w:kern w:val="0"/>
        </w:rPr>
        <w:t>UDP</w:t>
      </w:r>
      <w:r w:rsidRPr="00D97C6D">
        <w:rPr>
          <w:rFonts w:hint="eastAsia"/>
          <w:kern w:val="0"/>
        </w:rPr>
        <w:t>发包工具”四个</w:t>
      </w:r>
      <w:r w:rsidR="0038073F">
        <w:rPr>
          <w:rFonts w:hint="eastAsia"/>
          <w:kern w:val="0"/>
        </w:rPr>
        <w:t>标签页</w:t>
      </w:r>
      <w:r w:rsidRPr="00D97C6D">
        <w:rPr>
          <w:rFonts w:hint="eastAsia"/>
          <w:kern w:val="0"/>
        </w:rPr>
        <w:t>，</w:t>
      </w:r>
      <w:r w:rsidR="0038073F">
        <w:rPr>
          <w:rFonts w:hint="eastAsia"/>
          <w:kern w:val="0"/>
        </w:rPr>
        <w:t>分别</w:t>
      </w:r>
      <w:r w:rsidRPr="00D97C6D">
        <w:rPr>
          <w:rFonts w:hint="eastAsia"/>
          <w:kern w:val="0"/>
        </w:rPr>
        <w:t>用于</w:t>
      </w:r>
      <w:r w:rsidR="0038073F">
        <w:rPr>
          <w:rFonts w:hint="eastAsia"/>
          <w:kern w:val="0"/>
        </w:rPr>
        <w:t>不同需求的</w:t>
      </w:r>
      <w:r w:rsidRPr="00D97C6D">
        <w:rPr>
          <w:rFonts w:hint="eastAsia"/>
          <w:kern w:val="0"/>
        </w:rPr>
        <w:t>配置。</w:t>
      </w:r>
    </w:p>
    <w:p w14:paraId="75C35884" w14:textId="77777777" w:rsidR="00CC714A" w:rsidRDefault="00D97C6D">
      <w:pPr>
        <w:pStyle w:val="a7"/>
        <w:widowControl w:val="0"/>
        <w:numPr>
          <w:ilvl w:val="0"/>
          <w:numId w:val="9"/>
        </w:numPr>
        <w:topLinePunct w:val="0"/>
        <w:adjustRightInd/>
        <w:snapToGrid/>
        <w:spacing w:before="260" w:after="260" w:line="416" w:lineRule="auto"/>
        <w:jc w:val="both"/>
        <w:rPr>
          <w:rFonts w:cs="Times New Roman"/>
          <w:bCs/>
          <w:kern w:val="2"/>
        </w:rPr>
      </w:pPr>
      <w:r w:rsidRPr="00D97C6D">
        <w:rPr>
          <w:rFonts w:cs="Times New Roman" w:hint="eastAsia"/>
          <w:bCs/>
          <w:noProof w:val="0"/>
          <w:snapToGrid w:val="0"/>
          <w:kern w:val="2"/>
        </w:rPr>
        <w:t>配置终端系统</w:t>
      </w:r>
    </w:p>
    <w:p w14:paraId="6227A986"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选择“基础配置”</w:t>
      </w:r>
      <w:r w:rsidR="0038073F">
        <w:rPr>
          <w:rFonts w:hint="eastAsia"/>
          <w:kern w:val="0"/>
        </w:rPr>
        <w:t>标签页</w:t>
      </w:r>
      <w:r w:rsidRPr="00D97C6D">
        <w:rPr>
          <w:rFonts w:hint="eastAsia"/>
          <w:kern w:val="0"/>
        </w:rPr>
        <w:t>，在“主机名”文本框中输入主机名</w:t>
      </w:r>
      <w:r w:rsidR="001C4EBE">
        <w:rPr>
          <w:rFonts w:hint="eastAsia"/>
          <w:kern w:val="0"/>
        </w:rPr>
        <w:t>称</w:t>
      </w:r>
      <w:r w:rsidRPr="00D97C6D">
        <w:rPr>
          <w:rFonts w:hint="eastAsia"/>
          <w:kern w:val="0"/>
        </w:rPr>
        <w:t>。在“</w:t>
      </w:r>
      <w:r w:rsidRPr="00D97C6D">
        <w:rPr>
          <w:kern w:val="0"/>
        </w:rPr>
        <w:t>IPv4</w:t>
      </w:r>
      <w:r w:rsidRPr="00D97C6D">
        <w:rPr>
          <w:rFonts w:hint="eastAsia"/>
          <w:kern w:val="0"/>
        </w:rPr>
        <w:t>配置”区域，单击“静态”选项按钮。在“</w:t>
      </w:r>
      <w:r w:rsidRPr="00D97C6D">
        <w:rPr>
          <w:kern w:val="0"/>
        </w:rPr>
        <w:t>IP</w:t>
      </w:r>
      <w:r w:rsidRPr="00D97C6D">
        <w:rPr>
          <w:rFonts w:hint="eastAsia"/>
          <w:kern w:val="0"/>
        </w:rPr>
        <w:t>地址”文本框中输入</w:t>
      </w:r>
      <w:r w:rsidRPr="00D97C6D">
        <w:rPr>
          <w:kern w:val="0"/>
        </w:rPr>
        <w:t>IP</w:t>
      </w:r>
      <w:r w:rsidRPr="00D97C6D">
        <w:rPr>
          <w:rFonts w:hint="eastAsia"/>
          <w:kern w:val="0"/>
        </w:rPr>
        <w:t>地址。建议</w:t>
      </w:r>
      <w:r w:rsidR="001C4EBE">
        <w:rPr>
          <w:rFonts w:hint="eastAsia"/>
          <w:kern w:val="0"/>
        </w:rPr>
        <w:t>按照</w:t>
      </w:r>
      <w:r w:rsidRPr="00D97C6D">
        <w:rPr>
          <w:rFonts w:hint="eastAsia"/>
          <w:kern w:val="0"/>
        </w:rPr>
        <w:t>下图所示配置</w:t>
      </w:r>
      <w:r w:rsidRPr="00D97C6D">
        <w:rPr>
          <w:kern w:val="0"/>
        </w:rPr>
        <w:t>IP</w:t>
      </w:r>
      <w:r w:rsidRPr="00D97C6D">
        <w:rPr>
          <w:rFonts w:hint="eastAsia"/>
          <w:kern w:val="0"/>
        </w:rPr>
        <w:t>地址及子网掩码。配置完成后，单击窗口右下角的“应用”按钮。再单击“</w:t>
      </w:r>
      <w:r w:rsidRPr="00D97C6D">
        <w:rPr>
          <w:kern w:val="0"/>
        </w:rPr>
        <w:t>CLIENT1</w:t>
      </w:r>
      <w:r w:rsidRPr="00D97C6D">
        <w:rPr>
          <w:rFonts w:hint="eastAsia"/>
          <w:kern w:val="0"/>
        </w:rPr>
        <w:t>”窗口右上角的</w:t>
      </w:r>
      <w:r w:rsidR="00F92ADF">
        <w:rPr>
          <w:noProof/>
          <w:kern w:val="0"/>
        </w:rPr>
        <w:drawing>
          <wp:inline distT="0" distB="0" distL="0" distR="0" wp14:anchorId="2D996C7C" wp14:editId="71E39587">
            <wp:extent cx="267197" cy="164960"/>
            <wp:effectExtent l="19050" t="0" r="0" b="0"/>
            <wp:docPr id="7" name="Í¼Æ¬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Í¼Æ¬ 3"/>
                    <pic:cNvPicPr>
                      <a:picLocks noChangeAspect="1" noChangeArrowheads="1"/>
                    </pic:cNvPicPr>
                  </pic:nvPicPr>
                  <pic:blipFill>
                    <a:blip r:embed="rId32" cstate="print"/>
                    <a:srcRect/>
                    <a:stretch>
                      <a:fillRect/>
                    </a:stretch>
                  </pic:blipFill>
                  <pic:spPr bwMode="auto">
                    <a:xfrm>
                      <a:off x="0" y="0"/>
                      <a:ext cx="270510" cy="167005"/>
                    </a:xfrm>
                    <a:prstGeom prst="rect">
                      <a:avLst/>
                    </a:prstGeom>
                    <a:noFill/>
                    <a:ln w="9525">
                      <a:noFill/>
                      <a:miter lim="800000"/>
                      <a:headEnd/>
                      <a:tailEnd/>
                    </a:ln>
                  </pic:spPr>
                </pic:pic>
              </a:graphicData>
            </a:graphic>
          </wp:inline>
        </w:drawing>
      </w:r>
      <w:r w:rsidRPr="00D97C6D">
        <w:rPr>
          <w:rFonts w:hint="eastAsia"/>
          <w:kern w:val="0"/>
        </w:rPr>
        <w:t>关闭</w:t>
      </w:r>
      <w:r w:rsidR="0038073F">
        <w:rPr>
          <w:rFonts w:hint="eastAsia"/>
          <w:kern w:val="0"/>
        </w:rPr>
        <w:t>该</w:t>
      </w:r>
      <w:r w:rsidRPr="00D97C6D">
        <w:rPr>
          <w:rFonts w:hint="eastAsia"/>
          <w:kern w:val="0"/>
        </w:rPr>
        <w:t>窗口。</w:t>
      </w:r>
    </w:p>
    <w:p w14:paraId="269F7756" w14:textId="77777777" w:rsidR="00144F36" w:rsidRPr="00266D68" w:rsidRDefault="00F92ADF" w:rsidP="00C306DD">
      <w:pPr>
        <w:adjustRightInd/>
        <w:spacing w:line="240" w:lineRule="auto"/>
        <w:ind w:left="0"/>
        <w:jc w:val="center"/>
        <w:rPr>
          <w:rFonts w:ascii="微软雅黑" w:eastAsia="微软雅黑" w:hAnsi="微软雅黑"/>
          <w:sz w:val="24"/>
          <w:szCs w:val="24"/>
        </w:rPr>
      </w:pPr>
      <w:r>
        <w:rPr>
          <w:rFonts w:ascii="微软雅黑" w:eastAsia="微软雅黑" w:hAnsi="微软雅黑"/>
          <w:noProof/>
          <w:sz w:val="24"/>
          <w:szCs w:val="24"/>
        </w:rPr>
        <w:lastRenderedPageBreak/>
        <w:drawing>
          <wp:inline distT="0" distB="0" distL="0" distR="0" wp14:anchorId="42EC5CFF" wp14:editId="00B86D58">
            <wp:extent cx="5276850" cy="3571875"/>
            <wp:effectExtent l="19050" t="0" r="0" b="0"/>
            <wp:docPr id="15" name="图片 6" descr="C:\Documents and Settings\Administrator\桌面\eNSP实验图\DA2.0中文\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Administrator\桌面\eNSP实验图\DA2.0中文\1.5.png"/>
                    <pic:cNvPicPr>
                      <a:picLocks noChangeAspect="1" noChangeArrowheads="1"/>
                    </pic:cNvPicPr>
                  </pic:nvPicPr>
                  <pic:blipFill>
                    <a:blip r:embed="rId33" cstate="print"/>
                    <a:srcRect/>
                    <a:stretch>
                      <a:fillRect/>
                    </a:stretch>
                  </pic:blipFill>
                  <pic:spPr bwMode="auto">
                    <a:xfrm>
                      <a:off x="0" y="0"/>
                      <a:ext cx="5276850" cy="3571875"/>
                    </a:xfrm>
                    <a:prstGeom prst="rect">
                      <a:avLst/>
                    </a:prstGeom>
                    <a:noFill/>
                    <a:ln w="9525">
                      <a:noFill/>
                      <a:miter lim="800000"/>
                      <a:headEnd/>
                      <a:tailEnd/>
                    </a:ln>
                  </pic:spPr>
                </pic:pic>
              </a:graphicData>
            </a:graphic>
          </wp:inline>
        </w:drawing>
      </w:r>
    </w:p>
    <w:p w14:paraId="4EB1E92B" w14:textId="77777777" w:rsidR="00144F36" w:rsidRPr="00266D68" w:rsidRDefault="00144F36" w:rsidP="00E77D2E">
      <w:pPr>
        <w:adjustRightInd/>
        <w:spacing w:line="240" w:lineRule="auto"/>
        <w:ind w:leftChars="100" w:left="210"/>
        <w:jc w:val="both"/>
        <w:rPr>
          <w:rFonts w:ascii="微软雅黑" w:eastAsia="微软雅黑" w:hAnsi="微软雅黑"/>
          <w:sz w:val="24"/>
          <w:szCs w:val="24"/>
        </w:rPr>
      </w:pPr>
    </w:p>
    <w:p w14:paraId="1A4B090A"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使用相同步骤配置</w:t>
      </w:r>
      <w:r w:rsidRPr="00D97C6D">
        <w:rPr>
          <w:kern w:val="0"/>
        </w:rPr>
        <w:t>CLIENT2</w:t>
      </w:r>
      <w:r w:rsidRPr="00D97C6D">
        <w:rPr>
          <w:rFonts w:hint="eastAsia"/>
          <w:kern w:val="0"/>
        </w:rPr>
        <w:t>。建议</w:t>
      </w:r>
      <w:r w:rsidR="007C3C23">
        <w:rPr>
          <w:rFonts w:hint="eastAsia"/>
          <w:kern w:val="0"/>
        </w:rPr>
        <w:t>将</w:t>
      </w:r>
      <w:r w:rsidRPr="00D97C6D">
        <w:rPr>
          <w:kern w:val="0"/>
        </w:rPr>
        <w:t>CLIENT2</w:t>
      </w:r>
      <w:r w:rsidRPr="00D97C6D">
        <w:rPr>
          <w:rFonts w:hint="eastAsia"/>
          <w:kern w:val="0"/>
        </w:rPr>
        <w:t>的</w:t>
      </w:r>
      <w:r w:rsidRPr="00D97C6D">
        <w:rPr>
          <w:kern w:val="0"/>
        </w:rPr>
        <w:t>IP</w:t>
      </w:r>
      <w:r w:rsidRPr="00D97C6D">
        <w:rPr>
          <w:rFonts w:hint="eastAsia"/>
          <w:kern w:val="0"/>
        </w:rPr>
        <w:t>地址配置为</w:t>
      </w:r>
      <w:r w:rsidRPr="00D97C6D">
        <w:rPr>
          <w:kern w:val="0"/>
        </w:rPr>
        <w:t>192.168.1.2</w:t>
      </w:r>
      <w:r w:rsidRPr="00D97C6D">
        <w:rPr>
          <w:rFonts w:hint="eastAsia"/>
          <w:kern w:val="0"/>
        </w:rPr>
        <w:t>，子网掩码配置为</w:t>
      </w:r>
      <w:r w:rsidRPr="00D97C6D">
        <w:rPr>
          <w:kern w:val="0"/>
        </w:rPr>
        <w:t>255.255.255.0</w:t>
      </w:r>
      <w:r w:rsidRPr="00D97C6D">
        <w:rPr>
          <w:rFonts w:hint="eastAsia"/>
          <w:kern w:val="0"/>
        </w:rPr>
        <w:t>。</w:t>
      </w:r>
    </w:p>
    <w:p w14:paraId="4BA6861F"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完成基础配置后，两</w:t>
      </w:r>
      <w:r w:rsidR="007C3C23">
        <w:rPr>
          <w:rFonts w:hint="eastAsia"/>
          <w:kern w:val="0"/>
        </w:rPr>
        <w:t>台</w:t>
      </w:r>
      <w:r w:rsidRPr="00D97C6D">
        <w:rPr>
          <w:rFonts w:hint="eastAsia"/>
          <w:kern w:val="0"/>
        </w:rPr>
        <w:t>终端系统可以</w:t>
      </w:r>
      <w:r w:rsidR="007C3C23">
        <w:rPr>
          <w:rFonts w:hint="eastAsia"/>
          <w:kern w:val="0"/>
        </w:rPr>
        <w:t>成功</w:t>
      </w:r>
      <w:r w:rsidRPr="00D97C6D">
        <w:rPr>
          <w:rFonts w:hint="eastAsia"/>
          <w:kern w:val="0"/>
        </w:rPr>
        <w:t>建立端到端通信。</w:t>
      </w:r>
    </w:p>
    <w:p w14:paraId="4E7423A9" w14:textId="77777777" w:rsidR="00CC714A" w:rsidRDefault="00D97C6D">
      <w:pPr>
        <w:pStyle w:val="a7"/>
        <w:widowControl w:val="0"/>
        <w:numPr>
          <w:ilvl w:val="0"/>
          <w:numId w:val="9"/>
        </w:numPr>
        <w:topLinePunct w:val="0"/>
        <w:adjustRightInd/>
        <w:snapToGrid/>
        <w:spacing w:before="260" w:after="260" w:line="416" w:lineRule="auto"/>
        <w:jc w:val="both"/>
        <w:rPr>
          <w:rFonts w:cs="Times New Roman"/>
          <w:bCs/>
          <w:kern w:val="2"/>
        </w:rPr>
      </w:pPr>
      <w:r w:rsidRPr="00D97C6D">
        <w:rPr>
          <w:rFonts w:cs="Times New Roman" w:hint="eastAsia"/>
          <w:bCs/>
          <w:noProof w:val="0"/>
          <w:snapToGrid w:val="0"/>
          <w:kern w:val="2"/>
        </w:rPr>
        <w:t>启动终端系统设备</w:t>
      </w:r>
    </w:p>
    <w:p w14:paraId="5888E069"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可以使用以下两种方法启动设备：</w:t>
      </w:r>
    </w:p>
    <w:p w14:paraId="16160A11" w14:textId="77777777" w:rsidR="00CC714A" w:rsidRDefault="00D97C6D">
      <w:pPr>
        <w:pStyle w:val="aff2"/>
        <w:widowControl w:val="0"/>
        <w:numPr>
          <w:ilvl w:val="0"/>
          <w:numId w:val="68"/>
        </w:numPr>
        <w:topLinePunct w:val="0"/>
        <w:autoSpaceDE w:val="0"/>
        <w:autoSpaceDN w:val="0"/>
        <w:snapToGrid/>
        <w:spacing w:before="0" w:after="156"/>
        <w:rPr>
          <w:kern w:val="0"/>
        </w:rPr>
      </w:pPr>
      <w:r w:rsidRPr="00D97C6D">
        <w:rPr>
          <w:rFonts w:hint="eastAsia"/>
          <w:kern w:val="0"/>
        </w:rPr>
        <w:t>右击一台设备，在弹出的菜单中，选择“启动”选项，启动该设备。</w:t>
      </w:r>
    </w:p>
    <w:p w14:paraId="668CF38F" w14:textId="77777777" w:rsidR="00CC714A" w:rsidRDefault="00D97C6D">
      <w:pPr>
        <w:pStyle w:val="aff2"/>
        <w:widowControl w:val="0"/>
        <w:numPr>
          <w:ilvl w:val="0"/>
          <w:numId w:val="68"/>
        </w:numPr>
        <w:topLinePunct w:val="0"/>
        <w:autoSpaceDE w:val="0"/>
        <w:autoSpaceDN w:val="0"/>
        <w:snapToGrid/>
        <w:spacing w:before="0" w:after="156"/>
        <w:rPr>
          <w:kern w:val="0"/>
        </w:rPr>
      </w:pPr>
      <w:r w:rsidRPr="00D97C6D">
        <w:rPr>
          <w:rFonts w:hint="eastAsia"/>
          <w:kern w:val="0"/>
        </w:rPr>
        <w:t>拖动光标选中多台设备（如下图），</w:t>
      </w:r>
      <w:r w:rsidR="0038073F">
        <w:rPr>
          <w:rFonts w:hint="eastAsia"/>
          <w:kern w:val="0"/>
        </w:rPr>
        <w:t>通过</w:t>
      </w:r>
      <w:r w:rsidRPr="00D97C6D">
        <w:rPr>
          <w:rFonts w:hint="eastAsia"/>
          <w:kern w:val="0"/>
        </w:rPr>
        <w:t>右</w:t>
      </w:r>
      <w:proofErr w:type="gramStart"/>
      <w:r w:rsidRPr="00D97C6D">
        <w:rPr>
          <w:rFonts w:hint="eastAsia"/>
          <w:kern w:val="0"/>
        </w:rPr>
        <w:t>击显示</w:t>
      </w:r>
      <w:proofErr w:type="gramEnd"/>
      <w:r w:rsidRPr="00D97C6D">
        <w:rPr>
          <w:rFonts w:hint="eastAsia"/>
          <w:kern w:val="0"/>
        </w:rPr>
        <w:t>菜单，选择“启动”选项，启动所有设备。</w:t>
      </w:r>
    </w:p>
    <w:p w14:paraId="4868966E" w14:textId="77777777" w:rsidR="00EB6185" w:rsidRPr="00266D68" w:rsidRDefault="00F92ADF" w:rsidP="005D04E5">
      <w:pPr>
        <w:adjustRightInd/>
        <w:spacing w:line="240" w:lineRule="auto"/>
        <w:ind w:left="0"/>
        <w:jc w:val="center"/>
        <w:rPr>
          <w:rFonts w:ascii="微软雅黑" w:eastAsia="微软雅黑" w:hAnsi="微软雅黑"/>
          <w:sz w:val="24"/>
          <w:szCs w:val="24"/>
        </w:rPr>
      </w:pPr>
      <w:r>
        <w:rPr>
          <w:rFonts w:ascii="微软雅黑" w:eastAsia="微软雅黑" w:hAnsi="微软雅黑"/>
          <w:noProof/>
          <w:sz w:val="24"/>
          <w:szCs w:val="24"/>
        </w:rPr>
        <w:lastRenderedPageBreak/>
        <w:drawing>
          <wp:inline distT="0" distB="0" distL="0" distR="0" wp14:anchorId="3E47801E" wp14:editId="580ACCC0">
            <wp:extent cx="5267325" cy="3771900"/>
            <wp:effectExtent l="19050" t="0" r="9525" b="0"/>
            <wp:docPr id="16" name="图片 7" descr="C:\Documents and Settings\Administrator\桌面\eNSP实验图\DA2.0中文\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Administrator\桌面\eNSP实验图\DA2.0中文\1.6.png"/>
                    <pic:cNvPicPr>
                      <a:picLocks noChangeAspect="1" noChangeArrowheads="1"/>
                    </pic:cNvPicPr>
                  </pic:nvPicPr>
                  <pic:blipFill>
                    <a:blip r:embed="rId34" cstate="print"/>
                    <a:srcRect/>
                    <a:stretch>
                      <a:fillRect/>
                    </a:stretch>
                  </pic:blipFill>
                  <pic:spPr bwMode="auto">
                    <a:xfrm>
                      <a:off x="0" y="0"/>
                      <a:ext cx="5267325" cy="3771900"/>
                    </a:xfrm>
                    <a:prstGeom prst="rect">
                      <a:avLst/>
                    </a:prstGeom>
                    <a:noFill/>
                    <a:ln w="9525">
                      <a:noFill/>
                      <a:miter lim="800000"/>
                      <a:headEnd/>
                      <a:tailEnd/>
                    </a:ln>
                  </pic:spPr>
                </pic:pic>
              </a:graphicData>
            </a:graphic>
          </wp:inline>
        </w:drawing>
      </w:r>
    </w:p>
    <w:p w14:paraId="6F5FDFDC" w14:textId="77777777" w:rsidR="00EB6185" w:rsidRPr="00266D68" w:rsidRDefault="00EB6185" w:rsidP="00E77D2E">
      <w:pPr>
        <w:adjustRightInd/>
        <w:spacing w:line="240" w:lineRule="auto"/>
        <w:ind w:leftChars="100" w:left="210"/>
        <w:jc w:val="both"/>
        <w:rPr>
          <w:rFonts w:ascii="微软雅黑" w:eastAsia="微软雅黑" w:hAnsi="微软雅黑"/>
          <w:sz w:val="24"/>
          <w:szCs w:val="24"/>
        </w:rPr>
      </w:pPr>
    </w:p>
    <w:p w14:paraId="4C1BFC53"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设备</w:t>
      </w:r>
      <w:r w:rsidR="004F05B4">
        <w:rPr>
          <w:rFonts w:hint="eastAsia"/>
          <w:kern w:val="0"/>
        </w:rPr>
        <w:t>启动</w:t>
      </w:r>
      <w:r w:rsidRPr="00D97C6D">
        <w:rPr>
          <w:rFonts w:hint="eastAsia"/>
          <w:kern w:val="0"/>
        </w:rPr>
        <w:t>后，</w:t>
      </w:r>
      <w:r w:rsidR="004F05B4">
        <w:rPr>
          <w:rFonts w:hint="eastAsia"/>
          <w:kern w:val="0"/>
        </w:rPr>
        <w:t>线缆</w:t>
      </w:r>
      <w:r w:rsidRPr="00D97C6D">
        <w:rPr>
          <w:rFonts w:hint="eastAsia"/>
          <w:kern w:val="0"/>
        </w:rPr>
        <w:t>上的红点</w:t>
      </w:r>
      <w:r w:rsidR="004F05B4">
        <w:rPr>
          <w:rFonts w:hint="eastAsia"/>
          <w:kern w:val="0"/>
        </w:rPr>
        <w:t>将</w:t>
      </w:r>
      <w:r w:rsidRPr="00D97C6D">
        <w:rPr>
          <w:rFonts w:hint="eastAsia"/>
          <w:kern w:val="0"/>
        </w:rPr>
        <w:t>变为绿色，表示该连</w:t>
      </w:r>
      <w:r w:rsidR="00210FE2">
        <w:rPr>
          <w:rFonts w:hint="eastAsia"/>
          <w:kern w:val="0"/>
        </w:rPr>
        <w:t>接</w:t>
      </w:r>
      <w:r w:rsidRPr="00D97C6D">
        <w:rPr>
          <w:rFonts w:hint="eastAsia"/>
          <w:kern w:val="0"/>
        </w:rPr>
        <w:t>为</w:t>
      </w:r>
      <w:r w:rsidRPr="00D97C6D">
        <w:rPr>
          <w:kern w:val="0"/>
        </w:rPr>
        <w:t>Up</w:t>
      </w:r>
      <w:r w:rsidRPr="00D97C6D">
        <w:rPr>
          <w:rFonts w:hint="eastAsia"/>
          <w:kern w:val="0"/>
        </w:rPr>
        <w:t>状态。</w:t>
      </w:r>
    </w:p>
    <w:p w14:paraId="68ABCA4D" w14:textId="77777777" w:rsidR="00CC714A" w:rsidRDefault="00957768">
      <w:pPr>
        <w:pStyle w:val="aff2"/>
        <w:widowControl w:val="0"/>
        <w:topLinePunct w:val="0"/>
        <w:autoSpaceDE w:val="0"/>
        <w:autoSpaceDN w:val="0"/>
        <w:snapToGrid/>
        <w:spacing w:before="0" w:after="156"/>
        <w:ind w:left="0"/>
        <w:rPr>
          <w:kern w:val="0"/>
        </w:rPr>
      </w:pPr>
      <w:r>
        <w:rPr>
          <w:rFonts w:hint="eastAsia"/>
          <w:kern w:val="0"/>
        </w:rPr>
        <w:t>当</w:t>
      </w:r>
      <w:r w:rsidR="00D97C6D" w:rsidRPr="00D97C6D">
        <w:rPr>
          <w:rFonts w:hint="eastAsia"/>
          <w:kern w:val="0"/>
        </w:rPr>
        <w:t>网络拓扑中的设备变为可操作状态后，</w:t>
      </w:r>
      <w:r>
        <w:rPr>
          <w:rFonts w:hint="eastAsia"/>
          <w:kern w:val="0"/>
        </w:rPr>
        <w:t>您</w:t>
      </w:r>
      <w:r w:rsidR="00D97C6D" w:rsidRPr="00D97C6D">
        <w:rPr>
          <w:rFonts w:hint="eastAsia"/>
          <w:kern w:val="0"/>
        </w:rPr>
        <w:t>可以监控</w:t>
      </w:r>
      <w:r w:rsidR="009D492B">
        <w:rPr>
          <w:rFonts w:hint="eastAsia"/>
          <w:kern w:val="0"/>
        </w:rPr>
        <w:t>物理链接中的接口状态</w:t>
      </w:r>
      <w:r>
        <w:rPr>
          <w:rFonts w:hint="eastAsia"/>
          <w:kern w:val="0"/>
        </w:rPr>
        <w:t>与</w:t>
      </w:r>
      <w:r w:rsidR="00D97C6D" w:rsidRPr="00D97C6D">
        <w:rPr>
          <w:rFonts w:hint="eastAsia"/>
          <w:kern w:val="0"/>
        </w:rPr>
        <w:t>介质传输</w:t>
      </w:r>
      <w:r w:rsidR="009D492B">
        <w:rPr>
          <w:rFonts w:hint="eastAsia"/>
          <w:kern w:val="0"/>
        </w:rPr>
        <w:t>中</w:t>
      </w:r>
      <w:r w:rsidR="00D97C6D" w:rsidRPr="00D97C6D">
        <w:rPr>
          <w:rFonts w:hint="eastAsia"/>
          <w:kern w:val="0"/>
        </w:rPr>
        <w:t>的</w:t>
      </w:r>
      <w:r w:rsidR="009D492B">
        <w:rPr>
          <w:rFonts w:hint="eastAsia"/>
          <w:kern w:val="0"/>
        </w:rPr>
        <w:t>数据</w:t>
      </w:r>
      <w:r w:rsidR="00D97C6D" w:rsidRPr="00D97C6D">
        <w:rPr>
          <w:rFonts w:hint="eastAsia"/>
          <w:kern w:val="0"/>
        </w:rPr>
        <w:t>流。</w:t>
      </w:r>
    </w:p>
    <w:p w14:paraId="217CD71F" w14:textId="77777777" w:rsidR="00CC714A" w:rsidRDefault="00D97C6D">
      <w:pPr>
        <w:pStyle w:val="a7"/>
        <w:widowControl w:val="0"/>
        <w:numPr>
          <w:ilvl w:val="0"/>
          <w:numId w:val="9"/>
        </w:numPr>
        <w:topLinePunct w:val="0"/>
        <w:adjustRightInd/>
        <w:snapToGrid/>
        <w:spacing w:before="260" w:after="260" w:line="416" w:lineRule="auto"/>
        <w:jc w:val="both"/>
        <w:rPr>
          <w:rFonts w:cs="Times New Roman"/>
          <w:bCs/>
          <w:kern w:val="2"/>
        </w:rPr>
      </w:pPr>
      <w:r w:rsidRPr="00D97C6D">
        <w:rPr>
          <w:rFonts w:cs="Times New Roman" w:hint="eastAsia"/>
          <w:bCs/>
          <w:noProof w:val="0"/>
          <w:snapToGrid w:val="0"/>
          <w:kern w:val="2"/>
        </w:rPr>
        <w:t>捕获接口报文</w:t>
      </w:r>
    </w:p>
    <w:p w14:paraId="4D55905C" w14:textId="77777777" w:rsidR="00CC714A" w:rsidRDefault="00361604">
      <w:pPr>
        <w:pStyle w:val="aff2"/>
        <w:widowControl w:val="0"/>
        <w:topLinePunct w:val="0"/>
        <w:autoSpaceDE w:val="0"/>
        <w:autoSpaceDN w:val="0"/>
        <w:snapToGrid/>
        <w:spacing w:before="0" w:after="156"/>
        <w:ind w:left="0"/>
        <w:rPr>
          <w:kern w:val="0"/>
        </w:rPr>
      </w:pPr>
      <w:r>
        <w:rPr>
          <w:rFonts w:hint="eastAsia"/>
          <w:kern w:val="0"/>
        </w:rPr>
        <w:t>选中</w:t>
      </w:r>
      <w:proofErr w:type="gramStart"/>
      <w:r w:rsidR="00D97C6D" w:rsidRPr="00D97C6D">
        <w:rPr>
          <w:rFonts w:hint="eastAsia"/>
          <w:kern w:val="0"/>
        </w:rPr>
        <w:t>设备</w:t>
      </w:r>
      <w:r>
        <w:rPr>
          <w:rFonts w:hint="eastAsia"/>
          <w:kern w:val="0"/>
        </w:rPr>
        <w:t>并右击</w:t>
      </w:r>
      <w:proofErr w:type="gramEnd"/>
      <w:r w:rsidR="00D97C6D" w:rsidRPr="00D97C6D">
        <w:rPr>
          <w:rFonts w:hint="eastAsia"/>
          <w:kern w:val="0"/>
        </w:rPr>
        <w:t>，</w:t>
      </w:r>
      <w:r w:rsidR="009D492B">
        <w:rPr>
          <w:rFonts w:hint="eastAsia"/>
          <w:kern w:val="0"/>
        </w:rPr>
        <w:t>在</w:t>
      </w:r>
      <w:r w:rsidR="00D97C6D" w:rsidRPr="00D97C6D">
        <w:rPr>
          <w:rFonts w:hint="eastAsia"/>
          <w:kern w:val="0"/>
        </w:rPr>
        <w:t>显示</w:t>
      </w:r>
      <w:r w:rsidR="009D492B">
        <w:rPr>
          <w:rFonts w:hint="eastAsia"/>
          <w:kern w:val="0"/>
        </w:rPr>
        <w:t>的</w:t>
      </w:r>
      <w:r w:rsidR="00D97C6D" w:rsidRPr="00D97C6D">
        <w:rPr>
          <w:rFonts w:hint="eastAsia"/>
          <w:kern w:val="0"/>
        </w:rPr>
        <w:t>菜单</w:t>
      </w:r>
      <w:r w:rsidR="009D492B">
        <w:rPr>
          <w:rFonts w:hint="eastAsia"/>
          <w:kern w:val="0"/>
        </w:rPr>
        <w:t>中</w:t>
      </w:r>
      <w:r w:rsidR="00D97C6D" w:rsidRPr="00D97C6D">
        <w:rPr>
          <w:rFonts w:hint="eastAsia"/>
          <w:kern w:val="0"/>
        </w:rPr>
        <w:t>单击“数据抓包”选项</w:t>
      </w:r>
      <w:r w:rsidR="009D492B">
        <w:rPr>
          <w:rFonts w:hint="eastAsia"/>
          <w:kern w:val="0"/>
        </w:rPr>
        <w:t>后</w:t>
      </w:r>
      <w:r w:rsidR="00D97C6D" w:rsidRPr="00D97C6D">
        <w:rPr>
          <w:rFonts w:hint="eastAsia"/>
          <w:kern w:val="0"/>
        </w:rPr>
        <w:t>，</w:t>
      </w:r>
      <w:r w:rsidR="009D492B">
        <w:rPr>
          <w:rFonts w:hint="eastAsia"/>
          <w:kern w:val="0"/>
        </w:rPr>
        <w:t>会</w:t>
      </w:r>
      <w:r w:rsidR="00D97C6D" w:rsidRPr="00D97C6D">
        <w:rPr>
          <w:rFonts w:hint="eastAsia"/>
          <w:kern w:val="0"/>
        </w:rPr>
        <w:t>显示设备上可用于抓包的接口列表。从列表中选择</w:t>
      </w:r>
      <w:r w:rsidR="009D492B">
        <w:rPr>
          <w:rFonts w:hint="eastAsia"/>
          <w:kern w:val="0"/>
        </w:rPr>
        <w:t>需要</w:t>
      </w:r>
      <w:r w:rsidR="00D97C6D" w:rsidRPr="00D97C6D">
        <w:rPr>
          <w:rFonts w:hint="eastAsia"/>
          <w:kern w:val="0"/>
        </w:rPr>
        <w:t>被监控的接口。</w:t>
      </w:r>
    </w:p>
    <w:p w14:paraId="668FF9ED" w14:textId="77777777" w:rsidR="00093458" w:rsidRPr="00266D68" w:rsidRDefault="00F92ADF" w:rsidP="005D04E5">
      <w:pPr>
        <w:adjustRightInd/>
        <w:spacing w:line="240" w:lineRule="auto"/>
        <w:ind w:left="0"/>
        <w:jc w:val="center"/>
        <w:rPr>
          <w:rFonts w:ascii="微软雅黑" w:eastAsia="微软雅黑" w:hAnsi="微软雅黑"/>
          <w:sz w:val="24"/>
          <w:szCs w:val="24"/>
        </w:rPr>
      </w:pPr>
      <w:r>
        <w:rPr>
          <w:rFonts w:ascii="微软雅黑" w:eastAsia="微软雅黑" w:hAnsi="微软雅黑"/>
          <w:noProof/>
          <w:sz w:val="24"/>
          <w:szCs w:val="24"/>
        </w:rPr>
        <w:lastRenderedPageBreak/>
        <w:drawing>
          <wp:inline distT="0" distB="0" distL="0" distR="0" wp14:anchorId="315DBC7D" wp14:editId="7414DFF9">
            <wp:extent cx="5267325" cy="3771900"/>
            <wp:effectExtent l="19050" t="0" r="9525" b="0"/>
            <wp:docPr id="17" name="图片 8" descr="C:\Documents and Settings\Administrator\桌面\eNSP实验图\DA2.0中文\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Administrator\桌面\eNSP实验图\DA2.0中文\1.7.png"/>
                    <pic:cNvPicPr>
                      <a:picLocks noChangeAspect="1" noChangeArrowheads="1"/>
                    </pic:cNvPicPr>
                  </pic:nvPicPr>
                  <pic:blipFill>
                    <a:blip r:embed="rId35" cstate="print"/>
                    <a:srcRect/>
                    <a:stretch>
                      <a:fillRect/>
                    </a:stretch>
                  </pic:blipFill>
                  <pic:spPr bwMode="auto">
                    <a:xfrm>
                      <a:off x="0" y="0"/>
                      <a:ext cx="5267325" cy="3771900"/>
                    </a:xfrm>
                    <a:prstGeom prst="rect">
                      <a:avLst/>
                    </a:prstGeom>
                    <a:noFill/>
                    <a:ln w="9525">
                      <a:noFill/>
                      <a:miter lim="800000"/>
                      <a:headEnd/>
                      <a:tailEnd/>
                    </a:ln>
                  </pic:spPr>
                </pic:pic>
              </a:graphicData>
            </a:graphic>
          </wp:inline>
        </w:drawing>
      </w:r>
    </w:p>
    <w:p w14:paraId="3C73F781" w14:textId="77777777" w:rsidR="00EB6185" w:rsidRPr="00266D68" w:rsidRDefault="00EB6185" w:rsidP="00E77D2E">
      <w:pPr>
        <w:adjustRightInd/>
        <w:spacing w:line="240" w:lineRule="auto"/>
        <w:ind w:leftChars="100" w:left="210"/>
        <w:jc w:val="both"/>
        <w:rPr>
          <w:rFonts w:ascii="微软雅黑" w:eastAsia="微软雅黑" w:hAnsi="微软雅黑"/>
          <w:sz w:val="24"/>
          <w:szCs w:val="24"/>
        </w:rPr>
      </w:pPr>
    </w:p>
    <w:p w14:paraId="47EAD3C0"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接口</w:t>
      </w:r>
      <w:r w:rsidR="00F445F5">
        <w:rPr>
          <w:rFonts w:hint="eastAsia"/>
          <w:kern w:val="0"/>
        </w:rPr>
        <w:t>选择完成</w:t>
      </w:r>
      <w:r w:rsidRPr="00D97C6D">
        <w:rPr>
          <w:rFonts w:hint="eastAsia"/>
          <w:kern w:val="0"/>
        </w:rPr>
        <w:t>后，</w:t>
      </w:r>
      <w:r w:rsidRPr="00D97C6D">
        <w:rPr>
          <w:kern w:val="0"/>
        </w:rPr>
        <w:t>Wireshark</w:t>
      </w:r>
      <w:r w:rsidRPr="00D97C6D">
        <w:rPr>
          <w:rFonts w:hint="eastAsia"/>
          <w:kern w:val="0"/>
        </w:rPr>
        <w:t>抓</w:t>
      </w:r>
      <w:proofErr w:type="gramStart"/>
      <w:r w:rsidRPr="00D97C6D">
        <w:rPr>
          <w:rFonts w:hint="eastAsia"/>
          <w:kern w:val="0"/>
        </w:rPr>
        <w:t>包工具</w:t>
      </w:r>
      <w:proofErr w:type="gramEnd"/>
      <w:r w:rsidRPr="00D97C6D">
        <w:rPr>
          <w:rFonts w:hint="eastAsia"/>
          <w:kern w:val="0"/>
        </w:rPr>
        <w:t>会自动激活，</w:t>
      </w:r>
      <w:r w:rsidR="009D492B">
        <w:rPr>
          <w:rFonts w:hint="eastAsia"/>
          <w:kern w:val="0"/>
        </w:rPr>
        <w:t>捕获</w:t>
      </w:r>
      <w:r w:rsidRPr="00D97C6D">
        <w:rPr>
          <w:rFonts w:hint="eastAsia"/>
          <w:kern w:val="0"/>
        </w:rPr>
        <w:t>选中接口</w:t>
      </w:r>
      <w:r w:rsidR="00A815EF">
        <w:rPr>
          <w:rFonts w:hint="eastAsia"/>
          <w:kern w:val="0"/>
        </w:rPr>
        <w:t>所</w:t>
      </w:r>
      <w:r w:rsidR="009D492B">
        <w:rPr>
          <w:rFonts w:hint="eastAsia"/>
          <w:kern w:val="0"/>
        </w:rPr>
        <w:t>收发的所有</w:t>
      </w:r>
      <w:r w:rsidRPr="00D97C6D">
        <w:rPr>
          <w:rFonts w:hint="eastAsia"/>
          <w:kern w:val="0"/>
        </w:rPr>
        <w:t>报文。如需监控更多接口，</w:t>
      </w:r>
      <w:r w:rsidR="009D492B">
        <w:rPr>
          <w:rFonts w:hint="eastAsia"/>
          <w:kern w:val="0"/>
        </w:rPr>
        <w:t>重复上述步骤</w:t>
      </w:r>
      <w:r w:rsidR="00A815EF">
        <w:rPr>
          <w:rFonts w:hint="eastAsia"/>
          <w:kern w:val="0"/>
        </w:rPr>
        <w:t>，</w:t>
      </w:r>
      <w:r w:rsidR="009D492B">
        <w:rPr>
          <w:rFonts w:hint="eastAsia"/>
          <w:kern w:val="0"/>
        </w:rPr>
        <w:t>选择不同接口即可</w:t>
      </w:r>
      <w:r w:rsidR="00A815EF">
        <w:rPr>
          <w:rFonts w:hint="eastAsia"/>
          <w:kern w:val="0"/>
        </w:rPr>
        <w:t>，</w:t>
      </w:r>
      <w:r w:rsidRPr="00D97C6D">
        <w:rPr>
          <w:kern w:val="0"/>
        </w:rPr>
        <w:t>Wireshark</w:t>
      </w:r>
      <w:r w:rsidR="009D492B">
        <w:rPr>
          <w:rFonts w:hint="eastAsia"/>
          <w:kern w:val="0"/>
        </w:rPr>
        <w:t>将会为每个接口激活</w:t>
      </w:r>
      <w:r w:rsidRPr="00D97C6D">
        <w:rPr>
          <w:rFonts w:hint="eastAsia"/>
          <w:kern w:val="0"/>
        </w:rPr>
        <w:t>不同实例</w:t>
      </w:r>
      <w:r w:rsidR="009D492B">
        <w:rPr>
          <w:rFonts w:hint="eastAsia"/>
          <w:kern w:val="0"/>
        </w:rPr>
        <w:t>来捕获数据包</w:t>
      </w:r>
      <w:r w:rsidRPr="00D97C6D">
        <w:rPr>
          <w:rFonts w:hint="eastAsia"/>
          <w:kern w:val="0"/>
        </w:rPr>
        <w:t>。</w:t>
      </w:r>
    </w:p>
    <w:p w14:paraId="16CA35F5"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根据被监控设备的</w:t>
      </w:r>
      <w:r w:rsidR="009D492B">
        <w:rPr>
          <w:rFonts w:hint="eastAsia"/>
          <w:kern w:val="0"/>
        </w:rPr>
        <w:t>状态</w:t>
      </w:r>
      <w:r w:rsidRPr="00D97C6D">
        <w:rPr>
          <w:rFonts w:hint="eastAsia"/>
          <w:kern w:val="0"/>
        </w:rPr>
        <w:t>，</w:t>
      </w:r>
      <w:r w:rsidRPr="00D97C6D">
        <w:rPr>
          <w:kern w:val="0"/>
        </w:rPr>
        <w:t>Wireshark</w:t>
      </w:r>
      <w:r w:rsidRPr="00D97C6D">
        <w:rPr>
          <w:rFonts w:hint="eastAsia"/>
          <w:kern w:val="0"/>
        </w:rPr>
        <w:t>可</w:t>
      </w:r>
      <w:r w:rsidR="009D492B">
        <w:rPr>
          <w:rFonts w:hint="eastAsia"/>
          <w:kern w:val="0"/>
        </w:rPr>
        <w:t>捕获</w:t>
      </w:r>
      <w:r w:rsidRPr="00D97C6D">
        <w:rPr>
          <w:rFonts w:hint="eastAsia"/>
          <w:kern w:val="0"/>
        </w:rPr>
        <w:t>选中接口上</w:t>
      </w:r>
      <w:r w:rsidR="009D492B">
        <w:rPr>
          <w:rFonts w:hint="eastAsia"/>
          <w:kern w:val="0"/>
        </w:rPr>
        <w:t>产生</w:t>
      </w:r>
      <w:r w:rsidRPr="00D97C6D">
        <w:rPr>
          <w:rFonts w:hint="eastAsia"/>
          <w:kern w:val="0"/>
        </w:rPr>
        <w:t>的所有流量，</w:t>
      </w:r>
      <w:proofErr w:type="gramStart"/>
      <w:r w:rsidRPr="00D97C6D">
        <w:rPr>
          <w:rFonts w:hint="eastAsia"/>
          <w:kern w:val="0"/>
        </w:rPr>
        <w:t>生成抓</w:t>
      </w:r>
      <w:proofErr w:type="gramEnd"/>
      <w:r w:rsidRPr="00D97C6D">
        <w:rPr>
          <w:rFonts w:hint="eastAsia"/>
          <w:kern w:val="0"/>
        </w:rPr>
        <w:t>包结果。在本实例的</w:t>
      </w:r>
      <w:proofErr w:type="gramStart"/>
      <w:r w:rsidRPr="00D97C6D">
        <w:rPr>
          <w:rFonts w:hint="eastAsia"/>
          <w:kern w:val="0"/>
        </w:rPr>
        <w:t>端到端组网中</w:t>
      </w:r>
      <w:proofErr w:type="gramEnd"/>
      <w:r w:rsidRPr="00D97C6D">
        <w:rPr>
          <w:rFonts w:hint="eastAsia"/>
          <w:kern w:val="0"/>
        </w:rPr>
        <w:t>，需要先</w:t>
      </w:r>
      <w:r w:rsidR="009D492B">
        <w:rPr>
          <w:rFonts w:hint="eastAsia"/>
          <w:kern w:val="0"/>
        </w:rPr>
        <w:t>通过配置来</w:t>
      </w:r>
      <w:r w:rsidRPr="00D97C6D">
        <w:rPr>
          <w:rFonts w:hint="eastAsia"/>
          <w:kern w:val="0"/>
        </w:rPr>
        <w:t>产生一些流量</w:t>
      </w:r>
      <w:r w:rsidR="009D492B">
        <w:rPr>
          <w:rFonts w:hint="eastAsia"/>
          <w:kern w:val="0"/>
        </w:rPr>
        <w:t>，再</w:t>
      </w:r>
      <w:proofErr w:type="gramStart"/>
      <w:r w:rsidR="009D492B">
        <w:rPr>
          <w:rFonts w:hint="eastAsia"/>
          <w:kern w:val="0"/>
        </w:rPr>
        <w:t>观察抓</w:t>
      </w:r>
      <w:proofErr w:type="gramEnd"/>
      <w:r w:rsidR="009D492B">
        <w:rPr>
          <w:rFonts w:hint="eastAsia"/>
          <w:kern w:val="0"/>
        </w:rPr>
        <w:t>包结果</w:t>
      </w:r>
      <w:r w:rsidRPr="00D97C6D">
        <w:rPr>
          <w:rFonts w:hint="eastAsia"/>
          <w:kern w:val="0"/>
        </w:rPr>
        <w:t>。</w:t>
      </w:r>
    </w:p>
    <w:p w14:paraId="6684BD3C" w14:textId="77777777" w:rsidR="00CC714A" w:rsidRDefault="00D97C6D">
      <w:pPr>
        <w:pStyle w:val="a"/>
      </w:pPr>
      <w:r w:rsidRPr="00D97C6D">
        <w:rPr>
          <w:rFonts w:hint="eastAsia"/>
        </w:rPr>
        <w:t>生成接口流量</w:t>
      </w:r>
    </w:p>
    <w:p w14:paraId="0D5CA0B5" w14:textId="77777777" w:rsidR="00CC714A" w:rsidRDefault="005A5ADB">
      <w:pPr>
        <w:pStyle w:val="aff2"/>
        <w:widowControl w:val="0"/>
        <w:topLinePunct w:val="0"/>
        <w:autoSpaceDE w:val="0"/>
        <w:autoSpaceDN w:val="0"/>
        <w:snapToGrid/>
        <w:spacing w:before="0" w:after="156"/>
        <w:ind w:left="0"/>
        <w:rPr>
          <w:kern w:val="0"/>
        </w:rPr>
      </w:pPr>
      <w:r>
        <w:rPr>
          <w:rFonts w:hint="eastAsia"/>
          <w:kern w:val="0"/>
        </w:rPr>
        <w:t>可以使</w:t>
      </w:r>
      <w:r w:rsidR="00D97C6D" w:rsidRPr="00D97C6D">
        <w:rPr>
          <w:rFonts w:hint="eastAsia"/>
          <w:kern w:val="0"/>
        </w:rPr>
        <w:t>用以下两种方法打开命令行界面：</w:t>
      </w:r>
    </w:p>
    <w:p w14:paraId="358E0789" w14:textId="77777777" w:rsidR="00CC714A" w:rsidRDefault="00D97C6D">
      <w:pPr>
        <w:pStyle w:val="aff2"/>
        <w:widowControl w:val="0"/>
        <w:numPr>
          <w:ilvl w:val="0"/>
          <w:numId w:val="69"/>
        </w:numPr>
        <w:topLinePunct w:val="0"/>
        <w:autoSpaceDE w:val="0"/>
        <w:autoSpaceDN w:val="0"/>
        <w:snapToGrid/>
        <w:spacing w:before="0" w:after="156"/>
        <w:rPr>
          <w:kern w:val="0"/>
        </w:rPr>
      </w:pPr>
      <w:r w:rsidRPr="00D97C6D">
        <w:rPr>
          <w:rFonts w:hint="eastAsia"/>
          <w:kern w:val="0"/>
        </w:rPr>
        <w:t>双击设备图标，在弹出的窗口中选择“命令行”</w:t>
      </w:r>
      <w:r w:rsidR="004A10D9">
        <w:rPr>
          <w:rFonts w:hint="eastAsia"/>
          <w:kern w:val="0"/>
        </w:rPr>
        <w:t>标签页</w:t>
      </w:r>
      <w:r w:rsidRPr="00D97C6D">
        <w:rPr>
          <w:rFonts w:hint="eastAsia"/>
          <w:kern w:val="0"/>
        </w:rPr>
        <w:t>。</w:t>
      </w:r>
    </w:p>
    <w:p w14:paraId="24C3ED0F" w14:textId="77777777" w:rsidR="00CC714A" w:rsidRDefault="00D97C6D">
      <w:pPr>
        <w:pStyle w:val="aff2"/>
        <w:widowControl w:val="0"/>
        <w:numPr>
          <w:ilvl w:val="0"/>
          <w:numId w:val="69"/>
        </w:numPr>
        <w:topLinePunct w:val="0"/>
        <w:autoSpaceDE w:val="0"/>
        <w:autoSpaceDN w:val="0"/>
        <w:snapToGrid/>
        <w:spacing w:before="0" w:after="156"/>
        <w:rPr>
          <w:kern w:val="0"/>
        </w:rPr>
      </w:pPr>
      <w:r w:rsidRPr="00D97C6D">
        <w:rPr>
          <w:rFonts w:hint="eastAsia"/>
          <w:kern w:val="0"/>
        </w:rPr>
        <w:t>右</w:t>
      </w:r>
      <w:proofErr w:type="gramStart"/>
      <w:r w:rsidRPr="00D97C6D">
        <w:rPr>
          <w:rFonts w:hint="eastAsia"/>
          <w:kern w:val="0"/>
        </w:rPr>
        <w:t>击设备</w:t>
      </w:r>
      <w:proofErr w:type="gramEnd"/>
      <w:r w:rsidRPr="00D97C6D">
        <w:rPr>
          <w:rFonts w:hint="eastAsia"/>
          <w:kern w:val="0"/>
        </w:rPr>
        <w:t>图标，在弹出的属性菜单中，选择“设置”选项，</w:t>
      </w:r>
      <w:r w:rsidR="004A10D9">
        <w:rPr>
          <w:rFonts w:hint="eastAsia"/>
          <w:kern w:val="0"/>
        </w:rPr>
        <w:t>然后</w:t>
      </w:r>
      <w:r w:rsidRPr="00D97C6D">
        <w:rPr>
          <w:rFonts w:hint="eastAsia"/>
          <w:kern w:val="0"/>
        </w:rPr>
        <w:t>在弹出的窗口中选择“命令行”</w:t>
      </w:r>
      <w:r w:rsidR="004A10D9" w:rsidRPr="004A10D9">
        <w:rPr>
          <w:rFonts w:hint="eastAsia"/>
          <w:kern w:val="0"/>
        </w:rPr>
        <w:t xml:space="preserve"> </w:t>
      </w:r>
      <w:r w:rsidR="004A10D9">
        <w:rPr>
          <w:rFonts w:hint="eastAsia"/>
          <w:kern w:val="0"/>
        </w:rPr>
        <w:t>标签页</w:t>
      </w:r>
      <w:r w:rsidRPr="00D97C6D">
        <w:rPr>
          <w:rFonts w:hint="eastAsia"/>
          <w:kern w:val="0"/>
        </w:rPr>
        <w:t>。</w:t>
      </w:r>
    </w:p>
    <w:p w14:paraId="0B6A2D92"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产生流量最</w:t>
      </w:r>
      <w:r w:rsidR="004A10D9">
        <w:rPr>
          <w:rFonts w:hint="eastAsia"/>
          <w:kern w:val="0"/>
        </w:rPr>
        <w:t>简单</w:t>
      </w:r>
      <w:r w:rsidRPr="00D97C6D">
        <w:rPr>
          <w:rFonts w:hint="eastAsia"/>
          <w:kern w:val="0"/>
        </w:rPr>
        <w:t>的方法是使用</w:t>
      </w:r>
      <w:r w:rsidRPr="00D97C6D">
        <w:rPr>
          <w:kern w:val="0"/>
        </w:rPr>
        <w:t>ping</w:t>
      </w:r>
      <w:r w:rsidRPr="00D97C6D">
        <w:rPr>
          <w:rFonts w:hint="eastAsia"/>
          <w:kern w:val="0"/>
        </w:rPr>
        <w:t>命令</w:t>
      </w:r>
      <w:r w:rsidR="004A10D9">
        <w:rPr>
          <w:rFonts w:hint="eastAsia"/>
          <w:kern w:val="0"/>
        </w:rPr>
        <w:t>发送ICMP报文</w:t>
      </w:r>
      <w:r w:rsidRPr="00D97C6D">
        <w:rPr>
          <w:rFonts w:hint="eastAsia"/>
          <w:kern w:val="0"/>
        </w:rPr>
        <w:t>。在命令行界面输入</w:t>
      </w:r>
      <w:r w:rsidRPr="00D97C6D">
        <w:rPr>
          <w:kern w:val="0"/>
        </w:rPr>
        <w:t>ping &lt;</w:t>
      </w:r>
      <w:r w:rsidRPr="00454D4D">
        <w:rPr>
          <w:i/>
          <w:kern w:val="0"/>
        </w:rPr>
        <w:t>ip address</w:t>
      </w:r>
      <w:r w:rsidRPr="00D97C6D">
        <w:rPr>
          <w:kern w:val="0"/>
        </w:rPr>
        <w:t>&gt;</w:t>
      </w:r>
      <w:r w:rsidRPr="00D97C6D">
        <w:rPr>
          <w:rFonts w:hint="eastAsia"/>
          <w:kern w:val="0"/>
        </w:rPr>
        <w:t>命令，</w:t>
      </w:r>
      <w:r w:rsidR="004A10D9">
        <w:rPr>
          <w:rFonts w:hint="eastAsia"/>
          <w:kern w:val="0"/>
        </w:rPr>
        <w:t>其中</w:t>
      </w:r>
      <w:r w:rsidR="004A10D9" w:rsidRPr="004A10D9">
        <w:rPr>
          <w:kern w:val="0"/>
        </w:rPr>
        <w:t>&lt;</w:t>
      </w:r>
      <w:r w:rsidR="004A10D9" w:rsidRPr="00454D4D">
        <w:rPr>
          <w:i/>
          <w:kern w:val="0"/>
        </w:rPr>
        <w:t>ip address</w:t>
      </w:r>
      <w:r w:rsidR="004A10D9" w:rsidRPr="004A10D9">
        <w:rPr>
          <w:kern w:val="0"/>
        </w:rPr>
        <w:t>&gt;</w:t>
      </w:r>
      <w:r w:rsidRPr="00D97C6D">
        <w:rPr>
          <w:rFonts w:hint="eastAsia"/>
          <w:kern w:val="0"/>
        </w:rPr>
        <w:t>设置为对端设备的</w:t>
      </w:r>
      <w:r w:rsidRPr="00D97C6D">
        <w:rPr>
          <w:kern w:val="0"/>
        </w:rPr>
        <w:t>IP</w:t>
      </w:r>
      <w:r w:rsidRPr="00D97C6D">
        <w:rPr>
          <w:rFonts w:hint="eastAsia"/>
          <w:kern w:val="0"/>
        </w:rPr>
        <w:t>地址。</w:t>
      </w:r>
    </w:p>
    <w:p w14:paraId="0362FAB5" w14:textId="77777777" w:rsidR="00D67F80" w:rsidRPr="00266D68" w:rsidRDefault="00F92ADF" w:rsidP="005D04E5">
      <w:pPr>
        <w:adjustRightInd/>
        <w:spacing w:line="240" w:lineRule="auto"/>
        <w:ind w:left="0"/>
        <w:jc w:val="center"/>
        <w:rPr>
          <w:rFonts w:ascii="微软雅黑" w:eastAsia="微软雅黑" w:hAnsi="微软雅黑"/>
          <w:sz w:val="24"/>
          <w:szCs w:val="24"/>
        </w:rPr>
      </w:pPr>
      <w:r>
        <w:rPr>
          <w:rFonts w:ascii="微软雅黑" w:eastAsia="微软雅黑" w:hAnsi="微软雅黑"/>
          <w:noProof/>
          <w:sz w:val="24"/>
          <w:szCs w:val="24"/>
        </w:rPr>
        <w:lastRenderedPageBreak/>
        <w:drawing>
          <wp:inline distT="0" distB="0" distL="0" distR="0" wp14:anchorId="5FE1481E" wp14:editId="6098A00E">
            <wp:extent cx="5276850" cy="3571875"/>
            <wp:effectExtent l="19050" t="0" r="0" b="0"/>
            <wp:docPr id="18" name="图片 9" descr="C:\Documents and Settings\Administrator\桌面\eNSP实验图\DA2.0中文\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Administrator\桌面\eNSP实验图\DA2.0中文\1.8.png"/>
                    <pic:cNvPicPr>
                      <a:picLocks noChangeAspect="1" noChangeArrowheads="1"/>
                    </pic:cNvPicPr>
                  </pic:nvPicPr>
                  <pic:blipFill>
                    <a:blip r:embed="rId36" cstate="print"/>
                    <a:srcRect/>
                    <a:stretch>
                      <a:fillRect/>
                    </a:stretch>
                  </pic:blipFill>
                  <pic:spPr bwMode="auto">
                    <a:xfrm>
                      <a:off x="0" y="0"/>
                      <a:ext cx="5276850" cy="3571875"/>
                    </a:xfrm>
                    <a:prstGeom prst="rect">
                      <a:avLst/>
                    </a:prstGeom>
                    <a:noFill/>
                    <a:ln w="9525">
                      <a:noFill/>
                      <a:miter lim="800000"/>
                      <a:headEnd/>
                      <a:tailEnd/>
                    </a:ln>
                  </pic:spPr>
                </pic:pic>
              </a:graphicData>
            </a:graphic>
          </wp:inline>
        </w:drawing>
      </w:r>
    </w:p>
    <w:p w14:paraId="07389BDE" w14:textId="77777777" w:rsidR="006122CF" w:rsidRPr="00266D68" w:rsidRDefault="006122CF" w:rsidP="00E77D2E">
      <w:pPr>
        <w:adjustRightInd/>
        <w:spacing w:line="240" w:lineRule="auto"/>
        <w:ind w:leftChars="100" w:left="210"/>
        <w:jc w:val="both"/>
        <w:rPr>
          <w:rFonts w:ascii="微软雅黑" w:eastAsia="微软雅黑" w:hAnsi="微软雅黑"/>
          <w:sz w:val="24"/>
          <w:szCs w:val="24"/>
        </w:rPr>
      </w:pPr>
    </w:p>
    <w:p w14:paraId="21C04A46"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生成的流量</w:t>
      </w:r>
      <w:r w:rsidR="004A10D9">
        <w:rPr>
          <w:rFonts w:hint="eastAsia"/>
          <w:kern w:val="0"/>
        </w:rPr>
        <w:t>会</w:t>
      </w:r>
      <w:r w:rsidRPr="00D97C6D">
        <w:rPr>
          <w:rFonts w:hint="eastAsia"/>
          <w:kern w:val="0"/>
        </w:rPr>
        <w:t>在</w:t>
      </w:r>
      <w:r w:rsidR="004A10D9">
        <w:rPr>
          <w:rFonts w:hint="eastAsia"/>
          <w:kern w:val="0"/>
        </w:rPr>
        <w:t>该界面的回</w:t>
      </w:r>
      <w:proofErr w:type="gramStart"/>
      <w:r w:rsidR="004A10D9">
        <w:rPr>
          <w:rFonts w:hint="eastAsia"/>
          <w:kern w:val="0"/>
        </w:rPr>
        <w:t>显信息</w:t>
      </w:r>
      <w:proofErr w:type="gramEnd"/>
      <w:r w:rsidRPr="00D97C6D">
        <w:rPr>
          <w:rFonts w:hint="eastAsia"/>
          <w:kern w:val="0"/>
        </w:rPr>
        <w:t>中显示，包含发送的报文和接收的报文。</w:t>
      </w:r>
    </w:p>
    <w:p w14:paraId="68EE22DD"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生成流量之后，通过</w:t>
      </w:r>
      <w:r w:rsidRPr="00D97C6D">
        <w:rPr>
          <w:kern w:val="0"/>
        </w:rPr>
        <w:t>Wireshark</w:t>
      </w:r>
      <w:r w:rsidR="004A10D9">
        <w:rPr>
          <w:rFonts w:hint="eastAsia"/>
          <w:kern w:val="0"/>
        </w:rPr>
        <w:t>捕获</w:t>
      </w:r>
      <w:r w:rsidRPr="00D97C6D">
        <w:rPr>
          <w:rFonts w:hint="eastAsia"/>
          <w:kern w:val="0"/>
        </w:rPr>
        <w:t>报文并</w:t>
      </w:r>
      <w:proofErr w:type="gramStart"/>
      <w:r w:rsidRPr="00D97C6D">
        <w:rPr>
          <w:rFonts w:hint="eastAsia"/>
          <w:kern w:val="0"/>
        </w:rPr>
        <w:t>生成抓</w:t>
      </w:r>
      <w:proofErr w:type="gramEnd"/>
      <w:r w:rsidRPr="00D97C6D">
        <w:rPr>
          <w:rFonts w:hint="eastAsia"/>
          <w:kern w:val="0"/>
        </w:rPr>
        <w:t>包结果。</w:t>
      </w:r>
      <w:r w:rsidR="002C5B6B">
        <w:rPr>
          <w:rFonts w:hint="eastAsia"/>
          <w:kern w:val="0"/>
        </w:rPr>
        <w:t>您</w:t>
      </w:r>
      <w:r w:rsidRPr="00D97C6D">
        <w:rPr>
          <w:rFonts w:hint="eastAsia"/>
          <w:kern w:val="0"/>
        </w:rPr>
        <w:t>可以在抓</w:t>
      </w:r>
      <w:proofErr w:type="gramStart"/>
      <w:r w:rsidRPr="00D97C6D">
        <w:rPr>
          <w:rFonts w:hint="eastAsia"/>
          <w:kern w:val="0"/>
        </w:rPr>
        <w:t>包结果</w:t>
      </w:r>
      <w:proofErr w:type="gramEnd"/>
      <w:r w:rsidRPr="00D97C6D">
        <w:rPr>
          <w:rFonts w:hint="eastAsia"/>
          <w:kern w:val="0"/>
        </w:rPr>
        <w:t>中查看</w:t>
      </w:r>
      <w:r w:rsidR="002C5B6B">
        <w:rPr>
          <w:rFonts w:hint="eastAsia"/>
          <w:kern w:val="0"/>
        </w:rPr>
        <w:t>到</w:t>
      </w:r>
      <w:r w:rsidRPr="00D97C6D">
        <w:rPr>
          <w:kern w:val="0"/>
        </w:rPr>
        <w:t>IP</w:t>
      </w:r>
      <w:r w:rsidRPr="00D97C6D">
        <w:rPr>
          <w:rFonts w:hint="eastAsia"/>
          <w:kern w:val="0"/>
        </w:rPr>
        <w:t>网络的协议</w:t>
      </w:r>
      <w:r w:rsidR="004A10D9">
        <w:rPr>
          <w:rFonts w:hint="eastAsia"/>
          <w:kern w:val="0"/>
        </w:rPr>
        <w:t>的</w:t>
      </w:r>
      <w:r w:rsidRPr="00D97C6D">
        <w:rPr>
          <w:rFonts w:hint="eastAsia"/>
          <w:kern w:val="0"/>
        </w:rPr>
        <w:t>工作过程，以及</w:t>
      </w:r>
      <w:r w:rsidR="00F03B68">
        <w:rPr>
          <w:rFonts w:hint="eastAsia"/>
          <w:kern w:val="0"/>
        </w:rPr>
        <w:t>报文中</w:t>
      </w:r>
      <w:r w:rsidR="004C7833">
        <w:rPr>
          <w:rFonts w:hint="eastAsia"/>
          <w:kern w:val="0"/>
        </w:rPr>
        <w:t>所</w:t>
      </w:r>
      <w:r w:rsidR="002C5B6B">
        <w:rPr>
          <w:rFonts w:hint="eastAsia"/>
          <w:kern w:val="0"/>
        </w:rPr>
        <w:t>基于</w:t>
      </w:r>
      <w:r w:rsidRPr="00D97C6D">
        <w:rPr>
          <w:kern w:val="0"/>
        </w:rPr>
        <w:t>OSI</w:t>
      </w:r>
      <w:r w:rsidRPr="00D97C6D">
        <w:rPr>
          <w:rFonts w:hint="eastAsia"/>
          <w:kern w:val="0"/>
        </w:rPr>
        <w:t>参考模型各层的</w:t>
      </w:r>
      <w:r w:rsidR="00F03B68">
        <w:rPr>
          <w:rFonts w:hint="eastAsia"/>
          <w:kern w:val="0"/>
        </w:rPr>
        <w:t>详细内容</w:t>
      </w:r>
      <w:r w:rsidRPr="00D97C6D">
        <w:rPr>
          <w:rFonts w:hint="eastAsia"/>
          <w:kern w:val="0"/>
        </w:rPr>
        <w:t>。</w:t>
      </w:r>
    </w:p>
    <w:p w14:paraId="12BC6469" w14:textId="77777777" w:rsidR="00CC714A" w:rsidRDefault="00D97C6D">
      <w:pPr>
        <w:pStyle w:val="a"/>
      </w:pPr>
      <w:r w:rsidRPr="00D97C6D">
        <w:rPr>
          <w:rFonts w:hint="eastAsia"/>
        </w:rPr>
        <w:t>观察捕获的报文</w:t>
      </w:r>
    </w:p>
    <w:p w14:paraId="6064C7BD" w14:textId="77777777" w:rsidR="00CC714A" w:rsidRDefault="004A10D9">
      <w:pPr>
        <w:pStyle w:val="aff2"/>
        <w:widowControl w:val="0"/>
        <w:topLinePunct w:val="0"/>
        <w:autoSpaceDE w:val="0"/>
        <w:autoSpaceDN w:val="0"/>
        <w:snapToGrid/>
        <w:spacing w:before="0" w:after="156"/>
        <w:ind w:left="0"/>
        <w:rPr>
          <w:kern w:val="0"/>
        </w:rPr>
      </w:pPr>
      <w:r>
        <w:rPr>
          <w:rFonts w:hint="eastAsia"/>
          <w:kern w:val="0"/>
        </w:rPr>
        <w:t>查看</w:t>
      </w:r>
      <w:r w:rsidR="00D97C6D" w:rsidRPr="00D97C6D">
        <w:rPr>
          <w:kern w:val="0"/>
        </w:rPr>
        <w:t>Wireshark</w:t>
      </w:r>
      <w:r w:rsidR="00236B4D">
        <w:rPr>
          <w:rFonts w:hint="eastAsia"/>
          <w:kern w:val="0"/>
        </w:rPr>
        <w:t>所</w:t>
      </w:r>
      <w:r w:rsidR="00D97C6D" w:rsidRPr="00D97C6D">
        <w:rPr>
          <w:rFonts w:hint="eastAsia"/>
          <w:kern w:val="0"/>
        </w:rPr>
        <w:t>抓取到</w:t>
      </w:r>
      <w:r w:rsidR="00236B4D">
        <w:rPr>
          <w:rFonts w:hint="eastAsia"/>
          <w:kern w:val="0"/>
        </w:rPr>
        <w:t>的</w:t>
      </w:r>
      <w:r>
        <w:rPr>
          <w:rFonts w:hint="eastAsia"/>
          <w:kern w:val="0"/>
        </w:rPr>
        <w:t>报文的</w:t>
      </w:r>
      <w:r w:rsidR="00D97C6D" w:rsidRPr="00D97C6D">
        <w:rPr>
          <w:rFonts w:hint="eastAsia"/>
          <w:kern w:val="0"/>
        </w:rPr>
        <w:t>结果。</w:t>
      </w:r>
    </w:p>
    <w:p w14:paraId="154F9553" w14:textId="77777777" w:rsidR="00312FCE" w:rsidRPr="00266D68" w:rsidRDefault="00312FCE" w:rsidP="005D04E5">
      <w:pPr>
        <w:adjustRightInd/>
        <w:spacing w:line="240" w:lineRule="auto"/>
        <w:ind w:left="0"/>
        <w:jc w:val="center"/>
        <w:rPr>
          <w:rFonts w:ascii="微软雅黑" w:eastAsia="微软雅黑" w:hAnsi="微软雅黑"/>
          <w:sz w:val="24"/>
          <w:szCs w:val="24"/>
        </w:rPr>
      </w:pPr>
      <w:r w:rsidRPr="00266D68">
        <w:rPr>
          <w:rFonts w:ascii="微软雅黑" w:eastAsia="微软雅黑" w:hAnsi="微软雅黑"/>
          <w:noProof/>
          <w:sz w:val="24"/>
          <w:szCs w:val="24"/>
        </w:rPr>
        <w:drawing>
          <wp:inline distT="0" distB="0" distL="0" distR="0" wp14:anchorId="5A412E46" wp14:editId="11991092">
            <wp:extent cx="5274310" cy="2547620"/>
            <wp:effectExtent l="19050" t="0" r="2540" b="0"/>
            <wp:docPr id="46" name="Picture 45" descr="10.Capture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Capture Output.png"/>
                    <pic:cNvPicPr/>
                  </pic:nvPicPr>
                  <pic:blipFill>
                    <a:blip r:embed="rId37" cstate="print">
                      <a:grayscl/>
                    </a:blip>
                    <a:stretch>
                      <a:fillRect/>
                    </a:stretch>
                  </pic:blipFill>
                  <pic:spPr>
                    <a:xfrm>
                      <a:off x="0" y="0"/>
                      <a:ext cx="5274310" cy="2547620"/>
                    </a:xfrm>
                    <a:prstGeom prst="rect">
                      <a:avLst/>
                    </a:prstGeom>
                  </pic:spPr>
                </pic:pic>
              </a:graphicData>
            </a:graphic>
          </wp:inline>
        </w:drawing>
      </w:r>
    </w:p>
    <w:p w14:paraId="5256AE5C" w14:textId="77777777" w:rsidR="00CB770C" w:rsidRDefault="00CB770C">
      <w:pPr>
        <w:pStyle w:val="aff2"/>
        <w:widowControl w:val="0"/>
        <w:topLinePunct w:val="0"/>
        <w:autoSpaceDE w:val="0"/>
        <w:autoSpaceDN w:val="0"/>
        <w:snapToGrid/>
        <w:spacing w:before="0" w:after="156"/>
        <w:ind w:left="0"/>
        <w:rPr>
          <w:kern w:val="0"/>
        </w:rPr>
      </w:pPr>
    </w:p>
    <w:p w14:paraId="566B80DB" w14:textId="51059E5E" w:rsidR="00CC714A" w:rsidRDefault="00D97C6D">
      <w:pPr>
        <w:pStyle w:val="aff2"/>
        <w:widowControl w:val="0"/>
        <w:topLinePunct w:val="0"/>
        <w:autoSpaceDE w:val="0"/>
        <w:autoSpaceDN w:val="0"/>
        <w:snapToGrid/>
        <w:spacing w:before="0" w:after="156"/>
        <w:ind w:left="0"/>
        <w:rPr>
          <w:kern w:val="0"/>
        </w:rPr>
      </w:pPr>
      <w:r w:rsidRPr="00D97C6D">
        <w:rPr>
          <w:kern w:val="0"/>
        </w:rPr>
        <w:t>Wireshark</w:t>
      </w:r>
      <w:r w:rsidRPr="00D97C6D">
        <w:rPr>
          <w:rFonts w:hint="eastAsia"/>
          <w:kern w:val="0"/>
        </w:rPr>
        <w:t>程序包含许多</w:t>
      </w:r>
      <w:r w:rsidR="00236B4D">
        <w:rPr>
          <w:rFonts w:hint="eastAsia"/>
          <w:kern w:val="0"/>
        </w:rPr>
        <w:t>针对所</w:t>
      </w:r>
      <w:r w:rsidR="004A10D9">
        <w:rPr>
          <w:rFonts w:hint="eastAsia"/>
          <w:kern w:val="0"/>
        </w:rPr>
        <w:t>捕获</w:t>
      </w:r>
      <w:r w:rsidRPr="00D97C6D">
        <w:rPr>
          <w:rFonts w:hint="eastAsia"/>
          <w:kern w:val="0"/>
        </w:rPr>
        <w:t>报文的</w:t>
      </w:r>
      <w:r w:rsidR="00236B4D">
        <w:rPr>
          <w:rFonts w:hint="eastAsia"/>
          <w:kern w:val="0"/>
        </w:rPr>
        <w:t>管理</w:t>
      </w:r>
      <w:r w:rsidRPr="00D97C6D">
        <w:rPr>
          <w:rFonts w:hint="eastAsia"/>
          <w:kern w:val="0"/>
        </w:rPr>
        <w:t>功能。其中一个比较</w:t>
      </w:r>
      <w:r w:rsidR="00CB770C">
        <w:rPr>
          <w:rFonts w:hint="eastAsia"/>
          <w:kern w:val="0"/>
        </w:rPr>
        <w:t>常用</w:t>
      </w:r>
      <w:r w:rsidRPr="00D97C6D">
        <w:rPr>
          <w:rFonts w:hint="eastAsia"/>
          <w:kern w:val="0"/>
        </w:rPr>
        <w:t>的功能是过滤功能，</w:t>
      </w:r>
      <w:r w:rsidR="004A10D9">
        <w:rPr>
          <w:rFonts w:hint="eastAsia"/>
          <w:kern w:val="0"/>
        </w:rPr>
        <w:t>可</w:t>
      </w:r>
      <w:r w:rsidRPr="00D97C6D">
        <w:rPr>
          <w:rFonts w:hint="eastAsia"/>
          <w:kern w:val="0"/>
        </w:rPr>
        <w:t>用来显示</w:t>
      </w:r>
      <w:r w:rsidR="004A10D9">
        <w:rPr>
          <w:rFonts w:hint="eastAsia"/>
          <w:kern w:val="0"/>
        </w:rPr>
        <w:t>某种</w:t>
      </w:r>
      <w:r w:rsidR="00236B4D">
        <w:rPr>
          <w:rFonts w:hint="eastAsia"/>
          <w:kern w:val="0"/>
        </w:rPr>
        <w:t>特定</w:t>
      </w:r>
      <w:r w:rsidRPr="00D97C6D">
        <w:rPr>
          <w:rFonts w:hint="eastAsia"/>
          <w:kern w:val="0"/>
        </w:rPr>
        <w:t>报文或协议的抓包结果。在菜单栏下面的“</w:t>
      </w:r>
      <w:r w:rsidRPr="00D97C6D">
        <w:rPr>
          <w:kern w:val="0"/>
        </w:rPr>
        <w:t>Filter</w:t>
      </w:r>
      <w:r w:rsidRPr="00D97C6D">
        <w:rPr>
          <w:rFonts w:hint="eastAsia"/>
          <w:kern w:val="0"/>
        </w:rPr>
        <w:t>”文本框里输入过滤条件就可以使用</w:t>
      </w:r>
      <w:r w:rsidR="00236B4D">
        <w:rPr>
          <w:rFonts w:hint="eastAsia"/>
          <w:kern w:val="0"/>
        </w:rPr>
        <w:t>该</w:t>
      </w:r>
      <w:r w:rsidRPr="00D97C6D">
        <w:rPr>
          <w:rFonts w:hint="eastAsia"/>
          <w:kern w:val="0"/>
        </w:rPr>
        <w:t>功能。最简单的过滤方法是在文本框中先输入协议名称（小写字母），再按回车键。在本示例中，</w:t>
      </w:r>
      <w:r w:rsidRPr="00D97C6D">
        <w:rPr>
          <w:kern w:val="0"/>
        </w:rPr>
        <w:t>Wireshark</w:t>
      </w:r>
      <w:r w:rsidRPr="00D97C6D">
        <w:rPr>
          <w:rFonts w:hint="eastAsia"/>
          <w:kern w:val="0"/>
        </w:rPr>
        <w:t>抓取了</w:t>
      </w:r>
      <w:r w:rsidRPr="00D97C6D">
        <w:rPr>
          <w:kern w:val="0"/>
        </w:rPr>
        <w:t>ICMP</w:t>
      </w:r>
      <w:r w:rsidR="00236B4D">
        <w:rPr>
          <w:rFonts w:hint="eastAsia"/>
          <w:kern w:val="0"/>
        </w:rPr>
        <w:t>与</w:t>
      </w:r>
      <w:r w:rsidRPr="00D97C6D">
        <w:rPr>
          <w:kern w:val="0"/>
        </w:rPr>
        <w:t>ARP</w:t>
      </w:r>
      <w:r w:rsidRPr="00D97C6D">
        <w:rPr>
          <w:rFonts w:hint="eastAsia"/>
          <w:kern w:val="0"/>
        </w:rPr>
        <w:t>两种协议的报文。在“</w:t>
      </w:r>
      <w:r w:rsidRPr="00D97C6D">
        <w:rPr>
          <w:kern w:val="0"/>
        </w:rPr>
        <w:t>Filter</w:t>
      </w:r>
      <w:r w:rsidRPr="00D97C6D">
        <w:rPr>
          <w:rFonts w:hint="eastAsia"/>
          <w:kern w:val="0"/>
        </w:rPr>
        <w:t>”文本框中输入</w:t>
      </w:r>
      <w:r w:rsidRPr="00D97C6D">
        <w:rPr>
          <w:kern w:val="0"/>
        </w:rPr>
        <w:t>icmp</w:t>
      </w:r>
      <w:r w:rsidRPr="00D97C6D">
        <w:rPr>
          <w:rFonts w:hint="eastAsia"/>
          <w:kern w:val="0"/>
        </w:rPr>
        <w:t>或</w:t>
      </w:r>
      <w:r w:rsidRPr="00D97C6D">
        <w:rPr>
          <w:kern w:val="0"/>
        </w:rPr>
        <w:t>arp</w:t>
      </w:r>
      <w:r w:rsidR="004A10D9">
        <w:rPr>
          <w:rFonts w:hint="eastAsia"/>
          <w:kern w:val="0"/>
        </w:rPr>
        <w:t>再按回车键后，</w:t>
      </w:r>
      <w:r w:rsidRPr="00D97C6D">
        <w:rPr>
          <w:rFonts w:hint="eastAsia"/>
          <w:kern w:val="0"/>
        </w:rPr>
        <w:t>在回显中</w:t>
      </w:r>
      <w:r w:rsidR="004A10D9">
        <w:rPr>
          <w:rFonts w:hint="eastAsia"/>
          <w:kern w:val="0"/>
        </w:rPr>
        <w:t>就</w:t>
      </w:r>
      <w:r w:rsidR="00236B4D">
        <w:rPr>
          <w:rFonts w:hint="eastAsia"/>
          <w:kern w:val="0"/>
        </w:rPr>
        <w:t>将</w:t>
      </w:r>
      <w:r w:rsidRPr="00D97C6D">
        <w:rPr>
          <w:rFonts w:hint="eastAsia"/>
          <w:kern w:val="0"/>
        </w:rPr>
        <w:t>只显示</w:t>
      </w:r>
      <w:r w:rsidRPr="00D97C6D">
        <w:rPr>
          <w:kern w:val="0"/>
        </w:rPr>
        <w:t>ICMP</w:t>
      </w:r>
      <w:r w:rsidRPr="00D97C6D">
        <w:rPr>
          <w:rFonts w:hint="eastAsia"/>
          <w:kern w:val="0"/>
        </w:rPr>
        <w:t>或</w:t>
      </w:r>
      <w:r w:rsidRPr="00D97C6D">
        <w:rPr>
          <w:kern w:val="0"/>
        </w:rPr>
        <w:t>ARP</w:t>
      </w:r>
      <w:r w:rsidRPr="00D97C6D">
        <w:rPr>
          <w:rFonts w:hint="eastAsia"/>
          <w:kern w:val="0"/>
        </w:rPr>
        <w:t>报文</w:t>
      </w:r>
      <w:r w:rsidR="004A10D9">
        <w:rPr>
          <w:rFonts w:hint="eastAsia"/>
          <w:kern w:val="0"/>
        </w:rPr>
        <w:t>的</w:t>
      </w:r>
      <w:r w:rsidRPr="00D97C6D">
        <w:rPr>
          <w:rFonts w:hint="eastAsia"/>
          <w:kern w:val="0"/>
        </w:rPr>
        <w:t>捕获结果。</w:t>
      </w:r>
    </w:p>
    <w:p w14:paraId="403347E5" w14:textId="0A59EBC5" w:rsidR="00580820" w:rsidRDefault="00D97C6D">
      <w:pPr>
        <w:pStyle w:val="aff2"/>
        <w:widowControl w:val="0"/>
        <w:topLinePunct w:val="0"/>
        <w:autoSpaceDE w:val="0"/>
        <w:autoSpaceDN w:val="0"/>
        <w:snapToGrid/>
        <w:spacing w:before="0" w:after="156"/>
        <w:ind w:left="0"/>
        <w:rPr>
          <w:kern w:val="0"/>
        </w:rPr>
        <w:sectPr w:rsidR="00580820" w:rsidSect="0004328D">
          <w:footerReference w:type="default" r:id="rId38"/>
          <w:pgSz w:w="11906" w:h="16838"/>
          <w:pgMar w:top="1701" w:right="1134" w:bottom="1701" w:left="1134" w:header="777" w:footer="777" w:gutter="0"/>
          <w:pgNumType w:start="1"/>
          <w:cols w:space="425"/>
          <w:docGrid w:type="lines" w:linePitch="312"/>
        </w:sectPr>
      </w:pPr>
      <w:bookmarkStart w:id="77" w:name="_Toc376167717"/>
      <w:r w:rsidRPr="00D97C6D">
        <w:rPr>
          <w:kern w:val="0"/>
        </w:rPr>
        <w:t>Wireshark</w:t>
      </w:r>
      <w:r w:rsidR="00F03B68">
        <w:rPr>
          <w:rFonts w:hint="eastAsia"/>
          <w:kern w:val="0"/>
        </w:rPr>
        <w:t>界面</w:t>
      </w:r>
      <w:r w:rsidRPr="00D97C6D">
        <w:rPr>
          <w:rFonts w:hint="eastAsia"/>
          <w:kern w:val="0"/>
        </w:rPr>
        <w:t>包含三个面板，分别显示</w:t>
      </w:r>
      <w:r w:rsidR="00F03B68">
        <w:rPr>
          <w:rFonts w:hint="eastAsia"/>
          <w:kern w:val="0"/>
        </w:rPr>
        <w:t>的是</w:t>
      </w:r>
      <w:r w:rsidRPr="00D97C6D">
        <w:rPr>
          <w:rFonts w:hint="eastAsia"/>
          <w:kern w:val="0"/>
        </w:rPr>
        <w:t>数据包</w:t>
      </w:r>
      <w:r w:rsidR="00F03B68">
        <w:rPr>
          <w:rFonts w:hint="eastAsia"/>
          <w:kern w:val="0"/>
        </w:rPr>
        <w:t>列表、</w:t>
      </w:r>
      <w:r w:rsidRPr="00D97C6D">
        <w:rPr>
          <w:rFonts w:hint="eastAsia"/>
          <w:kern w:val="0"/>
        </w:rPr>
        <w:t>每个数据包的内容明细</w:t>
      </w:r>
      <w:r w:rsidR="00F03B68">
        <w:rPr>
          <w:rFonts w:hint="eastAsia"/>
          <w:kern w:val="0"/>
        </w:rPr>
        <w:t>以及</w:t>
      </w:r>
      <w:r w:rsidRPr="00D97C6D">
        <w:rPr>
          <w:rFonts w:hint="eastAsia"/>
          <w:kern w:val="0"/>
        </w:rPr>
        <w:t>数据包对应的</w:t>
      </w:r>
      <w:r w:rsidR="00AA6208">
        <w:rPr>
          <w:rFonts w:hint="eastAsia"/>
          <w:kern w:val="0"/>
        </w:rPr>
        <w:t>十六</w:t>
      </w:r>
      <w:r w:rsidRPr="00D97C6D">
        <w:rPr>
          <w:rFonts w:hint="eastAsia"/>
          <w:kern w:val="0"/>
        </w:rPr>
        <w:t>进制</w:t>
      </w:r>
      <w:r w:rsidR="00F03B68">
        <w:rPr>
          <w:rFonts w:hint="eastAsia"/>
          <w:kern w:val="0"/>
        </w:rPr>
        <w:t>的</w:t>
      </w:r>
      <w:r w:rsidRPr="00D97C6D">
        <w:rPr>
          <w:rFonts w:hint="eastAsia"/>
          <w:kern w:val="0"/>
        </w:rPr>
        <w:t>数据格式。报文内容明细对于理解协议报文格式十分重要，同时也显示了</w:t>
      </w:r>
      <w:r w:rsidR="00236B4D">
        <w:rPr>
          <w:rFonts w:hint="eastAsia"/>
          <w:kern w:val="0"/>
        </w:rPr>
        <w:t>基于</w:t>
      </w:r>
      <w:r w:rsidRPr="00D97C6D">
        <w:rPr>
          <w:kern w:val="0"/>
        </w:rPr>
        <w:t>OSI</w:t>
      </w:r>
      <w:r w:rsidRPr="00D97C6D">
        <w:rPr>
          <w:rFonts w:hint="eastAsia"/>
          <w:kern w:val="0"/>
        </w:rPr>
        <w:t>参考模型</w:t>
      </w:r>
      <w:r w:rsidR="00236B4D">
        <w:rPr>
          <w:rFonts w:hint="eastAsia"/>
          <w:kern w:val="0"/>
        </w:rPr>
        <w:t>的</w:t>
      </w:r>
      <w:r w:rsidRPr="00D97C6D">
        <w:rPr>
          <w:rFonts w:hint="eastAsia"/>
          <w:kern w:val="0"/>
        </w:rPr>
        <w:t>各层协议的详细信息。</w:t>
      </w:r>
      <w:r w:rsidRPr="00D97C6D">
        <w:rPr>
          <w:kern w:val="0"/>
        </w:rPr>
        <w:t xml:space="preserve"> </w:t>
      </w:r>
    </w:p>
    <w:p w14:paraId="7D58330E" w14:textId="608FBA92" w:rsidR="00CC714A" w:rsidRDefault="00D97C6D">
      <w:pPr>
        <w:pStyle w:val="aff"/>
      </w:pPr>
      <w:bookmarkStart w:id="78" w:name="_Toc469933021"/>
      <w:bookmarkStart w:id="79" w:name="_Toc376167718"/>
      <w:bookmarkEnd w:id="77"/>
      <w:r w:rsidRPr="00D97C6D">
        <w:rPr>
          <w:rFonts w:hint="eastAsia"/>
        </w:rPr>
        <w:lastRenderedPageBreak/>
        <w:t>第二章</w:t>
      </w:r>
      <w:r w:rsidRPr="00D97C6D">
        <w:t xml:space="preserve"> </w:t>
      </w:r>
      <w:r w:rsidRPr="00D97C6D">
        <w:rPr>
          <w:rFonts w:hint="eastAsia"/>
        </w:rPr>
        <w:t>设备基础配置</w:t>
      </w:r>
      <w:bookmarkEnd w:id="78"/>
    </w:p>
    <w:p w14:paraId="3BAB9B58" w14:textId="2062C91F" w:rsidR="00CC714A" w:rsidRDefault="00D97C6D">
      <w:pPr>
        <w:pStyle w:val="aff0"/>
        <w:keepLines w:val="0"/>
        <w:topLinePunct w:val="0"/>
        <w:adjustRightInd/>
        <w:snapToGrid/>
        <w:spacing w:before="240" w:after="240" w:line="240" w:lineRule="auto"/>
        <w:jc w:val="both"/>
        <w:rPr>
          <w:rFonts w:cs="Times New Roman"/>
          <w:lang w:eastAsia="zh-CN"/>
        </w:rPr>
      </w:pPr>
      <w:bookmarkStart w:id="80" w:name="_Toc469933022"/>
      <w:bookmarkStart w:id="81" w:name="_Toc311646424"/>
      <w:bookmarkStart w:id="82" w:name="_Toc370463092"/>
      <w:bookmarkStart w:id="83" w:name="_Toc370484152"/>
      <w:bookmarkStart w:id="84" w:name="_Toc376167719"/>
      <w:bookmarkEnd w:id="79"/>
      <w:r w:rsidRPr="00D97C6D">
        <w:rPr>
          <w:rFonts w:cs="Times New Roman" w:hint="eastAsia"/>
          <w:noProof w:val="0"/>
          <w:lang w:eastAsia="zh-CN"/>
        </w:rPr>
        <w:t>实验</w:t>
      </w:r>
      <w:r w:rsidRPr="00D97C6D">
        <w:rPr>
          <w:rFonts w:cs="Times New Roman"/>
          <w:noProof w:val="0"/>
          <w:lang w:eastAsia="zh-CN"/>
        </w:rPr>
        <w:t>2-1</w:t>
      </w:r>
      <w:r w:rsidR="00442BD1">
        <w:rPr>
          <w:rFonts w:cs="Times New Roman"/>
          <w:noProof w:val="0"/>
          <w:lang w:eastAsia="zh-CN"/>
        </w:rPr>
        <w:t xml:space="preserve"> </w:t>
      </w:r>
      <w:r w:rsidRPr="00D97C6D">
        <w:rPr>
          <w:rFonts w:cs="Times New Roman" w:hint="eastAsia"/>
          <w:noProof w:val="0"/>
          <w:lang w:eastAsia="zh-CN"/>
        </w:rPr>
        <w:t>设备</w:t>
      </w:r>
      <w:r w:rsidR="00974050">
        <w:rPr>
          <w:rFonts w:cs="Times New Roman" w:hint="eastAsia"/>
          <w:noProof w:val="0"/>
          <w:lang w:eastAsia="zh-CN"/>
        </w:rPr>
        <w:t>基础</w:t>
      </w:r>
      <w:r w:rsidRPr="00D97C6D">
        <w:rPr>
          <w:rFonts w:cs="Times New Roman" w:hint="eastAsia"/>
          <w:noProof w:val="0"/>
          <w:lang w:eastAsia="zh-CN"/>
        </w:rPr>
        <w:t>配置</w:t>
      </w:r>
      <w:bookmarkEnd w:id="80"/>
    </w:p>
    <w:p w14:paraId="4173512A" w14:textId="77777777" w:rsidR="00CC714A" w:rsidRDefault="00D97C6D">
      <w:pPr>
        <w:pStyle w:val="aff0"/>
        <w:keepLines w:val="0"/>
        <w:topLinePunct w:val="0"/>
        <w:adjustRightInd/>
        <w:snapToGrid/>
        <w:spacing w:before="240" w:after="240" w:line="240" w:lineRule="auto"/>
        <w:jc w:val="both"/>
        <w:rPr>
          <w:rFonts w:cs="Times New Roman"/>
          <w:noProof w:val="0"/>
          <w:lang w:eastAsia="zh-CN"/>
        </w:rPr>
      </w:pPr>
      <w:bookmarkStart w:id="85" w:name="_Toc382494089"/>
      <w:bookmarkStart w:id="86" w:name="_Toc469933023"/>
      <w:bookmarkEnd w:id="81"/>
      <w:bookmarkEnd w:id="82"/>
      <w:bookmarkEnd w:id="83"/>
      <w:bookmarkEnd w:id="84"/>
      <w:r w:rsidRPr="00D97C6D">
        <w:rPr>
          <w:rFonts w:cs="Times New Roman" w:hint="eastAsia"/>
          <w:noProof w:val="0"/>
          <w:lang w:eastAsia="zh-CN"/>
        </w:rPr>
        <w:t>学习目标</w:t>
      </w:r>
      <w:bookmarkEnd w:id="85"/>
      <w:bookmarkEnd w:id="86"/>
    </w:p>
    <w:p w14:paraId="7FFD9C0F" w14:textId="77777777" w:rsidR="00CC714A" w:rsidRDefault="00D97C6D">
      <w:pPr>
        <w:pStyle w:val="a2"/>
        <w:widowControl w:val="0"/>
        <w:numPr>
          <w:ilvl w:val="0"/>
          <w:numId w:val="3"/>
        </w:numPr>
        <w:topLinePunct w:val="0"/>
        <w:autoSpaceDE w:val="0"/>
        <w:autoSpaceDN w:val="0"/>
        <w:snapToGrid/>
        <w:spacing w:before="0" w:after="0"/>
        <w:ind w:firstLine="0"/>
        <w:rPr>
          <w:kern w:val="0"/>
        </w:rPr>
      </w:pPr>
      <w:r w:rsidRPr="00D97C6D">
        <w:rPr>
          <w:rFonts w:hint="eastAsia"/>
          <w:kern w:val="0"/>
        </w:rPr>
        <w:t>掌握设备系统参数的配置</w:t>
      </w:r>
      <w:r w:rsidR="00B04CD3">
        <w:rPr>
          <w:rFonts w:hint="eastAsia"/>
          <w:kern w:val="0"/>
        </w:rPr>
        <w:t>方法</w:t>
      </w:r>
      <w:r w:rsidRPr="00D97C6D">
        <w:rPr>
          <w:rFonts w:hint="eastAsia"/>
          <w:kern w:val="0"/>
        </w:rPr>
        <w:t>，包括设备名称</w:t>
      </w:r>
      <w:r w:rsidR="00974050">
        <w:rPr>
          <w:rFonts w:hint="eastAsia"/>
          <w:kern w:val="0"/>
        </w:rPr>
        <w:t>、</w:t>
      </w:r>
      <w:r w:rsidRPr="00D97C6D">
        <w:rPr>
          <w:rFonts w:hint="eastAsia"/>
          <w:kern w:val="0"/>
        </w:rPr>
        <w:t>系统时间</w:t>
      </w:r>
      <w:r w:rsidR="00B04CD3">
        <w:rPr>
          <w:rFonts w:hint="eastAsia"/>
          <w:kern w:val="0"/>
        </w:rPr>
        <w:t>及</w:t>
      </w:r>
      <w:r w:rsidR="00085C45">
        <w:rPr>
          <w:rFonts w:hint="eastAsia"/>
          <w:kern w:val="0"/>
        </w:rPr>
        <w:t>系统时区</w:t>
      </w:r>
    </w:p>
    <w:p w14:paraId="3F58E98E" w14:textId="77777777" w:rsidR="00CC714A" w:rsidRDefault="00D97C6D">
      <w:pPr>
        <w:pStyle w:val="a2"/>
        <w:widowControl w:val="0"/>
        <w:numPr>
          <w:ilvl w:val="0"/>
          <w:numId w:val="3"/>
        </w:numPr>
        <w:topLinePunct w:val="0"/>
        <w:autoSpaceDE w:val="0"/>
        <w:autoSpaceDN w:val="0"/>
        <w:snapToGrid/>
        <w:spacing w:before="0" w:after="0"/>
        <w:ind w:firstLine="0"/>
        <w:rPr>
          <w:kern w:val="0"/>
        </w:rPr>
      </w:pPr>
      <w:r w:rsidRPr="00D97C6D">
        <w:rPr>
          <w:rFonts w:hint="eastAsia"/>
          <w:kern w:val="0"/>
        </w:rPr>
        <w:t>掌握</w:t>
      </w:r>
      <w:r w:rsidRPr="00D97C6D">
        <w:rPr>
          <w:kern w:val="0"/>
        </w:rPr>
        <w:t>Console</w:t>
      </w:r>
      <w:r w:rsidRPr="00D97C6D">
        <w:rPr>
          <w:rFonts w:hint="eastAsia"/>
          <w:kern w:val="0"/>
        </w:rPr>
        <w:t>口空闲超时</w:t>
      </w:r>
      <w:proofErr w:type="gramStart"/>
      <w:r w:rsidRPr="00D97C6D">
        <w:rPr>
          <w:rFonts w:hint="eastAsia"/>
          <w:kern w:val="0"/>
        </w:rPr>
        <w:t>时</w:t>
      </w:r>
      <w:proofErr w:type="gramEnd"/>
      <w:r w:rsidRPr="00D97C6D">
        <w:rPr>
          <w:rFonts w:hint="eastAsia"/>
          <w:kern w:val="0"/>
        </w:rPr>
        <w:t>长的配置</w:t>
      </w:r>
      <w:r w:rsidR="00B04CD3">
        <w:rPr>
          <w:rFonts w:hint="eastAsia"/>
          <w:kern w:val="0"/>
        </w:rPr>
        <w:t>方法</w:t>
      </w:r>
    </w:p>
    <w:p w14:paraId="5104BB09" w14:textId="77777777" w:rsidR="00CC714A" w:rsidRDefault="00D97C6D">
      <w:pPr>
        <w:pStyle w:val="a2"/>
        <w:widowControl w:val="0"/>
        <w:numPr>
          <w:ilvl w:val="0"/>
          <w:numId w:val="3"/>
        </w:numPr>
        <w:topLinePunct w:val="0"/>
        <w:autoSpaceDE w:val="0"/>
        <w:autoSpaceDN w:val="0"/>
        <w:snapToGrid/>
        <w:spacing w:before="0" w:after="0"/>
        <w:ind w:firstLine="0"/>
        <w:rPr>
          <w:kern w:val="0"/>
        </w:rPr>
      </w:pPr>
      <w:r w:rsidRPr="00D97C6D">
        <w:rPr>
          <w:rFonts w:hint="eastAsia"/>
          <w:kern w:val="0"/>
        </w:rPr>
        <w:t>掌握登录信息的配置</w:t>
      </w:r>
      <w:r w:rsidR="00B04CD3">
        <w:rPr>
          <w:rFonts w:hint="eastAsia"/>
          <w:kern w:val="0"/>
        </w:rPr>
        <w:t>方法</w:t>
      </w:r>
    </w:p>
    <w:p w14:paraId="3D8828ED" w14:textId="77777777" w:rsidR="00CC714A" w:rsidRDefault="00D97C6D">
      <w:pPr>
        <w:pStyle w:val="a2"/>
        <w:widowControl w:val="0"/>
        <w:numPr>
          <w:ilvl w:val="0"/>
          <w:numId w:val="3"/>
        </w:numPr>
        <w:topLinePunct w:val="0"/>
        <w:autoSpaceDE w:val="0"/>
        <w:autoSpaceDN w:val="0"/>
        <w:snapToGrid/>
        <w:spacing w:before="0" w:after="0"/>
        <w:ind w:firstLine="0"/>
        <w:rPr>
          <w:kern w:val="0"/>
        </w:rPr>
      </w:pPr>
      <w:r w:rsidRPr="00D97C6D">
        <w:rPr>
          <w:rFonts w:hint="eastAsia"/>
          <w:kern w:val="0"/>
        </w:rPr>
        <w:t>掌握登录密码的配置</w:t>
      </w:r>
      <w:r w:rsidR="00B04CD3">
        <w:rPr>
          <w:rFonts w:hint="eastAsia"/>
          <w:kern w:val="0"/>
        </w:rPr>
        <w:t>方法</w:t>
      </w:r>
    </w:p>
    <w:p w14:paraId="2B96F214" w14:textId="77777777" w:rsidR="00CC714A" w:rsidRDefault="00085C45">
      <w:pPr>
        <w:pStyle w:val="a2"/>
        <w:widowControl w:val="0"/>
        <w:numPr>
          <w:ilvl w:val="0"/>
          <w:numId w:val="3"/>
        </w:numPr>
        <w:topLinePunct w:val="0"/>
        <w:autoSpaceDE w:val="0"/>
        <w:autoSpaceDN w:val="0"/>
        <w:snapToGrid/>
        <w:spacing w:before="0" w:after="0"/>
        <w:ind w:firstLine="0"/>
        <w:rPr>
          <w:kern w:val="0"/>
        </w:rPr>
      </w:pPr>
      <w:r>
        <w:rPr>
          <w:rFonts w:hint="eastAsia"/>
          <w:kern w:val="0"/>
        </w:rPr>
        <w:t>掌握保存配置文件的方法</w:t>
      </w:r>
    </w:p>
    <w:p w14:paraId="58D1A4E8" w14:textId="77777777" w:rsidR="00CC714A" w:rsidRDefault="00D97C6D">
      <w:pPr>
        <w:pStyle w:val="a2"/>
        <w:widowControl w:val="0"/>
        <w:numPr>
          <w:ilvl w:val="0"/>
          <w:numId w:val="3"/>
        </w:numPr>
        <w:topLinePunct w:val="0"/>
        <w:autoSpaceDE w:val="0"/>
        <w:autoSpaceDN w:val="0"/>
        <w:snapToGrid/>
        <w:spacing w:before="0" w:after="0"/>
        <w:ind w:firstLine="0"/>
        <w:rPr>
          <w:kern w:val="0"/>
        </w:rPr>
      </w:pPr>
      <w:r w:rsidRPr="00D97C6D">
        <w:rPr>
          <w:rFonts w:hint="eastAsia"/>
          <w:kern w:val="0"/>
        </w:rPr>
        <w:t>掌握配置路由器接口</w:t>
      </w:r>
      <w:r w:rsidRPr="00D97C6D">
        <w:rPr>
          <w:kern w:val="0"/>
        </w:rPr>
        <w:t>IP</w:t>
      </w:r>
      <w:r w:rsidR="00085C45">
        <w:rPr>
          <w:rFonts w:hint="eastAsia"/>
          <w:kern w:val="0"/>
        </w:rPr>
        <w:t>地址的方法</w:t>
      </w:r>
    </w:p>
    <w:p w14:paraId="7DB04898" w14:textId="77777777" w:rsidR="00CC714A" w:rsidRDefault="00085C45">
      <w:pPr>
        <w:pStyle w:val="a2"/>
        <w:widowControl w:val="0"/>
        <w:numPr>
          <w:ilvl w:val="0"/>
          <w:numId w:val="3"/>
        </w:numPr>
        <w:topLinePunct w:val="0"/>
        <w:autoSpaceDE w:val="0"/>
        <w:autoSpaceDN w:val="0"/>
        <w:snapToGrid/>
        <w:spacing w:before="0" w:after="0"/>
        <w:ind w:firstLine="0"/>
        <w:rPr>
          <w:kern w:val="0"/>
        </w:rPr>
      </w:pPr>
      <w:r>
        <w:rPr>
          <w:rFonts w:hint="eastAsia"/>
          <w:kern w:val="0"/>
        </w:rPr>
        <w:t>掌握测试两台直连路由器连通性的方法</w:t>
      </w:r>
    </w:p>
    <w:p w14:paraId="6EDDFA22" w14:textId="77777777" w:rsidR="00CC714A" w:rsidRDefault="00085C45">
      <w:pPr>
        <w:pStyle w:val="a2"/>
        <w:widowControl w:val="0"/>
        <w:numPr>
          <w:ilvl w:val="0"/>
          <w:numId w:val="3"/>
        </w:numPr>
        <w:topLinePunct w:val="0"/>
        <w:autoSpaceDE w:val="0"/>
        <w:autoSpaceDN w:val="0"/>
        <w:snapToGrid/>
        <w:spacing w:before="0" w:after="0"/>
        <w:ind w:firstLine="0"/>
        <w:rPr>
          <w:kern w:val="0"/>
        </w:rPr>
      </w:pPr>
      <w:bookmarkStart w:id="87" w:name="_Toc311646425"/>
      <w:bookmarkStart w:id="88" w:name="_Toc370463093"/>
      <w:bookmarkStart w:id="89" w:name="_Toc370484153"/>
      <w:bookmarkStart w:id="90" w:name="_Toc376167720"/>
      <w:r>
        <w:rPr>
          <w:rFonts w:hint="eastAsia"/>
          <w:kern w:val="0"/>
        </w:rPr>
        <w:t>掌握重</w:t>
      </w:r>
      <w:proofErr w:type="gramStart"/>
      <w:r>
        <w:rPr>
          <w:rFonts w:hint="eastAsia"/>
          <w:kern w:val="0"/>
        </w:rPr>
        <w:t>启设备</w:t>
      </w:r>
      <w:proofErr w:type="gramEnd"/>
      <w:r>
        <w:rPr>
          <w:rFonts w:hint="eastAsia"/>
          <w:kern w:val="0"/>
        </w:rPr>
        <w:t>的方法</w:t>
      </w:r>
    </w:p>
    <w:p w14:paraId="54D1E190" w14:textId="77777777" w:rsidR="00CC714A" w:rsidRDefault="00D97C6D">
      <w:pPr>
        <w:pStyle w:val="21"/>
        <w:keepLines w:val="0"/>
        <w:numPr>
          <w:ilvl w:val="0"/>
          <w:numId w:val="0"/>
        </w:numPr>
        <w:topLinePunct w:val="0"/>
        <w:adjustRightInd/>
        <w:snapToGrid/>
        <w:spacing w:before="240" w:after="240" w:line="240" w:lineRule="auto"/>
        <w:jc w:val="both"/>
        <w:rPr>
          <w:rFonts w:ascii="微软雅黑" w:eastAsia="微软雅黑" w:hAnsi="微软雅黑" w:cs="Times New Roman"/>
          <w:b/>
          <w:sz w:val="28"/>
          <w:szCs w:val="28"/>
        </w:rPr>
      </w:pPr>
      <w:bookmarkStart w:id="91" w:name="_Toc382494090"/>
      <w:bookmarkStart w:id="92" w:name="_Toc469933024"/>
      <w:bookmarkEnd w:id="87"/>
      <w:bookmarkEnd w:id="88"/>
      <w:bookmarkEnd w:id="89"/>
      <w:bookmarkEnd w:id="90"/>
      <w:r w:rsidRPr="00D97C6D">
        <w:rPr>
          <w:rFonts w:ascii="微软雅黑" w:eastAsia="微软雅黑" w:hAnsi="微软雅黑" w:cs="Times New Roman" w:hint="eastAsia"/>
          <w:b/>
          <w:noProof w:val="0"/>
          <w:sz w:val="28"/>
          <w:szCs w:val="28"/>
          <w:lang w:eastAsia="zh-CN"/>
        </w:rPr>
        <w:t>拓扑图</w:t>
      </w:r>
      <w:bookmarkEnd w:id="91"/>
      <w:bookmarkEnd w:id="92"/>
    </w:p>
    <w:p w14:paraId="12C72ADB" w14:textId="77777777" w:rsidR="00094361" w:rsidRPr="00266D68" w:rsidRDefault="00094361" w:rsidP="00E77D2E">
      <w:pPr>
        <w:pStyle w:val="aff1"/>
        <w:ind w:leftChars="100" w:left="210"/>
      </w:pPr>
      <w:r w:rsidRPr="00266D68">
        <w:drawing>
          <wp:inline distT="0" distB="0" distL="0" distR="0" wp14:anchorId="381D5C0C" wp14:editId="59611C3D">
            <wp:extent cx="5040000" cy="1430114"/>
            <wp:effectExtent l="19050" t="0" r="825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grayscl/>
                    </a:blip>
                    <a:stretch>
                      <a:fillRect/>
                    </a:stretch>
                  </pic:blipFill>
                  <pic:spPr bwMode="auto">
                    <a:xfrm>
                      <a:off x="0" y="0"/>
                      <a:ext cx="5040000" cy="1430114"/>
                    </a:xfrm>
                    <a:prstGeom prst="rect">
                      <a:avLst/>
                    </a:prstGeom>
                    <a:noFill/>
                  </pic:spPr>
                </pic:pic>
              </a:graphicData>
            </a:graphic>
          </wp:inline>
        </w:drawing>
      </w:r>
    </w:p>
    <w:p w14:paraId="7DC3C95B" w14:textId="77777777" w:rsidR="00CC714A" w:rsidRDefault="00D97C6D">
      <w:pPr>
        <w:pStyle w:val="aff1"/>
        <w:widowControl w:val="0"/>
        <w:topLinePunct w:val="0"/>
        <w:autoSpaceDE w:val="0"/>
        <w:autoSpaceDN w:val="0"/>
        <w:snapToGrid/>
        <w:spacing w:before="0" w:after="0" w:line="360" w:lineRule="auto"/>
        <w:ind w:left="0"/>
        <w:rPr>
          <w:rFonts w:cs="Times New Roman"/>
          <w:kern w:val="0"/>
        </w:rPr>
      </w:pPr>
      <w:bookmarkStart w:id="93" w:name="_Toc311646426"/>
      <w:bookmarkStart w:id="94" w:name="_Toc370463094"/>
      <w:bookmarkStart w:id="95" w:name="_Toc370484154"/>
      <w:bookmarkStart w:id="96" w:name="_Toc376167721"/>
      <w:r w:rsidRPr="00D97C6D">
        <w:rPr>
          <w:rFonts w:cs="Times New Roman" w:hint="eastAsia"/>
          <w:kern w:val="0"/>
        </w:rPr>
        <w:t>图</w:t>
      </w:r>
      <w:r w:rsidRPr="00D97C6D">
        <w:rPr>
          <w:rFonts w:cs="Times New Roman"/>
          <w:kern w:val="0"/>
        </w:rPr>
        <w:t xml:space="preserve">2.1 </w:t>
      </w:r>
      <w:r w:rsidR="00974050">
        <w:rPr>
          <w:rFonts w:cs="Times New Roman" w:hint="eastAsia"/>
          <w:kern w:val="0"/>
        </w:rPr>
        <w:t>设备基础配置</w:t>
      </w:r>
      <w:r w:rsidRPr="00D97C6D">
        <w:rPr>
          <w:rFonts w:cs="Times New Roman" w:hint="eastAsia"/>
          <w:kern w:val="0"/>
        </w:rPr>
        <w:t>拓扑图</w:t>
      </w:r>
    </w:p>
    <w:p w14:paraId="5B1091EE" w14:textId="77777777" w:rsidR="00CC714A" w:rsidRDefault="00D97C6D">
      <w:pPr>
        <w:pStyle w:val="21"/>
        <w:keepLines w:val="0"/>
        <w:numPr>
          <w:ilvl w:val="0"/>
          <w:numId w:val="0"/>
        </w:numPr>
        <w:topLinePunct w:val="0"/>
        <w:adjustRightInd/>
        <w:snapToGrid/>
        <w:spacing w:before="240" w:after="240" w:line="240" w:lineRule="auto"/>
        <w:jc w:val="both"/>
        <w:rPr>
          <w:rFonts w:ascii="微软雅黑" w:eastAsia="微软雅黑" w:hAnsi="微软雅黑" w:cs="Times New Roman"/>
          <w:szCs w:val="28"/>
          <w:lang w:eastAsia="zh-CN"/>
        </w:rPr>
      </w:pPr>
      <w:bookmarkStart w:id="97" w:name="_Toc382494091"/>
      <w:bookmarkStart w:id="98" w:name="_Toc469933025"/>
      <w:bookmarkEnd w:id="93"/>
      <w:bookmarkEnd w:id="94"/>
      <w:bookmarkEnd w:id="95"/>
      <w:bookmarkEnd w:id="96"/>
      <w:r w:rsidRPr="00D97C6D">
        <w:rPr>
          <w:rFonts w:ascii="微软雅黑" w:eastAsia="微软雅黑" w:hAnsi="微软雅黑" w:cs="Times New Roman" w:hint="eastAsia"/>
          <w:b/>
          <w:noProof w:val="0"/>
          <w:sz w:val="28"/>
          <w:szCs w:val="28"/>
          <w:lang w:eastAsia="zh-CN"/>
        </w:rPr>
        <w:t>场景</w:t>
      </w:r>
      <w:bookmarkEnd w:id="97"/>
      <w:bookmarkEnd w:id="98"/>
    </w:p>
    <w:p w14:paraId="12404BAA" w14:textId="77777777" w:rsidR="00580820" w:rsidRDefault="00B04CD3">
      <w:pPr>
        <w:pStyle w:val="aff2"/>
        <w:widowControl w:val="0"/>
        <w:topLinePunct w:val="0"/>
        <w:autoSpaceDE w:val="0"/>
        <w:autoSpaceDN w:val="0"/>
        <w:snapToGrid/>
        <w:spacing w:before="0" w:after="156"/>
        <w:ind w:left="0"/>
        <w:rPr>
          <w:kern w:val="0"/>
        </w:rPr>
        <w:sectPr w:rsidR="00580820" w:rsidSect="00FC654D">
          <w:headerReference w:type="default" r:id="rId40"/>
          <w:pgSz w:w="11906" w:h="16838"/>
          <w:pgMar w:top="1701" w:right="1134" w:bottom="1701" w:left="1134" w:header="777" w:footer="777" w:gutter="0"/>
          <w:cols w:space="425"/>
          <w:docGrid w:type="lines" w:linePitch="312"/>
        </w:sectPr>
      </w:pPr>
      <w:r>
        <w:rPr>
          <w:rFonts w:hint="eastAsia"/>
          <w:kern w:val="0"/>
        </w:rPr>
        <w:t>您</w:t>
      </w:r>
      <w:r w:rsidR="00D97C6D" w:rsidRPr="00D97C6D">
        <w:rPr>
          <w:rFonts w:hint="eastAsia"/>
          <w:kern w:val="0"/>
        </w:rPr>
        <w:t>是公司的网络管理员，现在公司购买了两台华为</w:t>
      </w:r>
      <w:r w:rsidR="00D97C6D" w:rsidRPr="00D97C6D">
        <w:rPr>
          <w:kern w:val="0"/>
        </w:rPr>
        <w:t>AR G3</w:t>
      </w:r>
      <w:r>
        <w:rPr>
          <w:rFonts w:hint="eastAsia"/>
          <w:kern w:val="0"/>
        </w:rPr>
        <w:t>系列</w:t>
      </w:r>
      <w:r w:rsidR="00D97C6D" w:rsidRPr="00D97C6D">
        <w:rPr>
          <w:rFonts w:hint="eastAsia"/>
          <w:kern w:val="0"/>
        </w:rPr>
        <w:t>路由器。路由器在使用之</w:t>
      </w:r>
    </w:p>
    <w:p w14:paraId="25BB4AA1" w14:textId="1F873550" w:rsidR="00CC714A" w:rsidRDefault="00D97C6D" w:rsidP="009530EF">
      <w:pPr>
        <w:pStyle w:val="aff2"/>
        <w:widowControl w:val="0"/>
        <w:topLinePunct w:val="0"/>
        <w:autoSpaceDE w:val="0"/>
        <w:autoSpaceDN w:val="0"/>
        <w:snapToGrid/>
        <w:spacing w:before="0" w:after="156"/>
        <w:ind w:left="0" w:firstLine="0"/>
        <w:rPr>
          <w:kern w:val="0"/>
        </w:rPr>
      </w:pPr>
      <w:r w:rsidRPr="00D97C6D">
        <w:rPr>
          <w:rFonts w:hint="eastAsia"/>
          <w:kern w:val="0"/>
        </w:rPr>
        <w:lastRenderedPageBreak/>
        <w:t>前，需要先</w:t>
      </w:r>
      <w:r w:rsidR="00974050">
        <w:rPr>
          <w:rFonts w:hint="eastAsia"/>
          <w:kern w:val="0"/>
        </w:rPr>
        <w:t>配置</w:t>
      </w:r>
      <w:r w:rsidRPr="00D97C6D">
        <w:rPr>
          <w:rFonts w:hint="eastAsia"/>
          <w:kern w:val="0"/>
        </w:rPr>
        <w:t>路由器的设备名称</w:t>
      </w:r>
      <w:r w:rsidR="00974050">
        <w:rPr>
          <w:rFonts w:hint="eastAsia"/>
          <w:kern w:val="0"/>
        </w:rPr>
        <w:t>、</w:t>
      </w:r>
      <w:r w:rsidRPr="00D97C6D">
        <w:rPr>
          <w:rFonts w:hint="eastAsia"/>
          <w:kern w:val="0"/>
        </w:rPr>
        <w:t>系统时间</w:t>
      </w:r>
      <w:r w:rsidR="00B04CD3">
        <w:rPr>
          <w:rFonts w:hint="eastAsia"/>
          <w:kern w:val="0"/>
        </w:rPr>
        <w:t>及</w:t>
      </w:r>
      <w:r w:rsidR="00974050">
        <w:rPr>
          <w:rFonts w:hint="eastAsia"/>
          <w:kern w:val="0"/>
        </w:rPr>
        <w:t>登录</w:t>
      </w:r>
      <w:r w:rsidRPr="00D97C6D">
        <w:rPr>
          <w:rFonts w:hint="eastAsia"/>
          <w:kern w:val="0"/>
        </w:rPr>
        <w:t>密码</w:t>
      </w:r>
      <w:r w:rsidR="00B04CD3">
        <w:rPr>
          <w:rFonts w:hint="eastAsia"/>
          <w:kern w:val="0"/>
        </w:rPr>
        <w:t>等</w:t>
      </w:r>
      <w:r w:rsidRPr="00D97C6D">
        <w:rPr>
          <w:rFonts w:hint="eastAsia"/>
          <w:kern w:val="0"/>
        </w:rPr>
        <w:t>管理信息。</w:t>
      </w:r>
    </w:p>
    <w:p w14:paraId="1D2ABCEF" w14:textId="77777777" w:rsidR="00CC714A" w:rsidRDefault="00D97C6D">
      <w:pPr>
        <w:pStyle w:val="21"/>
        <w:keepLines w:val="0"/>
        <w:numPr>
          <w:ilvl w:val="0"/>
          <w:numId w:val="0"/>
        </w:numPr>
        <w:topLinePunct w:val="0"/>
        <w:adjustRightInd/>
        <w:snapToGrid/>
        <w:spacing w:before="240" w:after="240" w:line="240" w:lineRule="auto"/>
        <w:jc w:val="both"/>
        <w:rPr>
          <w:rFonts w:ascii="微软雅黑" w:eastAsia="微软雅黑" w:hAnsi="微软雅黑" w:cs="Times New Roman"/>
          <w:szCs w:val="28"/>
        </w:rPr>
      </w:pPr>
      <w:bookmarkStart w:id="99" w:name="_Toc382494092"/>
      <w:bookmarkStart w:id="100" w:name="_Toc469933026"/>
      <w:bookmarkStart w:id="101" w:name="_Toc376167722"/>
      <w:r w:rsidRPr="00D97C6D">
        <w:rPr>
          <w:rFonts w:ascii="微软雅黑" w:eastAsia="微软雅黑" w:hAnsi="微软雅黑" w:cs="Times New Roman" w:hint="eastAsia"/>
          <w:b/>
          <w:noProof w:val="0"/>
          <w:sz w:val="28"/>
          <w:szCs w:val="28"/>
          <w:lang w:eastAsia="zh-CN"/>
        </w:rPr>
        <w:t>操作步骤</w:t>
      </w:r>
      <w:bookmarkEnd w:id="99"/>
      <w:bookmarkEnd w:id="100"/>
    </w:p>
    <w:bookmarkEnd w:id="101"/>
    <w:p w14:paraId="0B9EEA61" w14:textId="77777777" w:rsidR="00CC714A" w:rsidRDefault="00D97C6D">
      <w:pPr>
        <w:pStyle w:val="a"/>
        <w:numPr>
          <w:ilvl w:val="0"/>
          <w:numId w:val="126"/>
        </w:numPr>
      </w:pPr>
      <w:r w:rsidRPr="00D97C6D">
        <w:rPr>
          <w:rFonts w:hint="eastAsia"/>
        </w:rPr>
        <w:t>查看系统信息</w:t>
      </w:r>
    </w:p>
    <w:p w14:paraId="6A923EA3"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执行</w:t>
      </w:r>
      <w:r w:rsidRPr="00D97C6D">
        <w:rPr>
          <w:b/>
          <w:kern w:val="0"/>
        </w:rPr>
        <w:t>display version</w:t>
      </w:r>
      <w:r w:rsidRPr="00D97C6D">
        <w:rPr>
          <w:rFonts w:hint="eastAsia"/>
          <w:kern w:val="0"/>
        </w:rPr>
        <w:t>命令，查看路由器的软件版本</w:t>
      </w:r>
      <w:r w:rsidR="00765E51">
        <w:rPr>
          <w:rFonts w:hint="eastAsia"/>
          <w:kern w:val="0"/>
        </w:rPr>
        <w:t>与</w:t>
      </w:r>
      <w:r w:rsidRPr="00D97C6D">
        <w:rPr>
          <w:rFonts w:hint="eastAsia"/>
          <w:kern w:val="0"/>
        </w:rPr>
        <w:t>硬件信息。</w:t>
      </w:r>
    </w:p>
    <w:p w14:paraId="0779E449" w14:textId="77777777" w:rsidR="00094361" w:rsidRPr="00266D68" w:rsidRDefault="00094361" w:rsidP="00E77D2E">
      <w:pPr>
        <w:pStyle w:val="aff3"/>
        <w:ind w:leftChars="100" w:left="210"/>
        <w:rPr>
          <w:rFonts w:eastAsia="微软雅黑" w:cs="Times New Roman"/>
        </w:rPr>
      </w:pPr>
      <w:r w:rsidRPr="00266D68">
        <w:rPr>
          <w:rFonts w:eastAsia="微软雅黑" w:cs="Times New Roman"/>
        </w:rPr>
        <w:t>&lt;</w:t>
      </w:r>
      <w:r w:rsidR="00817225" w:rsidRPr="00266D68">
        <w:rPr>
          <w:rFonts w:eastAsia="微软雅黑" w:cs="Times New Roman" w:hint="eastAsia"/>
        </w:rPr>
        <w:t>Huawei</w:t>
      </w:r>
      <w:r w:rsidRPr="00266D68">
        <w:rPr>
          <w:rFonts w:eastAsia="微软雅黑" w:cs="Times New Roman"/>
        </w:rPr>
        <w:t xml:space="preserve">&gt;display version </w:t>
      </w:r>
    </w:p>
    <w:p w14:paraId="6A377BAA" w14:textId="77777777" w:rsidR="00094361" w:rsidRPr="00266D68" w:rsidRDefault="00094361" w:rsidP="00E77D2E">
      <w:pPr>
        <w:pStyle w:val="aff3"/>
        <w:ind w:leftChars="100" w:left="210"/>
        <w:rPr>
          <w:rFonts w:eastAsia="微软雅黑" w:cs="Times New Roman"/>
        </w:rPr>
      </w:pPr>
      <w:r w:rsidRPr="00266D68">
        <w:rPr>
          <w:rFonts w:eastAsia="微软雅黑" w:cs="Times New Roman"/>
        </w:rPr>
        <w:t>Huawei Versatile Routing Platform Software</w:t>
      </w:r>
    </w:p>
    <w:p w14:paraId="6D901CF8" w14:textId="77777777" w:rsidR="00094361" w:rsidRPr="00266D68" w:rsidRDefault="00094361" w:rsidP="00E77D2E">
      <w:pPr>
        <w:pStyle w:val="aff3"/>
        <w:ind w:leftChars="100" w:left="210"/>
        <w:rPr>
          <w:rFonts w:eastAsia="微软雅黑" w:cs="Times New Roman"/>
        </w:rPr>
      </w:pPr>
      <w:r w:rsidRPr="00266D68">
        <w:rPr>
          <w:rFonts w:eastAsia="微软雅黑" w:cs="Times New Roman"/>
        </w:rPr>
        <w:t xml:space="preserve">VRP (R) software, </w:t>
      </w:r>
      <w:r w:rsidR="008D782F" w:rsidRPr="00266D68">
        <w:rPr>
          <w:rFonts w:eastAsia="微软雅黑" w:cs="Times New Roman"/>
          <w:shd w:val="pct15" w:color="auto" w:fill="FFFFFF"/>
        </w:rPr>
        <w:t>Version 5.1</w:t>
      </w:r>
      <w:r w:rsidR="004D66EA">
        <w:rPr>
          <w:rFonts w:eastAsiaTheme="minorEastAsia" w:cs="Times New Roman" w:hint="eastAsia"/>
          <w:shd w:val="pct15" w:color="auto" w:fill="FFFFFF"/>
        </w:rPr>
        <w:t>6</w:t>
      </w:r>
      <w:r w:rsidR="008D782F" w:rsidRPr="00266D68">
        <w:rPr>
          <w:rFonts w:eastAsia="微软雅黑" w:cs="Times New Roman"/>
          <w:shd w:val="pct15" w:color="auto" w:fill="FFFFFF"/>
        </w:rPr>
        <w:t>0</w:t>
      </w:r>
      <w:r w:rsidR="008D782F" w:rsidRPr="00266D68">
        <w:rPr>
          <w:rFonts w:eastAsia="微软雅黑" w:cs="Times New Roman"/>
        </w:rPr>
        <w:t xml:space="preserve"> (AR2200 V200R00</w:t>
      </w:r>
      <w:r w:rsidR="004D66EA">
        <w:rPr>
          <w:rFonts w:eastAsiaTheme="minorEastAsia" w:cs="Times New Roman" w:hint="eastAsia"/>
        </w:rPr>
        <w:t>7</w:t>
      </w:r>
      <w:r w:rsidR="008D782F" w:rsidRPr="00266D68">
        <w:rPr>
          <w:rFonts w:eastAsia="微软雅黑" w:cs="Times New Roman"/>
        </w:rPr>
        <w:t>C00SPC</w:t>
      </w:r>
      <w:r w:rsidR="004D66EA">
        <w:rPr>
          <w:rFonts w:eastAsiaTheme="minorEastAsia" w:cs="Times New Roman" w:hint="eastAsia"/>
        </w:rPr>
        <w:t>6</w:t>
      </w:r>
      <w:r w:rsidR="008D782F" w:rsidRPr="00266D68">
        <w:rPr>
          <w:rFonts w:eastAsia="微软雅黑" w:cs="Times New Roman"/>
        </w:rPr>
        <w:t>00)</w:t>
      </w:r>
    </w:p>
    <w:p w14:paraId="4CB44BBB" w14:textId="77777777" w:rsidR="007C5536" w:rsidRPr="00266D68" w:rsidRDefault="007C5536" w:rsidP="00E77D2E">
      <w:pPr>
        <w:pStyle w:val="aff3"/>
        <w:ind w:leftChars="100" w:left="210"/>
        <w:rPr>
          <w:rFonts w:cs="Times New Roman"/>
        </w:rPr>
      </w:pPr>
      <w:r w:rsidRPr="00266D68">
        <w:rPr>
          <w:rFonts w:eastAsia="微软雅黑" w:cs="Times New Roman"/>
        </w:rPr>
        <w:t>Copyright (C) 2011-201</w:t>
      </w:r>
      <w:r w:rsidR="007050E7">
        <w:rPr>
          <w:rFonts w:eastAsia="微软雅黑" w:cs="Times New Roman" w:hint="eastAsia"/>
        </w:rPr>
        <w:t>6</w:t>
      </w:r>
      <w:r w:rsidRPr="00266D68">
        <w:rPr>
          <w:rFonts w:eastAsia="微软雅黑" w:cs="Times New Roman"/>
        </w:rPr>
        <w:t xml:space="preserve"> HUAWEI TECH CO., LTD</w:t>
      </w:r>
    </w:p>
    <w:p w14:paraId="3BCA25AB" w14:textId="77777777" w:rsidR="00094361" w:rsidRPr="00266D68" w:rsidRDefault="00094361" w:rsidP="00E77D2E">
      <w:pPr>
        <w:pStyle w:val="aff3"/>
        <w:ind w:leftChars="100" w:left="210"/>
        <w:rPr>
          <w:rFonts w:eastAsia="微软雅黑" w:cs="Times New Roman"/>
        </w:rPr>
      </w:pPr>
      <w:r w:rsidRPr="00266D68">
        <w:rPr>
          <w:rFonts w:eastAsia="微软雅黑" w:cs="Times New Roman"/>
        </w:rPr>
        <w:t xml:space="preserve">Huawei </w:t>
      </w:r>
      <w:r w:rsidRPr="00266D68">
        <w:rPr>
          <w:rFonts w:eastAsia="微软雅黑" w:cs="Times New Roman"/>
          <w:shd w:val="pct15" w:color="auto" w:fill="FFFFFF"/>
        </w:rPr>
        <w:t>AR2220</w:t>
      </w:r>
      <w:r w:rsidR="004D66EA">
        <w:rPr>
          <w:rFonts w:asciiTheme="minorEastAsia" w:eastAsiaTheme="minorEastAsia" w:hAnsiTheme="minorEastAsia" w:cs="Times New Roman" w:hint="eastAsia"/>
          <w:shd w:val="pct15" w:color="auto" w:fill="FFFFFF"/>
        </w:rPr>
        <w:t>E</w:t>
      </w:r>
      <w:r w:rsidRPr="00266D68">
        <w:rPr>
          <w:rFonts w:eastAsia="微软雅黑" w:cs="Times New Roman"/>
        </w:rPr>
        <w:t xml:space="preserve"> Router </w:t>
      </w:r>
      <w:r w:rsidR="00085FC6" w:rsidRPr="00266D68">
        <w:rPr>
          <w:rFonts w:eastAsia="微软雅黑" w:cs="Times New Roman"/>
          <w:shd w:val="pct15" w:color="auto" w:fill="FFFFFF"/>
        </w:rPr>
        <w:t>uptime is 0 week, 3</w:t>
      </w:r>
      <w:r w:rsidRPr="00266D68">
        <w:rPr>
          <w:rFonts w:eastAsia="微软雅黑" w:cs="Times New Roman"/>
          <w:shd w:val="pct15" w:color="auto" w:fill="FFFFFF"/>
        </w:rPr>
        <w:t xml:space="preserve"> day</w:t>
      </w:r>
      <w:r w:rsidR="00085FC6" w:rsidRPr="00266D68">
        <w:rPr>
          <w:rFonts w:eastAsia="微软雅黑" w:cs="Times New Roman"/>
          <w:shd w:val="pct15" w:color="auto" w:fill="FFFFFF"/>
        </w:rPr>
        <w:t>s, 21</w:t>
      </w:r>
      <w:r w:rsidRPr="00266D68">
        <w:rPr>
          <w:rFonts w:eastAsia="微软雅黑" w:cs="Times New Roman"/>
          <w:shd w:val="pct15" w:color="auto" w:fill="FFFFFF"/>
        </w:rPr>
        <w:t xml:space="preserve"> hour</w:t>
      </w:r>
      <w:r w:rsidR="00085FC6" w:rsidRPr="00266D68">
        <w:rPr>
          <w:rFonts w:eastAsia="微软雅黑" w:cs="Times New Roman"/>
          <w:shd w:val="pct15" w:color="auto" w:fill="FFFFFF"/>
        </w:rPr>
        <w:t>s, 43</w:t>
      </w:r>
      <w:r w:rsidRPr="00266D68">
        <w:rPr>
          <w:rFonts w:eastAsia="微软雅黑" w:cs="Times New Roman"/>
          <w:shd w:val="pct15" w:color="auto" w:fill="FFFFFF"/>
        </w:rPr>
        <w:t xml:space="preserve"> minutes</w:t>
      </w:r>
    </w:p>
    <w:p w14:paraId="5513D7B4" w14:textId="77777777" w:rsidR="00094361" w:rsidRPr="00266D68" w:rsidRDefault="00094361" w:rsidP="00E77D2E">
      <w:pPr>
        <w:pStyle w:val="aff3"/>
        <w:ind w:leftChars="100" w:left="210"/>
        <w:rPr>
          <w:rFonts w:eastAsia="微软雅黑" w:cs="Times New Roman"/>
        </w:rPr>
      </w:pPr>
      <w:r w:rsidRPr="00266D68">
        <w:rPr>
          <w:rFonts w:eastAsia="微软雅黑" w:cs="Times New Roman"/>
        </w:rPr>
        <w:t xml:space="preserve">BKP 0 version information: </w:t>
      </w:r>
    </w:p>
    <w:p w14:paraId="7546F246" w14:textId="2EE81451" w:rsidR="00094361" w:rsidRPr="00266D68" w:rsidRDefault="00094361" w:rsidP="00E77D2E">
      <w:pPr>
        <w:pStyle w:val="aff3"/>
        <w:ind w:leftChars="100" w:left="210"/>
        <w:rPr>
          <w:rFonts w:eastAsia="微软雅黑" w:cs="Times New Roman"/>
        </w:rPr>
      </w:pPr>
      <w:r w:rsidRPr="00266D68">
        <w:rPr>
          <w:rFonts w:eastAsia="微软雅黑" w:cs="Times New Roman"/>
        </w:rPr>
        <w:t xml:space="preserve">......output </w:t>
      </w:r>
      <w:r w:rsidR="00161426">
        <w:rPr>
          <w:rFonts w:eastAsia="微软雅黑" w:cs="Times New Roman"/>
        </w:rPr>
        <w:t>omit</w:t>
      </w:r>
      <w:r w:rsidRPr="00266D68">
        <w:rPr>
          <w:rFonts w:eastAsia="微软雅黑" w:cs="Times New Roman"/>
        </w:rPr>
        <w:t>......</w:t>
      </w:r>
    </w:p>
    <w:p w14:paraId="3DC9581F" w14:textId="77777777" w:rsidR="00094361" w:rsidRPr="00266D68" w:rsidRDefault="00094361" w:rsidP="00E77D2E">
      <w:pPr>
        <w:pStyle w:val="aff3"/>
        <w:ind w:leftChars="100" w:left="210"/>
        <w:rPr>
          <w:rFonts w:eastAsia="微软雅黑" w:cs="Times New Roman"/>
        </w:rPr>
      </w:pPr>
    </w:p>
    <w:p w14:paraId="70467E4B"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命令回</w:t>
      </w:r>
      <w:proofErr w:type="gramStart"/>
      <w:r w:rsidRPr="00D97C6D">
        <w:rPr>
          <w:rFonts w:hint="eastAsia"/>
          <w:kern w:val="0"/>
        </w:rPr>
        <w:t>显信息</w:t>
      </w:r>
      <w:proofErr w:type="gramEnd"/>
      <w:r w:rsidR="00974050">
        <w:rPr>
          <w:rFonts w:hint="eastAsia"/>
          <w:kern w:val="0"/>
        </w:rPr>
        <w:t>中</w:t>
      </w:r>
      <w:r w:rsidRPr="00D97C6D">
        <w:rPr>
          <w:rFonts w:hint="eastAsia"/>
          <w:kern w:val="0"/>
        </w:rPr>
        <w:t>包含</w:t>
      </w:r>
      <w:r w:rsidR="00974050">
        <w:rPr>
          <w:rFonts w:hint="eastAsia"/>
          <w:kern w:val="0"/>
        </w:rPr>
        <w:t>了</w:t>
      </w:r>
      <w:r w:rsidRPr="00D97C6D">
        <w:rPr>
          <w:kern w:val="0"/>
        </w:rPr>
        <w:t>VRP</w:t>
      </w:r>
      <w:r w:rsidRPr="00D97C6D">
        <w:rPr>
          <w:rFonts w:hint="eastAsia"/>
          <w:kern w:val="0"/>
        </w:rPr>
        <w:t>版本</w:t>
      </w:r>
      <w:r w:rsidR="00974050">
        <w:rPr>
          <w:rFonts w:hint="eastAsia"/>
          <w:kern w:val="0"/>
        </w:rPr>
        <w:t>，</w:t>
      </w:r>
      <w:r w:rsidRPr="00D97C6D">
        <w:rPr>
          <w:rFonts w:hint="eastAsia"/>
          <w:kern w:val="0"/>
        </w:rPr>
        <w:t>设备型号</w:t>
      </w:r>
      <w:r w:rsidR="00B32384">
        <w:rPr>
          <w:rFonts w:hint="eastAsia"/>
          <w:kern w:val="0"/>
        </w:rPr>
        <w:t>和</w:t>
      </w:r>
      <w:r w:rsidRPr="00D97C6D">
        <w:rPr>
          <w:rFonts w:hint="eastAsia"/>
          <w:kern w:val="0"/>
        </w:rPr>
        <w:t>启动时间</w:t>
      </w:r>
      <w:r w:rsidR="00B32384">
        <w:rPr>
          <w:rFonts w:hint="eastAsia"/>
          <w:kern w:val="0"/>
        </w:rPr>
        <w:t>等信息</w:t>
      </w:r>
      <w:r w:rsidRPr="00D97C6D">
        <w:rPr>
          <w:rFonts w:hint="eastAsia"/>
          <w:kern w:val="0"/>
        </w:rPr>
        <w:t>。</w:t>
      </w:r>
    </w:p>
    <w:p w14:paraId="5B67E5B3" w14:textId="77777777" w:rsidR="00CC714A" w:rsidRDefault="00D97C6D">
      <w:pPr>
        <w:pStyle w:val="a"/>
        <w:numPr>
          <w:ilvl w:val="0"/>
          <w:numId w:val="126"/>
        </w:numPr>
      </w:pPr>
      <w:r w:rsidRPr="00D97C6D">
        <w:rPr>
          <w:rFonts w:hint="eastAsia"/>
        </w:rPr>
        <w:t>修改系统时间</w:t>
      </w:r>
    </w:p>
    <w:p w14:paraId="3BE3F7F1" w14:textId="77777777" w:rsidR="00CC714A" w:rsidRDefault="00974050">
      <w:pPr>
        <w:pStyle w:val="aff2"/>
        <w:widowControl w:val="0"/>
        <w:topLinePunct w:val="0"/>
        <w:autoSpaceDE w:val="0"/>
        <w:autoSpaceDN w:val="0"/>
        <w:snapToGrid/>
        <w:spacing w:before="0" w:after="156"/>
        <w:ind w:left="0"/>
        <w:rPr>
          <w:kern w:val="0"/>
        </w:rPr>
      </w:pPr>
      <w:r>
        <w:rPr>
          <w:rFonts w:hint="eastAsia"/>
          <w:kern w:val="0"/>
        </w:rPr>
        <w:t>VRP</w:t>
      </w:r>
      <w:r w:rsidR="00D97C6D" w:rsidRPr="00D97C6D">
        <w:rPr>
          <w:rFonts w:hint="eastAsia"/>
          <w:kern w:val="0"/>
        </w:rPr>
        <w:t>系统</w:t>
      </w:r>
      <w:r>
        <w:rPr>
          <w:rFonts w:hint="eastAsia"/>
          <w:kern w:val="0"/>
        </w:rPr>
        <w:t>会</w:t>
      </w:r>
      <w:r w:rsidR="00D97C6D" w:rsidRPr="00D97C6D">
        <w:rPr>
          <w:rFonts w:hint="eastAsia"/>
          <w:kern w:val="0"/>
        </w:rPr>
        <w:t>自动保存时间</w:t>
      </w:r>
      <w:r>
        <w:rPr>
          <w:rFonts w:hint="eastAsia"/>
          <w:kern w:val="0"/>
        </w:rPr>
        <w:t>，但如果时间</w:t>
      </w:r>
      <w:r w:rsidR="00D97C6D" w:rsidRPr="00D97C6D">
        <w:rPr>
          <w:rFonts w:hint="eastAsia"/>
          <w:kern w:val="0"/>
        </w:rPr>
        <w:t>不正确，</w:t>
      </w:r>
      <w:r>
        <w:rPr>
          <w:rFonts w:hint="eastAsia"/>
          <w:kern w:val="0"/>
        </w:rPr>
        <w:t>可以</w:t>
      </w:r>
      <w:r w:rsidR="00D97C6D" w:rsidRPr="00D97C6D">
        <w:rPr>
          <w:rFonts w:hint="eastAsia"/>
          <w:kern w:val="0"/>
        </w:rPr>
        <w:t>在用户视图下执行</w:t>
      </w:r>
      <w:r w:rsidR="00D97C6D" w:rsidRPr="00D97C6D">
        <w:rPr>
          <w:b/>
          <w:kern w:val="0"/>
        </w:rPr>
        <w:t>clock timezone</w:t>
      </w:r>
      <w:r w:rsidR="00D97C6D" w:rsidRPr="00D97C6D">
        <w:rPr>
          <w:rFonts w:hint="eastAsia"/>
          <w:kern w:val="0"/>
        </w:rPr>
        <w:t>命令和</w:t>
      </w:r>
      <w:r w:rsidR="00D97C6D" w:rsidRPr="00D97C6D">
        <w:rPr>
          <w:b/>
          <w:kern w:val="0"/>
        </w:rPr>
        <w:t>clock datetime</w:t>
      </w:r>
      <w:r w:rsidR="00D97C6D" w:rsidRPr="00D97C6D">
        <w:rPr>
          <w:rFonts w:hint="eastAsia"/>
          <w:kern w:val="0"/>
        </w:rPr>
        <w:t>命令修改系统时间。</w:t>
      </w:r>
    </w:p>
    <w:p w14:paraId="33ABB251" w14:textId="77777777" w:rsidR="009249E4" w:rsidRPr="00266D68" w:rsidRDefault="009249E4" w:rsidP="00E77D2E">
      <w:pPr>
        <w:pStyle w:val="aff3"/>
        <w:ind w:leftChars="100" w:left="210"/>
        <w:rPr>
          <w:rFonts w:eastAsia="微软雅黑" w:cs="Times New Roman"/>
        </w:rPr>
      </w:pPr>
      <w:r w:rsidRPr="00266D68">
        <w:rPr>
          <w:rFonts w:eastAsia="微软雅黑" w:cs="Times New Roman"/>
        </w:rPr>
        <w:t>&lt;Huawei&gt;clock timezone Local add 08:00:00</w:t>
      </w:r>
    </w:p>
    <w:p w14:paraId="5CE49821" w14:textId="77777777" w:rsidR="00094361" w:rsidRPr="007050E7" w:rsidRDefault="00094361" w:rsidP="00E77D2E">
      <w:pPr>
        <w:pStyle w:val="aff3"/>
        <w:ind w:leftChars="100" w:left="210"/>
        <w:rPr>
          <w:rFonts w:eastAsiaTheme="minorEastAsia" w:cs="Times New Roman"/>
        </w:rPr>
      </w:pPr>
      <w:r w:rsidRPr="00266D68">
        <w:rPr>
          <w:rFonts w:eastAsia="微软雅黑" w:cs="Times New Roman"/>
        </w:rPr>
        <w:t>&lt;Hua</w:t>
      </w:r>
      <w:r w:rsidR="007C5536" w:rsidRPr="00266D68">
        <w:rPr>
          <w:rFonts w:eastAsia="微软雅黑" w:cs="Times New Roman"/>
        </w:rPr>
        <w:t>wei&gt;clock datetime 12:00:00 201</w:t>
      </w:r>
      <w:r w:rsidR="00DB25AB">
        <w:rPr>
          <w:rFonts w:cs="Times New Roman" w:hint="eastAsia"/>
        </w:rPr>
        <w:t>6</w:t>
      </w:r>
      <w:r w:rsidRPr="00266D68">
        <w:rPr>
          <w:rFonts w:eastAsia="微软雅黑" w:cs="Times New Roman"/>
        </w:rPr>
        <w:t>-0</w:t>
      </w:r>
      <w:r w:rsidR="00DB25AB">
        <w:rPr>
          <w:rFonts w:eastAsiaTheme="minorEastAsia" w:cs="Times New Roman" w:hint="eastAsia"/>
        </w:rPr>
        <w:t>3</w:t>
      </w:r>
      <w:r w:rsidRPr="00266D68">
        <w:rPr>
          <w:rFonts w:eastAsia="微软雅黑" w:cs="Times New Roman"/>
        </w:rPr>
        <w:t>-1</w:t>
      </w:r>
      <w:r w:rsidR="00DB25AB">
        <w:rPr>
          <w:rFonts w:eastAsiaTheme="minorEastAsia" w:cs="Times New Roman" w:hint="eastAsia"/>
        </w:rPr>
        <w:t>1</w:t>
      </w:r>
    </w:p>
    <w:p w14:paraId="48AD0780" w14:textId="77777777" w:rsidR="001B6A68" w:rsidRPr="00266D68" w:rsidRDefault="001B6A68" w:rsidP="00E77D2E">
      <w:pPr>
        <w:pStyle w:val="aff3"/>
        <w:ind w:leftChars="100" w:left="210"/>
        <w:rPr>
          <w:rFonts w:eastAsia="微软雅黑" w:cs="Times New Roman"/>
        </w:rPr>
      </w:pPr>
    </w:p>
    <w:p w14:paraId="3105875A" w14:textId="77777777" w:rsidR="00B36407" w:rsidRDefault="005E429E">
      <w:pPr>
        <w:pStyle w:val="aff2"/>
        <w:widowControl w:val="0"/>
        <w:topLinePunct w:val="0"/>
        <w:autoSpaceDE w:val="0"/>
        <w:autoSpaceDN w:val="0"/>
        <w:snapToGrid/>
        <w:spacing w:before="0" w:after="156"/>
        <w:ind w:left="0"/>
        <w:rPr>
          <w:kern w:val="0"/>
        </w:rPr>
      </w:pPr>
      <w:r>
        <w:rPr>
          <w:rFonts w:hint="eastAsia"/>
          <w:kern w:val="0"/>
        </w:rPr>
        <w:t>您</w:t>
      </w:r>
      <w:r w:rsidR="00D97C6D" w:rsidRPr="00D97C6D">
        <w:rPr>
          <w:rFonts w:hint="eastAsia"/>
          <w:kern w:val="0"/>
        </w:rPr>
        <w:t>可以修改</w:t>
      </w:r>
      <w:r w:rsidR="00D97C6D" w:rsidRPr="00D97C6D">
        <w:rPr>
          <w:kern w:val="0"/>
        </w:rPr>
        <w:t>Local</w:t>
      </w:r>
      <w:r w:rsidR="00D97C6D" w:rsidRPr="00D97C6D">
        <w:rPr>
          <w:rFonts w:hint="eastAsia"/>
          <w:kern w:val="0"/>
        </w:rPr>
        <w:t>字段为当前</w:t>
      </w:r>
      <w:r w:rsidR="00974050">
        <w:rPr>
          <w:rFonts w:hint="eastAsia"/>
          <w:kern w:val="0"/>
        </w:rPr>
        <w:t>地区的</w:t>
      </w:r>
      <w:r w:rsidR="00D97C6D" w:rsidRPr="00D97C6D">
        <w:rPr>
          <w:rFonts w:hint="eastAsia"/>
          <w:kern w:val="0"/>
        </w:rPr>
        <w:t>时区名称。如果当前时区位于</w:t>
      </w:r>
      <w:r w:rsidR="00D97C6D" w:rsidRPr="00D97C6D">
        <w:rPr>
          <w:kern w:val="0"/>
        </w:rPr>
        <w:t>UTC+0</w:t>
      </w:r>
      <w:r w:rsidR="00D97C6D" w:rsidRPr="00D97C6D">
        <w:rPr>
          <w:rFonts w:hint="eastAsia"/>
          <w:kern w:val="0"/>
        </w:rPr>
        <w:t>时区的西部，</w:t>
      </w:r>
      <w:r w:rsidR="00974050">
        <w:rPr>
          <w:rFonts w:hint="eastAsia"/>
          <w:kern w:val="0"/>
        </w:rPr>
        <w:t>需要</w:t>
      </w:r>
      <w:r w:rsidR="00D97C6D" w:rsidRPr="00D97C6D">
        <w:rPr>
          <w:rFonts w:hint="eastAsia"/>
          <w:kern w:val="0"/>
        </w:rPr>
        <w:t>把</w:t>
      </w:r>
      <w:r w:rsidR="00D97C6D" w:rsidRPr="00D97C6D">
        <w:rPr>
          <w:kern w:val="0"/>
        </w:rPr>
        <w:t>add</w:t>
      </w:r>
      <w:r w:rsidR="00D97C6D" w:rsidRPr="00D97C6D">
        <w:rPr>
          <w:rFonts w:hint="eastAsia"/>
          <w:kern w:val="0"/>
        </w:rPr>
        <w:t>字段修改为</w:t>
      </w:r>
      <w:r w:rsidR="00D97C6D" w:rsidRPr="00D97C6D">
        <w:rPr>
          <w:kern w:val="0"/>
        </w:rPr>
        <w:t>minus</w:t>
      </w:r>
      <w:r w:rsidR="00D97C6D" w:rsidRPr="00D97C6D">
        <w:rPr>
          <w:rFonts w:hint="eastAsia"/>
          <w:kern w:val="0"/>
        </w:rPr>
        <w:t>。</w:t>
      </w:r>
    </w:p>
    <w:p w14:paraId="3C2656F8"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执行</w:t>
      </w:r>
      <w:r w:rsidRPr="00D97C6D">
        <w:rPr>
          <w:b/>
          <w:kern w:val="0"/>
        </w:rPr>
        <w:t>display clock</w:t>
      </w:r>
      <w:r w:rsidRPr="00D97C6D">
        <w:rPr>
          <w:rFonts w:hint="eastAsia"/>
          <w:kern w:val="0"/>
        </w:rPr>
        <w:t>命令查看生效的新系统时间。</w:t>
      </w:r>
    </w:p>
    <w:p w14:paraId="25E348AE" w14:textId="77777777" w:rsidR="00094361" w:rsidRPr="00266D68" w:rsidRDefault="00094361" w:rsidP="00E77D2E">
      <w:pPr>
        <w:pStyle w:val="aff3"/>
        <w:ind w:leftChars="100" w:left="210"/>
        <w:rPr>
          <w:rFonts w:cs="Times New Roman"/>
        </w:rPr>
      </w:pPr>
      <w:r w:rsidRPr="00266D68">
        <w:rPr>
          <w:rFonts w:eastAsia="微软雅黑" w:cs="Times New Roman"/>
        </w:rPr>
        <w:t>&lt;Huawei&gt;display clock</w:t>
      </w:r>
    </w:p>
    <w:p w14:paraId="13EA2802" w14:textId="77777777" w:rsidR="00CB263D" w:rsidRPr="00CB263D" w:rsidRDefault="00CB263D" w:rsidP="00CB263D">
      <w:pPr>
        <w:pStyle w:val="aff3"/>
        <w:ind w:leftChars="100" w:left="210"/>
        <w:rPr>
          <w:rFonts w:eastAsia="微软雅黑" w:cs="Times New Roman"/>
        </w:rPr>
      </w:pPr>
      <w:r w:rsidRPr="00CB263D">
        <w:rPr>
          <w:rFonts w:eastAsia="微软雅黑" w:cs="Times New Roman"/>
        </w:rPr>
        <w:t>2016-03-11 12:00:10</w:t>
      </w:r>
    </w:p>
    <w:p w14:paraId="190D9757" w14:textId="77777777" w:rsidR="00CB263D" w:rsidRPr="00CB263D" w:rsidRDefault="00CB263D" w:rsidP="00CB263D">
      <w:pPr>
        <w:pStyle w:val="aff3"/>
        <w:ind w:leftChars="100" w:left="210"/>
        <w:rPr>
          <w:rFonts w:eastAsia="微软雅黑" w:cs="Times New Roman"/>
        </w:rPr>
      </w:pPr>
      <w:r w:rsidRPr="00CB263D">
        <w:rPr>
          <w:rFonts w:eastAsia="微软雅黑" w:cs="Times New Roman"/>
        </w:rPr>
        <w:t>Friday</w:t>
      </w:r>
    </w:p>
    <w:p w14:paraId="73539C40" w14:textId="3973AA70" w:rsidR="00CB263D" w:rsidRDefault="00CB263D" w:rsidP="00CB263D">
      <w:pPr>
        <w:pStyle w:val="aff3"/>
        <w:ind w:leftChars="100" w:left="210"/>
        <w:rPr>
          <w:rFonts w:eastAsia="微软雅黑" w:cs="Times New Roman"/>
        </w:rPr>
      </w:pPr>
      <w:r w:rsidRPr="00CB263D">
        <w:rPr>
          <w:rFonts w:eastAsia="微软雅黑" w:cs="Times New Roman"/>
        </w:rPr>
        <w:t xml:space="preserve">Time </w:t>
      </w:r>
      <w:proofErr w:type="gramStart"/>
      <w:r w:rsidRPr="00CB263D">
        <w:rPr>
          <w:rFonts w:eastAsia="微软雅黑" w:cs="Times New Roman"/>
        </w:rPr>
        <w:t>Zone(</w:t>
      </w:r>
      <w:proofErr w:type="gramEnd"/>
      <w:r w:rsidRPr="00CB263D">
        <w:rPr>
          <w:rFonts w:eastAsia="微软雅黑" w:cs="Times New Roman"/>
        </w:rPr>
        <w:t>Local) : UTC+08:00</w:t>
      </w:r>
    </w:p>
    <w:p w14:paraId="53F16F84" w14:textId="255E6F9E" w:rsidR="00B36407" w:rsidRPr="00B36407" w:rsidRDefault="00B36407">
      <w:pPr>
        <w:pStyle w:val="aff3"/>
        <w:ind w:leftChars="100" w:left="210"/>
        <w:rPr>
          <w:rFonts w:eastAsiaTheme="minorEastAsia" w:cs="Times New Roman"/>
        </w:rPr>
      </w:pPr>
    </w:p>
    <w:p w14:paraId="7050032D" w14:textId="77777777" w:rsidR="00CC714A" w:rsidRDefault="00D97C6D">
      <w:pPr>
        <w:pStyle w:val="a"/>
        <w:numPr>
          <w:ilvl w:val="0"/>
          <w:numId w:val="126"/>
        </w:numPr>
      </w:pPr>
      <w:r w:rsidRPr="00D97C6D">
        <w:rPr>
          <w:rFonts w:hint="eastAsia"/>
        </w:rPr>
        <w:lastRenderedPageBreak/>
        <w:t>帮助功能和命令自动补全功能</w:t>
      </w:r>
    </w:p>
    <w:p w14:paraId="4896C896" w14:textId="4D4FBD08"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在系统中输入命令时，问号是通配符，</w:t>
      </w:r>
      <w:r w:rsidRPr="00D97C6D">
        <w:rPr>
          <w:kern w:val="0"/>
        </w:rPr>
        <w:t>Tab</w:t>
      </w:r>
      <w:r w:rsidRPr="00D97C6D">
        <w:rPr>
          <w:rFonts w:hint="eastAsia"/>
          <w:kern w:val="0"/>
        </w:rPr>
        <w:t>键是自动</w:t>
      </w:r>
      <w:r w:rsidR="00974050">
        <w:rPr>
          <w:rFonts w:hint="eastAsia"/>
          <w:kern w:val="0"/>
        </w:rPr>
        <w:t>补全命令的</w:t>
      </w:r>
      <w:r w:rsidRPr="00D97C6D">
        <w:rPr>
          <w:rFonts w:hint="eastAsia"/>
          <w:kern w:val="0"/>
        </w:rPr>
        <w:t>快捷键。</w:t>
      </w:r>
    </w:p>
    <w:p w14:paraId="5B9A0A6B" w14:textId="77777777" w:rsidR="00094361" w:rsidRDefault="00094361" w:rsidP="00E77D2E">
      <w:pPr>
        <w:pStyle w:val="aff3"/>
        <w:ind w:leftChars="100" w:left="210"/>
        <w:rPr>
          <w:rFonts w:eastAsia="微软雅黑" w:cs="Times New Roman"/>
        </w:rPr>
      </w:pPr>
      <w:r w:rsidRPr="00266D68">
        <w:rPr>
          <w:rFonts w:eastAsia="微软雅黑" w:cs="Times New Roman"/>
        </w:rPr>
        <w:t>&lt;Huawei&gt;</w:t>
      </w:r>
      <w:proofErr w:type="gramStart"/>
      <w:r w:rsidRPr="00266D68">
        <w:rPr>
          <w:rFonts w:eastAsia="微软雅黑" w:cs="Times New Roman"/>
        </w:rPr>
        <w:t>display ?</w:t>
      </w:r>
      <w:proofErr w:type="gramEnd"/>
    </w:p>
    <w:p w14:paraId="3F8E823D" w14:textId="77777777" w:rsidR="007050E7" w:rsidRPr="007050E7" w:rsidRDefault="007050E7" w:rsidP="007050E7">
      <w:pPr>
        <w:pStyle w:val="aff3"/>
        <w:ind w:leftChars="100" w:left="210"/>
        <w:rPr>
          <w:rFonts w:eastAsia="微软雅黑" w:cs="Times New Roman"/>
        </w:rPr>
      </w:pPr>
      <w:r w:rsidRPr="007050E7">
        <w:rPr>
          <w:rFonts w:eastAsia="微软雅黑" w:cs="Times New Roman"/>
        </w:rPr>
        <w:t xml:space="preserve">  Cellular                  Cellular interface</w:t>
      </w:r>
    </w:p>
    <w:p w14:paraId="5927300E" w14:textId="77777777" w:rsidR="007050E7" w:rsidRPr="007050E7" w:rsidRDefault="007050E7" w:rsidP="007050E7">
      <w:pPr>
        <w:pStyle w:val="aff3"/>
        <w:ind w:leftChars="100" w:left="210"/>
        <w:rPr>
          <w:rFonts w:eastAsia="微软雅黑" w:cs="Times New Roman"/>
        </w:rPr>
      </w:pPr>
      <w:r w:rsidRPr="007050E7">
        <w:rPr>
          <w:rFonts w:eastAsia="微软雅黑" w:cs="Times New Roman"/>
        </w:rPr>
        <w:t xml:space="preserve">  </w:t>
      </w:r>
      <w:proofErr w:type="gramStart"/>
      <w:r w:rsidRPr="007050E7">
        <w:rPr>
          <w:rFonts w:eastAsia="微软雅黑" w:cs="Times New Roman"/>
        </w:rPr>
        <w:t>aaa</w:t>
      </w:r>
      <w:proofErr w:type="gramEnd"/>
      <w:r w:rsidRPr="007050E7">
        <w:rPr>
          <w:rFonts w:eastAsia="微软雅黑" w:cs="Times New Roman"/>
        </w:rPr>
        <w:t xml:space="preserve">                   </w:t>
      </w:r>
      <w:r>
        <w:rPr>
          <w:rFonts w:eastAsia="微软雅黑" w:cs="Times New Roman" w:hint="eastAsia"/>
        </w:rPr>
        <w:t xml:space="preserve"> </w:t>
      </w:r>
      <w:r w:rsidRPr="007050E7">
        <w:rPr>
          <w:rFonts w:eastAsia="微软雅黑" w:cs="Times New Roman"/>
        </w:rPr>
        <w:t xml:space="preserve">    AAA</w:t>
      </w:r>
    </w:p>
    <w:p w14:paraId="4F6B7761" w14:textId="77777777" w:rsidR="007050E7" w:rsidRPr="007050E7" w:rsidRDefault="007050E7" w:rsidP="007050E7">
      <w:pPr>
        <w:pStyle w:val="aff3"/>
        <w:ind w:leftChars="100" w:left="210"/>
        <w:rPr>
          <w:rFonts w:eastAsia="微软雅黑" w:cs="Times New Roman"/>
        </w:rPr>
      </w:pPr>
      <w:r w:rsidRPr="007050E7">
        <w:rPr>
          <w:rFonts w:eastAsia="微软雅黑" w:cs="Times New Roman"/>
        </w:rPr>
        <w:t xml:space="preserve">  </w:t>
      </w:r>
      <w:proofErr w:type="gramStart"/>
      <w:r w:rsidRPr="007050E7">
        <w:rPr>
          <w:rFonts w:eastAsia="微软雅黑" w:cs="Times New Roman"/>
        </w:rPr>
        <w:t>access-user</w:t>
      </w:r>
      <w:proofErr w:type="gramEnd"/>
      <w:r w:rsidRPr="007050E7">
        <w:rPr>
          <w:rFonts w:eastAsia="微软雅黑" w:cs="Times New Roman"/>
        </w:rPr>
        <w:t xml:space="preserve">               User access</w:t>
      </w:r>
    </w:p>
    <w:p w14:paraId="68CFAC76" w14:textId="77777777" w:rsidR="007050E7" w:rsidRPr="007050E7" w:rsidRDefault="007050E7" w:rsidP="007050E7">
      <w:pPr>
        <w:pStyle w:val="aff3"/>
        <w:ind w:leftChars="100" w:left="210"/>
        <w:rPr>
          <w:rFonts w:eastAsia="微软雅黑" w:cs="Times New Roman"/>
        </w:rPr>
      </w:pPr>
      <w:r w:rsidRPr="007050E7">
        <w:rPr>
          <w:rFonts w:eastAsia="微软雅黑" w:cs="Times New Roman"/>
        </w:rPr>
        <w:t xml:space="preserve">  </w:t>
      </w:r>
      <w:proofErr w:type="gramStart"/>
      <w:r w:rsidRPr="007050E7">
        <w:rPr>
          <w:rFonts w:eastAsia="微软雅黑" w:cs="Times New Roman"/>
        </w:rPr>
        <w:t>accounting-scheme</w:t>
      </w:r>
      <w:proofErr w:type="gramEnd"/>
      <w:r w:rsidRPr="007050E7">
        <w:rPr>
          <w:rFonts w:eastAsia="微软雅黑" w:cs="Times New Roman"/>
        </w:rPr>
        <w:t xml:space="preserve">        Accounting scheme</w:t>
      </w:r>
    </w:p>
    <w:p w14:paraId="02181E1C" w14:textId="77777777" w:rsidR="007050E7" w:rsidRPr="007050E7" w:rsidRDefault="007050E7" w:rsidP="007050E7">
      <w:pPr>
        <w:pStyle w:val="aff3"/>
        <w:ind w:leftChars="100" w:left="210"/>
        <w:rPr>
          <w:rFonts w:eastAsia="微软雅黑" w:cs="Times New Roman"/>
        </w:rPr>
      </w:pPr>
      <w:r w:rsidRPr="007050E7">
        <w:rPr>
          <w:rFonts w:eastAsia="微软雅黑" w:cs="Times New Roman"/>
        </w:rPr>
        <w:t xml:space="preserve">  </w:t>
      </w:r>
      <w:proofErr w:type="gramStart"/>
      <w:r w:rsidRPr="007050E7">
        <w:rPr>
          <w:rFonts w:eastAsia="微软雅黑" w:cs="Times New Roman"/>
        </w:rPr>
        <w:t>acl</w:t>
      </w:r>
      <w:proofErr w:type="gramEnd"/>
      <w:r w:rsidRPr="007050E7">
        <w:rPr>
          <w:rFonts w:eastAsia="微软雅黑" w:cs="Times New Roman"/>
        </w:rPr>
        <w:t xml:space="preserve">                     </w:t>
      </w:r>
      <w:r>
        <w:rPr>
          <w:rFonts w:eastAsia="微软雅黑" w:cs="Times New Roman" w:hint="eastAsia"/>
        </w:rPr>
        <w:t xml:space="preserve"> </w:t>
      </w:r>
      <w:r w:rsidRPr="007050E7">
        <w:rPr>
          <w:rFonts w:eastAsia="微软雅黑" w:cs="Times New Roman"/>
        </w:rPr>
        <w:t xml:space="preserve">  &lt;Group&gt; acl command group</w:t>
      </w:r>
    </w:p>
    <w:p w14:paraId="7247D995" w14:textId="77777777" w:rsidR="007050E7" w:rsidRPr="007050E7" w:rsidRDefault="007050E7" w:rsidP="007050E7">
      <w:pPr>
        <w:pStyle w:val="aff3"/>
        <w:ind w:leftChars="100" w:left="210"/>
        <w:rPr>
          <w:rFonts w:eastAsia="微软雅黑" w:cs="Times New Roman"/>
        </w:rPr>
      </w:pPr>
      <w:r w:rsidRPr="007050E7">
        <w:rPr>
          <w:rFonts w:eastAsia="微软雅黑" w:cs="Times New Roman"/>
        </w:rPr>
        <w:t xml:space="preserve">  </w:t>
      </w:r>
      <w:proofErr w:type="gramStart"/>
      <w:r w:rsidRPr="007050E7">
        <w:rPr>
          <w:rFonts w:eastAsia="微软雅黑" w:cs="Times New Roman"/>
        </w:rPr>
        <w:t>actived-alarm</w:t>
      </w:r>
      <w:proofErr w:type="gramEnd"/>
      <w:r w:rsidRPr="007050E7">
        <w:rPr>
          <w:rFonts w:eastAsia="微软雅黑" w:cs="Times New Roman"/>
        </w:rPr>
        <w:t xml:space="preserve">             Actived alarm</w:t>
      </w:r>
    </w:p>
    <w:p w14:paraId="497318ED" w14:textId="77777777" w:rsidR="007050E7" w:rsidRPr="007050E7" w:rsidRDefault="007050E7" w:rsidP="007050E7">
      <w:pPr>
        <w:pStyle w:val="aff3"/>
        <w:ind w:leftChars="100" w:left="210"/>
        <w:rPr>
          <w:rFonts w:eastAsia="微软雅黑" w:cs="Times New Roman"/>
        </w:rPr>
      </w:pPr>
      <w:r w:rsidRPr="007050E7">
        <w:rPr>
          <w:rFonts w:eastAsia="微软雅黑" w:cs="Times New Roman"/>
        </w:rPr>
        <w:t xml:space="preserve">  </w:t>
      </w:r>
      <w:proofErr w:type="gramStart"/>
      <w:r w:rsidRPr="007050E7">
        <w:rPr>
          <w:rFonts w:eastAsia="微软雅黑" w:cs="Times New Roman"/>
        </w:rPr>
        <w:t>actual</w:t>
      </w:r>
      <w:proofErr w:type="gramEnd"/>
      <w:r w:rsidRPr="007050E7">
        <w:rPr>
          <w:rFonts w:eastAsia="微软雅黑" w:cs="Times New Roman"/>
        </w:rPr>
        <w:t xml:space="preserve">                </w:t>
      </w:r>
      <w:r>
        <w:rPr>
          <w:rFonts w:eastAsia="微软雅黑" w:cs="Times New Roman" w:hint="eastAsia"/>
        </w:rPr>
        <w:t xml:space="preserve"> </w:t>
      </w:r>
      <w:r w:rsidRPr="007050E7">
        <w:rPr>
          <w:rFonts w:eastAsia="微软雅黑" w:cs="Times New Roman"/>
        </w:rPr>
        <w:t xml:space="preserve">    Current actual</w:t>
      </w:r>
    </w:p>
    <w:p w14:paraId="5F9006F3" w14:textId="77777777" w:rsidR="007050E7" w:rsidRPr="007050E7" w:rsidRDefault="007050E7" w:rsidP="007050E7">
      <w:pPr>
        <w:pStyle w:val="aff3"/>
        <w:ind w:leftChars="100" w:left="210"/>
        <w:rPr>
          <w:rFonts w:eastAsia="微软雅黑" w:cs="Times New Roman"/>
        </w:rPr>
      </w:pPr>
      <w:r w:rsidRPr="007050E7">
        <w:rPr>
          <w:rFonts w:eastAsia="微软雅黑" w:cs="Times New Roman"/>
        </w:rPr>
        <w:t xml:space="preserve">  </w:t>
      </w:r>
      <w:proofErr w:type="gramStart"/>
      <w:r w:rsidRPr="007050E7">
        <w:rPr>
          <w:rFonts w:eastAsia="微软雅黑" w:cs="Times New Roman"/>
        </w:rPr>
        <w:t>alarm</w:t>
      </w:r>
      <w:proofErr w:type="gramEnd"/>
      <w:r w:rsidRPr="007050E7">
        <w:rPr>
          <w:rFonts w:eastAsia="微软雅黑" w:cs="Times New Roman"/>
        </w:rPr>
        <w:t xml:space="preserve">                 </w:t>
      </w:r>
      <w:r>
        <w:rPr>
          <w:rFonts w:eastAsia="微软雅黑" w:cs="Times New Roman" w:hint="eastAsia"/>
        </w:rPr>
        <w:t xml:space="preserve"> </w:t>
      </w:r>
      <w:r w:rsidRPr="007050E7">
        <w:rPr>
          <w:rFonts w:eastAsia="微软雅黑" w:cs="Times New Roman"/>
        </w:rPr>
        <w:t xml:space="preserve">    Alarm</w:t>
      </w:r>
    </w:p>
    <w:p w14:paraId="336783BA" w14:textId="77777777" w:rsidR="007050E7" w:rsidRPr="007050E7" w:rsidRDefault="007050E7" w:rsidP="007050E7">
      <w:pPr>
        <w:pStyle w:val="aff3"/>
        <w:ind w:leftChars="100" w:left="210"/>
        <w:rPr>
          <w:rFonts w:eastAsia="微软雅黑" w:cs="Times New Roman"/>
        </w:rPr>
      </w:pPr>
      <w:r w:rsidRPr="007050E7">
        <w:rPr>
          <w:rFonts w:eastAsia="微软雅黑" w:cs="Times New Roman"/>
        </w:rPr>
        <w:t xml:space="preserve">  </w:t>
      </w:r>
      <w:proofErr w:type="gramStart"/>
      <w:r w:rsidRPr="007050E7">
        <w:rPr>
          <w:rFonts w:eastAsia="微软雅黑" w:cs="Times New Roman"/>
        </w:rPr>
        <w:t>als</w:t>
      </w:r>
      <w:proofErr w:type="gramEnd"/>
      <w:r w:rsidRPr="007050E7">
        <w:rPr>
          <w:rFonts w:eastAsia="微软雅黑" w:cs="Times New Roman"/>
        </w:rPr>
        <w:t xml:space="preserve">            </w:t>
      </w:r>
      <w:r>
        <w:rPr>
          <w:rFonts w:eastAsia="微软雅黑" w:cs="Times New Roman" w:hint="eastAsia"/>
        </w:rPr>
        <w:t xml:space="preserve"> </w:t>
      </w:r>
      <w:r w:rsidRPr="007050E7">
        <w:rPr>
          <w:rFonts w:eastAsia="微软雅黑" w:cs="Times New Roman"/>
        </w:rPr>
        <w:t xml:space="preserve">           Als</w:t>
      </w:r>
    </w:p>
    <w:p w14:paraId="25353C2E" w14:textId="77777777" w:rsidR="007050E7" w:rsidRPr="007050E7" w:rsidRDefault="007050E7" w:rsidP="007050E7">
      <w:pPr>
        <w:pStyle w:val="aff3"/>
        <w:ind w:leftChars="100" w:left="210"/>
        <w:rPr>
          <w:rFonts w:eastAsia="微软雅黑" w:cs="Times New Roman"/>
        </w:rPr>
      </w:pPr>
      <w:r w:rsidRPr="007050E7">
        <w:rPr>
          <w:rFonts w:eastAsia="微软雅黑" w:cs="Times New Roman"/>
        </w:rPr>
        <w:t xml:space="preserve">  </w:t>
      </w:r>
      <w:proofErr w:type="gramStart"/>
      <w:r w:rsidRPr="007050E7">
        <w:rPr>
          <w:rFonts w:eastAsia="微软雅黑" w:cs="Times New Roman"/>
        </w:rPr>
        <w:t>antenna</w:t>
      </w:r>
      <w:proofErr w:type="gramEnd"/>
      <w:r w:rsidRPr="007050E7">
        <w:rPr>
          <w:rFonts w:eastAsia="微软雅黑" w:cs="Times New Roman"/>
        </w:rPr>
        <w:t xml:space="preserve">                   Current antenna that outputting radio</w:t>
      </w:r>
    </w:p>
    <w:p w14:paraId="065280BD" w14:textId="77777777" w:rsidR="007050E7" w:rsidRPr="007050E7" w:rsidRDefault="007050E7" w:rsidP="007050E7">
      <w:pPr>
        <w:pStyle w:val="aff3"/>
        <w:ind w:leftChars="100" w:left="210"/>
        <w:rPr>
          <w:rFonts w:eastAsia="微软雅黑" w:cs="Times New Roman"/>
        </w:rPr>
      </w:pPr>
      <w:r w:rsidRPr="007050E7">
        <w:rPr>
          <w:rFonts w:eastAsia="微软雅黑" w:cs="Times New Roman"/>
        </w:rPr>
        <w:t xml:space="preserve">  </w:t>
      </w:r>
      <w:proofErr w:type="gramStart"/>
      <w:r w:rsidRPr="007050E7">
        <w:rPr>
          <w:rFonts w:eastAsia="微软雅黑" w:cs="Times New Roman"/>
        </w:rPr>
        <w:t>anti-attack</w:t>
      </w:r>
      <w:proofErr w:type="gramEnd"/>
      <w:r w:rsidRPr="007050E7">
        <w:rPr>
          <w:rFonts w:eastAsia="微软雅黑" w:cs="Times New Roman"/>
        </w:rPr>
        <w:t xml:space="preserve">               Specify anti-attack configurations</w:t>
      </w:r>
    </w:p>
    <w:p w14:paraId="262185D7" w14:textId="77777777" w:rsidR="007050E7" w:rsidRPr="007050E7" w:rsidRDefault="007050E7" w:rsidP="007050E7">
      <w:pPr>
        <w:pStyle w:val="aff3"/>
        <w:ind w:leftChars="100" w:left="210"/>
        <w:rPr>
          <w:rFonts w:eastAsia="微软雅黑" w:cs="Times New Roman"/>
        </w:rPr>
      </w:pPr>
      <w:r w:rsidRPr="007050E7">
        <w:rPr>
          <w:rFonts w:eastAsia="微软雅黑" w:cs="Times New Roman"/>
        </w:rPr>
        <w:t xml:space="preserve">  </w:t>
      </w:r>
      <w:proofErr w:type="gramStart"/>
      <w:r w:rsidRPr="007050E7">
        <w:rPr>
          <w:rFonts w:eastAsia="微软雅黑" w:cs="Times New Roman"/>
        </w:rPr>
        <w:t>ap</w:t>
      </w:r>
      <w:proofErr w:type="gramEnd"/>
      <w:r w:rsidRPr="007050E7">
        <w:rPr>
          <w:rFonts w:eastAsia="微软雅黑" w:cs="Times New Roman"/>
        </w:rPr>
        <w:t xml:space="preserve">                    </w:t>
      </w:r>
      <w:r>
        <w:rPr>
          <w:rFonts w:eastAsia="微软雅黑" w:cs="Times New Roman" w:hint="eastAsia"/>
        </w:rPr>
        <w:t xml:space="preserve"> </w:t>
      </w:r>
      <w:r w:rsidRPr="007050E7">
        <w:rPr>
          <w:rFonts w:eastAsia="微软雅黑" w:cs="Times New Roman"/>
        </w:rPr>
        <w:t xml:space="preserve">    &lt;Group&gt; ap command group</w:t>
      </w:r>
    </w:p>
    <w:p w14:paraId="6F183EE7" w14:textId="77777777" w:rsidR="007050E7" w:rsidRPr="007050E7" w:rsidRDefault="007050E7" w:rsidP="007050E7">
      <w:pPr>
        <w:pStyle w:val="aff3"/>
        <w:ind w:leftChars="100" w:left="210"/>
        <w:rPr>
          <w:rFonts w:eastAsia="微软雅黑" w:cs="Times New Roman"/>
        </w:rPr>
      </w:pPr>
      <w:r w:rsidRPr="007050E7">
        <w:rPr>
          <w:rFonts w:eastAsia="微软雅黑" w:cs="Times New Roman"/>
        </w:rPr>
        <w:t xml:space="preserve">  </w:t>
      </w:r>
      <w:proofErr w:type="gramStart"/>
      <w:r w:rsidRPr="007050E7">
        <w:rPr>
          <w:rFonts w:eastAsia="微软雅黑" w:cs="Times New Roman"/>
        </w:rPr>
        <w:t>ap-auth-mode</w:t>
      </w:r>
      <w:proofErr w:type="gramEnd"/>
      <w:r w:rsidRPr="007050E7">
        <w:rPr>
          <w:rFonts w:eastAsia="微软雅黑" w:cs="Times New Roman"/>
        </w:rPr>
        <w:t xml:space="preserve">             Display AP authentication mode</w:t>
      </w:r>
    </w:p>
    <w:p w14:paraId="10320DCB" w14:textId="77777777" w:rsidR="007C5536" w:rsidRPr="00266D68" w:rsidRDefault="007C5536" w:rsidP="00E77D2E">
      <w:pPr>
        <w:pStyle w:val="aff3"/>
        <w:ind w:leftChars="100" w:left="210" w:firstLineChars="232" w:firstLine="418"/>
        <w:rPr>
          <w:rFonts w:cs="Times New Roman"/>
        </w:rPr>
      </w:pPr>
    </w:p>
    <w:p w14:paraId="6B47F18C" w14:textId="3D19BD61" w:rsidR="008114AE" w:rsidRPr="00266D68" w:rsidRDefault="008114AE" w:rsidP="00E77D2E">
      <w:pPr>
        <w:pStyle w:val="aff3"/>
        <w:ind w:leftChars="100" w:left="210" w:firstLineChars="100" w:firstLine="180"/>
        <w:rPr>
          <w:rFonts w:eastAsia="微软雅黑" w:cs="Times New Roman"/>
        </w:rPr>
      </w:pPr>
      <w:r w:rsidRPr="00266D68">
        <w:rPr>
          <w:rFonts w:eastAsia="微软雅黑" w:cs="Times New Roman"/>
        </w:rPr>
        <w:t xml:space="preserve">......output </w:t>
      </w:r>
      <w:r w:rsidR="00161426">
        <w:rPr>
          <w:rFonts w:eastAsia="微软雅黑" w:cs="Times New Roman"/>
        </w:rPr>
        <w:t>omit</w:t>
      </w:r>
      <w:r w:rsidRPr="00266D68">
        <w:rPr>
          <w:rFonts w:eastAsia="微软雅黑" w:cs="Times New Roman"/>
        </w:rPr>
        <w:t>......</w:t>
      </w:r>
    </w:p>
    <w:p w14:paraId="420A68AB" w14:textId="77777777" w:rsidR="00094361" w:rsidRPr="00266D68" w:rsidRDefault="00094361" w:rsidP="00E77D2E">
      <w:pPr>
        <w:pStyle w:val="aff3"/>
        <w:ind w:leftChars="100" w:left="210"/>
        <w:rPr>
          <w:rFonts w:eastAsia="微软雅黑" w:cs="Times New Roman"/>
        </w:rPr>
      </w:pPr>
    </w:p>
    <w:p w14:paraId="245E35AD"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在输入信息后输入“？”可查看以输入字母开头的命令。如输入“</w:t>
      </w:r>
      <w:r w:rsidRPr="00D97C6D">
        <w:rPr>
          <w:kern w:val="0"/>
        </w:rPr>
        <w:t>dis</w:t>
      </w:r>
      <w:r w:rsidRPr="00D97C6D">
        <w:rPr>
          <w:rFonts w:hint="eastAsia"/>
          <w:kern w:val="0"/>
        </w:rPr>
        <w:t>？”，设备将输出所有以</w:t>
      </w:r>
      <w:r w:rsidRPr="00D97C6D">
        <w:rPr>
          <w:kern w:val="0"/>
        </w:rPr>
        <w:t>dis</w:t>
      </w:r>
      <w:r w:rsidRPr="00D97C6D">
        <w:rPr>
          <w:rFonts w:hint="eastAsia"/>
          <w:kern w:val="0"/>
        </w:rPr>
        <w:t>开头的命令。</w:t>
      </w:r>
    </w:p>
    <w:p w14:paraId="4D3DE13F"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在输入的信息后增加空格，再输入“？”，这时设备将尝试识别输入的信息</w:t>
      </w:r>
      <w:r w:rsidR="00474A0C">
        <w:rPr>
          <w:rFonts w:hint="eastAsia"/>
          <w:kern w:val="0"/>
        </w:rPr>
        <w:t>所</w:t>
      </w:r>
      <w:r w:rsidRPr="00D97C6D">
        <w:rPr>
          <w:rFonts w:hint="eastAsia"/>
          <w:kern w:val="0"/>
        </w:rPr>
        <w:t>对应的命令，然后输出该命令的其他参数。例如输入“</w:t>
      </w:r>
      <w:r w:rsidRPr="00D97C6D">
        <w:rPr>
          <w:kern w:val="0"/>
        </w:rPr>
        <w:t xml:space="preserve">dis </w:t>
      </w:r>
      <w:r w:rsidRPr="00D97C6D">
        <w:rPr>
          <w:rFonts w:hint="eastAsia"/>
          <w:kern w:val="0"/>
        </w:rPr>
        <w:t>？”，如果只有</w:t>
      </w:r>
      <w:r w:rsidRPr="00D97C6D">
        <w:rPr>
          <w:kern w:val="0"/>
        </w:rPr>
        <w:t>display</w:t>
      </w:r>
      <w:r w:rsidRPr="00D97C6D">
        <w:rPr>
          <w:rFonts w:hint="eastAsia"/>
          <w:kern w:val="0"/>
        </w:rPr>
        <w:t>命令是以</w:t>
      </w:r>
      <w:r w:rsidRPr="00D97C6D">
        <w:rPr>
          <w:kern w:val="0"/>
        </w:rPr>
        <w:t>dis</w:t>
      </w:r>
      <w:r w:rsidRPr="00D97C6D">
        <w:rPr>
          <w:rFonts w:hint="eastAsia"/>
          <w:kern w:val="0"/>
        </w:rPr>
        <w:t>开头的，那么设备将输出</w:t>
      </w:r>
      <w:r w:rsidRPr="00D97C6D">
        <w:rPr>
          <w:kern w:val="0"/>
        </w:rPr>
        <w:t>display</w:t>
      </w:r>
      <w:r w:rsidRPr="00D97C6D">
        <w:rPr>
          <w:rFonts w:hint="eastAsia"/>
          <w:kern w:val="0"/>
        </w:rPr>
        <w:t>命令的参数；如果以</w:t>
      </w:r>
      <w:r w:rsidRPr="00D97C6D">
        <w:rPr>
          <w:kern w:val="0"/>
        </w:rPr>
        <w:t>dis</w:t>
      </w:r>
      <w:r w:rsidRPr="00D97C6D">
        <w:rPr>
          <w:rFonts w:hint="eastAsia"/>
          <w:kern w:val="0"/>
        </w:rPr>
        <w:t>开头的命令还有其他的，设备将报错。</w:t>
      </w:r>
    </w:p>
    <w:p w14:paraId="59F71EF4"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另外可以使用键盘上</w:t>
      </w:r>
      <w:r w:rsidRPr="00D97C6D">
        <w:rPr>
          <w:kern w:val="0"/>
        </w:rPr>
        <w:t>Tab</w:t>
      </w:r>
      <w:r w:rsidRPr="00D97C6D">
        <w:rPr>
          <w:rFonts w:hint="eastAsia"/>
          <w:kern w:val="0"/>
        </w:rPr>
        <w:t>键补全命令，比如键入“</w:t>
      </w:r>
      <w:r w:rsidRPr="00D97C6D">
        <w:rPr>
          <w:kern w:val="0"/>
        </w:rPr>
        <w:t>dis”</w:t>
      </w:r>
      <w:r w:rsidRPr="00D97C6D">
        <w:rPr>
          <w:rFonts w:hint="eastAsia"/>
          <w:kern w:val="0"/>
        </w:rPr>
        <w:t>后，按键盘“</w:t>
      </w:r>
      <w:r w:rsidRPr="00D97C6D">
        <w:rPr>
          <w:kern w:val="0"/>
        </w:rPr>
        <w:t>Tab”</w:t>
      </w:r>
      <w:r w:rsidRPr="00D97C6D">
        <w:rPr>
          <w:rFonts w:hint="eastAsia"/>
          <w:kern w:val="0"/>
        </w:rPr>
        <w:t>键可以将命令补全为“</w:t>
      </w:r>
      <w:r w:rsidRPr="00D97C6D">
        <w:rPr>
          <w:kern w:val="0"/>
        </w:rPr>
        <w:t>display”</w:t>
      </w:r>
      <w:r w:rsidRPr="00D97C6D">
        <w:rPr>
          <w:rFonts w:hint="eastAsia"/>
          <w:kern w:val="0"/>
        </w:rPr>
        <w:t>。如有多个以“</w:t>
      </w:r>
      <w:r w:rsidRPr="00D97C6D">
        <w:rPr>
          <w:kern w:val="0"/>
        </w:rPr>
        <w:t>dis”</w:t>
      </w:r>
      <w:r w:rsidRPr="00D97C6D">
        <w:rPr>
          <w:rFonts w:hint="eastAsia"/>
          <w:kern w:val="0"/>
        </w:rPr>
        <w:t>开头的命令存在，则在多个命令之间循环切换。</w:t>
      </w:r>
    </w:p>
    <w:p w14:paraId="786B5426"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命令在不发生歧义的情况下可以使用简写，如“display”可以简写为“dis”或“disp”等，“interface”可以简写为“int”或“inter”等。</w:t>
      </w:r>
      <w:r w:rsidRPr="00D97C6D">
        <w:rPr>
          <w:kern w:val="0"/>
        </w:rPr>
        <w:t xml:space="preserve"> </w:t>
      </w:r>
    </w:p>
    <w:p w14:paraId="48882A05" w14:textId="77777777" w:rsidR="00CC714A" w:rsidRDefault="00D97C6D">
      <w:pPr>
        <w:pStyle w:val="a"/>
        <w:numPr>
          <w:ilvl w:val="0"/>
          <w:numId w:val="126"/>
        </w:numPr>
      </w:pPr>
      <w:r w:rsidRPr="00D97C6D">
        <w:rPr>
          <w:rFonts w:hint="eastAsia"/>
        </w:rPr>
        <w:t>进入系统视图</w:t>
      </w:r>
    </w:p>
    <w:p w14:paraId="2AC0D12B"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使用</w:t>
      </w:r>
      <w:r w:rsidRPr="00D97C6D">
        <w:rPr>
          <w:b/>
          <w:kern w:val="0"/>
        </w:rPr>
        <w:t>system-view</w:t>
      </w:r>
      <w:r w:rsidRPr="00D97C6D">
        <w:rPr>
          <w:rFonts w:hint="eastAsia"/>
          <w:kern w:val="0"/>
        </w:rPr>
        <w:t>命令可以进入系统视图，这样才可以配置接口、协议等内容。</w:t>
      </w:r>
    </w:p>
    <w:p w14:paraId="42251FCF" w14:textId="77777777" w:rsidR="00094361" w:rsidRPr="00266D68" w:rsidRDefault="00094361" w:rsidP="00E77D2E">
      <w:pPr>
        <w:pStyle w:val="aff3"/>
        <w:ind w:leftChars="100" w:left="210"/>
        <w:rPr>
          <w:rFonts w:eastAsia="微软雅黑" w:cs="Times New Roman"/>
        </w:rPr>
      </w:pPr>
      <w:r w:rsidRPr="00266D68">
        <w:rPr>
          <w:rFonts w:eastAsia="微软雅黑" w:cs="Times New Roman"/>
        </w:rPr>
        <w:t xml:space="preserve">&lt;Huawei&gt;system-view </w:t>
      </w:r>
    </w:p>
    <w:p w14:paraId="25422317" w14:textId="77777777" w:rsidR="00094361" w:rsidRPr="00266D68" w:rsidRDefault="00094361" w:rsidP="00E77D2E">
      <w:pPr>
        <w:pStyle w:val="aff3"/>
        <w:ind w:leftChars="100" w:left="210"/>
        <w:rPr>
          <w:rFonts w:eastAsia="微软雅黑" w:cs="Times New Roman"/>
        </w:rPr>
      </w:pPr>
      <w:r w:rsidRPr="00266D68">
        <w:rPr>
          <w:rFonts w:eastAsia="微软雅黑" w:cs="Times New Roman"/>
        </w:rPr>
        <w:t>Enter system view, return user view with Ctrl+Z.</w:t>
      </w:r>
    </w:p>
    <w:p w14:paraId="09327333" w14:textId="77777777" w:rsidR="00CC714A" w:rsidRDefault="00D97C6D">
      <w:pPr>
        <w:pStyle w:val="a"/>
        <w:numPr>
          <w:ilvl w:val="0"/>
          <w:numId w:val="126"/>
        </w:numPr>
      </w:pPr>
      <w:r w:rsidRPr="00D97C6D">
        <w:rPr>
          <w:rFonts w:hint="eastAsia"/>
        </w:rPr>
        <w:lastRenderedPageBreak/>
        <w:t>修改设备名称</w:t>
      </w:r>
    </w:p>
    <w:p w14:paraId="6F7A18B5"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配置设备时，为了便于区分，往往给设备定义不同的名称。如下我们依照实验拓扑图，修改设备名称。</w:t>
      </w:r>
    </w:p>
    <w:p w14:paraId="3A12C5E6"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修改</w:t>
      </w:r>
      <w:r w:rsidRPr="00D97C6D">
        <w:rPr>
          <w:kern w:val="0"/>
        </w:rPr>
        <w:t>R1</w:t>
      </w:r>
      <w:r w:rsidRPr="00D97C6D">
        <w:rPr>
          <w:rFonts w:hint="eastAsia"/>
          <w:kern w:val="0"/>
        </w:rPr>
        <w:t>路由器的</w:t>
      </w:r>
      <w:r w:rsidR="005A283E">
        <w:rPr>
          <w:rFonts w:hint="eastAsia"/>
          <w:kern w:val="0"/>
        </w:rPr>
        <w:t>设备</w:t>
      </w:r>
      <w:r w:rsidRPr="00D97C6D">
        <w:rPr>
          <w:rFonts w:hint="eastAsia"/>
          <w:kern w:val="0"/>
        </w:rPr>
        <w:t>名称为</w:t>
      </w:r>
      <w:r w:rsidRPr="00D97C6D">
        <w:rPr>
          <w:kern w:val="0"/>
        </w:rPr>
        <w:t>R1</w:t>
      </w:r>
      <w:r w:rsidR="005A283E">
        <w:rPr>
          <w:rFonts w:hint="eastAsia"/>
          <w:kern w:val="0"/>
        </w:rPr>
        <w:t>。</w:t>
      </w:r>
    </w:p>
    <w:p w14:paraId="7D3EE2FD" w14:textId="77777777" w:rsidR="00094361" w:rsidRPr="00266D68" w:rsidRDefault="00094361" w:rsidP="00E77D2E">
      <w:pPr>
        <w:pStyle w:val="aff3"/>
        <w:ind w:leftChars="100" w:left="210"/>
        <w:rPr>
          <w:rFonts w:eastAsia="微软雅黑" w:cs="Times New Roman"/>
        </w:rPr>
      </w:pPr>
      <w:r w:rsidRPr="00266D68">
        <w:rPr>
          <w:rFonts w:eastAsia="微软雅黑" w:cs="Times New Roman"/>
        </w:rPr>
        <w:t>[Huawei</w:t>
      </w:r>
      <w:proofErr w:type="gramStart"/>
      <w:r w:rsidRPr="00266D68">
        <w:rPr>
          <w:rFonts w:eastAsia="微软雅黑" w:cs="Times New Roman"/>
        </w:rPr>
        <w:t>]sysname</w:t>
      </w:r>
      <w:proofErr w:type="gramEnd"/>
      <w:r w:rsidRPr="00266D68">
        <w:rPr>
          <w:rFonts w:eastAsia="微软雅黑" w:cs="Times New Roman"/>
        </w:rPr>
        <w:t xml:space="preserve"> R1 </w:t>
      </w:r>
    </w:p>
    <w:p w14:paraId="70970D53" w14:textId="77777777" w:rsidR="00094361" w:rsidRPr="00266D68" w:rsidRDefault="00094361" w:rsidP="00E77D2E">
      <w:pPr>
        <w:pStyle w:val="aff3"/>
        <w:ind w:leftChars="100" w:left="210"/>
        <w:rPr>
          <w:rFonts w:eastAsia="微软雅黑" w:cs="Times New Roman"/>
        </w:rPr>
      </w:pPr>
      <w:r w:rsidRPr="00266D68">
        <w:rPr>
          <w:rFonts w:eastAsia="微软雅黑" w:cs="Times New Roman"/>
        </w:rPr>
        <w:t>[R1]</w:t>
      </w:r>
    </w:p>
    <w:p w14:paraId="6DE72E73" w14:textId="77777777" w:rsidR="00094361" w:rsidRPr="00266D68" w:rsidRDefault="00094361" w:rsidP="00E77D2E">
      <w:pPr>
        <w:pStyle w:val="aff3"/>
        <w:ind w:leftChars="100" w:left="210"/>
        <w:rPr>
          <w:rFonts w:eastAsia="微软雅黑" w:cs="Times New Roman"/>
        </w:rPr>
      </w:pPr>
    </w:p>
    <w:p w14:paraId="58EDD103"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修改</w:t>
      </w:r>
      <w:r w:rsidRPr="00D97C6D">
        <w:rPr>
          <w:kern w:val="0"/>
        </w:rPr>
        <w:t>R3</w:t>
      </w:r>
      <w:r w:rsidRPr="00D97C6D">
        <w:rPr>
          <w:rFonts w:hint="eastAsia"/>
          <w:kern w:val="0"/>
        </w:rPr>
        <w:t>路由器的</w:t>
      </w:r>
      <w:r w:rsidR="005A283E">
        <w:rPr>
          <w:rFonts w:hint="eastAsia"/>
          <w:kern w:val="0"/>
        </w:rPr>
        <w:t>设备</w:t>
      </w:r>
      <w:r w:rsidRPr="00D97C6D">
        <w:rPr>
          <w:rFonts w:hint="eastAsia"/>
          <w:kern w:val="0"/>
        </w:rPr>
        <w:t>名称为</w:t>
      </w:r>
      <w:r w:rsidRPr="00D97C6D">
        <w:rPr>
          <w:kern w:val="0"/>
        </w:rPr>
        <w:t>R3</w:t>
      </w:r>
      <w:r w:rsidR="005A283E">
        <w:rPr>
          <w:rFonts w:hint="eastAsia"/>
          <w:kern w:val="0"/>
        </w:rPr>
        <w:t>。</w:t>
      </w:r>
    </w:p>
    <w:p w14:paraId="367834D6" w14:textId="77777777" w:rsidR="00094361" w:rsidRPr="00266D68" w:rsidRDefault="00A60A8F" w:rsidP="00E77D2E">
      <w:pPr>
        <w:pStyle w:val="aff3"/>
        <w:ind w:leftChars="100" w:left="210"/>
        <w:rPr>
          <w:rFonts w:eastAsia="微软雅黑" w:cs="Times New Roman"/>
        </w:rPr>
      </w:pPr>
      <w:r w:rsidRPr="00266D68">
        <w:rPr>
          <w:rFonts w:eastAsia="微软雅黑" w:cs="Times New Roman"/>
        </w:rPr>
        <w:t>[Huawei</w:t>
      </w:r>
      <w:proofErr w:type="gramStart"/>
      <w:r w:rsidRPr="00266D68">
        <w:rPr>
          <w:rFonts w:eastAsia="微软雅黑" w:cs="Times New Roman"/>
        </w:rPr>
        <w:t>]sysname</w:t>
      </w:r>
      <w:proofErr w:type="gramEnd"/>
      <w:r w:rsidRPr="00266D68">
        <w:rPr>
          <w:rFonts w:eastAsia="微软雅黑" w:cs="Times New Roman"/>
        </w:rPr>
        <w:t xml:space="preserve"> R</w:t>
      </w:r>
      <w:r w:rsidRPr="00266D68">
        <w:rPr>
          <w:rFonts w:cs="Times New Roman" w:hint="eastAsia"/>
        </w:rPr>
        <w:t>3</w:t>
      </w:r>
      <w:r w:rsidR="00094361" w:rsidRPr="00266D68">
        <w:rPr>
          <w:rFonts w:eastAsia="微软雅黑" w:cs="Times New Roman"/>
        </w:rPr>
        <w:t xml:space="preserve"> </w:t>
      </w:r>
    </w:p>
    <w:p w14:paraId="3C8FB9ED" w14:textId="77777777" w:rsidR="00094361" w:rsidRPr="00266D68" w:rsidRDefault="00A60A8F" w:rsidP="00E77D2E">
      <w:pPr>
        <w:pStyle w:val="aff3"/>
        <w:ind w:leftChars="100" w:left="210"/>
        <w:rPr>
          <w:rFonts w:eastAsia="微软雅黑" w:cs="Times New Roman"/>
        </w:rPr>
      </w:pPr>
      <w:r w:rsidRPr="00266D68">
        <w:rPr>
          <w:rFonts w:eastAsia="微软雅黑" w:cs="Times New Roman"/>
        </w:rPr>
        <w:t>[R</w:t>
      </w:r>
      <w:r w:rsidRPr="00266D68">
        <w:rPr>
          <w:rFonts w:cs="Times New Roman" w:hint="eastAsia"/>
        </w:rPr>
        <w:t>3</w:t>
      </w:r>
      <w:r w:rsidR="00094361" w:rsidRPr="00266D68">
        <w:rPr>
          <w:rFonts w:eastAsia="微软雅黑" w:cs="Times New Roman"/>
        </w:rPr>
        <w:t>]</w:t>
      </w:r>
    </w:p>
    <w:p w14:paraId="70DC9E2C" w14:textId="77777777" w:rsidR="00CC714A" w:rsidRDefault="00D97C6D">
      <w:pPr>
        <w:pStyle w:val="a"/>
        <w:numPr>
          <w:ilvl w:val="0"/>
          <w:numId w:val="126"/>
        </w:numPr>
      </w:pPr>
      <w:r w:rsidRPr="00D97C6D">
        <w:rPr>
          <w:rFonts w:hint="eastAsia"/>
        </w:rPr>
        <w:t>配置登录信息</w:t>
      </w:r>
    </w:p>
    <w:p w14:paraId="5AACFF76"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配置登陆标语信息来进行提示或进行登陆警告。执行</w:t>
      </w:r>
      <w:r w:rsidRPr="00D97C6D">
        <w:rPr>
          <w:b/>
          <w:kern w:val="0"/>
        </w:rPr>
        <w:t>header shell information</w:t>
      </w:r>
      <w:r w:rsidRPr="00D97C6D">
        <w:rPr>
          <w:rFonts w:hint="eastAsia"/>
          <w:kern w:val="0"/>
        </w:rPr>
        <w:t>命令配置登录信息。</w:t>
      </w:r>
    </w:p>
    <w:p w14:paraId="39D126E9" w14:textId="77777777" w:rsidR="001A66D4" w:rsidRDefault="00110F3E">
      <w:pPr>
        <w:pStyle w:val="aff3"/>
        <w:ind w:leftChars="100" w:left="210"/>
        <w:rPr>
          <w:rFonts w:cs="Times New Roman"/>
        </w:rPr>
      </w:pPr>
      <w:r w:rsidRPr="00110F3E">
        <w:rPr>
          <w:rFonts w:eastAsia="微软雅黑" w:cs="Times New Roman"/>
        </w:rPr>
        <w:t>[R1</w:t>
      </w:r>
      <w:proofErr w:type="gramStart"/>
      <w:r w:rsidRPr="00110F3E">
        <w:rPr>
          <w:rFonts w:eastAsia="微软雅黑" w:cs="Times New Roman"/>
        </w:rPr>
        <w:t>]header</w:t>
      </w:r>
      <w:proofErr w:type="gramEnd"/>
      <w:r w:rsidRPr="00110F3E">
        <w:rPr>
          <w:rFonts w:eastAsia="微软雅黑" w:cs="Times New Roman"/>
        </w:rPr>
        <w:t xml:space="preserve"> shell information "Welcome to the Huawei certification lab."</w:t>
      </w:r>
    </w:p>
    <w:p w14:paraId="27CE98B4" w14:textId="77777777" w:rsidR="00194674" w:rsidRPr="00266D68" w:rsidRDefault="00194674" w:rsidP="00E77D2E">
      <w:pPr>
        <w:pStyle w:val="y"/>
        <w:spacing w:after="156"/>
        <w:ind w:leftChars="100" w:left="210" w:firstLine="0"/>
        <w:rPr>
          <w:rFonts w:ascii="Times New Roman" w:eastAsia="宋体" w:hAnsi="Times New Roman"/>
          <w:sz w:val="21"/>
          <w:szCs w:val="21"/>
        </w:rPr>
      </w:pPr>
    </w:p>
    <w:p w14:paraId="3BC505FC"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退出路由器命令行界面，再重新登录命令行界面，查看登录信息是否已经修改。</w:t>
      </w:r>
    </w:p>
    <w:p w14:paraId="10837129" w14:textId="77777777" w:rsidR="00094361" w:rsidRPr="00CC36D2" w:rsidRDefault="00094361" w:rsidP="00E77D2E">
      <w:pPr>
        <w:pStyle w:val="aff3"/>
        <w:ind w:leftChars="100" w:left="210"/>
        <w:rPr>
          <w:rFonts w:eastAsia="微软雅黑" w:cs="Times New Roman"/>
        </w:rPr>
      </w:pPr>
      <w:r w:rsidRPr="00266D68">
        <w:rPr>
          <w:rFonts w:eastAsia="微软雅黑" w:cs="Times New Roman"/>
        </w:rPr>
        <w:t>[R1</w:t>
      </w:r>
      <w:proofErr w:type="gramStart"/>
      <w:r w:rsidRPr="00266D68">
        <w:rPr>
          <w:rFonts w:eastAsia="微软雅黑" w:cs="Times New Roman"/>
        </w:rPr>
        <w:t>]</w:t>
      </w:r>
      <w:r w:rsidR="00110F3E" w:rsidRPr="00110F3E">
        <w:rPr>
          <w:rFonts w:eastAsia="微软雅黑" w:cs="Times New Roman"/>
        </w:rPr>
        <w:t>quit</w:t>
      </w:r>
      <w:proofErr w:type="gramEnd"/>
    </w:p>
    <w:p w14:paraId="1D98F8DB" w14:textId="77777777" w:rsidR="00094361" w:rsidRPr="00266D68" w:rsidRDefault="00094361" w:rsidP="00E77D2E">
      <w:pPr>
        <w:pStyle w:val="aff3"/>
        <w:ind w:leftChars="100" w:left="210"/>
        <w:rPr>
          <w:rFonts w:eastAsia="微软雅黑" w:cs="Times New Roman"/>
        </w:rPr>
      </w:pPr>
      <w:r w:rsidRPr="00266D68">
        <w:rPr>
          <w:rFonts w:eastAsia="微软雅黑" w:cs="Times New Roman"/>
        </w:rPr>
        <w:t>&lt;R1&gt;</w:t>
      </w:r>
      <w:r w:rsidR="00110F3E" w:rsidRPr="00110F3E">
        <w:rPr>
          <w:rFonts w:eastAsia="微软雅黑" w:cs="Times New Roman"/>
        </w:rPr>
        <w:t xml:space="preserve">quit </w:t>
      </w:r>
    </w:p>
    <w:p w14:paraId="108F9D90" w14:textId="77777777" w:rsidR="00094361" w:rsidRPr="00266D68" w:rsidRDefault="00094361" w:rsidP="00E77D2E">
      <w:pPr>
        <w:pStyle w:val="aff3"/>
        <w:ind w:leftChars="100" w:left="210"/>
        <w:rPr>
          <w:rFonts w:eastAsia="微软雅黑" w:cs="Times New Roman"/>
        </w:rPr>
      </w:pPr>
      <w:r w:rsidRPr="00266D68">
        <w:rPr>
          <w:rFonts w:eastAsia="微软雅黑" w:cs="Times New Roman"/>
        </w:rPr>
        <w:t xml:space="preserve">  </w:t>
      </w:r>
      <w:r w:rsidR="000703B5" w:rsidRPr="00266D68">
        <w:rPr>
          <w:rFonts w:eastAsia="微软雅黑" w:cs="Times New Roman"/>
        </w:rPr>
        <w:t>Configuration console exit, please press any key to log on</w:t>
      </w:r>
    </w:p>
    <w:p w14:paraId="709C5309" w14:textId="77777777" w:rsidR="00094361" w:rsidRPr="00266D68" w:rsidRDefault="00094361" w:rsidP="00E77D2E">
      <w:pPr>
        <w:pStyle w:val="aff3"/>
        <w:ind w:leftChars="100" w:left="210"/>
        <w:rPr>
          <w:rFonts w:eastAsia="微软雅黑" w:cs="Times New Roman"/>
          <w:shd w:val="pct15" w:color="auto" w:fill="FFFFFF"/>
        </w:rPr>
      </w:pPr>
      <w:r w:rsidRPr="00266D68">
        <w:rPr>
          <w:rFonts w:eastAsia="微软雅黑" w:cs="Times New Roman"/>
          <w:shd w:val="pct15" w:color="auto" w:fill="FFFFFF"/>
        </w:rPr>
        <w:t xml:space="preserve">Welcome to </w:t>
      </w:r>
      <w:r w:rsidR="00CF57F8" w:rsidRPr="00266D68">
        <w:rPr>
          <w:rFonts w:eastAsia="微软雅黑" w:cs="Times New Roman"/>
          <w:shd w:val="pct15" w:color="auto" w:fill="FFFFFF"/>
        </w:rPr>
        <w:t xml:space="preserve">the </w:t>
      </w:r>
      <w:r w:rsidRPr="00266D68">
        <w:rPr>
          <w:rFonts w:eastAsia="微软雅黑" w:cs="Times New Roman"/>
          <w:shd w:val="pct15" w:color="auto" w:fill="FFFFFF"/>
        </w:rPr>
        <w:t>Huawei certification lab</w:t>
      </w:r>
      <w:r w:rsidR="00CF57F8" w:rsidRPr="00266D68">
        <w:rPr>
          <w:rFonts w:eastAsia="微软雅黑" w:cs="Times New Roman"/>
          <w:shd w:val="pct15" w:color="auto" w:fill="FFFFFF"/>
        </w:rPr>
        <w:t>.</w:t>
      </w:r>
    </w:p>
    <w:p w14:paraId="382A632D" w14:textId="77777777" w:rsidR="00094361" w:rsidRPr="00266D68" w:rsidRDefault="00094361" w:rsidP="00E77D2E">
      <w:pPr>
        <w:pStyle w:val="aff3"/>
        <w:ind w:leftChars="100" w:left="210"/>
        <w:rPr>
          <w:rFonts w:eastAsia="微软雅黑" w:cs="Times New Roman"/>
        </w:rPr>
      </w:pPr>
      <w:r w:rsidRPr="00266D68">
        <w:rPr>
          <w:rFonts w:eastAsia="微软雅黑" w:cs="Times New Roman"/>
        </w:rPr>
        <w:t>&lt;R1&gt;</w:t>
      </w:r>
    </w:p>
    <w:p w14:paraId="4D2B8632" w14:textId="77777777" w:rsidR="00CC714A" w:rsidRDefault="00D97C6D">
      <w:pPr>
        <w:pStyle w:val="a"/>
        <w:numPr>
          <w:ilvl w:val="0"/>
          <w:numId w:val="126"/>
        </w:numPr>
      </w:pPr>
      <w:r w:rsidRPr="00D97C6D">
        <w:rPr>
          <w:rFonts w:hint="eastAsia"/>
        </w:rPr>
        <w:t>配置</w:t>
      </w:r>
      <w:r w:rsidRPr="00D97C6D">
        <w:t>Console</w:t>
      </w:r>
      <w:r w:rsidRPr="00D97C6D">
        <w:rPr>
          <w:rFonts w:hint="eastAsia"/>
        </w:rPr>
        <w:t>口参数</w:t>
      </w:r>
    </w:p>
    <w:p w14:paraId="19C805A2"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默认情况下，通过</w:t>
      </w:r>
      <w:r w:rsidRPr="00D97C6D">
        <w:rPr>
          <w:kern w:val="0"/>
        </w:rPr>
        <w:t>C</w:t>
      </w:r>
      <w:r w:rsidRPr="00D97C6D">
        <w:rPr>
          <w:rFonts w:hint="eastAsia"/>
          <w:kern w:val="0"/>
        </w:rPr>
        <w:t>onsole口登陆无密码，任何人</w:t>
      </w:r>
      <w:r w:rsidR="009762B9">
        <w:rPr>
          <w:rFonts w:hint="eastAsia"/>
          <w:kern w:val="0"/>
        </w:rPr>
        <w:t>都</w:t>
      </w:r>
      <w:r w:rsidRPr="00D97C6D">
        <w:rPr>
          <w:rFonts w:hint="eastAsia"/>
          <w:kern w:val="0"/>
        </w:rPr>
        <w:t>可以直接连接到设备，进行配置。</w:t>
      </w:r>
    </w:p>
    <w:p w14:paraId="298CC6AF"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为避免由此带来的风险，可以将Console接口登录方式配置为密码认证方式，密码为</w:t>
      </w:r>
      <w:r w:rsidR="007050E7">
        <w:rPr>
          <w:rFonts w:hint="eastAsia"/>
          <w:kern w:val="0"/>
        </w:rPr>
        <w:t>密文</w:t>
      </w:r>
      <w:r w:rsidRPr="00D97C6D">
        <w:rPr>
          <w:rFonts w:hint="eastAsia"/>
          <w:kern w:val="0"/>
        </w:rPr>
        <w:t>形式的“</w:t>
      </w:r>
      <w:r w:rsidR="007050E7">
        <w:rPr>
          <w:kern w:val="0"/>
        </w:rPr>
        <w:t>H</w:t>
      </w:r>
      <w:r w:rsidRPr="00D97C6D">
        <w:rPr>
          <w:kern w:val="0"/>
        </w:rPr>
        <w:t>uawei</w:t>
      </w:r>
      <w:r w:rsidR="007050E7">
        <w:rPr>
          <w:kern w:val="0"/>
        </w:rPr>
        <w:t>@123</w:t>
      </w:r>
      <w:r w:rsidRPr="00D97C6D">
        <w:rPr>
          <w:rFonts w:hint="eastAsia"/>
          <w:kern w:val="0"/>
        </w:rPr>
        <w:t>”。</w:t>
      </w:r>
    </w:p>
    <w:p w14:paraId="18AEEF35"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空闲时间指的是经过没有任何操作的一定时间后，会自动退出该配置界面，再次登陆会根据系统要求，提示输入密码进行验证。</w:t>
      </w:r>
    </w:p>
    <w:p w14:paraId="0A1B909C"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设置空闲超时时间为20分钟，默认为10分钟。</w:t>
      </w:r>
    </w:p>
    <w:p w14:paraId="5E8767AB" w14:textId="77777777" w:rsidR="00744C8E" w:rsidRDefault="00094361">
      <w:pPr>
        <w:pStyle w:val="aff3"/>
        <w:ind w:leftChars="100" w:left="210"/>
        <w:rPr>
          <w:rFonts w:eastAsia="微软雅黑" w:cs="Times New Roman"/>
        </w:rPr>
      </w:pPr>
      <w:r w:rsidRPr="00266D68">
        <w:rPr>
          <w:rFonts w:eastAsia="微软雅黑" w:cs="Times New Roman"/>
        </w:rPr>
        <w:t>[R1</w:t>
      </w:r>
      <w:proofErr w:type="gramStart"/>
      <w:r w:rsidRPr="00266D68">
        <w:rPr>
          <w:rFonts w:eastAsia="微软雅黑" w:cs="Times New Roman"/>
        </w:rPr>
        <w:t>]user</w:t>
      </w:r>
      <w:proofErr w:type="gramEnd"/>
      <w:r w:rsidRPr="00266D68">
        <w:rPr>
          <w:rFonts w:eastAsia="微软雅黑" w:cs="Times New Roman"/>
        </w:rPr>
        <w:t>-interface console 0</w:t>
      </w:r>
    </w:p>
    <w:p w14:paraId="0BA0F167" w14:textId="77777777" w:rsidR="00094361" w:rsidRPr="00266D68" w:rsidRDefault="00094361" w:rsidP="00E77D2E">
      <w:pPr>
        <w:pStyle w:val="aff3"/>
        <w:ind w:leftChars="100" w:left="210"/>
        <w:rPr>
          <w:rFonts w:eastAsia="微软雅黑" w:cs="Times New Roman"/>
        </w:rPr>
      </w:pPr>
      <w:r w:rsidRPr="00266D68">
        <w:rPr>
          <w:rFonts w:eastAsia="微软雅黑" w:cs="Times New Roman"/>
        </w:rPr>
        <w:lastRenderedPageBreak/>
        <w:t>[R1-ui-console0</w:t>
      </w:r>
      <w:proofErr w:type="gramStart"/>
      <w:r w:rsidRPr="00266D68">
        <w:rPr>
          <w:rFonts w:eastAsia="微软雅黑" w:cs="Times New Roman"/>
        </w:rPr>
        <w:t>]authentication</w:t>
      </w:r>
      <w:proofErr w:type="gramEnd"/>
      <w:r w:rsidRPr="00266D68">
        <w:rPr>
          <w:rFonts w:eastAsia="微软雅黑" w:cs="Times New Roman"/>
        </w:rPr>
        <w:t>-mode password</w:t>
      </w:r>
    </w:p>
    <w:p w14:paraId="1D278C43" w14:textId="77777777" w:rsidR="00F346FB" w:rsidRPr="00F346FB" w:rsidRDefault="00F346FB" w:rsidP="00F346FB">
      <w:pPr>
        <w:pStyle w:val="aff3"/>
        <w:ind w:leftChars="100" w:left="210"/>
        <w:rPr>
          <w:rFonts w:eastAsia="微软雅黑" w:cs="Times New Roman"/>
        </w:rPr>
      </w:pPr>
      <w:r w:rsidRPr="00F346FB">
        <w:rPr>
          <w:rFonts w:eastAsia="微软雅黑" w:cs="Times New Roman"/>
        </w:rPr>
        <w:t>[R1-ui-console0</w:t>
      </w:r>
      <w:proofErr w:type="gramStart"/>
      <w:r w:rsidRPr="00F346FB">
        <w:rPr>
          <w:rFonts w:eastAsia="微软雅黑" w:cs="Times New Roman"/>
        </w:rPr>
        <w:t>]set</w:t>
      </w:r>
      <w:proofErr w:type="gramEnd"/>
      <w:r w:rsidRPr="00F346FB">
        <w:rPr>
          <w:rFonts w:eastAsia="微软雅黑" w:cs="Times New Roman"/>
        </w:rPr>
        <w:t xml:space="preserve"> authentication password cipher </w:t>
      </w:r>
    </w:p>
    <w:p w14:paraId="113C9519" w14:textId="77777777" w:rsidR="00F346FB" w:rsidRPr="00F346FB" w:rsidRDefault="00F346FB" w:rsidP="00F346FB">
      <w:pPr>
        <w:pStyle w:val="aff3"/>
        <w:ind w:leftChars="100" w:left="210"/>
        <w:rPr>
          <w:rFonts w:eastAsia="微软雅黑" w:cs="Times New Roman"/>
        </w:rPr>
      </w:pPr>
      <w:r w:rsidRPr="00F346FB">
        <w:rPr>
          <w:rFonts w:eastAsia="微软雅黑" w:cs="Times New Roman"/>
        </w:rPr>
        <w:t>Warning: The "password" authentication mode is not secure, and it is strongly recommended to use "aaa" authentication mode.</w:t>
      </w:r>
    </w:p>
    <w:p w14:paraId="5C30A0BE" w14:textId="77777777" w:rsidR="00F346FB" w:rsidRPr="00F346FB" w:rsidRDefault="00F346FB" w:rsidP="00F346FB">
      <w:pPr>
        <w:pStyle w:val="aff3"/>
        <w:ind w:leftChars="100" w:left="210"/>
        <w:rPr>
          <w:rFonts w:eastAsia="微软雅黑" w:cs="Times New Roman"/>
        </w:rPr>
      </w:pPr>
      <w:r w:rsidRPr="00F346FB">
        <w:rPr>
          <w:rFonts w:eastAsia="微软雅黑" w:cs="Times New Roman"/>
        </w:rPr>
        <w:t xml:space="preserve">Enter </w:t>
      </w:r>
      <w:proofErr w:type="gramStart"/>
      <w:r w:rsidRPr="00F346FB">
        <w:rPr>
          <w:rFonts w:eastAsia="微软雅黑" w:cs="Times New Roman"/>
        </w:rPr>
        <w:t>Password(</w:t>
      </w:r>
      <w:proofErr w:type="gramEnd"/>
      <w:r w:rsidRPr="00F346FB">
        <w:rPr>
          <w:rFonts w:eastAsia="微软雅黑" w:cs="Times New Roman"/>
        </w:rPr>
        <w:t>&lt;8-128&gt;):</w:t>
      </w:r>
    </w:p>
    <w:p w14:paraId="50938FDC" w14:textId="77777777" w:rsidR="00F346FB" w:rsidRPr="00F346FB" w:rsidRDefault="00F346FB" w:rsidP="00F346FB">
      <w:pPr>
        <w:pStyle w:val="aff3"/>
        <w:ind w:leftChars="100" w:left="210"/>
        <w:rPr>
          <w:rFonts w:eastAsia="微软雅黑" w:cs="Times New Roman"/>
        </w:rPr>
      </w:pPr>
      <w:r w:rsidRPr="00F346FB">
        <w:rPr>
          <w:rFonts w:eastAsia="微软雅黑" w:cs="Times New Roman"/>
        </w:rPr>
        <w:t>Confirm password:</w:t>
      </w:r>
    </w:p>
    <w:p w14:paraId="50F7F737" w14:textId="42AD35C7" w:rsidR="00094361" w:rsidRDefault="00F346FB" w:rsidP="00F346FB">
      <w:pPr>
        <w:pStyle w:val="aff3"/>
        <w:ind w:leftChars="100" w:left="210"/>
        <w:rPr>
          <w:rFonts w:eastAsia="微软雅黑" w:cs="Times New Roman"/>
        </w:rPr>
      </w:pPr>
      <w:r w:rsidRPr="00F346FB">
        <w:rPr>
          <w:rFonts w:eastAsia="微软雅黑" w:cs="Times New Roman"/>
        </w:rPr>
        <w:t>[R1-ui-console0]</w:t>
      </w:r>
      <w:r w:rsidRPr="00F346FB">
        <w:t xml:space="preserve"> </w:t>
      </w:r>
      <w:r w:rsidRPr="00F346FB">
        <w:rPr>
          <w:rFonts w:eastAsia="微软雅黑" w:cs="Times New Roman"/>
        </w:rPr>
        <w:t>idle-timeout 20 0</w:t>
      </w:r>
    </w:p>
    <w:p w14:paraId="2DBBF915" w14:textId="77777777" w:rsidR="00F346FB" w:rsidRPr="00266D68" w:rsidRDefault="00F346FB" w:rsidP="00F346FB">
      <w:pPr>
        <w:pStyle w:val="aff3"/>
        <w:ind w:leftChars="100" w:left="210"/>
        <w:rPr>
          <w:rFonts w:eastAsia="微软雅黑" w:cs="Times New Roman"/>
        </w:rPr>
      </w:pPr>
    </w:p>
    <w:p w14:paraId="53D3DDE8"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执行</w:t>
      </w:r>
      <w:r w:rsidRPr="00D97C6D">
        <w:rPr>
          <w:b/>
          <w:kern w:val="0"/>
        </w:rPr>
        <w:t>display this</w:t>
      </w:r>
      <w:r w:rsidRPr="00D97C6D">
        <w:rPr>
          <w:rFonts w:hint="eastAsia"/>
          <w:kern w:val="0"/>
        </w:rPr>
        <w:t>命令查看配置结果。</w:t>
      </w:r>
    </w:p>
    <w:p w14:paraId="7E49BD38" w14:textId="77777777" w:rsidR="007820C0" w:rsidRPr="007820C0" w:rsidRDefault="007820C0" w:rsidP="007820C0">
      <w:pPr>
        <w:pStyle w:val="aff3"/>
        <w:ind w:leftChars="100" w:left="210"/>
        <w:jc w:val="both"/>
        <w:rPr>
          <w:rFonts w:eastAsia="微软雅黑" w:cs="Times New Roman"/>
        </w:rPr>
      </w:pPr>
      <w:r w:rsidRPr="007820C0">
        <w:rPr>
          <w:rFonts w:eastAsia="微软雅黑" w:cs="Times New Roman"/>
        </w:rPr>
        <w:t>[R1-ui-console0</w:t>
      </w:r>
      <w:proofErr w:type="gramStart"/>
      <w:r w:rsidRPr="007820C0">
        <w:rPr>
          <w:rFonts w:eastAsia="微软雅黑" w:cs="Times New Roman"/>
        </w:rPr>
        <w:t>]display</w:t>
      </w:r>
      <w:proofErr w:type="gramEnd"/>
      <w:r w:rsidRPr="007820C0">
        <w:rPr>
          <w:rFonts w:eastAsia="微软雅黑" w:cs="Times New Roman"/>
        </w:rPr>
        <w:t xml:space="preserve"> this </w:t>
      </w:r>
    </w:p>
    <w:p w14:paraId="6DECFC63" w14:textId="77777777" w:rsidR="007820C0" w:rsidRPr="007820C0" w:rsidRDefault="007820C0" w:rsidP="007820C0">
      <w:pPr>
        <w:pStyle w:val="aff3"/>
        <w:ind w:leftChars="100" w:left="210"/>
        <w:jc w:val="both"/>
        <w:rPr>
          <w:rFonts w:eastAsia="微软雅黑" w:cs="Times New Roman"/>
        </w:rPr>
      </w:pPr>
      <w:r w:rsidRPr="007820C0">
        <w:rPr>
          <w:rFonts w:eastAsia="微软雅黑" w:cs="Times New Roman"/>
        </w:rPr>
        <w:t>[V200R007C00SPC600]</w:t>
      </w:r>
    </w:p>
    <w:p w14:paraId="379B434C" w14:textId="77777777" w:rsidR="007820C0" w:rsidRPr="007820C0" w:rsidRDefault="007820C0" w:rsidP="007820C0">
      <w:pPr>
        <w:pStyle w:val="aff3"/>
        <w:ind w:leftChars="100" w:left="210"/>
        <w:jc w:val="both"/>
        <w:rPr>
          <w:rFonts w:eastAsia="微软雅黑" w:cs="Times New Roman"/>
        </w:rPr>
      </w:pPr>
      <w:r w:rsidRPr="007820C0">
        <w:rPr>
          <w:rFonts w:eastAsia="微软雅黑" w:cs="Times New Roman"/>
        </w:rPr>
        <w:t>#</w:t>
      </w:r>
    </w:p>
    <w:p w14:paraId="5A7192A6" w14:textId="77777777" w:rsidR="007820C0" w:rsidRPr="007820C0" w:rsidRDefault="007820C0" w:rsidP="007820C0">
      <w:pPr>
        <w:pStyle w:val="aff3"/>
        <w:ind w:leftChars="100" w:left="210"/>
        <w:jc w:val="both"/>
        <w:rPr>
          <w:rFonts w:eastAsia="微软雅黑" w:cs="Times New Roman"/>
        </w:rPr>
      </w:pPr>
      <w:proofErr w:type="gramStart"/>
      <w:r w:rsidRPr="007820C0">
        <w:rPr>
          <w:rFonts w:eastAsia="微软雅黑" w:cs="Times New Roman"/>
        </w:rPr>
        <w:t>user-interface</w:t>
      </w:r>
      <w:proofErr w:type="gramEnd"/>
      <w:r w:rsidRPr="007820C0">
        <w:rPr>
          <w:rFonts w:eastAsia="微软雅黑" w:cs="Times New Roman"/>
        </w:rPr>
        <w:t xml:space="preserve"> con 0</w:t>
      </w:r>
    </w:p>
    <w:p w14:paraId="5213D48D" w14:textId="77777777" w:rsidR="007820C0" w:rsidRPr="007820C0" w:rsidRDefault="007820C0" w:rsidP="007820C0">
      <w:pPr>
        <w:pStyle w:val="aff3"/>
        <w:ind w:leftChars="100" w:left="210"/>
        <w:jc w:val="both"/>
        <w:rPr>
          <w:rFonts w:eastAsia="微软雅黑" w:cs="Times New Roman"/>
        </w:rPr>
      </w:pPr>
      <w:r w:rsidRPr="007820C0">
        <w:rPr>
          <w:rFonts w:eastAsia="微软雅黑" w:cs="Times New Roman"/>
        </w:rPr>
        <w:t xml:space="preserve"> </w:t>
      </w:r>
      <w:proofErr w:type="gramStart"/>
      <w:r w:rsidRPr="007820C0">
        <w:rPr>
          <w:rFonts w:eastAsia="微软雅黑" w:cs="Times New Roman"/>
        </w:rPr>
        <w:t>authentication-mode</w:t>
      </w:r>
      <w:proofErr w:type="gramEnd"/>
      <w:r w:rsidRPr="007820C0">
        <w:rPr>
          <w:rFonts w:eastAsia="微软雅黑" w:cs="Times New Roman"/>
        </w:rPr>
        <w:t xml:space="preserve"> password</w:t>
      </w:r>
    </w:p>
    <w:p w14:paraId="5DCE14CA" w14:textId="7A43FDCA" w:rsidR="007820C0" w:rsidRPr="007820C0" w:rsidRDefault="007820C0" w:rsidP="007820C0">
      <w:pPr>
        <w:pStyle w:val="aff3"/>
        <w:ind w:leftChars="100" w:left="210"/>
        <w:jc w:val="both"/>
        <w:rPr>
          <w:rFonts w:eastAsia="微软雅黑" w:cs="Times New Roman"/>
        </w:rPr>
      </w:pPr>
      <w:r w:rsidRPr="007820C0">
        <w:rPr>
          <w:rFonts w:eastAsia="微软雅黑" w:cs="Times New Roman"/>
        </w:rPr>
        <w:t xml:space="preserve"> </w:t>
      </w:r>
      <w:proofErr w:type="gramStart"/>
      <w:r w:rsidRPr="007820C0">
        <w:rPr>
          <w:rFonts w:eastAsia="微软雅黑" w:cs="Times New Roman"/>
        </w:rPr>
        <w:t>set</w:t>
      </w:r>
      <w:proofErr w:type="gramEnd"/>
      <w:r>
        <w:rPr>
          <w:rFonts w:eastAsia="微软雅黑" w:cs="Times New Roman"/>
        </w:rPr>
        <w:t xml:space="preserve"> </w:t>
      </w:r>
      <w:r w:rsidRPr="007820C0">
        <w:rPr>
          <w:rFonts w:eastAsia="微软雅黑" w:cs="Times New Roman"/>
        </w:rPr>
        <w:t>authentication password cipher %^%#[cR8Y%Qf_6Ra=OPEu'SFa*b$4hjW[O!/dX,6&gt;9xW:ZQMPh6R1SbJt2SW`Y]:%^%#</w:t>
      </w:r>
    </w:p>
    <w:p w14:paraId="460074FB" w14:textId="77777777" w:rsidR="007820C0" w:rsidRPr="007820C0" w:rsidRDefault="007820C0" w:rsidP="007820C0">
      <w:pPr>
        <w:pStyle w:val="aff3"/>
        <w:ind w:leftChars="100" w:left="210"/>
        <w:jc w:val="both"/>
        <w:rPr>
          <w:rFonts w:eastAsia="微软雅黑" w:cs="Times New Roman"/>
        </w:rPr>
      </w:pPr>
      <w:r w:rsidRPr="007820C0">
        <w:rPr>
          <w:rFonts w:eastAsia="微软雅黑" w:cs="Times New Roman"/>
        </w:rPr>
        <w:t xml:space="preserve"> </w:t>
      </w:r>
      <w:proofErr w:type="gramStart"/>
      <w:r w:rsidRPr="007820C0">
        <w:rPr>
          <w:rFonts w:eastAsia="微软雅黑" w:cs="Times New Roman"/>
        </w:rPr>
        <w:t>idle-timeout</w:t>
      </w:r>
      <w:proofErr w:type="gramEnd"/>
      <w:r w:rsidRPr="007820C0">
        <w:rPr>
          <w:rFonts w:eastAsia="微软雅黑" w:cs="Times New Roman"/>
        </w:rPr>
        <w:t xml:space="preserve"> 20 0</w:t>
      </w:r>
    </w:p>
    <w:p w14:paraId="1A9494BB" w14:textId="77777777" w:rsidR="007820C0" w:rsidRPr="007820C0" w:rsidRDefault="007820C0" w:rsidP="007820C0">
      <w:pPr>
        <w:pStyle w:val="aff3"/>
        <w:ind w:leftChars="100" w:left="210"/>
        <w:jc w:val="both"/>
        <w:rPr>
          <w:rFonts w:eastAsia="微软雅黑" w:cs="Times New Roman"/>
        </w:rPr>
      </w:pPr>
      <w:proofErr w:type="gramStart"/>
      <w:r w:rsidRPr="007820C0">
        <w:rPr>
          <w:rFonts w:eastAsia="微软雅黑" w:cs="Times New Roman"/>
        </w:rPr>
        <w:t>user-interface</w:t>
      </w:r>
      <w:proofErr w:type="gramEnd"/>
      <w:r w:rsidRPr="007820C0">
        <w:rPr>
          <w:rFonts w:eastAsia="微软雅黑" w:cs="Times New Roman"/>
        </w:rPr>
        <w:t xml:space="preserve"> vty 0</w:t>
      </w:r>
    </w:p>
    <w:p w14:paraId="511A91B7" w14:textId="77777777" w:rsidR="007820C0" w:rsidRPr="007820C0" w:rsidRDefault="007820C0" w:rsidP="007820C0">
      <w:pPr>
        <w:pStyle w:val="aff3"/>
        <w:ind w:leftChars="100" w:left="210"/>
        <w:jc w:val="both"/>
        <w:rPr>
          <w:rFonts w:eastAsia="微软雅黑" w:cs="Times New Roman"/>
        </w:rPr>
      </w:pPr>
      <w:r w:rsidRPr="007820C0">
        <w:rPr>
          <w:rFonts w:eastAsia="微软雅黑" w:cs="Times New Roman"/>
        </w:rPr>
        <w:t xml:space="preserve"> </w:t>
      </w:r>
      <w:proofErr w:type="gramStart"/>
      <w:r w:rsidRPr="007820C0">
        <w:rPr>
          <w:rFonts w:eastAsia="微软雅黑" w:cs="Times New Roman"/>
        </w:rPr>
        <w:t>authentication-mode</w:t>
      </w:r>
      <w:proofErr w:type="gramEnd"/>
      <w:r w:rsidRPr="007820C0">
        <w:rPr>
          <w:rFonts w:eastAsia="微软雅黑" w:cs="Times New Roman"/>
        </w:rPr>
        <w:t xml:space="preserve"> aaa</w:t>
      </w:r>
    </w:p>
    <w:p w14:paraId="0354F3C6" w14:textId="77777777" w:rsidR="007820C0" w:rsidRPr="007820C0" w:rsidRDefault="007820C0" w:rsidP="007820C0">
      <w:pPr>
        <w:pStyle w:val="aff3"/>
        <w:ind w:leftChars="100" w:left="210"/>
        <w:jc w:val="both"/>
        <w:rPr>
          <w:rFonts w:eastAsia="微软雅黑" w:cs="Times New Roman"/>
        </w:rPr>
      </w:pPr>
      <w:r w:rsidRPr="007820C0">
        <w:rPr>
          <w:rFonts w:eastAsia="微软雅黑" w:cs="Times New Roman"/>
        </w:rPr>
        <w:t xml:space="preserve"> </w:t>
      </w:r>
      <w:proofErr w:type="gramStart"/>
      <w:r w:rsidRPr="007820C0">
        <w:rPr>
          <w:rFonts w:eastAsia="微软雅黑" w:cs="Times New Roman"/>
        </w:rPr>
        <w:t>user</w:t>
      </w:r>
      <w:proofErr w:type="gramEnd"/>
      <w:r w:rsidRPr="007820C0">
        <w:rPr>
          <w:rFonts w:eastAsia="微软雅黑" w:cs="Times New Roman"/>
        </w:rPr>
        <w:t xml:space="preserve"> privilege level 15</w:t>
      </w:r>
    </w:p>
    <w:p w14:paraId="6D18A1AF" w14:textId="77777777" w:rsidR="007820C0" w:rsidRPr="007820C0" w:rsidRDefault="007820C0" w:rsidP="007820C0">
      <w:pPr>
        <w:pStyle w:val="aff3"/>
        <w:ind w:leftChars="100" w:left="210"/>
        <w:jc w:val="both"/>
        <w:rPr>
          <w:rFonts w:eastAsia="微软雅黑" w:cs="Times New Roman"/>
        </w:rPr>
      </w:pPr>
      <w:proofErr w:type="gramStart"/>
      <w:r w:rsidRPr="007820C0">
        <w:rPr>
          <w:rFonts w:eastAsia="微软雅黑" w:cs="Times New Roman"/>
        </w:rPr>
        <w:t>user-interface</w:t>
      </w:r>
      <w:proofErr w:type="gramEnd"/>
      <w:r w:rsidRPr="007820C0">
        <w:rPr>
          <w:rFonts w:eastAsia="微软雅黑" w:cs="Times New Roman"/>
        </w:rPr>
        <w:t xml:space="preserve"> vty 1 4</w:t>
      </w:r>
    </w:p>
    <w:p w14:paraId="64FF9D9A" w14:textId="77777777" w:rsidR="007820C0" w:rsidRPr="007820C0" w:rsidRDefault="007820C0" w:rsidP="007820C0">
      <w:pPr>
        <w:pStyle w:val="aff3"/>
        <w:ind w:leftChars="100" w:left="210"/>
        <w:jc w:val="both"/>
        <w:rPr>
          <w:rFonts w:eastAsia="微软雅黑" w:cs="Times New Roman"/>
        </w:rPr>
      </w:pPr>
      <w:r w:rsidRPr="007820C0">
        <w:rPr>
          <w:rFonts w:eastAsia="微软雅黑" w:cs="Times New Roman"/>
        </w:rPr>
        <w:t>#</w:t>
      </w:r>
    </w:p>
    <w:p w14:paraId="12FB01F2" w14:textId="3D4E046C" w:rsidR="007820C0" w:rsidRPr="00266D68" w:rsidRDefault="007820C0" w:rsidP="007820C0">
      <w:pPr>
        <w:pStyle w:val="aff3"/>
        <w:ind w:leftChars="100" w:left="210"/>
        <w:jc w:val="both"/>
        <w:rPr>
          <w:rFonts w:eastAsia="微软雅黑" w:cs="Times New Roman"/>
        </w:rPr>
      </w:pPr>
      <w:proofErr w:type="gramStart"/>
      <w:r w:rsidRPr="007820C0">
        <w:rPr>
          <w:rFonts w:eastAsia="微软雅黑" w:cs="Times New Roman"/>
        </w:rPr>
        <w:t>return</w:t>
      </w:r>
      <w:proofErr w:type="gramEnd"/>
    </w:p>
    <w:p w14:paraId="54BA25EE"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退出系统，并使用新配置的密码登录系统。需要注意的是，在路由器第一次初始化启动时，也需要配置密码。</w:t>
      </w:r>
    </w:p>
    <w:p w14:paraId="044DF48E" w14:textId="77777777" w:rsidR="00094361" w:rsidRPr="00266D68" w:rsidRDefault="00094361" w:rsidP="00E77D2E">
      <w:pPr>
        <w:pStyle w:val="aff3"/>
        <w:ind w:leftChars="100" w:left="210"/>
        <w:rPr>
          <w:rFonts w:eastAsia="微软雅黑" w:cs="Times New Roman"/>
        </w:rPr>
      </w:pPr>
      <w:r w:rsidRPr="00266D68">
        <w:rPr>
          <w:rFonts w:eastAsia="微软雅黑" w:cs="Times New Roman"/>
        </w:rPr>
        <w:t>[R1-ui-console0</w:t>
      </w:r>
      <w:proofErr w:type="gramStart"/>
      <w:r w:rsidRPr="00266D68">
        <w:rPr>
          <w:rFonts w:eastAsia="微软雅黑" w:cs="Times New Roman"/>
        </w:rPr>
        <w:t>]</w:t>
      </w:r>
      <w:r w:rsidRPr="00266D68">
        <w:rPr>
          <w:rFonts w:eastAsia="微软雅黑" w:cs="Times New Roman"/>
          <w:b/>
        </w:rPr>
        <w:t>return</w:t>
      </w:r>
      <w:proofErr w:type="gramEnd"/>
    </w:p>
    <w:p w14:paraId="3DAB9DF0" w14:textId="77777777" w:rsidR="00094361" w:rsidRPr="00266D68" w:rsidRDefault="00094361" w:rsidP="00E77D2E">
      <w:pPr>
        <w:pStyle w:val="aff3"/>
        <w:ind w:leftChars="100" w:left="210"/>
        <w:rPr>
          <w:rFonts w:eastAsia="微软雅黑" w:cs="Times New Roman"/>
        </w:rPr>
      </w:pPr>
      <w:r w:rsidRPr="00266D68">
        <w:rPr>
          <w:rFonts w:eastAsia="微软雅黑" w:cs="Times New Roman"/>
        </w:rPr>
        <w:t>&lt;R1&gt;</w:t>
      </w:r>
      <w:r w:rsidRPr="00266D68">
        <w:rPr>
          <w:rFonts w:eastAsia="微软雅黑" w:cs="Times New Roman"/>
          <w:b/>
        </w:rPr>
        <w:t>quit</w:t>
      </w:r>
      <w:r w:rsidRPr="00266D68">
        <w:rPr>
          <w:rFonts w:eastAsia="微软雅黑" w:cs="Times New Roman"/>
        </w:rPr>
        <w:t xml:space="preserve"> </w:t>
      </w:r>
    </w:p>
    <w:p w14:paraId="7BD6DC6C" w14:textId="77777777" w:rsidR="00094361" w:rsidRPr="00266D68" w:rsidRDefault="00094361" w:rsidP="00E77D2E">
      <w:pPr>
        <w:pStyle w:val="aff3"/>
        <w:ind w:leftChars="100" w:left="210"/>
        <w:rPr>
          <w:rFonts w:eastAsia="微软雅黑" w:cs="Times New Roman"/>
        </w:rPr>
      </w:pPr>
    </w:p>
    <w:p w14:paraId="7CD30C13" w14:textId="77777777" w:rsidR="00094361" w:rsidRDefault="00094361" w:rsidP="00E77D2E">
      <w:pPr>
        <w:pStyle w:val="aff3"/>
        <w:spacing w:after="156"/>
        <w:ind w:leftChars="100" w:left="210"/>
      </w:pPr>
      <w:r w:rsidRPr="00266D68">
        <w:rPr>
          <w:rFonts w:eastAsia="微软雅黑" w:cs="Times New Roman"/>
        </w:rPr>
        <w:t xml:space="preserve">  </w:t>
      </w:r>
      <w:r w:rsidR="000703B5" w:rsidRPr="00266D68">
        <w:t>Configuration console exit, please press any key to log on</w:t>
      </w:r>
    </w:p>
    <w:p w14:paraId="47832405" w14:textId="77777777" w:rsidR="00AC023A" w:rsidRDefault="00AC023A" w:rsidP="00E77D2E">
      <w:pPr>
        <w:pStyle w:val="aff3"/>
        <w:spacing w:after="156"/>
        <w:ind w:leftChars="100" w:left="210"/>
      </w:pPr>
    </w:p>
    <w:p w14:paraId="0D09BC0C" w14:textId="77777777" w:rsidR="00AC023A" w:rsidRDefault="00AC023A" w:rsidP="00AC023A">
      <w:pPr>
        <w:pStyle w:val="aff3"/>
        <w:spacing w:after="156"/>
        <w:ind w:leftChars="100" w:left="210"/>
      </w:pPr>
      <w:r>
        <w:t>Login authentication</w:t>
      </w:r>
    </w:p>
    <w:p w14:paraId="497FBEDF" w14:textId="77777777" w:rsidR="00AC023A" w:rsidRDefault="00AC023A" w:rsidP="00AC023A">
      <w:pPr>
        <w:pStyle w:val="aff3"/>
        <w:spacing w:after="156"/>
        <w:ind w:leftChars="100" w:left="210"/>
      </w:pPr>
    </w:p>
    <w:p w14:paraId="44CA58CA" w14:textId="77777777" w:rsidR="00AC023A" w:rsidRDefault="00AC023A" w:rsidP="00AC023A">
      <w:pPr>
        <w:pStyle w:val="aff3"/>
        <w:spacing w:after="156"/>
        <w:ind w:leftChars="100" w:left="210"/>
      </w:pPr>
    </w:p>
    <w:p w14:paraId="21BD06D1" w14:textId="77777777" w:rsidR="00AC023A" w:rsidRPr="00266D68" w:rsidRDefault="00AC023A" w:rsidP="00AC023A">
      <w:pPr>
        <w:pStyle w:val="aff3"/>
        <w:spacing w:after="156"/>
        <w:ind w:leftChars="100" w:left="210"/>
      </w:pPr>
      <w:r>
        <w:t>Password:</w:t>
      </w:r>
    </w:p>
    <w:p w14:paraId="6BBB33B3" w14:textId="77777777" w:rsidR="00094361" w:rsidRPr="00266D68" w:rsidRDefault="00094361" w:rsidP="00E77D2E">
      <w:pPr>
        <w:pStyle w:val="aff3"/>
        <w:ind w:leftChars="100" w:left="210"/>
        <w:rPr>
          <w:rFonts w:eastAsia="微软雅黑" w:cs="Times New Roman"/>
        </w:rPr>
      </w:pPr>
      <w:r w:rsidRPr="00266D68">
        <w:rPr>
          <w:rFonts w:eastAsia="微软雅黑" w:cs="Times New Roman"/>
        </w:rPr>
        <w:t>Welcome to Huawei certification lab</w:t>
      </w:r>
    </w:p>
    <w:p w14:paraId="07BB4794" w14:textId="77777777" w:rsidR="00094361" w:rsidRPr="00266D68" w:rsidRDefault="00094361" w:rsidP="00E77D2E">
      <w:pPr>
        <w:pStyle w:val="aff3"/>
        <w:ind w:leftChars="100" w:left="210"/>
        <w:rPr>
          <w:rFonts w:eastAsia="微软雅黑" w:cs="Times New Roman"/>
        </w:rPr>
      </w:pPr>
      <w:r w:rsidRPr="00266D68">
        <w:rPr>
          <w:rFonts w:eastAsia="微软雅黑" w:cs="Times New Roman"/>
        </w:rPr>
        <w:t>&lt;R1&gt;</w:t>
      </w:r>
    </w:p>
    <w:p w14:paraId="36B59B75" w14:textId="77777777" w:rsidR="00CC714A" w:rsidRDefault="00D97C6D">
      <w:pPr>
        <w:pStyle w:val="a"/>
        <w:numPr>
          <w:ilvl w:val="0"/>
          <w:numId w:val="126"/>
        </w:numPr>
      </w:pPr>
      <w:r w:rsidRPr="00D97C6D">
        <w:rPr>
          <w:rFonts w:hint="eastAsia"/>
        </w:rPr>
        <w:lastRenderedPageBreak/>
        <w:t>配置接口</w:t>
      </w:r>
      <w:r w:rsidRPr="00D97C6D">
        <w:t>IP</w:t>
      </w:r>
      <w:r w:rsidRPr="00D97C6D">
        <w:rPr>
          <w:rFonts w:hint="eastAsia"/>
        </w:rPr>
        <w:t>地址和描述信息</w:t>
      </w:r>
    </w:p>
    <w:p w14:paraId="7019B529"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配置</w:t>
      </w:r>
      <w:r w:rsidRPr="00D97C6D">
        <w:rPr>
          <w:kern w:val="0"/>
        </w:rPr>
        <w:t>R1</w:t>
      </w:r>
      <w:r w:rsidRPr="00D97C6D">
        <w:rPr>
          <w:rFonts w:hint="eastAsia"/>
          <w:kern w:val="0"/>
        </w:rPr>
        <w:t>上</w:t>
      </w:r>
      <w:r w:rsidRPr="00D97C6D">
        <w:rPr>
          <w:kern w:val="0"/>
        </w:rPr>
        <w:t>GigabitEthernet 0/0/0</w:t>
      </w:r>
      <w:r w:rsidRPr="00D97C6D">
        <w:rPr>
          <w:rFonts w:hint="eastAsia"/>
          <w:kern w:val="0"/>
        </w:rPr>
        <w:t>接口的</w:t>
      </w:r>
      <w:r w:rsidRPr="00D97C6D">
        <w:rPr>
          <w:kern w:val="0"/>
        </w:rPr>
        <w:t>IP</w:t>
      </w:r>
      <w:r w:rsidRPr="00D97C6D">
        <w:rPr>
          <w:rFonts w:hint="eastAsia"/>
          <w:kern w:val="0"/>
        </w:rPr>
        <w:t>地址。使用点分十进制格式（如</w:t>
      </w:r>
      <w:r w:rsidRPr="00D97C6D">
        <w:rPr>
          <w:kern w:val="0"/>
        </w:rPr>
        <w:t>255.255.255.0</w:t>
      </w:r>
      <w:r w:rsidRPr="00D97C6D">
        <w:rPr>
          <w:rFonts w:hint="eastAsia"/>
          <w:kern w:val="0"/>
        </w:rPr>
        <w:t>）或根据子网掩码前缀长度配置子网掩码。</w:t>
      </w:r>
    </w:p>
    <w:p w14:paraId="2547E80C" w14:textId="77777777" w:rsidR="00394074" w:rsidRPr="00266D68" w:rsidRDefault="00394074" w:rsidP="00E77D2E">
      <w:pPr>
        <w:pStyle w:val="aff3"/>
        <w:ind w:leftChars="100" w:left="210"/>
        <w:rPr>
          <w:rFonts w:eastAsia="微软雅黑" w:cs="Times New Roman"/>
        </w:rPr>
      </w:pPr>
      <w:r w:rsidRPr="00266D68">
        <w:rPr>
          <w:rFonts w:eastAsia="微软雅黑" w:cs="Times New Roman"/>
        </w:rPr>
        <w:t>[R1</w:t>
      </w:r>
      <w:proofErr w:type="gramStart"/>
      <w:r w:rsidRPr="00266D68">
        <w:rPr>
          <w:rFonts w:eastAsia="微软雅黑" w:cs="Times New Roman"/>
        </w:rPr>
        <w:t>]interface</w:t>
      </w:r>
      <w:proofErr w:type="gramEnd"/>
      <w:r w:rsidRPr="00266D68">
        <w:rPr>
          <w:rFonts w:eastAsia="微软雅黑" w:cs="Times New Roman"/>
        </w:rPr>
        <w:t xml:space="preserve"> GigabitEthernet 0/0/0 </w:t>
      </w:r>
    </w:p>
    <w:p w14:paraId="529DDB77" w14:textId="77777777" w:rsidR="00394074" w:rsidRPr="00266D68" w:rsidRDefault="00394074" w:rsidP="00E77D2E">
      <w:pPr>
        <w:pStyle w:val="aff3"/>
        <w:ind w:leftChars="100" w:left="210"/>
        <w:rPr>
          <w:rFonts w:cs="Times New Roman"/>
        </w:rPr>
      </w:pPr>
      <w:r w:rsidRPr="00266D68">
        <w:rPr>
          <w:rFonts w:eastAsia="微软雅黑" w:cs="Times New Roman"/>
        </w:rPr>
        <w:t>[R1-GigabitEthernet0/0/0</w:t>
      </w:r>
      <w:proofErr w:type="gramStart"/>
      <w:r w:rsidRPr="00266D68">
        <w:rPr>
          <w:rFonts w:eastAsia="微软雅黑" w:cs="Times New Roman"/>
        </w:rPr>
        <w:t>]ip</w:t>
      </w:r>
      <w:proofErr w:type="gramEnd"/>
      <w:r w:rsidRPr="00266D68">
        <w:rPr>
          <w:rFonts w:eastAsia="微软雅黑" w:cs="Times New Roman"/>
        </w:rPr>
        <w:t xml:space="preserve"> ad</w:t>
      </w:r>
      <w:r w:rsidR="00432849" w:rsidRPr="00266D68">
        <w:rPr>
          <w:rFonts w:eastAsia="微软雅黑" w:cs="Times New Roman"/>
        </w:rPr>
        <w:t>dress 10.0.1</w:t>
      </w:r>
      <w:r w:rsidR="00432849" w:rsidRPr="00266D68">
        <w:rPr>
          <w:rFonts w:cs="Times New Roman" w:hint="eastAsia"/>
        </w:rPr>
        <w:t>3</w:t>
      </w:r>
      <w:r w:rsidRPr="00266D68">
        <w:rPr>
          <w:rFonts w:eastAsia="微软雅黑" w:cs="Times New Roman"/>
        </w:rPr>
        <w:t xml:space="preserve">.1 24 </w:t>
      </w:r>
    </w:p>
    <w:p w14:paraId="0CF94C89" w14:textId="77777777" w:rsidR="00094361" w:rsidRPr="00266D68" w:rsidRDefault="00394074" w:rsidP="00E77D2E">
      <w:pPr>
        <w:pStyle w:val="aff3"/>
        <w:ind w:leftChars="100" w:left="210"/>
        <w:rPr>
          <w:rFonts w:cs="Times New Roman"/>
        </w:rPr>
      </w:pPr>
      <w:r w:rsidRPr="00266D68">
        <w:rPr>
          <w:rFonts w:eastAsia="微软雅黑" w:cs="Times New Roman"/>
        </w:rPr>
        <w:t>[R1-GigabitEthernet0/0/0</w:t>
      </w:r>
      <w:proofErr w:type="gramStart"/>
      <w:r w:rsidRPr="00266D68">
        <w:rPr>
          <w:rFonts w:eastAsia="微软雅黑" w:cs="Times New Roman"/>
        </w:rPr>
        <w:t>]description</w:t>
      </w:r>
      <w:proofErr w:type="gramEnd"/>
      <w:r w:rsidRPr="00266D68">
        <w:rPr>
          <w:rFonts w:eastAsia="微软雅黑" w:cs="Times New Roman"/>
        </w:rPr>
        <w:t xml:space="preserve"> This interface connects to R</w:t>
      </w:r>
      <w:r w:rsidR="00432849" w:rsidRPr="00266D68">
        <w:rPr>
          <w:rFonts w:cs="Times New Roman" w:hint="eastAsia"/>
        </w:rPr>
        <w:t>3</w:t>
      </w:r>
      <w:r w:rsidRPr="00266D68">
        <w:rPr>
          <w:rFonts w:eastAsia="微软雅黑" w:cs="Times New Roman"/>
        </w:rPr>
        <w:t>-G0/0/0</w:t>
      </w:r>
    </w:p>
    <w:p w14:paraId="52F9D140" w14:textId="77777777" w:rsidR="00394074" w:rsidRPr="00266D68" w:rsidRDefault="00394074" w:rsidP="00E77D2E">
      <w:pPr>
        <w:pStyle w:val="aff3"/>
        <w:ind w:leftChars="100" w:left="210"/>
        <w:rPr>
          <w:rFonts w:cs="Times New Roman"/>
        </w:rPr>
      </w:pPr>
    </w:p>
    <w:p w14:paraId="54DD67E7"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在当前接口视图下，执行</w:t>
      </w:r>
      <w:r w:rsidRPr="00D97C6D">
        <w:rPr>
          <w:b/>
          <w:kern w:val="0"/>
        </w:rPr>
        <w:t>display this</w:t>
      </w:r>
      <w:r w:rsidRPr="00D97C6D">
        <w:rPr>
          <w:rFonts w:hint="eastAsia"/>
          <w:kern w:val="0"/>
        </w:rPr>
        <w:t>命令查看配置结果。</w:t>
      </w:r>
    </w:p>
    <w:p w14:paraId="4CE7F916" w14:textId="77777777" w:rsidR="00394074" w:rsidRPr="00266D68" w:rsidRDefault="00394074" w:rsidP="00E77D2E">
      <w:pPr>
        <w:pStyle w:val="aff3"/>
        <w:ind w:leftChars="100" w:left="210"/>
        <w:rPr>
          <w:rFonts w:eastAsia="微软雅黑" w:cs="Times New Roman"/>
        </w:rPr>
      </w:pPr>
      <w:r w:rsidRPr="00266D68">
        <w:rPr>
          <w:rFonts w:eastAsia="微软雅黑" w:cs="Times New Roman"/>
        </w:rPr>
        <w:t>[R1-GigabitEthernet0/0/0</w:t>
      </w:r>
      <w:proofErr w:type="gramStart"/>
      <w:r w:rsidRPr="00266D68">
        <w:rPr>
          <w:rFonts w:eastAsia="微软雅黑" w:cs="Times New Roman"/>
        </w:rPr>
        <w:t>]display</w:t>
      </w:r>
      <w:proofErr w:type="gramEnd"/>
      <w:r w:rsidRPr="00266D68">
        <w:rPr>
          <w:rFonts w:eastAsia="微软雅黑" w:cs="Times New Roman"/>
        </w:rPr>
        <w:t xml:space="preserve"> this</w:t>
      </w:r>
    </w:p>
    <w:p w14:paraId="7A4B979B" w14:textId="77777777" w:rsidR="00394074" w:rsidRPr="00266D68" w:rsidRDefault="00394074" w:rsidP="00E77D2E">
      <w:pPr>
        <w:pStyle w:val="aff3"/>
        <w:ind w:leftChars="100" w:left="210"/>
        <w:rPr>
          <w:rFonts w:eastAsia="微软雅黑" w:cs="Times New Roman"/>
        </w:rPr>
      </w:pPr>
      <w:r w:rsidRPr="00266D68">
        <w:rPr>
          <w:rFonts w:eastAsia="微软雅黑" w:cs="Times New Roman"/>
        </w:rPr>
        <w:t>[V200R00</w:t>
      </w:r>
      <w:r w:rsidR="00DB25AB">
        <w:rPr>
          <w:rFonts w:eastAsiaTheme="minorEastAsia" w:cs="Times New Roman" w:hint="eastAsia"/>
        </w:rPr>
        <w:t>7</w:t>
      </w:r>
      <w:r w:rsidRPr="00266D68">
        <w:rPr>
          <w:rFonts w:eastAsia="微软雅黑" w:cs="Times New Roman"/>
        </w:rPr>
        <w:t>C00SPC</w:t>
      </w:r>
      <w:r w:rsidR="00DB25AB">
        <w:rPr>
          <w:rFonts w:eastAsiaTheme="minorEastAsia" w:cs="Times New Roman" w:hint="eastAsia"/>
        </w:rPr>
        <w:t>6</w:t>
      </w:r>
      <w:r w:rsidRPr="00266D68">
        <w:rPr>
          <w:rFonts w:eastAsia="微软雅黑" w:cs="Times New Roman"/>
        </w:rPr>
        <w:t>00]</w:t>
      </w:r>
    </w:p>
    <w:p w14:paraId="4104149D" w14:textId="77777777" w:rsidR="00394074" w:rsidRPr="00266D68" w:rsidRDefault="00394074" w:rsidP="00E77D2E">
      <w:pPr>
        <w:pStyle w:val="aff3"/>
        <w:ind w:leftChars="100" w:left="210"/>
        <w:rPr>
          <w:rFonts w:eastAsia="微软雅黑" w:cs="Times New Roman"/>
        </w:rPr>
      </w:pPr>
      <w:r w:rsidRPr="00266D68">
        <w:rPr>
          <w:rFonts w:eastAsia="微软雅黑" w:cs="Times New Roman"/>
        </w:rPr>
        <w:t>#</w:t>
      </w:r>
    </w:p>
    <w:p w14:paraId="549795E3" w14:textId="77777777" w:rsidR="00394074" w:rsidRPr="00266D68" w:rsidRDefault="00394074" w:rsidP="00E77D2E">
      <w:pPr>
        <w:pStyle w:val="aff3"/>
        <w:ind w:leftChars="100" w:left="210"/>
        <w:rPr>
          <w:rFonts w:eastAsia="微软雅黑" w:cs="Times New Roman"/>
        </w:rPr>
      </w:pPr>
      <w:proofErr w:type="gramStart"/>
      <w:r w:rsidRPr="00266D68">
        <w:rPr>
          <w:rFonts w:eastAsia="微软雅黑" w:cs="Times New Roman"/>
        </w:rPr>
        <w:t>interface</w:t>
      </w:r>
      <w:proofErr w:type="gramEnd"/>
      <w:r w:rsidRPr="00266D68">
        <w:rPr>
          <w:rFonts w:eastAsia="微软雅黑" w:cs="Times New Roman"/>
        </w:rPr>
        <w:t xml:space="preserve"> GigabitEthernet0/0/0</w:t>
      </w:r>
    </w:p>
    <w:p w14:paraId="565E10E9" w14:textId="77777777" w:rsidR="00394074" w:rsidRPr="00266D68" w:rsidRDefault="00394074" w:rsidP="00E77D2E">
      <w:pPr>
        <w:pStyle w:val="aff3"/>
        <w:ind w:leftChars="100" w:left="210"/>
        <w:rPr>
          <w:rFonts w:eastAsia="微软雅黑" w:cs="Times New Roman"/>
        </w:rPr>
      </w:pPr>
      <w:r w:rsidRPr="00266D68">
        <w:rPr>
          <w:rFonts w:eastAsia="微软雅黑" w:cs="Times New Roman"/>
        </w:rPr>
        <w:t xml:space="preserve"> </w:t>
      </w:r>
      <w:proofErr w:type="gramStart"/>
      <w:r w:rsidRPr="00266D68">
        <w:rPr>
          <w:rFonts w:eastAsia="微软雅黑" w:cs="Times New Roman"/>
          <w:shd w:val="pct15" w:color="auto" w:fill="FFFFFF"/>
        </w:rPr>
        <w:t>description</w:t>
      </w:r>
      <w:proofErr w:type="gramEnd"/>
      <w:r w:rsidRPr="00266D68">
        <w:rPr>
          <w:rFonts w:eastAsia="微软雅黑" w:cs="Times New Roman"/>
          <w:shd w:val="pct15" w:color="auto" w:fill="FFFFFF"/>
        </w:rPr>
        <w:t xml:space="preserve"> This interface connects to R</w:t>
      </w:r>
      <w:r w:rsidR="00432849" w:rsidRPr="00266D68">
        <w:rPr>
          <w:rFonts w:eastAsia="微软雅黑" w:cs="Times New Roman" w:hint="eastAsia"/>
          <w:shd w:val="pct15" w:color="auto" w:fill="FFFFFF"/>
        </w:rPr>
        <w:t>3</w:t>
      </w:r>
      <w:r w:rsidRPr="00266D68">
        <w:rPr>
          <w:rFonts w:eastAsia="微软雅黑" w:cs="Times New Roman"/>
          <w:shd w:val="pct15" w:color="auto" w:fill="FFFFFF"/>
        </w:rPr>
        <w:t>-G0/0/0</w:t>
      </w:r>
    </w:p>
    <w:p w14:paraId="71BBA69D" w14:textId="77777777" w:rsidR="00394074" w:rsidRPr="00266D68" w:rsidRDefault="00432849" w:rsidP="00E77D2E">
      <w:pPr>
        <w:pStyle w:val="aff3"/>
        <w:ind w:leftChars="100" w:left="210"/>
        <w:rPr>
          <w:rFonts w:eastAsia="微软雅黑" w:cs="Times New Roman"/>
        </w:rPr>
      </w:pPr>
      <w:r w:rsidRPr="00266D68">
        <w:rPr>
          <w:rFonts w:eastAsia="微软雅黑" w:cs="Times New Roman"/>
        </w:rPr>
        <w:t xml:space="preserve"> </w:t>
      </w:r>
      <w:proofErr w:type="gramStart"/>
      <w:r w:rsidRPr="00266D68">
        <w:rPr>
          <w:rFonts w:eastAsia="微软雅黑" w:cs="Times New Roman"/>
          <w:shd w:val="pct15" w:color="auto" w:fill="FFFFFF"/>
        </w:rPr>
        <w:t>ip</w:t>
      </w:r>
      <w:proofErr w:type="gramEnd"/>
      <w:r w:rsidRPr="00266D68">
        <w:rPr>
          <w:rFonts w:eastAsia="微软雅黑" w:cs="Times New Roman"/>
          <w:shd w:val="pct15" w:color="auto" w:fill="FFFFFF"/>
        </w:rPr>
        <w:t xml:space="preserve"> address 10.0.1</w:t>
      </w:r>
      <w:r w:rsidRPr="00266D68">
        <w:rPr>
          <w:rFonts w:eastAsia="微软雅黑" w:cs="Times New Roman" w:hint="eastAsia"/>
          <w:shd w:val="pct15" w:color="auto" w:fill="FFFFFF"/>
        </w:rPr>
        <w:t>3</w:t>
      </w:r>
      <w:r w:rsidR="00394074" w:rsidRPr="00266D68">
        <w:rPr>
          <w:rFonts w:eastAsia="微软雅黑" w:cs="Times New Roman"/>
          <w:shd w:val="pct15" w:color="auto" w:fill="FFFFFF"/>
        </w:rPr>
        <w:t xml:space="preserve">.1 255.255.255.0 </w:t>
      </w:r>
    </w:p>
    <w:p w14:paraId="46F3CB6C" w14:textId="77777777" w:rsidR="00394074" w:rsidRPr="00266D68" w:rsidRDefault="00394074" w:rsidP="00E77D2E">
      <w:pPr>
        <w:pStyle w:val="aff3"/>
        <w:ind w:leftChars="100" w:left="210"/>
        <w:rPr>
          <w:rFonts w:eastAsia="微软雅黑" w:cs="Times New Roman"/>
        </w:rPr>
      </w:pPr>
      <w:r w:rsidRPr="00266D68">
        <w:rPr>
          <w:rFonts w:eastAsia="微软雅黑" w:cs="Times New Roman"/>
        </w:rPr>
        <w:t>#</w:t>
      </w:r>
    </w:p>
    <w:p w14:paraId="11CFC7C7" w14:textId="3875FC9E" w:rsidR="00094361" w:rsidRPr="00266D68" w:rsidRDefault="00805E3C" w:rsidP="00E77D2E">
      <w:pPr>
        <w:pStyle w:val="aff3"/>
        <w:ind w:leftChars="100" w:left="210"/>
        <w:rPr>
          <w:rFonts w:cs="Times New Roman"/>
        </w:rPr>
      </w:pPr>
      <w:proofErr w:type="gramStart"/>
      <w:r>
        <w:rPr>
          <w:rFonts w:eastAsia="微软雅黑" w:cs="Times New Roman"/>
        </w:rPr>
        <w:t>r</w:t>
      </w:r>
      <w:r w:rsidR="00394074" w:rsidRPr="00266D68">
        <w:rPr>
          <w:rFonts w:eastAsia="微软雅黑" w:cs="Times New Roman"/>
        </w:rPr>
        <w:t>eturn</w:t>
      </w:r>
      <w:proofErr w:type="gramEnd"/>
    </w:p>
    <w:p w14:paraId="6B2FD317" w14:textId="77777777" w:rsidR="00394074" w:rsidRPr="00266D68" w:rsidRDefault="00394074" w:rsidP="00E77D2E">
      <w:pPr>
        <w:pStyle w:val="aff3"/>
        <w:ind w:leftChars="100" w:left="210"/>
        <w:rPr>
          <w:rFonts w:cs="Times New Roman"/>
        </w:rPr>
      </w:pPr>
    </w:p>
    <w:p w14:paraId="24C2033B"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执行</w:t>
      </w:r>
      <w:r w:rsidRPr="00D97C6D">
        <w:rPr>
          <w:b/>
          <w:kern w:val="0"/>
        </w:rPr>
        <w:t>display interface</w:t>
      </w:r>
      <w:r w:rsidRPr="00D97C6D">
        <w:rPr>
          <w:rFonts w:hint="eastAsia"/>
          <w:kern w:val="0"/>
        </w:rPr>
        <w:t>命令查看接口信息。</w:t>
      </w:r>
    </w:p>
    <w:p w14:paraId="4202BB3C" w14:textId="77777777" w:rsidR="00394074" w:rsidRPr="00266D68" w:rsidRDefault="00394074" w:rsidP="00E77D2E">
      <w:pPr>
        <w:pStyle w:val="aff3"/>
        <w:ind w:leftChars="100" w:left="210"/>
        <w:rPr>
          <w:rFonts w:eastAsia="微软雅黑" w:cs="Times New Roman"/>
        </w:rPr>
      </w:pPr>
      <w:r w:rsidRPr="00266D68">
        <w:rPr>
          <w:rFonts w:eastAsia="微软雅黑" w:cs="Times New Roman"/>
        </w:rPr>
        <w:t>[R1</w:t>
      </w:r>
      <w:proofErr w:type="gramStart"/>
      <w:r w:rsidRPr="00266D68">
        <w:rPr>
          <w:rFonts w:eastAsia="微软雅黑" w:cs="Times New Roman"/>
        </w:rPr>
        <w:t>]display</w:t>
      </w:r>
      <w:proofErr w:type="gramEnd"/>
      <w:r w:rsidRPr="00266D68">
        <w:rPr>
          <w:rFonts w:eastAsia="微软雅黑" w:cs="Times New Roman"/>
        </w:rPr>
        <w:t xml:space="preserve"> interface GigabitEthernet0/0/0</w:t>
      </w:r>
    </w:p>
    <w:p w14:paraId="7DD5CD9A" w14:textId="77777777" w:rsidR="00394074" w:rsidRPr="00266D68" w:rsidRDefault="00394074" w:rsidP="00E77D2E">
      <w:pPr>
        <w:pStyle w:val="aff3"/>
        <w:ind w:leftChars="100" w:left="210"/>
        <w:rPr>
          <w:rFonts w:eastAsia="微软雅黑" w:cs="Times New Roman"/>
        </w:rPr>
      </w:pPr>
      <w:r w:rsidRPr="00266D68">
        <w:rPr>
          <w:rFonts w:eastAsia="微软雅黑" w:cs="Times New Roman"/>
        </w:rPr>
        <w:t xml:space="preserve">GigabitEthernet0/0/0 current </w:t>
      </w:r>
      <w:proofErr w:type="gramStart"/>
      <w:r w:rsidRPr="00266D68">
        <w:rPr>
          <w:rFonts w:eastAsia="微软雅黑" w:cs="Times New Roman"/>
        </w:rPr>
        <w:t>state :</w:t>
      </w:r>
      <w:proofErr w:type="gramEnd"/>
      <w:r w:rsidRPr="00266D68">
        <w:rPr>
          <w:rFonts w:eastAsia="微软雅黑" w:cs="Times New Roman"/>
        </w:rPr>
        <w:t xml:space="preserve"> </w:t>
      </w:r>
      <w:r w:rsidRPr="00266D68">
        <w:rPr>
          <w:rFonts w:eastAsia="微软雅黑" w:cs="Times New Roman"/>
          <w:shd w:val="pct15" w:color="auto" w:fill="FFFFFF"/>
        </w:rPr>
        <w:t>UP</w:t>
      </w:r>
    </w:p>
    <w:p w14:paraId="0E3D80DD" w14:textId="77777777" w:rsidR="00394074" w:rsidRPr="00266D68" w:rsidRDefault="00394074" w:rsidP="00E77D2E">
      <w:pPr>
        <w:pStyle w:val="aff3"/>
        <w:ind w:leftChars="100" w:left="210"/>
        <w:rPr>
          <w:rFonts w:eastAsia="微软雅黑" w:cs="Times New Roman"/>
        </w:rPr>
      </w:pPr>
      <w:r w:rsidRPr="00266D68">
        <w:rPr>
          <w:rFonts w:eastAsia="微软雅黑" w:cs="Times New Roman"/>
        </w:rPr>
        <w:t xml:space="preserve">Line protocol current </w:t>
      </w:r>
      <w:proofErr w:type="gramStart"/>
      <w:r w:rsidRPr="00266D68">
        <w:rPr>
          <w:rFonts w:eastAsia="微软雅黑" w:cs="Times New Roman"/>
        </w:rPr>
        <w:t>state :</w:t>
      </w:r>
      <w:proofErr w:type="gramEnd"/>
      <w:r w:rsidRPr="00266D68">
        <w:rPr>
          <w:rFonts w:eastAsia="微软雅黑" w:cs="Times New Roman"/>
        </w:rPr>
        <w:t xml:space="preserve"> </w:t>
      </w:r>
      <w:r w:rsidRPr="00266D68">
        <w:rPr>
          <w:rFonts w:eastAsia="微软雅黑" w:cs="Times New Roman"/>
          <w:shd w:val="pct15" w:color="auto" w:fill="FFFFFF"/>
        </w:rPr>
        <w:t>UP</w:t>
      </w:r>
    </w:p>
    <w:p w14:paraId="688551C2" w14:textId="77777777" w:rsidR="00394074" w:rsidRPr="00266D68" w:rsidRDefault="00394074" w:rsidP="00E77D2E">
      <w:pPr>
        <w:pStyle w:val="aff3"/>
        <w:ind w:leftChars="100" w:left="210"/>
        <w:rPr>
          <w:rFonts w:eastAsia="微软雅黑" w:cs="Times New Roman"/>
        </w:rPr>
      </w:pPr>
      <w:r w:rsidRPr="00266D68">
        <w:rPr>
          <w:rFonts w:eastAsia="微软雅黑" w:cs="Times New Roman"/>
        </w:rPr>
        <w:t xml:space="preserve">Last line protocol up </w:t>
      </w:r>
      <w:proofErr w:type="gramStart"/>
      <w:r w:rsidRPr="00266D68">
        <w:rPr>
          <w:rFonts w:eastAsia="微软雅黑" w:cs="Times New Roman"/>
        </w:rPr>
        <w:t>time :</w:t>
      </w:r>
      <w:proofErr w:type="gramEnd"/>
      <w:r w:rsidRPr="00266D68">
        <w:rPr>
          <w:rFonts w:eastAsia="微软雅黑" w:cs="Times New Roman"/>
        </w:rPr>
        <w:t xml:space="preserve"> 201</w:t>
      </w:r>
      <w:r w:rsidR="00DB25AB">
        <w:rPr>
          <w:rFonts w:eastAsiaTheme="minorEastAsia" w:cs="Times New Roman" w:hint="eastAsia"/>
        </w:rPr>
        <w:t>6</w:t>
      </w:r>
      <w:r w:rsidRPr="00266D68">
        <w:rPr>
          <w:rFonts w:eastAsia="微软雅黑" w:cs="Times New Roman"/>
        </w:rPr>
        <w:t>-</w:t>
      </w:r>
      <w:r w:rsidR="00C02554">
        <w:rPr>
          <w:rFonts w:asciiTheme="minorEastAsia" w:eastAsiaTheme="minorEastAsia" w:hAnsiTheme="minorEastAsia" w:cs="Times New Roman" w:hint="eastAsia"/>
        </w:rPr>
        <w:t>0</w:t>
      </w:r>
      <w:r w:rsidR="00DB25AB">
        <w:rPr>
          <w:rFonts w:eastAsiaTheme="minorEastAsia" w:cs="Times New Roman" w:hint="eastAsia"/>
        </w:rPr>
        <w:t>3</w:t>
      </w:r>
      <w:r w:rsidRPr="00266D68">
        <w:rPr>
          <w:rFonts w:eastAsia="微软雅黑" w:cs="Times New Roman"/>
        </w:rPr>
        <w:t>-</w:t>
      </w:r>
      <w:r w:rsidR="00DB25AB">
        <w:rPr>
          <w:rFonts w:eastAsiaTheme="minorEastAsia" w:cs="Times New Roman" w:hint="eastAsia"/>
        </w:rPr>
        <w:t>11</w:t>
      </w:r>
      <w:r w:rsidRPr="00266D68">
        <w:rPr>
          <w:rFonts w:eastAsia="微软雅黑" w:cs="Times New Roman"/>
        </w:rPr>
        <w:t xml:space="preserve"> 04:13:09</w:t>
      </w:r>
    </w:p>
    <w:p w14:paraId="5D9E7783" w14:textId="77777777" w:rsidR="00394074" w:rsidRPr="00266D68" w:rsidRDefault="00394074" w:rsidP="00E77D2E">
      <w:pPr>
        <w:pStyle w:val="aff3"/>
        <w:ind w:leftChars="100" w:left="210"/>
        <w:rPr>
          <w:rFonts w:eastAsia="微软雅黑" w:cs="Times New Roman"/>
          <w:shd w:val="pct15" w:color="auto" w:fill="FFFFFF"/>
        </w:rPr>
      </w:pPr>
      <w:r w:rsidRPr="00266D68">
        <w:rPr>
          <w:rFonts w:eastAsia="微软雅黑" w:cs="Times New Roman"/>
          <w:shd w:val="pct15" w:color="auto" w:fill="FFFFFF"/>
        </w:rPr>
        <w:t>Description</w:t>
      </w:r>
      <w:proofErr w:type="gramStart"/>
      <w:r w:rsidRPr="00266D68">
        <w:rPr>
          <w:rFonts w:eastAsia="微软雅黑" w:cs="Times New Roman"/>
          <w:shd w:val="pct15" w:color="auto" w:fill="FFFFFF"/>
        </w:rPr>
        <w:t>:This</w:t>
      </w:r>
      <w:proofErr w:type="gramEnd"/>
      <w:r w:rsidRPr="00266D68">
        <w:rPr>
          <w:rFonts w:eastAsia="微软雅黑" w:cs="Times New Roman"/>
          <w:shd w:val="pct15" w:color="auto" w:fill="FFFFFF"/>
        </w:rPr>
        <w:t xml:space="preserve"> interface connects to R</w:t>
      </w:r>
      <w:r w:rsidR="00432849" w:rsidRPr="00266D68">
        <w:rPr>
          <w:rFonts w:eastAsia="微软雅黑" w:cs="Times New Roman" w:hint="eastAsia"/>
          <w:shd w:val="pct15" w:color="auto" w:fill="FFFFFF"/>
        </w:rPr>
        <w:t>3</w:t>
      </w:r>
      <w:r w:rsidRPr="00266D68">
        <w:rPr>
          <w:rFonts w:eastAsia="微软雅黑" w:cs="Times New Roman"/>
          <w:shd w:val="pct15" w:color="auto" w:fill="FFFFFF"/>
        </w:rPr>
        <w:t>-G0/0/0</w:t>
      </w:r>
    </w:p>
    <w:p w14:paraId="235BB5FB" w14:textId="77777777" w:rsidR="00394074" w:rsidRPr="00266D68" w:rsidRDefault="00394074" w:rsidP="00E77D2E">
      <w:pPr>
        <w:pStyle w:val="aff3"/>
        <w:ind w:leftChars="100" w:left="210"/>
        <w:rPr>
          <w:rFonts w:eastAsia="微软雅黑" w:cs="Times New Roman"/>
        </w:rPr>
      </w:pPr>
      <w:r w:rsidRPr="00266D68">
        <w:rPr>
          <w:rFonts w:eastAsia="微软雅黑" w:cs="Times New Roman"/>
        </w:rPr>
        <w:t>Route Port</w:t>
      </w:r>
      <w:proofErr w:type="gramStart"/>
      <w:r w:rsidRPr="00266D68">
        <w:rPr>
          <w:rFonts w:eastAsia="微软雅黑" w:cs="Times New Roman"/>
        </w:rPr>
        <w:t>,The</w:t>
      </w:r>
      <w:proofErr w:type="gramEnd"/>
      <w:r w:rsidRPr="00266D68">
        <w:rPr>
          <w:rFonts w:eastAsia="微软雅黑" w:cs="Times New Roman"/>
        </w:rPr>
        <w:t xml:space="preserve"> Maximum Transmit Unit is 1500</w:t>
      </w:r>
    </w:p>
    <w:p w14:paraId="10612C69" w14:textId="77777777" w:rsidR="00394074" w:rsidRPr="00266D68" w:rsidRDefault="00394074" w:rsidP="00E77D2E">
      <w:pPr>
        <w:pStyle w:val="aff3"/>
        <w:ind w:leftChars="100" w:left="210"/>
        <w:rPr>
          <w:rFonts w:eastAsia="微软雅黑" w:cs="Times New Roman"/>
          <w:shd w:val="pct15" w:color="auto" w:fill="FFFFFF"/>
        </w:rPr>
      </w:pPr>
      <w:r w:rsidRPr="00266D68">
        <w:rPr>
          <w:rFonts w:eastAsia="微软雅黑" w:cs="Times New Roman"/>
          <w:shd w:val="pct15" w:color="auto" w:fill="FFFFFF"/>
        </w:rPr>
        <w:t>Internet Address is 10.0.1</w:t>
      </w:r>
      <w:r w:rsidR="00432849" w:rsidRPr="00266D68">
        <w:rPr>
          <w:rFonts w:eastAsia="微软雅黑" w:cs="Times New Roman" w:hint="eastAsia"/>
          <w:shd w:val="pct15" w:color="auto" w:fill="FFFFFF"/>
        </w:rPr>
        <w:t>3</w:t>
      </w:r>
      <w:r w:rsidRPr="00266D68">
        <w:rPr>
          <w:rFonts w:eastAsia="微软雅黑" w:cs="Times New Roman"/>
          <w:shd w:val="pct15" w:color="auto" w:fill="FFFFFF"/>
        </w:rPr>
        <w:t>.1/24</w:t>
      </w:r>
    </w:p>
    <w:p w14:paraId="7AF183E5" w14:textId="77777777" w:rsidR="00394074" w:rsidRPr="00266D68" w:rsidRDefault="00394074" w:rsidP="00E77D2E">
      <w:pPr>
        <w:pStyle w:val="aff3"/>
        <w:ind w:leftChars="100" w:left="210"/>
        <w:rPr>
          <w:rFonts w:eastAsia="微软雅黑" w:cs="Times New Roman"/>
        </w:rPr>
      </w:pPr>
      <w:r w:rsidRPr="00266D68">
        <w:rPr>
          <w:rFonts w:eastAsia="微软雅黑" w:cs="Times New Roman"/>
        </w:rPr>
        <w:t>IP Sending Frames' Format is PKTFMT_ETHNT_2, Hardware address is 5489-9876-830b</w:t>
      </w:r>
    </w:p>
    <w:p w14:paraId="1E5DDA89" w14:textId="77777777" w:rsidR="00394074" w:rsidRPr="00266D68" w:rsidRDefault="00394074" w:rsidP="00E77D2E">
      <w:pPr>
        <w:pStyle w:val="aff3"/>
        <w:ind w:leftChars="100" w:left="210"/>
        <w:rPr>
          <w:rFonts w:eastAsia="微软雅黑" w:cs="Times New Roman"/>
        </w:rPr>
      </w:pPr>
      <w:r w:rsidRPr="00266D68">
        <w:rPr>
          <w:rFonts w:eastAsia="微软雅黑" w:cs="Times New Roman"/>
        </w:rPr>
        <w:t>Last physical up time</w:t>
      </w:r>
      <w:r w:rsidR="00B92736" w:rsidRPr="00266D68">
        <w:rPr>
          <w:rFonts w:eastAsia="微软雅黑" w:cs="Times New Roman"/>
        </w:rPr>
        <w:tab/>
      </w:r>
      <w:r w:rsidRPr="00266D68">
        <w:rPr>
          <w:rFonts w:eastAsia="微软雅黑" w:cs="Times New Roman"/>
        </w:rPr>
        <w:t>:</w:t>
      </w:r>
      <w:r w:rsidR="00B92736" w:rsidRPr="00266D68">
        <w:rPr>
          <w:rFonts w:eastAsia="微软雅黑" w:cs="Times New Roman"/>
        </w:rPr>
        <w:tab/>
      </w:r>
      <w:r w:rsidRPr="00266D68">
        <w:rPr>
          <w:rFonts w:eastAsia="微软雅黑" w:cs="Times New Roman"/>
        </w:rPr>
        <w:t>201</w:t>
      </w:r>
      <w:r w:rsidR="00DB25AB">
        <w:rPr>
          <w:rFonts w:eastAsiaTheme="minorEastAsia" w:cs="Times New Roman" w:hint="eastAsia"/>
        </w:rPr>
        <w:t>6</w:t>
      </w:r>
      <w:r w:rsidRPr="00266D68">
        <w:rPr>
          <w:rFonts w:eastAsia="微软雅黑" w:cs="Times New Roman"/>
        </w:rPr>
        <w:t>-</w:t>
      </w:r>
      <w:r w:rsidR="00C02554">
        <w:rPr>
          <w:rFonts w:asciiTheme="minorEastAsia" w:eastAsiaTheme="minorEastAsia" w:hAnsiTheme="minorEastAsia" w:cs="Times New Roman" w:hint="eastAsia"/>
        </w:rPr>
        <w:t>0</w:t>
      </w:r>
      <w:r w:rsidR="00DB25AB">
        <w:rPr>
          <w:rFonts w:eastAsiaTheme="minorEastAsia" w:cs="Times New Roman" w:hint="eastAsia"/>
        </w:rPr>
        <w:t>3</w:t>
      </w:r>
      <w:r w:rsidRPr="00266D68">
        <w:rPr>
          <w:rFonts w:eastAsia="微软雅黑" w:cs="Times New Roman"/>
        </w:rPr>
        <w:t>-</w:t>
      </w:r>
      <w:r w:rsidR="00DB25AB">
        <w:rPr>
          <w:rFonts w:eastAsiaTheme="minorEastAsia" w:cs="Times New Roman" w:hint="eastAsia"/>
        </w:rPr>
        <w:t>10</w:t>
      </w:r>
      <w:r w:rsidRPr="00266D68">
        <w:rPr>
          <w:rFonts w:eastAsia="微软雅黑" w:cs="Times New Roman"/>
        </w:rPr>
        <w:t xml:space="preserve"> 03:24:01</w:t>
      </w:r>
    </w:p>
    <w:p w14:paraId="11957471" w14:textId="77777777" w:rsidR="00394074" w:rsidRPr="00266D68" w:rsidRDefault="00394074" w:rsidP="00E77D2E">
      <w:pPr>
        <w:pStyle w:val="aff3"/>
        <w:ind w:leftChars="100" w:left="210"/>
        <w:rPr>
          <w:rFonts w:eastAsia="微软雅黑" w:cs="Times New Roman"/>
        </w:rPr>
      </w:pPr>
      <w:r w:rsidRPr="00266D68">
        <w:rPr>
          <w:rFonts w:eastAsia="微软雅黑" w:cs="Times New Roman"/>
        </w:rPr>
        <w:t>Last physical down time</w:t>
      </w:r>
      <w:r w:rsidR="00B92736" w:rsidRPr="00266D68">
        <w:rPr>
          <w:rFonts w:eastAsia="微软雅黑" w:cs="Times New Roman"/>
        </w:rPr>
        <w:tab/>
        <w:t>:</w:t>
      </w:r>
      <w:r w:rsidR="00B92736" w:rsidRPr="00266D68">
        <w:rPr>
          <w:rFonts w:eastAsia="微软雅黑" w:cs="Times New Roman"/>
        </w:rPr>
        <w:tab/>
      </w:r>
      <w:r w:rsidRPr="00266D68">
        <w:rPr>
          <w:rFonts w:eastAsia="微软雅黑" w:cs="Times New Roman"/>
        </w:rPr>
        <w:t>201</w:t>
      </w:r>
      <w:r w:rsidR="00DB25AB">
        <w:rPr>
          <w:rFonts w:eastAsiaTheme="minorEastAsia" w:cs="Times New Roman" w:hint="eastAsia"/>
        </w:rPr>
        <w:t>6</w:t>
      </w:r>
      <w:r w:rsidRPr="00266D68">
        <w:rPr>
          <w:rFonts w:eastAsia="微软雅黑" w:cs="Times New Roman"/>
        </w:rPr>
        <w:t>-</w:t>
      </w:r>
      <w:r w:rsidR="00C02554">
        <w:rPr>
          <w:rFonts w:asciiTheme="minorEastAsia" w:eastAsiaTheme="minorEastAsia" w:hAnsiTheme="minorEastAsia" w:cs="Times New Roman" w:hint="eastAsia"/>
        </w:rPr>
        <w:t>0</w:t>
      </w:r>
      <w:r w:rsidR="00DB25AB">
        <w:rPr>
          <w:rFonts w:eastAsiaTheme="minorEastAsia" w:cs="Times New Roman" w:hint="eastAsia"/>
        </w:rPr>
        <w:t>3</w:t>
      </w:r>
      <w:r w:rsidRPr="00266D68">
        <w:rPr>
          <w:rFonts w:eastAsia="微软雅黑" w:cs="Times New Roman"/>
        </w:rPr>
        <w:t>-</w:t>
      </w:r>
      <w:r w:rsidR="00DB25AB">
        <w:rPr>
          <w:rFonts w:eastAsiaTheme="minorEastAsia" w:cs="Times New Roman" w:hint="eastAsia"/>
        </w:rPr>
        <w:t>10</w:t>
      </w:r>
      <w:r w:rsidRPr="00266D68">
        <w:rPr>
          <w:rFonts w:eastAsia="微软雅黑" w:cs="Times New Roman"/>
        </w:rPr>
        <w:t xml:space="preserve"> 03:25:29</w:t>
      </w:r>
    </w:p>
    <w:p w14:paraId="2DA0CF25" w14:textId="77777777" w:rsidR="00394074" w:rsidRPr="00266D68" w:rsidRDefault="00394074" w:rsidP="00E77D2E">
      <w:pPr>
        <w:pStyle w:val="aff3"/>
        <w:ind w:leftChars="100" w:left="210"/>
        <w:rPr>
          <w:rFonts w:eastAsia="微软雅黑" w:cs="Times New Roman"/>
        </w:rPr>
      </w:pPr>
      <w:r w:rsidRPr="00266D68">
        <w:rPr>
          <w:rFonts w:eastAsia="微软雅黑" w:cs="Times New Roman"/>
        </w:rPr>
        <w:t>Current system time: 201</w:t>
      </w:r>
      <w:r w:rsidR="00DB25AB">
        <w:rPr>
          <w:rFonts w:eastAsiaTheme="minorEastAsia" w:cs="Times New Roman" w:hint="eastAsia"/>
        </w:rPr>
        <w:t>6</w:t>
      </w:r>
      <w:r w:rsidRPr="00266D68">
        <w:rPr>
          <w:rFonts w:eastAsia="微软雅黑" w:cs="Times New Roman"/>
        </w:rPr>
        <w:t>-</w:t>
      </w:r>
      <w:r w:rsidR="00C02554">
        <w:rPr>
          <w:rFonts w:asciiTheme="minorEastAsia" w:eastAsiaTheme="minorEastAsia" w:hAnsiTheme="minorEastAsia" w:cs="Times New Roman" w:hint="eastAsia"/>
        </w:rPr>
        <w:t>0</w:t>
      </w:r>
      <w:r w:rsidR="00DB25AB">
        <w:rPr>
          <w:rFonts w:eastAsiaTheme="minorEastAsia" w:cs="Times New Roman" w:hint="eastAsia"/>
        </w:rPr>
        <w:t>3</w:t>
      </w:r>
      <w:r w:rsidRPr="00266D68">
        <w:rPr>
          <w:rFonts w:eastAsia="微软雅黑" w:cs="Times New Roman"/>
        </w:rPr>
        <w:t>-</w:t>
      </w:r>
      <w:r w:rsidR="00DB25AB">
        <w:rPr>
          <w:rFonts w:eastAsiaTheme="minorEastAsia" w:cs="Times New Roman" w:hint="eastAsia"/>
        </w:rPr>
        <w:t>11</w:t>
      </w:r>
      <w:r w:rsidRPr="00266D68">
        <w:rPr>
          <w:rFonts w:eastAsia="微软雅黑" w:cs="Times New Roman"/>
        </w:rPr>
        <w:t xml:space="preserve"> 04:15:30</w:t>
      </w:r>
    </w:p>
    <w:p w14:paraId="0D378BD9" w14:textId="77777777" w:rsidR="00394074" w:rsidRPr="00266D68" w:rsidRDefault="00394074" w:rsidP="00E77D2E">
      <w:pPr>
        <w:pStyle w:val="aff3"/>
        <w:ind w:leftChars="100" w:left="210"/>
        <w:rPr>
          <w:rFonts w:eastAsia="微软雅黑" w:cs="Times New Roman"/>
        </w:rPr>
      </w:pPr>
      <w:r w:rsidRPr="00266D68">
        <w:rPr>
          <w:rFonts w:eastAsia="微软雅黑" w:cs="Times New Roman"/>
        </w:rPr>
        <w:t>Port Mode: FORCE COPPER</w:t>
      </w:r>
    </w:p>
    <w:p w14:paraId="26FCA94C" w14:textId="77777777" w:rsidR="00394074" w:rsidRPr="00266D68" w:rsidRDefault="00394074" w:rsidP="00E77D2E">
      <w:pPr>
        <w:pStyle w:val="aff3"/>
        <w:ind w:leftChars="100" w:left="210"/>
        <w:rPr>
          <w:rFonts w:eastAsia="微软雅黑" w:cs="Times New Roman"/>
        </w:rPr>
      </w:pPr>
      <w:proofErr w:type="gramStart"/>
      <w:r w:rsidRPr="00266D68">
        <w:rPr>
          <w:rFonts w:eastAsia="微软雅黑" w:cs="Times New Roman"/>
        </w:rPr>
        <w:t>Speed :</w:t>
      </w:r>
      <w:proofErr w:type="gramEnd"/>
      <w:r w:rsidRPr="00266D68">
        <w:rPr>
          <w:rFonts w:eastAsia="微软雅黑" w:cs="Times New Roman"/>
        </w:rPr>
        <w:t xml:space="preserve">  100,  Loopback: NONE</w:t>
      </w:r>
    </w:p>
    <w:p w14:paraId="45F79B8E" w14:textId="77777777" w:rsidR="00394074" w:rsidRPr="00266D68" w:rsidRDefault="00394074" w:rsidP="00E77D2E">
      <w:pPr>
        <w:pStyle w:val="aff3"/>
        <w:ind w:leftChars="100" w:left="210"/>
        <w:rPr>
          <w:rFonts w:eastAsia="微软雅黑" w:cs="Times New Roman"/>
        </w:rPr>
      </w:pPr>
      <w:r w:rsidRPr="00266D68">
        <w:rPr>
          <w:rFonts w:eastAsia="微软雅黑" w:cs="Times New Roman"/>
        </w:rPr>
        <w:t>Duplex: FULL</w:t>
      </w:r>
      <w:proofErr w:type="gramStart"/>
      <w:r w:rsidRPr="00266D68">
        <w:rPr>
          <w:rFonts w:eastAsia="微软雅黑" w:cs="Times New Roman"/>
        </w:rPr>
        <w:t>,  Negotiation</w:t>
      </w:r>
      <w:proofErr w:type="gramEnd"/>
      <w:r w:rsidRPr="00266D68">
        <w:rPr>
          <w:rFonts w:eastAsia="微软雅黑" w:cs="Times New Roman"/>
        </w:rPr>
        <w:t>: ENABLE</w:t>
      </w:r>
    </w:p>
    <w:p w14:paraId="47177359" w14:textId="7DFD091F" w:rsidR="00394074" w:rsidRPr="00805E3C" w:rsidRDefault="00805E3C" w:rsidP="00805E3C">
      <w:pPr>
        <w:pStyle w:val="aff3"/>
        <w:ind w:leftChars="100" w:left="210"/>
        <w:rPr>
          <w:rFonts w:eastAsia="微软雅黑" w:cs="Times New Roman"/>
        </w:rPr>
      </w:pPr>
      <w:r w:rsidRPr="00805E3C">
        <w:rPr>
          <w:rFonts w:eastAsia="微软雅黑" w:cs="Times New Roman"/>
        </w:rPr>
        <w:t>Mdi   : AUTO</w:t>
      </w:r>
      <w:proofErr w:type="gramStart"/>
      <w:r w:rsidRPr="00805E3C">
        <w:rPr>
          <w:rFonts w:eastAsia="微软雅黑" w:cs="Times New Roman"/>
        </w:rPr>
        <w:t>,  Clock</w:t>
      </w:r>
      <w:proofErr w:type="gramEnd"/>
      <w:r w:rsidRPr="00805E3C">
        <w:rPr>
          <w:rFonts w:eastAsia="微软雅黑" w:cs="Times New Roman"/>
        </w:rPr>
        <w:t xml:space="preserve">   : -</w:t>
      </w:r>
    </w:p>
    <w:p w14:paraId="69B0F239" w14:textId="77777777" w:rsidR="00394074" w:rsidRPr="00266D68" w:rsidRDefault="00394074" w:rsidP="00E77D2E">
      <w:pPr>
        <w:pStyle w:val="aff3"/>
        <w:ind w:leftChars="100" w:left="210"/>
        <w:rPr>
          <w:rFonts w:eastAsia="微软雅黑" w:cs="Times New Roman"/>
        </w:rPr>
      </w:pPr>
      <w:r w:rsidRPr="00266D68">
        <w:rPr>
          <w:rFonts w:eastAsia="微软雅黑" w:cs="Times New Roman"/>
        </w:rPr>
        <w:t>Last 300 seconds input rate 2296 bits/sec, 1 packets/sec</w:t>
      </w:r>
    </w:p>
    <w:p w14:paraId="44496D31" w14:textId="77777777" w:rsidR="00394074" w:rsidRPr="00266D68" w:rsidRDefault="00394074" w:rsidP="00E77D2E">
      <w:pPr>
        <w:pStyle w:val="aff3"/>
        <w:ind w:leftChars="100" w:left="210"/>
        <w:rPr>
          <w:rFonts w:eastAsia="微软雅黑" w:cs="Times New Roman"/>
        </w:rPr>
      </w:pPr>
      <w:r w:rsidRPr="00266D68">
        <w:rPr>
          <w:rFonts w:eastAsia="微软雅黑" w:cs="Times New Roman"/>
        </w:rPr>
        <w:lastRenderedPageBreak/>
        <w:t>Last 300 seconds output rate 88 bits/sec, 0 packets/sec</w:t>
      </w:r>
    </w:p>
    <w:p w14:paraId="4FEECDA3" w14:textId="77777777" w:rsidR="00394074" w:rsidRPr="00266D68" w:rsidRDefault="00394074" w:rsidP="00E77D2E">
      <w:pPr>
        <w:pStyle w:val="aff3"/>
        <w:ind w:leftChars="100" w:left="210"/>
        <w:rPr>
          <w:rFonts w:eastAsia="微软雅黑" w:cs="Times New Roman"/>
        </w:rPr>
      </w:pPr>
      <w:r w:rsidRPr="00266D68">
        <w:rPr>
          <w:rFonts w:eastAsia="微软雅黑" w:cs="Times New Roman"/>
        </w:rPr>
        <w:t>Input peak rate 7392 bits/sec</w:t>
      </w:r>
      <w:proofErr w:type="gramStart"/>
      <w:r w:rsidRPr="00266D68">
        <w:rPr>
          <w:rFonts w:eastAsia="微软雅黑" w:cs="Times New Roman"/>
        </w:rPr>
        <w:t>,Record</w:t>
      </w:r>
      <w:proofErr w:type="gramEnd"/>
      <w:r w:rsidRPr="00266D68">
        <w:rPr>
          <w:rFonts w:eastAsia="微软雅黑" w:cs="Times New Roman"/>
        </w:rPr>
        <w:t xml:space="preserve"> time: 201</w:t>
      </w:r>
      <w:r w:rsidR="00DB25AB">
        <w:rPr>
          <w:rFonts w:eastAsiaTheme="minorEastAsia" w:cs="Times New Roman" w:hint="eastAsia"/>
        </w:rPr>
        <w:t>6</w:t>
      </w:r>
      <w:r w:rsidRPr="00266D68">
        <w:rPr>
          <w:rFonts w:eastAsia="微软雅黑" w:cs="Times New Roman"/>
        </w:rPr>
        <w:t>-</w:t>
      </w:r>
      <w:r w:rsidR="0004458E">
        <w:rPr>
          <w:rFonts w:asciiTheme="minorEastAsia" w:eastAsiaTheme="minorEastAsia" w:hAnsiTheme="minorEastAsia" w:cs="Times New Roman" w:hint="eastAsia"/>
        </w:rPr>
        <w:t>0</w:t>
      </w:r>
      <w:r w:rsidR="00DB25AB">
        <w:rPr>
          <w:rFonts w:eastAsiaTheme="minorEastAsia" w:cs="Times New Roman" w:hint="eastAsia"/>
        </w:rPr>
        <w:t>3</w:t>
      </w:r>
      <w:r w:rsidRPr="00266D68">
        <w:rPr>
          <w:rFonts w:eastAsia="微软雅黑" w:cs="Times New Roman"/>
        </w:rPr>
        <w:t>-</w:t>
      </w:r>
      <w:r w:rsidR="00DB25AB">
        <w:rPr>
          <w:rFonts w:eastAsiaTheme="minorEastAsia" w:cs="Times New Roman" w:hint="eastAsia"/>
        </w:rPr>
        <w:t>10</w:t>
      </w:r>
      <w:r w:rsidRPr="00266D68">
        <w:rPr>
          <w:rFonts w:eastAsia="微软雅黑" w:cs="Times New Roman"/>
        </w:rPr>
        <w:t xml:space="preserve"> 04:08:41</w:t>
      </w:r>
    </w:p>
    <w:p w14:paraId="1753C214" w14:textId="77777777" w:rsidR="00394074" w:rsidRPr="007050E7" w:rsidRDefault="00394074" w:rsidP="00E77D2E">
      <w:pPr>
        <w:pStyle w:val="aff3"/>
        <w:ind w:leftChars="100" w:left="210"/>
        <w:rPr>
          <w:rFonts w:eastAsiaTheme="minorEastAsia" w:cs="Times New Roman"/>
        </w:rPr>
      </w:pPr>
      <w:r w:rsidRPr="00266D68">
        <w:rPr>
          <w:rFonts w:eastAsia="微软雅黑" w:cs="Times New Roman"/>
        </w:rPr>
        <w:t>Output peak rate 1120 bits/sec</w:t>
      </w:r>
      <w:proofErr w:type="gramStart"/>
      <w:r w:rsidRPr="00266D68">
        <w:rPr>
          <w:rFonts w:eastAsia="微软雅黑" w:cs="Times New Roman"/>
        </w:rPr>
        <w:t>,Record</w:t>
      </w:r>
      <w:proofErr w:type="gramEnd"/>
      <w:r w:rsidRPr="00266D68">
        <w:rPr>
          <w:rFonts w:eastAsia="微软雅黑" w:cs="Times New Roman"/>
        </w:rPr>
        <w:t xml:space="preserve"> time: 201</w:t>
      </w:r>
      <w:r w:rsidR="00DB25AB">
        <w:rPr>
          <w:rFonts w:eastAsiaTheme="minorEastAsia" w:cs="Times New Roman" w:hint="eastAsia"/>
        </w:rPr>
        <w:t>6</w:t>
      </w:r>
      <w:r w:rsidRPr="00266D68">
        <w:rPr>
          <w:rFonts w:eastAsia="微软雅黑" w:cs="Times New Roman"/>
        </w:rPr>
        <w:t>-</w:t>
      </w:r>
      <w:r w:rsidR="0004458E">
        <w:rPr>
          <w:rFonts w:asciiTheme="minorEastAsia" w:eastAsiaTheme="minorEastAsia" w:hAnsiTheme="minorEastAsia" w:cs="Times New Roman" w:hint="eastAsia"/>
        </w:rPr>
        <w:t>0</w:t>
      </w:r>
      <w:r w:rsidR="00DB25AB">
        <w:rPr>
          <w:rFonts w:eastAsiaTheme="minorEastAsia" w:cs="Times New Roman" w:hint="eastAsia"/>
        </w:rPr>
        <w:t>3</w:t>
      </w:r>
      <w:r w:rsidRPr="00266D68">
        <w:rPr>
          <w:rFonts w:eastAsia="微软雅黑" w:cs="Times New Roman"/>
        </w:rPr>
        <w:t>-</w:t>
      </w:r>
      <w:r w:rsidR="00DB25AB">
        <w:rPr>
          <w:rFonts w:eastAsiaTheme="minorEastAsia" w:cs="Times New Roman" w:hint="eastAsia"/>
        </w:rPr>
        <w:t>10</w:t>
      </w:r>
      <w:r w:rsidRPr="00266D68">
        <w:rPr>
          <w:rFonts w:eastAsia="微软雅黑" w:cs="Times New Roman"/>
        </w:rPr>
        <w:t xml:space="preserve"> 03:27:56</w:t>
      </w:r>
      <w:r w:rsidR="00DB25AB">
        <w:rPr>
          <w:rFonts w:eastAsiaTheme="minorEastAsia" w:cs="Times New Roman" w:hint="eastAsia"/>
        </w:rPr>
        <w:tab/>
      </w:r>
    </w:p>
    <w:p w14:paraId="03494745" w14:textId="77777777" w:rsidR="00394074" w:rsidRPr="00266D68" w:rsidRDefault="00394074" w:rsidP="00E77D2E">
      <w:pPr>
        <w:pStyle w:val="aff3"/>
        <w:ind w:leftChars="100" w:left="210"/>
        <w:rPr>
          <w:rFonts w:eastAsia="微软雅黑" w:cs="Times New Roman"/>
        </w:rPr>
      </w:pPr>
      <w:r w:rsidRPr="00266D68">
        <w:rPr>
          <w:rFonts w:eastAsia="微软雅黑" w:cs="Times New Roman"/>
        </w:rPr>
        <w:t>Input:  3192 packets, 895019 bytes</w:t>
      </w:r>
    </w:p>
    <w:p w14:paraId="2D3FD8EA" w14:textId="77777777" w:rsidR="00394074" w:rsidRPr="00266D68" w:rsidRDefault="00394074" w:rsidP="00E77D2E">
      <w:pPr>
        <w:pStyle w:val="aff3"/>
        <w:ind w:leftChars="100" w:left="210"/>
        <w:rPr>
          <w:rFonts w:eastAsia="微软雅黑" w:cs="Times New Roman"/>
        </w:rPr>
      </w:pPr>
      <w:r w:rsidRPr="00266D68">
        <w:rPr>
          <w:rFonts w:eastAsia="微软雅黑" w:cs="Times New Roman"/>
        </w:rPr>
        <w:t xml:space="preserve">  Unicast:</w:t>
      </w:r>
      <w:r w:rsidR="00B92736" w:rsidRPr="00266D68">
        <w:rPr>
          <w:rFonts w:eastAsia="微软雅黑" w:cs="Times New Roman"/>
        </w:rPr>
        <w:tab/>
      </w:r>
      <w:r w:rsidR="00B92736" w:rsidRPr="00266D68">
        <w:rPr>
          <w:rFonts w:eastAsia="微软雅黑" w:cs="Times New Roman"/>
        </w:rPr>
        <w:tab/>
      </w:r>
      <w:r w:rsidR="00B92736" w:rsidRPr="00266D68">
        <w:rPr>
          <w:rFonts w:eastAsia="微软雅黑" w:cs="Times New Roman"/>
        </w:rPr>
        <w:tab/>
      </w:r>
      <w:r w:rsidR="00B92736" w:rsidRPr="00266D68">
        <w:rPr>
          <w:rFonts w:eastAsia="微软雅黑" w:cs="Times New Roman"/>
        </w:rPr>
        <w:tab/>
      </w:r>
      <w:r w:rsidR="00394C6F" w:rsidRPr="00266D68">
        <w:rPr>
          <w:rFonts w:eastAsia="微软雅黑" w:cs="Times New Roman"/>
        </w:rPr>
        <w:t>0,</w:t>
      </w:r>
      <w:r w:rsidR="00394C6F" w:rsidRPr="00266D68">
        <w:rPr>
          <w:rFonts w:eastAsia="微软雅黑" w:cs="Times New Roman"/>
        </w:rPr>
        <w:tab/>
      </w:r>
      <w:r w:rsidR="00394C6F" w:rsidRPr="00266D68">
        <w:rPr>
          <w:rFonts w:eastAsia="微软雅黑" w:cs="Times New Roman"/>
        </w:rPr>
        <w:tab/>
      </w:r>
      <w:r w:rsidRPr="00266D68">
        <w:rPr>
          <w:rFonts w:eastAsia="微软雅黑" w:cs="Times New Roman"/>
        </w:rPr>
        <w:t>Multicast:</w:t>
      </w:r>
      <w:r w:rsidR="00B92736" w:rsidRPr="00266D68">
        <w:rPr>
          <w:rFonts w:eastAsia="微软雅黑" w:cs="Times New Roman"/>
        </w:rPr>
        <w:tab/>
      </w:r>
      <w:r w:rsidR="00B92736" w:rsidRPr="00266D68">
        <w:rPr>
          <w:rFonts w:eastAsia="微软雅黑" w:cs="Times New Roman"/>
        </w:rPr>
        <w:tab/>
      </w:r>
      <w:r w:rsidR="00B92736" w:rsidRPr="00266D68">
        <w:rPr>
          <w:rFonts w:eastAsia="微软雅黑" w:cs="Times New Roman"/>
        </w:rPr>
        <w:tab/>
      </w:r>
      <w:r w:rsidR="00B92736" w:rsidRPr="00266D68">
        <w:rPr>
          <w:rFonts w:eastAsia="微软雅黑" w:cs="Times New Roman"/>
        </w:rPr>
        <w:tab/>
      </w:r>
      <w:r w:rsidRPr="00266D68">
        <w:rPr>
          <w:rFonts w:eastAsia="微软雅黑" w:cs="Times New Roman"/>
        </w:rPr>
        <w:t>1592</w:t>
      </w:r>
    </w:p>
    <w:p w14:paraId="0571615B" w14:textId="77777777" w:rsidR="00394074" w:rsidRPr="00266D68" w:rsidRDefault="00394074" w:rsidP="00E77D2E">
      <w:pPr>
        <w:pStyle w:val="aff3"/>
        <w:ind w:leftChars="100" w:left="210"/>
        <w:rPr>
          <w:rFonts w:eastAsia="微软雅黑" w:cs="Times New Roman"/>
        </w:rPr>
      </w:pPr>
      <w:r w:rsidRPr="00266D68">
        <w:rPr>
          <w:rFonts w:eastAsia="微软雅黑" w:cs="Times New Roman"/>
        </w:rPr>
        <w:t xml:space="preserve">  Broadcast:</w:t>
      </w:r>
      <w:r w:rsidR="00B92736" w:rsidRPr="00266D68">
        <w:rPr>
          <w:rFonts w:eastAsia="微软雅黑" w:cs="Times New Roman"/>
        </w:rPr>
        <w:tab/>
      </w:r>
      <w:r w:rsidR="00B92736" w:rsidRPr="00266D68">
        <w:rPr>
          <w:rFonts w:eastAsia="微软雅黑" w:cs="Times New Roman"/>
        </w:rPr>
        <w:tab/>
      </w:r>
      <w:r w:rsidR="00B92736" w:rsidRPr="00266D68">
        <w:rPr>
          <w:rFonts w:eastAsia="微软雅黑" w:cs="Times New Roman"/>
        </w:rPr>
        <w:tab/>
      </w:r>
      <w:r w:rsidR="00394C6F" w:rsidRPr="00266D68">
        <w:rPr>
          <w:rFonts w:eastAsia="微软雅黑" w:cs="Times New Roman"/>
        </w:rPr>
        <w:t>1600,</w:t>
      </w:r>
      <w:r w:rsidR="00394C6F" w:rsidRPr="00266D68">
        <w:rPr>
          <w:rFonts w:eastAsia="微软雅黑" w:cs="Times New Roman"/>
        </w:rPr>
        <w:tab/>
      </w:r>
      <w:r w:rsidRPr="00266D68">
        <w:rPr>
          <w:rFonts w:eastAsia="微软雅黑" w:cs="Times New Roman"/>
        </w:rPr>
        <w:t>Jumbo:</w:t>
      </w:r>
      <w:r w:rsidR="00394C6F" w:rsidRPr="00266D68">
        <w:rPr>
          <w:rFonts w:eastAsia="微软雅黑" w:cs="Times New Roman"/>
        </w:rPr>
        <w:tab/>
      </w:r>
      <w:r w:rsidR="00B92736" w:rsidRPr="00266D68">
        <w:rPr>
          <w:rFonts w:eastAsia="微软雅黑" w:cs="Times New Roman"/>
        </w:rPr>
        <w:tab/>
      </w:r>
      <w:r w:rsidR="00B92736" w:rsidRPr="00266D68">
        <w:rPr>
          <w:rFonts w:eastAsia="微软雅黑" w:cs="Times New Roman"/>
        </w:rPr>
        <w:tab/>
      </w:r>
      <w:r w:rsidR="00B92736" w:rsidRPr="00266D68">
        <w:rPr>
          <w:rFonts w:eastAsia="微软雅黑" w:cs="Times New Roman"/>
        </w:rPr>
        <w:tab/>
      </w:r>
      <w:r w:rsidR="00B92736" w:rsidRPr="00266D68">
        <w:rPr>
          <w:rFonts w:eastAsia="微软雅黑" w:cs="Times New Roman"/>
        </w:rPr>
        <w:tab/>
      </w:r>
      <w:r w:rsidRPr="00266D68">
        <w:rPr>
          <w:rFonts w:eastAsia="微软雅黑" w:cs="Times New Roman"/>
        </w:rPr>
        <w:t>0</w:t>
      </w:r>
    </w:p>
    <w:p w14:paraId="69B08A17" w14:textId="77777777" w:rsidR="00394074" w:rsidRPr="00266D68" w:rsidRDefault="00394074" w:rsidP="00E77D2E">
      <w:pPr>
        <w:pStyle w:val="aff3"/>
        <w:ind w:leftChars="100" w:left="210"/>
        <w:rPr>
          <w:rFonts w:eastAsia="微软雅黑" w:cs="Times New Roman"/>
        </w:rPr>
      </w:pPr>
      <w:r w:rsidRPr="00266D68">
        <w:rPr>
          <w:rFonts w:eastAsia="微软雅黑" w:cs="Times New Roman"/>
        </w:rPr>
        <w:t xml:space="preserve">  Discard:</w:t>
      </w:r>
      <w:r w:rsidR="00B92736" w:rsidRPr="00266D68">
        <w:rPr>
          <w:rFonts w:eastAsia="微软雅黑" w:cs="Times New Roman"/>
        </w:rPr>
        <w:tab/>
      </w:r>
      <w:r w:rsidR="00B92736" w:rsidRPr="00266D68">
        <w:rPr>
          <w:rFonts w:eastAsia="微软雅黑" w:cs="Times New Roman"/>
        </w:rPr>
        <w:tab/>
      </w:r>
      <w:r w:rsidR="00B92736" w:rsidRPr="00266D68">
        <w:rPr>
          <w:rFonts w:eastAsia="微软雅黑" w:cs="Times New Roman"/>
        </w:rPr>
        <w:tab/>
      </w:r>
      <w:r w:rsidR="00B92736" w:rsidRPr="00266D68">
        <w:rPr>
          <w:rFonts w:eastAsia="微软雅黑" w:cs="Times New Roman"/>
        </w:rPr>
        <w:tab/>
      </w:r>
      <w:r w:rsidRPr="00266D68">
        <w:rPr>
          <w:rFonts w:eastAsia="微软雅黑" w:cs="Times New Roman"/>
        </w:rPr>
        <w:t>0,</w:t>
      </w:r>
      <w:r w:rsidR="00394C6F" w:rsidRPr="00266D68">
        <w:rPr>
          <w:rFonts w:eastAsia="微软雅黑" w:cs="Times New Roman"/>
        </w:rPr>
        <w:tab/>
      </w:r>
      <w:r w:rsidR="00394C6F" w:rsidRPr="00266D68">
        <w:rPr>
          <w:rFonts w:eastAsia="微软雅黑" w:cs="Times New Roman"/>
        </w:rPr>
        <w:tab/>
      </w:r>
      <w:r w:rsidRPr="00266D68">
        <w:rPr>
          <w:rFonts w:eastAsia="微软雅黑" w:cs="Times New Roman"/>
        </w:rPr>
        <w:t>Total Error:</w:t>
      </w:r>
      <w:r w:rsidR="00B92736" w:rsidRPr="00266D68">
        <w:rPr>
          <w:rFonts w:eastAsia="微软雅黑" w:cs="Times New Roman"/>
        </w:rPr>
        <w:tab/>
      </w:r>
      <w:r w:rsidR="00B92736" w:rsidRPr="00266D68">
        <w:rPr>
          <w:rFonts w:eastAsia="微软雅黑" w:cs="Times New Roman"/>
        </w:rPr>
        <w:tab/>
      </w:r>
      <w:r w:rsidR="00B92736" w:rsidRPr="00266D68">
        <w:rPr>
          <w:rFonts w:eastAsia="微软雅黑" w:cs="Times New Roman"/>
        </w:rPr>
        <w:tab/>
      </w:r>
      <w:r w:rsidRPr="00266D68">
        <w:rPr>
          <w:rFonts w:eastAsia="微软雅黑" w:cs="Times New Roman"/>
        </w:rPr>
        <w:t>0</w:t>
      </w:r>
    </w:p>
    <w:p w14:paraId="34AE90BD" w14:textId="77777777" w:rsidR="00394074" w:rsidRPr="00266D68" w:rsidRDefault="00394074" w:rsidP="00E77D2E">
      <w:pPr>
        <w:pStyle w:val="aff3"/>
        <w:ind w:leftChars="100" w:left="210"/>
        <w:rPr>
          <w:rFonts w:eastAsia="微软雅黑" w:cs="Times New Roman"/>
        </w:rPr>
      </w:pPr>
      <w:r w:rsidRPr="00266D68">
        <w:rPr>
          <w:rFonts w:eastAsia="微软雅黑" w:cs="Times New Roman"/>
        </w:rPr>
        <w:t xml:space="preserve">  CRC:</w:t>
      </w:r>
      <w:r w:rsidR="00B92736" w:rsidRPr="00266D68">
        <w:rPr>
          <w:rFonts w:eastAsia="微软雅黑" w:cs="Times New Roman"/>
        </w:rPr>
        <w:tab/>
      </w:r>
      <w:r w:rsidR="00B92736" w:rsidRPr="00266D68">
        <w:rPr>
          <w:rFonts w:eastAsia="微软雅黑" w:cs="Times New Roman"/>
        </w:rPr>
        <w:tab/>
      </w:r>
      <w:r w:rsidR="00B92736" w:rsidRPr="00266D68">
        <w:rPr>
          <w:rFonts w:eastAsia="微软雅黑" w:cs="Times New Roman"/>
        </w:rPr>
        <w:tab/>
      </w:r>
      <w:r w:rsidR="00B92736" w:rsidRPr="00266D68">
        <w:rPr>
          <w:rFonts w:eastAsia="微软雅黑" w:cs="Times New Roman"/>
        </w:rPr>
        <w:tab/>
      </w:r>
      <w:r w:rsidR="00B92736" w:rsidRPr="00266D68">
        <w:rPr>
          <w:rFonts w:eastAsia="微软雅黑" w:cs="Times New Roman"/>
        </w:rPr>
        <w:tab/>
      </w:r>
      <w:r w:rsidRPr="00266D68">
        <w:rPr>
          <w:rFonts w:eastAsia="微软雅黑" w:cs="Times New Roman"/>
        </w:rPr>
        <w:t>0,</w:t>
      </w:r>
      <w:r w:rsidR="00394C6F" w:rsidRPr="00266D68">
        <w:rPr>
          <w:rFonts w:eastAsia="微软雅黑" w:cs="Times New Roman"/>
        </w:rPr>
        <w:tab/>
      </w:r>
      <w:r w:rsidR="00394C6F" w:rsidRPr="00266D68">
        <w:rPr>
          <w:rFonts w:eastAsia="微软雅黑" w:cs="Times New Roman"/>
        </w:rPr>
        <w:tab/>
      </w:r>
      <w:r w:rsidRPr="00266D68">
        <w:rPr>
          <w:rFonts w:eastAsia="微软雅黑" w:cs="Times New Roman"/>
        </w:rPr>
        <w:t>Giants:</w:t>
      </w:r>
      <w:r w:rsidR="00B92736" w:rsidRPr="00266D68">
        <w:rPr>
          <w:rFonts w:eastAsia="微软雅黑" w:cs="Times New Roman"/>
        </w:rPr>
        <w:tab/>
      </w:r>
      <w:r w:rsidR="00B92736" w:rsidRPr="00266D68">
        <w:rPr>
          <w:rFonts w:eastAsia="微软雅黑" w:cs="Times New Roman"/>
        </w:rPr>
        <w:tab/>
      </w:r>
      <w:r w:rsidR="00B92736" w:rsidRPr="00266D68">
        <w:rPr>
          <w:rFonts w:eastAsia="微软雅黑" w:cs="Times New Roman"/>
        </w:rPr>
        <w:tab/>
      </w:r>
      <w:r w:rsidR="00B92736" w:rsidRPr="00266D68">
        <w:rPr>
          <w:rFonts w:eastAsia="微软雅黑" w:cs="Times New Roman"/>
        </w:rPr>
        <w:tab/>
      </w:r>
      <w:r w:rsidR="00B92736" w:rsidRPr="00266D68">
        <w:rPr>
          <w:rFonts w:eastAsia="微软雅黑" w:cs="Times New Roman"/>
        </w:rPr>
        <w:tab/>
      </w:r>
      <w:r w:rsidRPr="00266D68">
        <w:rPr>
          <w:rFonts w:eastAsia="微软雅黑" w:cs="Times New Roman"/>
        </w:rPr>
        <w:t>0</w:t>
      </w:r>
    </w:p>
    <w:p w14:paraId="27F36A38" w14:textId="77777777" w:rsidR="00394074" w:rsidRPr="00266D68" w:rsidRDefault="00394074" w:rsidP="00E77D2E">
      <w:pPr>
        <w:pStyle w:val="aff3"/>
        <w:ind w:leftChars="100" w:left="210"/>
        <w:rPr>
          <w:rFonts w:eastAsia="微软雅黑" w:cs="Times New Roman"/>
        </w:rPr>
      </w:pPr>
      <w:r w:rsidRPr="00266D68">
        <w:rPr>
          <w:rFonts w:eastAsia="微软雅黑" w:cs="Times New Roman"/>
        </w:rPr>
        <w:t xml:space="preserve">  Jabbers:</w:t>
      </w:r>
      <w:r w:rsidR="00B92736" w:rsidRPr="00266D68">
        <w:rPr>
          <w:rFonts w:eastAsia="微软雅黑" w:cs="Times New Roman"/>
        </w:rPr>
        <w:tab/>
      </w:r>
      <w:r w:rsidR="00B92736" w:rsidRPr="00266D68">
        <w:rPr>
          <w:rFonts w:eastAsia="微软雅黑" w:cs="Times New Roman"/>
        </w:rPr>
        <w:tab/>
      </w:r>
      <w:r w:rsidR="00B92736" w:rsidRPr="00266D68">
        <w:rPr>
          <w:rFonts w:eastAsia="微软雅黑" w:cs="Times New Roman"/>
        </w:rPr>
        <w:tab/>
      </w:r>
      <w:r w:rsidR="00B92736" w:rsidRPr="00266D68">
        <w:rPr>
          <w:rFonts w:eastAsia="微软雅黑" w:cs="Times New Roman"/>
        </w:rPr>
        <w:tab/>
      </w:r>
      <w:r w:rsidR="00394C6F" w:rsidRPr="00266D68">
        <w:rPr>
          <w:rFonts w:eastAsia="微软雅黑" w:cs="Times New Roman"/>
        </w:rPr>
        <w:t>0,</w:t>
      </w:r>
      <w:r w:rsidR="00394C6F" w:rsidRPr="00266D68">
        <w:rPr>
          <w:rFonts w:eastAsia="微软雅黑" w:cs="Times New Roman"/>
        </w:rPr>
        <w:tab/>
      </w:r>
      <w:r w:rsidR="00394C6F" w:rsidRPr="00266D68">
        <w:rPr>
          <w:rFonts w:eastAsia="微软雅黑" w:cs="Times New Roman"/>
        </w:rPr>
        <w:tab/>
      </w:r>
      <w:r w:rsidRPr="00266D68">
        <w:rPr>
          <w:rFonts w:eastAsia="微软雅黑" w:cs="Times New Roman"/>
        </w:rPr>
        <w:t>Throttles:</w:t>
      </w:r>
      <w:r w:rsidR="00B92736" w:rsidRPr="00266D68">
        <w:rPr>
          <w:rFonts w:eastAsia="微软雅黑" w:cs="Times New Roman"/>
        </w:rPr>
        <w:tab/>
      </w:r>
      <w:r w:rsidR="00B92736" w:rsidRPr="00266D68">
        <w:rPr>
          <w:rFonts w:eastAsia="微软雅黑" w:cs="Times New Roman"/>
        </w:rPr>
        <w:tab/>
      </w:r>
      <w:r w:rsidR="00B92736" w:rsidRPr="00266D68">
        <w:rPr>
          <w:rFonts w:eastAsia="微软雅黑" w:cs="Times New Roman"/>
        </w:rPr>
        <w:tab/>
      </w:r>
      <w:r w:rsidR="00B92736" w:rsidRPr="00266D68">
        <w:rPr>
          <w:rFonts w:eastAsia="微软雅黑" w:cs="Times New Roman"/>
        </w:rPr>
        <w:tab/>
      </w:r>
      <w:r w:rsidRPr="00266D68">
        <w:rPr>
          <w:rFonts w:eastAsia="微软雅黑" w:cs="Times New Roman"/>
        </w:rPr>
        <w:t>0</w:t>
      </w:r>
    </w:p>
    <w:p w14:paraId="403EABBA" w14:textId="77777777" w:rsidR="00394074" w:rsidRPr="00266D68" w:rsidRDefault="00394074" w:rsidP="00E77D2E">
      <w:pPr>
        <w:pStyle w:val="aff3"/>
        <w:ind w:leftChars="100" w:left="210"/>
        <w:rPr>
          <w:rFonts w:eastAsia="微软雅黑" w:cs="Times New Roman"/>
        </w:rPr>
      </w:pPr>
      <w:r w:rsidRPr="00266D68">
        <w:rPr>
          <w:rFonts w:eastAsia="微软雅黑" w:cs="Times New Roman"/>
        </w:rPr>
        <w:t xml:space="preserve">  Runts:</w:t>
      </w:r>
      <w:r w:rsidR="00B92736" w:rsidRPr="00266D68">
        <w:rPr>
          <w:rFonts w:eastAsia="微软雅黑" w:cs="Times New Roman"/>
        </w:rPr>
        <w:tab/>
      </w:r>
      <w:r w:rsidR="00B92736" w:rsidRPr="00266D68">
        <w:rPr>
          <w:rFonts w:eastAsia="微软雅黑" w:cs="Times New Roman"/>
        </w:rPr>
        <w:tab/>
      </w:r>
      <w:r w:rsidR="00B92736" w:rsidRPr="00266D68">
        <w:rPr>
          <w:rFonts w:eastAsia="微软雅黑" w:cs="Times New Roman"/>
        </w:rPr>
        <w:tab/>
      </w:r>
      <w:r w:rsidR="00B92736" w:rsidRPr="00266D68">
        <w:rPr>
          <w:rFonts w:eastAsia="微软雅黑" w:cs="Times New Roman"/>
        </w:rPr>
        <w:tab/>
      </w:r>
      <w:r w:rsidR="00B92736" w:rsidRPr="00266D68">
        <w:rPr>
          <w:rFonts w:eastAsia="微软雅黑" w:cs="Times New Roman"/>
        </w:rPr>
        <w:tab/>
      </w:r>
      <w:r w:rsidRPr="00266D68">
        <w:rPr>
          <w:rFonts w:eastAsia="微软雅黑" w:cs="Times New Roman"/>
        </w:rPr>
        <w:t>0</w:t>
      </w:r>
      <w:r w:rsidR="00394C6F" w:rsidRPr="00266D68">
        <w:rPr>
          <w:rFonts w:eastAsia="微软雅黑" w:cs="Times New Roman"/>
        </w:rPr>
        <w:t>,</w:t>
      </w:r>
      <w:r w:rsidR="00394C6F" w:rsidRPr="00266D68">
        <w:rPr>
          <w:rFonts w:eastAsia="微软雅黑" w:cs="Times New Roman"/>
        </w:rPr>
        <w:tab/>
      </w:r>
      <w:r w:rsidR="00394C6F" w:rsidRPr="00266D68">
        <w:rPr>
          <w:rFonts w:eastAsia="微软雅黑" w:cs="Times New Roman"/>
        </w:rPr>
        <w:tab/>
      </w:r>
      <w:r w:rsidRPr="00266D68">
        <w:rPr>
          <w:rFonts w:eastAsia="微软雅黑" w:cs="Times New Roman"/>
        </w:rPr>
        <w:t>Symbols:</w:t>
      </w:r>
      <w:r w:rsidR="00B92736" w:rsidRPr="00266D68">
        <w:rPr>
          <w:rFonts w:eastAsia="微软雅黑" w:cs="Times New Roman"/>
        </w:rPr>
        <w:tab/>
      </w:r>
      <w:r w:rsidR="00B92736" w:rsidRPr="00266D68">
        <w:rPr>
          <w:rFonts w:eastAsia="微软雅黑" w:cs="Times New Roman"/>
        </w:rPr>
        <w:tab/>
      </w:r>
      <w:r w:rsidR="00B92736" w:rsidRPr="00266D68">
        <w:rPr>
          <w:rFonts w:eastAsia="微软雅黑" w:cs="Times New Roman"/>
        </w:rPr>
        <w:tab/>
      </w:r>
      <w:r w:rsidR="00B92736" w:rsidRPr="00266D68">
        <w:rPr>
          <w:rFonts w:eastAsia="微软雅黑" w:cs="Times New Roman"/>
        </w:rPr>
        <w:tab/>
      </w:r>
      <w:r w:rsidRPr="00266D68">
        <w:rPr>
          <w:rFonts w:eastAsia="微软雅黑" w:cs="Times New Roman"/>
        </w:rPr>
        <w:t>0</w:t>
      </w:r>
    </w:p>
    <w:p w14:paraId="3F4EE00D" w14:textId="77777777" w:rsidR="00394074" w:rsidRPr="00266D68" w:rsidRDefault="00394074" w:rsidP="00E77D2E">
      <w:pPr>
        <w:pStyle w:val="aff3"/>
        <w:ind w:leftChars="100" w:left="210"/>
        <w:rPr>
          <w:rFonts w:eastAsia="微软雅黑" w:cs="Times New Roman"/>
        </w:rPr>
      </w:pPr>
      <w:r w:rsidRPr="00266D68">
        <w:rPr>
          <w:rFonts w:eastAsia="微软雅黑" w:cs="Times New Roman"/>
        </w:rPr>
        <w:t xml:space="preserve">  Ignoreds:</w:t>
      </w:r>
      <w:r w:rsidR="00B92736" w:rsidRPr="00266D68">
        <w:rPr>
          <w:rFonts w:eastAsia="微软雅黑" w:cs="Times New Roman"/>
        </w:rPr>
        <w:tab/>
      </w:r>
      <w:r w:rsidR="00B92736" w:rsidRPr="00266D68">
        <w:rPr>
          <w:rFonts w:eastAsia="微软雅黑" w:cs="Times New Roman"/>
        </w:rPr>
        <w:tab/>
      </w:r>
      <w:r w:rsidR="00B92736" w:rsidRPr="00266D68">
        <w:rPr>
          <w:rFonts w:eastAsia="微软雅黑" w:cs="Times New Roman"/>
        </w:rPr>
        <w:tab/>
      </w:r>
      <w:r w:rsidR="00B92736" w:rsidRPr="00266D68">
        <w:rPr>
          <w:rFonts w:eastAsia="微软雅黑" w:cs="Times New Roman"/>
        </w:rPr>
        <w:tab/>
      </w:r>
      <w:r w:rsidR="00394C6F" w:rsidRPr="00266D68">
        <w:rPr>
          <w:rFonts w:eastAsia="微软雅黑" w:cs="Times New Roman"/>
        </w:rPr>
        <w:t>0,</w:t>
      </w:r>
      <w:r w:rsidR="00394C6F" w:rsidRPr="00266D68">
        <w:rPr>
          <w:rFonts w:eastAsia="微软雅黑" w:cs="Times New Roman"/>
        </w:rPr>
        <w:tab/>
      </w:r>
      <w:r w:rsidR="00394C6F" w:rsidRPr="00266D68">
        <w:rPr>
          <w:rFonts w:eastAsia="微软雅黑" w:cs="Times New Roman"/>
        </w:rPr>
        <w:tab/>
      </w:r>
      <w:r w:rsidRPr="00266D68">
        <w:rPr>
          <w:rFonts w:eastAsia="微软雅黑" w:cs="Times New Roman"/>
        </w:rPr>
        <w:t>Frames:</w:t>
      </w:r>
      <w:r w:rsidR="00B92736" w:rsidRPr="00266D68">
        <w:rPr>
          <w:rFonts w:eastAsia="微软雅黑" w:cs="Times New Roman"/>
        </w:rPr>
        <w:tab/>
      </w:r>
      <w:r w:rsidR="00B92736" w:rsidRPr="00266D68">
        <w:rPr>
          <w:rFonts w:eastAsia="微软雅黑" w:cs="Times New Roman"/>
        </w:rPr>
        <w:tab/>
      </w:r>
      <w:r w:rsidR="00B92736" w:rsidRPr="00266D68">
        <w:rPr>
          <w:rFonts w:eastAsia="微软雅黑" w:cs="Times New Roman"/>
        </w:rPr>
        <w:tab/>
      </w:r>
      <w:r w:rsidR="00B92736" w:rsidRPr="00266D68">
        <w:rPr>
          <w:rFonts w:eastAsia="微软雅黑" w:cs="Times New Roman"/>
        </w:rPr>
        <w:tab/>
      </w:r>
      <w:r w:rsidR="00B92736" w:rsidRPr="00266D68">
        <w:rPr>
          <w:rFonts w:eastAsia="微软雅黑" w:cs="Times New Roman"/>
        </w:rPr>
        <w:tab/>
      </w:r>
      <w:r w:rsidRPr="00266D68">
        <w:rPr>
          <w:rFonts w:eastAsia="微软雅黑" w:cs="Times New Roman"/>
        </w:rPr>
        <w:t>0</w:t>
      </w:r>
    </w:p>
    <w:p w14:paraId="4FF638A0" w14:textId="77777777" w:rsidR="00394074" w:rsidRPr="00266D68" w:rsidRDefault="00394074" w:rsidP="00E77D2E">
      <w:pPr>
        <w:pStyle w:val="aff3"/>
        <w:ind w:leftChars="100" w:left="210"/>
        <w:rPr>
          <w:rFonts w:eastAsia="微软雅黑" w:cs="Times New Roman"/>
        </w:rPr>
      </w:pPr>
      <w:r w:rsidRPr="00266D68">
        <w:rPr>
          <w:rFonts w:eastAsia="微软雅黑" w:cs="Times New Roman"/>
        </w:rPr>
        <w:t>Output:  181 packets, 63244 bytes</w:t>
      </w:r>
    </w:p>
    <w:p w14:paraId="33E72D2A" w14:textId="77777777" w:rsidR="00394074" w:rsidRPr="00266D68" w:rsidRDefault="00394074" w:rsidP="00E77D2E">
      <w:pPr>
        <w:pStyle w:val="aff3"/>
        <w:ind w:leftChars="100" w:left="210"/>
        <w:rPr>
          <w:rFonts w:eastAsia="微软雅黑" w:cs="Times New Roman"/>
        </w:rPr>
      </w:pPr>
      <w:r w:rsidRPr="00266D68">
        <w:rPr>
          <w:rFonts w:eastAsia="微软雅黑" w:cs="Times New Roman"/>
        </w:rPr>
        <w:t xml:space="preserve">  Unicast:</w:t>
      </w:r>
      <w:r w:rsidR="00B92736" w:rsidRPr="00266D68">
        <w:rPr>
          <w:rFonts w:eastAsia="微软雅黑" w:cs="Times New Roman"/>
        </w:rPr>
        <w:tab/>
      </w:r>
      <w:r w:rsidR="00B92736" w:rsidRPr="00266D68">
        <w:rPr>
          <w:rFonts w:eastAsia="微软雅黑" w:cs="Times New Roman"/>
        </w:rPr>
        <w:tab/>
      </w:r>
      <w:r w:rsidR="00B92736" w:rsidRPr="00266D68">
        <w:rPr>
          <w:rFonts w:eastAsia="微软雅黑" w:cs="Times New Roman"/>
        </w:rPr>
        <w:tab/>
      </w:r>
      <w:r w:rsidR="00B92736" w:rsidRPr="00266D68">
        <w:rPr>
          <w:rFonts w:eastAsia="微软雅黑" w:cs="Times New Roman"/>
        </w:rPr>
        <w:tab/>
      </w:r>
      <w:r w:rsidR="00394C6F" w:rsidRPr="00266D68">
        <w:rPr>
          <w:rFonts w:eastAsia="微软雅黑" w:cs="Times New Roman"/>
        </w:rPr>
        <w:t>0,</w:t>
      </w:r>
      <w:r w:rsidR="00394C6F" w:rsidRPr="00266D68">
        <w:rPr>
          <w:rFonts w:eastAsia="微软雅黑" w:cs="Times New Roman"/>
        </w:rPr>
        <w:tab/>
      </w:r>
      <w:r w:rsidR="00394C6F" w:rsidRPr="00266D68">
        <w:rPr>
          <w:rFonts w:eastAsia="微软雅黑" w:cs="Times New Roman"/>
        </w:rPr>
        <w:tab/>
      </w:r>
      <w:r w:rsidRPr="00266D68">
        <w:rPr>
          <w:rFonts w:eastAsia="微软雅黑" w:cs="Times New Roman"/>
        </w:rPr>
        <w:t>Multicast:</w:t>
      </w:r>
      <w:r w:rsidR="00B92736" w:rsidRPr="00266D68">
        <w:rPr>
          <w:rFonts w:eastAsia="微软雅黑" w:cs="Times New Roman"/>
        </w:rPr>
        <w:tab/>
      </w:r>
      <w:r w:rsidR="00B92736" w:rsidRPr="00266D68">
        <w:rPr>
          <w:rFonts w:eastAsia="微软雅黑" w:cs="Times New Roman"/>
        </w:rPr>
        <w:tab/>
      </w:r>
      <w:r w:rsidR="00B92736" w:rsidRPr="00266D68">
        <w:rPr>
          <w:rFonts w:eastAsia="微软雅黑" w:cs="Times New Roman"/>
        </w:rPr>
        <w:tab/>
      </w:r>
      <w:r w:rsidR="00B92736" w:rsidRPr="00266D68">
        <w:rPr>
          <w:rFonts w:eastAsia="微软雅黑" w:cs="Times New Roman"/>
        </w:rPr>
        <w:tab/>
      </w:r>
      <w:r w:rsidRPr="00266D68">
        <w:rPr>
          <w:rFonts w:eastAsia="微软雅黑" w:cs="Times New Roman"/>
        </w:rPr>
        <w:t>0</w:t>
      </w:r>
    </w:p>
    <w:p w14:paraId="46BC7255" w14:textId="77777777" w:rsidR="00394074" w:rsidRPr="00266D68" w:rsidRDefault="00394074" w:rsidP="00E77D2E">
      <w:pPr>
        <w:pStyle w:val="aff3"/>
        <w:ind w:leftChars="100" w:left="210"/>
        <w:rPr>
          <w:rFonts w:eastAsia="微软雅黑" w:cs="Times New Roman"/>
        </w:rPr>
      </w:pPr>
      <w:r w:rsidRPr="00266D68">
        <w:rPr>
          <w:rFonts w:eastAsia="微软雅黑" w:cs="Times New Roman"/>
        </w:rPr>
        <w:t xml:space="preserve">  Broadcast:</w:t>
      </w:r>
      <w:r w:rsidR="00B92736" w:rsidRPr="00266D68">
        <w:rPr>
          <w:rFonts w:eastAsia="微软雅黑" w:cs="Times New Roman"/>
        </w:rPr>
        <w:tab/>
      </w:r>
      <w:r w:rsidR="00B92736" w:rsidRPr="00266D68">
        <w:rPr>
          <w:rFonts w:eastAsia="微软雅黑" w:cs="Times New Roman"/>
        </w:rPr>
        <w:tab/>
      </w:r>
      <w:r w:rsidR="00B92736" w:rsidRPr="00266D68">
        <w:rPr>
          <w:rFonts w:eastAsia="微软雅黑" w:cs="Times New Roman"/>
        </w:rPr>
        <w:tab/>
      </w:r>
      <w:r w:rsidR="00394C6F" w:rsidRPr="00266D68">
        <w:rPr>
          <w:rFonts w:eastAsia="微软雅黑" w:cs="Times New Roman"/>
        </w:rPr>
        <w:t>181,</w:t>
      </w:r>
      <w:r w:rsidR="00394C6F" w:rsidRPr="00266D68">
        <w:rPr>
          <w:rFonts w:eastAsia="微软雅黑" w:cs="Times New Roman"/>
        </w:rPr>
        <w:tab/>
      </w:r>
      <w:r w:rsidRPr="00266D68">
        <w:rPr>
          <w:rFonts w:eastAsia="微软雅黑" w:cs="Times New Roman"/>
        </w:rPr>
        <w:t>Jumbo:</w:t>
      </w:r>
      <w:r w:rsidR="00394C6F" w:rsidRPr="00266D68">
        <w:rPr>
          <w:rFonts w:eastAsia="微软雅黑" w:cs="Times New Roman"/>
        </w:rPr>
        <w:tab/>
      </w:r>
      <w:r w:rsidR="00B92736" w:rsidRPr="00266D68">
        <w:rPr>
          <w:rFonts w:eastAsia="微软雅黑" w:cs="Times New Roman"/>
        </w:rPr>
        <w:tab/>
      </w:r>
      <w:r w:rsidR="00B92736" w:rsidRPr="00266D68">
        <w:rPr>
          <w:rFonts w:eastAsia="微软雅黑" w:cs="Times New Roman"/>
        </w:rPr>
        <w:tab/>
      </w:r>
      <w:r w:rsidR="00B92736" w:rsidRPr="00266D68">
        <w:rPr>
          <w:rFonts w:eastAsia="微软雅黑" w:cs="Times New Roman"/>
        </w:rPr>
        <w:tab/>
      </w:r>
      <w:r w:rsidR="00B92736" w:rsidRPr="00266D68">
        <w:rPr>
          <w:rFonts w:eastAsia="微软雅黑" w:cs="Times New Roman"/>
        </w:rPr>
        <w:tab/>
      </w:r>
      <w:r w:rsidRPr="00266D68">
        <w:rPr>
          <w:rFonts w:eastAsia="微软雅黑" w:cs="Times New Roman"/>
        </w:rPr>
        <w:t>0</w:t>
      </w:r>
    </w:p>
    <w:p w14:paraId="467B0B0F" w14:textId="77777777" w:rsidR="00394074" w:rsidRPr="00266D68" w:rsidRDefault="00394074" w:rsidP="00E77D2E">
      <w:pPr>
        <w:pStyle w:val="aff3"/>
        <w:ind w:leftChars="100" w:left="210"/>
        <w:rPr>
          <w:rFonts w:eastAsia="微软雅黑" w:cs="Times New Roman"/>
        </w:rPr>
      </w:pPr>
      <w:r w:rsidRPr="00266D68">
        <w:rPr>
          <w:rFonts w:eastAsia="微软雅黑" w:cs="Times New Roman"/>
        </w:rPr>
        <w:t xml:space="preserve">  Discard:</w:t>
      </w:r>
      <w:r w:rsidR="00B92736" w:rsidRPr="00266D68">
        <w:rPr>
          <w:rFonts w:eastAsia="微软雅黑" w:cs="Times New Roman"/>
        </w:rPr>
        <w:tab/>
      </w:r>
      <w:r w:rsidR="00B92736" w:rsidRPr="00266D68">
        <w:rPr>
          <w:rFonts w:eastAsia="微软雅黑" w:cs="Times New Roman"/>
        </w:rPr>
        <w:tab/>
      </w:r>
      <w:r w:rsidR="00B92736" w:rsidRPr="00266D68">
        <w:rPr>
          <w:rFonts w:eastAsia="微软雅黑" w:cs="Times New Roman"/>
        </w:rPr>
        <w:tab/>
      </w:r>
      <w:r w:rsidR="00B92736" w:rsidRPr="00266D68">
        <w:rPr>
          <w:rFonts w:eastAsia="微软雅黑" w:cs="Times New Roman"/>
        </w:rPr>
        <w:tab/>
      </w:r>
      <w:r w:rsidR="00394C6F" w:rsidRPr="00266D68">
        <w:rPr>
          <w:rFonts w:eastAsia="微软雅黑" w:cs="Times New Roman"/>
        </w:rPr>
        <w:t>0,</w:t>
      </w:r>
      <w:r w:rsidR="00394C6F" w:rsidRPr="00266D68">
        <w:rPr>
          <w:rFonts w:eastAsia="微软雅黑" w:cs="Times New Roman"/>
        </w:rPr>
        <w:tab/>
      </w:r>
      <w:r w:rsidR="00394C6F" w:rsidRPr="00266D68">
        <w:rPr>
          <w:rFonts w:eastAsia="微软雅黑" w:cs="Times New Roman"/>
        </w:rPr>
        <w:tab/>
      </w:r>
      <w:r w:rsidRPr="00266D68">
        <w:rPr>
          <w:rFonts w:eastAsia="微软雅黑" w:cs="Times New Roman"/>
        </w:rPr>
        <w:t>Total Error:</w:t>
      </w:r>
      <w:r w:rsidR="00B92736" w:rsidRPr="00266D68">
        <w:rPr>
          <w:rFonts w:eastAsia="微软雅黑" w:cs="Times New Roman"/>
        </w:rPr>
        <w:tab/>
      </w:r>
      <w:r w:rsidR="00B92736" w:rsidRPr="00266D68">
        <w:rPr>
          <w:rFonts w:eastAsia="微软雅黑" w:cs="Times New Roman"/>
        </w:rPr>
        <w:tab/>
      </w:r>
      <w:r w:rsidR="00B92736" w:rsidRPr="00266D68">
        <w:rPr>
          <w:rFonts w:eastAsia="微软雅黑" w:cs="Times New Roman"/>
        </w:rPr>
        <w:tab/>
      </w:r>
      <w:r w:rsidRPr="00266D68">
        <w:rPr>
          <w:rFonts w:eastAsia="微软雅黑" w:cs="Times New Roman"/>
        </w:rPr>
        <w:t>0</w:t>
      </w:r>
    </w:p>
    <w:p w14:paraId="796412AA" w14:textId="77777777" w:rsidR="00394074" w:rsidRPr="00266D68" w:rsidRDefault="00394074" w:rsidP="00E77D2E">
      <w:pPr>
        <w:pStyle w:val="aff3"/>
        <w:ind w:leftChars="100" w:left="210"/>
        <w:rPr>
          <w:rFonts w:eastAsia="微软雅黑" w:cs="Times New Roman"/>
        </w:rPr>
      </w:pPr>
      <w:r w:rsidRPr="00266D68">
        <w:rPr>
          <w:rFonts w:eastAsia="微软雅黑" w:cs="Times New Roman"/>
        </w:rPr>
        <w:t xml:space="preserve">  Collisions:</w:t>
      </w:r>
      <w:r w:rsidR="00B92736" w:rsidRPr="00266D68">
        <w:rPr>
          <w:rFonts w:eastAsia="微软雅黑" w:cs="Times New Roman"/>
        </w:rPr>
        <w:tab/>
      </w:r>
      <w:r w:rsidR="00B92736" w:rsidRPr="00266D68">
        <w:rPr>
          <w:rFonts w:eastAsia="微软雅黑" w:cs="Times New Roman"/>
        </w:rPr>
        <w:tab/>
      </w:r>
      <w:r w:rsidR="00B92736" w:rsidRPr="00266D68">
        <w:rPr>
          <w:rFonts w:eastAsia="微软雅黑" w:cs="Times New Roman"/>
        </w:rPr>
        <w:tab/>
      </w:r>
      <w:r w:rsidR="00394C6F" w:rsidRPr="00266D68">
        <w:rPr>
          <w:rFonts w:eastAsia="微软雅黑" w:cs="Times New Roman"/>
        </w:rPr>
        <w:t>0,</w:t>
      </w:r>
      <w:r w:rsidR="00394C6F" w:rsidRPr="00266D68">
        <w:rPr>
          <w:rFonts w:eastAsia="微软雅黑" w:cs="Times New Roman"/>
        </w:rPr>
        <w:tab/>
      </w:r>
      <w:r w:rsidR="00394C6F" w:rsidRPr="00266D68">
        <w:rPr>
          <w:rFonts w:eastAsia="微软雅黑" w:cs="Times New Roman"/>
        </w:rPr>
        <w:tab/>
      </w:r>
      <w:r w:rsidRPr="00266D68">
        <w:rPr>
          <w:rFonts w:eastAsia="微软雅黑" w:cs="Times New Roman"/>
        </w:rPr>
        <w:t>ExcessiveCollisions:</w:t>
      </w:r>
      <w:r w:rsidR="00B92736" w:rsidRPr="00266D68">
        <w:rPr>
          <w:rFonts w:eastAsia="微软雅黑" w:cs="Times New Roman"/>
        </w:rPr>
        <w:tab/>
      </w:r>
      <w:r w:rsidRPr="00266D68">
        <w:rPr>
          <w:rFonts w:eastAsia="微软雅黑" w:cs="Times New Roman"/>
        </w:rPr>
        <w:t>0</w:t>
      </w:r>
    </w:p>
    <w:p w14:paraId="0F2D0A42" w14:textId="77777777" w:rsidR="00394074" w:rsidRPr="00266D68" w:rsidRDefault="00394074" w:rsidP="00E77D2E">
      <w:pPr>
        <w:pStyle w:val="aff3"/>
        <w:ind w:leftChars="100" w:left="210"/>
        <w:rPr>
          <w:rFonts w:eastAsia="微软雅黑" w:cs="Times New Roman"/>
        </w:rPr>
      </w:pPr>
      <w:r w:rsidRPr="00266D68">
        <w:rPr>
          <w:rFonts w:eastAsia="微软雅黑" w:cs="Times New Roman"/>
        </w:rPr>
        <w:t xml:space="preserve">  Late Collisions:</w:t>
      </w:r>
      <w:r w:rsidR="00B92736" w:rsidRPr="00266D68">
        <w:rPr>
          <w:rFonts w:eastAsia="微软雅黑" w:cs="Times New Roman"/>
        </w:rPr>
        <w:tab/>
      </w:r>
      <w:r w:rsidR="00B92736" w:rsidRPr="00266D68">
        <w:rPr>
          <w:rFonts w:eastAsia="微软雅黑" w:cs="Times New Roman"/>
        </w:rPr>
        <w:tab/>
      </w:r>
      <w:r w:rsidR="00394C6F" w:rsidRPr="00266D68">
        <w:rPr>
          <w:rFonts w:eastAsia="微软雅黑" w:cs="Times New Roman"/>
        </w:rPr>
        <w:t>0,</w:t>
      </w:r>
      <w:r w:rsidR="00394C6F" w:rsidRPr="00266D68">
        <w:rPr>
          <w:rFonts w:eastAsia="微软雅黑" w:cs="Times New Roman"/>
        </w:rPr>
        <w:tab/>
      </w:r>
      <w:r w:rsidR="00394C6F" w:rsidRPr="00266D68">
        <w:rPr>
          <w:rFonts w:eastAsia="微软雅黑" w:cs="Times New Roman"/>
        </w:rPr>
        <w:tab/>
      </w:r>
      <w:r w:rsidRPr="00266D68">
        <w:rPr>
          <w:rFonts w:eastAsia="微软雅黑" w:cs="Times New Roman"/>
        </w:rPr>
        <w:t>Deferreds:</w:t>
      </w:r>
      <w:r w:rsidR="00B92736" w:rsidRPr="00266D68">
        <w:rPr>
          <w:rFonts w:eastAsia="微软雅黑" w:cs="Times New Roman"/>
        </w:rPr>
        <w:tab/>
      </w:r>
      <w:r w:rsidR="00B92736" w:rsidRPr="00266D68">
        <w:rPr>
          <w:rFonts w:eastAsia="微软雅黑" w:cs="Times New Roman"/>
        </w:rPr>
        <w:tab/>
      </w:r>
      <w:r w:rsidR="00B92736" w:rsidRPr="00266D68">
        <w:rPr>
          <w:rFonts w:eastAsia="微软雅黑" w:cs="Times New Roman"/>
        </w:rPr>
        <w:tab/>
      </w:r>
      <w:r w:rsidR="00B92736" w:rsidRPr="00266D68">
        <w:rPr>
          <w:rFonts w:eastAsia="微软雅黑" w:cs="Times New Roman"/>
        </w:rPr>
        <w:tab/>
      </w:r>
      <w:r w:rsidRPr="00266D68">
        <w:rPr>
          <w:rFonts w:eastAsia="微软雅黑" w:cs="Times New Roman"/>
        </w:rPr>
        <w:t>0</w:t>
      </w:r>
    </w:p>
    <w:p w14:paraId="4DEF3B40" w14:textId="77777777" w:rsidR="00394074" w:rsidRPr="00266D68" w:rsidRDefault="00394074" w:rsidP="00E77D2E">
      <w:pPr>
        <w:pStyle w:val="aff3"/>
        <w:ind w:leftChars="100" w:left="210"/>
        <w:rPr>
          <w:rFonts w:eastAsia="微软雅黑" w:cs="Times New Roman"/>
        </w:rPr>
      </w:pPr>
      <w:r w:rsidRPr="00266D68">
        <w:rPr>
          <w:rFonts w:eastAsia="微软雅黑" w:cs="Times New Roman"/>
        </w:rPr>
        <w:t xml:space="preserve">    Input bandwidth utilization </w:t>
      </w:r>
      <w:proofErr w:type="gramStart"/>
      <w:r w:rsidRPr="00266D68">
        <w:rPr>
          <w:rFonts w:eastAsia="微软雅黑" w:cs="Times New Roman"/>
        </w:rPr>
        <w:t>threshold :</w:t>
      </w:r>
      <w:proofErr w:type="gramEnd"/>
      <w:r w:rsidRPr="00266D68">
        <w:rPr>
          <w:rFonts w:eastAsia="微软雅黑" w:cs="Times New Roman"/>
        </w:rPr>
        <w:t xml:space="preserve"> 100.00%</w:t>
      </w:r>
    </w:p>
    <w:p w14:paraId="6DC0E5B5" w14:textId="77777777" w:rsidR="00394074" w:rsidRPr="00266D68" w:rsidRDefault="00394074" w:rsidP="00E77D2E">
      <w:pPr>
        <w:pStyle w:val="aff3"/>
        <w:ind w:leftChars="100" w:left="210"/>
        <w:rPr>
          <w:rFonts w:eastAsia="微软雅黑" w:cs="Times New Roman"/>
        </w:rPr>
      </w:pPr>
      <w:r w:rsidRPr="00266D68">
        <w:rPr>
          <w:rFonts w:eastAsia="微软雅黑" w:cs="Times New Roman"/>
        </w:rPr>
        <w:t xml:space="preserve">    Output bandwidth utilization threshold: 100.00%</w:t>
      </w:r>
    </w:p>
    <w:p w14:paraId="1C393A55" w14:textId="77777777" w:rsidR="00394074" w:rsidRPr="00266D68" w:rsidRDefault="00394074" w:rsidP="00E77D2E">
      <w:pPr>
        <w:pStyle w:val="aff3"/>
        <w:ind w:leftChars="100" w:left="210"/>
        <w:rPr>
          <w:rFonts w:eastAsia="微软雅黑" w:cs="Times New Roman"/>
        </w:rPr>
      </w:pPr>
      <w:r w:rsidRPr="00266D68">
        <w:rPr>
          <w:rFonts w:eastAsia="微软雅黑" w:cs="Times New Roman"/>
        </w:rPr>
        <w:t xml:space="preserve">    Input bandwidth </w:t>
      </w:r>
      <w:proofErr w:type="gramStart"/>
      <w:r w:rsidRPr="00266D68">
        <w:rPr>
          <w:rFonts w:eastAsia="微软雅黑" w:cs="Times New Roman"/>
        </w:rPr>
        <w:t>utilization  :</w:t>
      </w:r>
      <w:proofErr w:type="gramEnd"/>
      <w:r w:rsidRPr="00266D68">
        <w:rPr>
          <w:rFonts w:eastAsia="微软雅黑" w:cs="Times New Roman"/>
        </w:rPr>
        <w:t xml:space="preserve"> 0.01%</w:t>
      </w:r>
    </w:p>
    <w:p w14:paraId="5A7F7FCE" w14:textId="77777777" w:rsidR="00094361" w:rsidRPr="00266D68" w:rsidRDefault="00394074" w:rsidP="00E77D2E">
      <w:pPr>
        <w:pStyle w:val="aff3"/>
        <w:ind w:leftChars="100" w:left="210" w:firstLine="360"/>
        <w:rPr>
          <w:rFonts w:cs="Times New Roman"/>
        </w:rPr>
      </w:pPr>
      <w:r w:rsidRPr="00266D68">
        <w:rPr>
          <w:rFonts w:eastAsia="微软雅黑" w:cs="Times New Roman"/>
        </w:rPr>
        <w:t xml:space="preserve">Output bandwidth </w:t>
      </w:r>
      <w:proofErr w:type="gramStart"/>
      <w:r w:rsidRPr="00266D68">
        <w:rPr>
          <w:rFonts w:eastAsia="微软雅黑" w:cs="Times New Roman"/>
        </w:rPr>
        <w:t>utilization :</w:t>
      </w:r>
      <w:proofErr w:type="gramEnd"/>
      <w:r w:rsidRPr="00266D68">
        <w:rPr>
          <w:rFonts w:eastAsia="微软雅黑" w:cs="Times New Roman"/>
        </w:rPr>
        <w:t xml:space="preserve">    0%</w:t>
      </w:r>
    </w:p>
    <w:p w14:paraId="6856F320" w14:textId="77777777" w:rsidR="00394074" w:rsidRPr="00266D68" w:rsidRDefault="00394074" w:rsidP="00E77D2E">
      <w:pPr>
        <w:pStyle w:val="aff3"/>
        <w:ind w:leftChars="100" w:left="210" w:firstLine="360"/>
        <w:rPr>
          <w:rFonts w:cs="Times New Roman"/>
        </w:rPr>
      </w:pPr>
    </w:p>
    <w:p w14:paraId="6ABA050A"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从命令回</w:t>
      </w:r>
      <w:proofErr w:type="gramStart"/>
      <w:r w:rsidRPr="00D97C6D">
        <w:rPr>
          <w:rFonts w:hint="eastAsia"/>
          <w:kern w:val="0"/>
        </w:rPr>
        <w:t>显信息</w:t>
      </w:r>
      <w:proofErr w:type="gramEnd"/>
      <w:r w:rsidRPr="00D97C6D">
        <w:rPr>
          <w:rFonts w:hint="eastAsia"/>
          <w:kern w:val="0"/>
        </w:rPr>
        <w:t>中可以看到，接口的物理状态</w:t>
      </w:r>
      <w:r w:rsidR="00FD7CF1">
        <w:rPr>
          <w:rFonts w:hint="eastAsia"/>
          <w:kern w:val="0"/>
        </w:rPr>
        <w:t>与</w:t>
      </w:r>
      <w:r w:rsidRPr="00D97C6D">
        <w:rPr>
          <w:rFonts w:hint="eastAsia"/>
          <w:kern w:val="0"/>
        </w:rPr>
        <w:t>协议状态均为</w:t>
      </w:r>
      <w:r w:rsidRPr="00D97C6D">
        <w:rPr>
          <w:kern w:val="0"/>
        </w:rPr>
        <w:t>Up</w:t>
      </w:r>
      <w:r w:rsidRPr="00D97C6D">
        <w:rPr>
          <w:rFonts w:hint="eastAsia"/>
          <w:kern w:val="0"/>
        </w:rPr>
        <w:t>，表示对应的物理层</w:t>
      </w:r>
      <w:r w:rsidR="00FD7CF1">
        <w:rPr>
          <w:rFonts w:hint="eastAsia"/>
          <w:kern w:val="0"/>
        </w:rPr>
        <w:t>与</w:t>
      </w:r>
      <w:r w:rsidRPr="00D97C6D">
        <w:rPr>
          <w:rFonts w:hint="eastAsia"/>
          <w:kern w:val="0"/>
        </w:rPr>
        <w:t>数据链路层</w:t>
      </w:r>
      <w:r w:rsidR="005A283E">
        <w:rPr>
          <w:rFonts w:hint="eastAsia"/>
          <w:kern w:val="0"/>
        </w:rPr>
        <w:t>均</w:t>
      </w:r>
      <w:r w:rsidRPr="00D97C6D">
        <w:rPr>
          <w:rFonts w:hint="eastAsia"/>
          <w:kern w:val="0"/>
        </w:rPr>
        <w:t>可用。</w:t>
      </w:r>
      <w:r w:rsidRPr="00D97C6D">
        <w:rPr>
          <w:kern w:val="0"/>
        </w:rPr>
        <w:t xml:space="preserve"> </w:t>
      </w:r>
    </w:p>
    <w:p w14:paraId="7D60387B" w14:textId="77777777" w:rsidR="001A66D4" w:rsidRDefault="00110F3E" w:rsidP="00312FC5">
      <w:pPr>
        <w:pStyle w:val="aff3"/>
        <w:ind w:leftChars="100" w:left="210" w:firstLineChars="100" w:firstLine="240"/>
        <w:rPr>
          <w:rFonts w:ascii="微软雅黑" w:eastAsia="微软雅黑" w:hAnsi="微软雅黑"/>
          <w:kern w:val="0"/>
        </w:rPr>
      </w:pPr>
      <w:r w:rsidRPr="00110F3E">
        <w:rPr>
          <w:rFonts w:ascii="微软雅黑" w:eastAsia="微软雅黑" w:hAnsi="微软雅黑" w:hint="eastAsia"/>
          <w:kern w:val="0"/>
          <w:sz w:val="24"/>
        </w:rPr>
        <w:t>配置</w:t>
      </w:r>
      <w:r w:rsidRPr="00110F3E">
        <w:rPr>
          <w:rFonts w:ascii="微软雅黑" w:eastAsia="微软雅黑" w:hAnsi="微软雅黑"/>
          <w:kern w:val="0"/>
          <w:sz w:val="24"/>
        </w:rPr>
        <w:t>R3</w:t>
      </w:r>
      <w:r w:rsidRPr="00110F3E">
        <w:rPr>
          <w:rFonts w:ascii="微软雅黑" w:eastAsia="微软雅黑" w:hAnsi="微软雅黑" w:hint="eastAsia"/>
          <w:kern w:val="0"/>
          <w:sz w:val="24"/>
        </w:rPr>
        <w:t>上</w:t>
      </w:r>
      <w:r w:rsidRPr="00110F3E">
        <w:rPr>
          <w:rFonts w:ascii="微软雅黑" w:eastAsia="微软雅黑" w:hAnsi="微软雅黑"/>
          <w:kern w:val="0"/>
          <w:sz w:val="24"/>
        </w:rPr>
        <w:t>GigabitEthernet 0/0/0</w:t>
      </w:r>
      <w:r w:rsidRPr="00110F3E">
        <w:rPr>
          <w:rFonts w:ascii="微软雅黑" w:eastAsia="微软雅黑" w:hAnsi="微软雅黑" w:hint="eastAsia"/>
          <w:kern w:val="0"/>
          <w:sz w:val="24"/>
        </w:rPr>
        <w:t>接口的</w:t>
      </w:r>
      <w:r w:rsidRPr="00110F3E">
        <w:rPr>
          <w:rFonts w:ascii="微软雅黑" w:eastAsia="微软雅黑" w:hAnsi="微软雅黑"/>
          <w:kern w:val="0"/>
          <w:sz w:val="24"/>
        </w:rPr>
        <w:t>IP</w:t>
      </w:r>
      <w:r w:rsidRPr="00110F3E">
        <w:rPr>
          <w:rFonts w:ascii="微软雅黑" w:eastAsia="微软雅黑" w:hAnsi="微软雅黑" w:hint="eastAsia"/>
          <w:kern w:val="0"/>
          <w:sz w:val="24"/>
        </w:rPr>
        <w:t>地址</w:t>
      </w:r>
      <w:r w:rsidR="00FD7CF1">
        <w:rPr>
          <w:rFonts w:ascii="微软雅黑" w:eastAsia="微软雅黑" w:hAnsi="微软雅黑" w:hint="eastAsia"/>
          <w:kern w:val="0"/>
          <w:sz w:val="24"/>
        </w:rPr>
        <w:t>与</w:t>
      </w:r>
      <w:r w:rsidRPr="00110F3E">
        <w:rPr>
          <w:rFonts w:ascii="微软雅黑" w:eastAsia="微软雅黑" w:hAnsi="微软雅黑" w:hint="eastAsia"/>
          <w:kern w:val="0"/>
          <w:sz w:val="24"/>
        </w:rPr>
        <w:t>描述信息。</w:t>
      </w:r>
    </w:p>
    <w:p w14:paraId="6F63BD71" w14:textId="77777777" w:rsidR="00394074" w:rsidRPr="00266D68" w:rsidRDefault="00432849" w:rsidP="00E77D2E">
      <w:pPr>
        <w:pStyle w:val="aff3"/>
        <w:ind w:leftChars="100" w:left="210"/>
        <w:rPr>
          <w:rFonts w:eastAsia="微软雅黑" w:cs="Times New Roman"/>
        </w:rPr>
      </w:pPr>
      <w:r w:rsidRPr="00266D68">
        <w:rPr>
          <w:rFonts w:eastAsia="微软雅黑" w:cs="Times New Roman"/>
        </w:rPr>
        <w:t>[R</w:t>
      </w:r>
      <w:r w:rsidR="00110F3E" w:rsidRPr="00110F3E">
        <w:rPr>
          <w:rFonts w:eastAsia="微软雅黑" w:cs="Times New Roman"/>
        </w:rPr>
        <w:t>3</w:t>
      </w:r>
      <w:proofErr w:type="gramStart"/>
      <w:r w:rsidR="00394074" w:rsidRPr="00266D68">
        <w:rPr>
          <w:rFonts w:eastAsia="微软雅黑" w:cs="Times New Roman"/>
        </w:rPr>
        <w:t>]interface</w:t>
      </w:r>
      <w:proofErr w:type="gramEnd"/>
      <w:r w:rsidR="00394074" w:rsidRPr="00266D68">
        <w:rPr>
          <w:rFonts w:eastAsia="微软雅黑" w:cs="Times New Roman"/>
        </w:rPr>
        <w:t xml:space="preserve"> GigabitEthernet 0/0/0</w:t>
      </w:r>
    </w:p>
    <w:p w14:paraId="60679481" w14:textId="77777777" w:rsidR="001A66D4" w:rsidRDefault="00432849">
      <w:pPr>
        <w:pStyle w:val="aff3"/>
        <w:ind w:leftChars="100" w:left="210"/>
        <w:rPr>
          <w:rFonts w:eastAsia="微软雅黑" w:cs="Times New Roman"/>
        </w:rPr>
      </w:pPr>
      <w:r w:rsidRPr="00266D68">
        <w:rPr>
          <w:rFonts w:eastAsia="微软雅黑" w:cs="Times New Roman"/>
        </w:rPr>
        <w:t>[R</w:t>
      </w:r>
      <w:r w:rsidR="00110F3E" w:rsidRPr="00110F3E">
        <w:rPr>
          <w:rFonts w:eastAsia="微软雅黑" w:cs="Times New Roman"/>
        </w:rPr>
        <w:t>3</w:t>
      </w:r>
      <w:r w:rsidR="00394074" w:rsidRPr="00266D68">
        <w:rPr>
          <w:rFonts w:eastAsia="微软雅黑" w:cs="Times New Roman"/>
        </w:rPr>
        <w:t>-GigabitEthernet0/0/0</w:t>
      </w:r>
      <w:proofErr w:type="gramStart"/>
      <w:r w:rsidR="00394074" w:rsidRPr="00266D68">
        <w:rPr>
          <w:rFonts w:eastAsia="微软雅黑" w:cs="Times New Roman"/>
        </w:rPr>
        <w:t>]ip</w:t>
      </w:r>
      <w:proofErr w:type="gramEnd"/>
      <w:r w:rsidR="00394074" w:rsidRPr="00266D68">
        <w:rPr>
          <w:rFonts w:eastAsia="微软雅黑" w:cs="Times New Roman"/>
        </w:rPr>
        <w:t xml:space="preserve"> add</w:t>
      </w:r>
      <w:r w:rsidRPr="00266D68">
        <w:rPr>
          <w:rFonts w:eastAsia="微软雅黑" w:cs="Times New Roman"/>
        </w:rPr>
        <w:t>ress 10.0.1</w:t>
      </w:r>
      <w:r w:rsidR="00110F3E" w:rsidRPr="00110F3E">
        <w:rPr>
          <w:rFonts w:eastAsia="微软雅黑" w:cs="Times New Roman"/>
        </w:rPr>
        <w:t>3</w:t>
      </w:r>
      <w:r w:rsidRPr="00266D68">
        <w:rPr>
          <w:rFonts w:eastAsia="微软雅黑" w:cs="Times New Roman"/>
        </w:rPr>
        <w:t>.</w:t>
      </w:r>
      <w:r w:rsidR="00110F3E" w:rsidRPr="00110F3E">
        <w:rPr>
          <w:rFonts w:eastAsia="微软雅黑" w:cs="Times New Roman"/>
        </w:rPr>
        <w:t>3</w:t>
      </w:r>
      <w:r w:rsidRPr="00266D68">
        <w:rPr>
          <w:rFonts w:eastAsia="微软雅黑" w:cs="Times New Roman"/>
        </w:rPr>
        <w:t xml:space="preserve"> 255.255.255.0 [R</w:t>
      </w:r>
      <w:r w:rsidR="00110F3E" w:rsidRPr="00110F3E">
        <w:rPr>
          <w:rFonts w:eastAsia="微软雅黑" w:cs="Times New Roman"/>
        </w:rPr>
        <w:t>3</w:t>
      </w:r>
      <w:r w:rsidR="00394074" w:rsidRPr="00266D68">
        <w:rPr>
          <w:rFonts w:eastAsia="微软雅黑" w:cs="Times New Roman"/>
        </w:rPr>
        <w:t xml:space="preserve">-GigabitEthernet0/0/0]description </w:t>
      </w:r>
      <w:bookmarkStart w:id="102" w:name="OLE_LINK3"/>
      <w:bookmarkStart w:id="103" w:name="OLE_LINK6"/>
      <w:r w:rsidR="00394074" w:rsidRPr="00266D68">
        <w:rPr>
          <w:rFonts w:eastAsia="微软雅黑" w:cs="Times New Roman"/>
        </w:rPr>
        <w:t>This interface connect</w:t>
      </w:r>
      <w:r w:rsidR="00315D68" w:rsidRPr="00266D68">
        <w:rPr>
          <w:rFonts w:eastAsia="微软雅黑" w:cs="Times New Roman"/>
        </w:rPr>
        <w:t>s</w:t>
      </w:r>
      <w:r w:rsidR="00394074" w:rsidRPr="00266D68">
        <w:rPr>
          <w:rFonts w:eastAsia="微软雅黑" w:cs="Times New Roman"/>
        </w:rPr>
        <w:t xml:space="preserve"> to R1-G0/0/0</w:t>
      </w:r>
      <w:bookmarkEnd w:id="102"/>
      <w:bookmarkEnd w:id="103"/>
    </w:p>
    <w:p w14:paraId="00B90DD5" w14:textId="77777777" w:rsidR="005A283E" w:rsidRPr="005A283E" w:rsidRDefault="005A283E" w:rsidP="00E77D2E">
      <w:pPr>
        <w:pStyle w:val="aff3"/>
        <w:spacing w:after="60"/>
        <w:ind w:leftChars="100" w:left="210"/>
        <w:rPr>
          <w:rFonts w:eastAsiaTheme="minorEastAsia" w:cs="Times New Roman"/>
        </w:rPr>
      </w:pPr>
    </w:p>
    <w:p w14:paraId="5654463F"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配置完成后，</w:t>
      </w:r>
      <w:r w:rsidR="005A283E">
        <w:rPr>
          <w:rFonts w:hint="eastAsia"/>
          <w:kern w:val="0"/>
        </w:rPr>
        <w:t>通过执行</w:t>
      </w:r>
      <w:r w:rsidRPr="00D97C6D">
        <w:rPr>
          <w:kern w:val="0"/>
        </w:rPr>
        <w:t>ping</w:t>
      </w:r>
      <w:r w:rsidRPr="00D97C6D">
        <w:rPr>
          <w:rFonts w:hint="eastAsia"/>
          <w:kern w:val="0"/>
        </w:rPr>
        <w:t>命令测试</w:t>
      </w:r>
      <w:r w:rsidRPr="00D97C6D">
        <w:rPr>
          <w:kern w:val="0"/>
        </w:rPr>
        <w:t>R1</w:t>
      </w:r>
      <w:r w:rsidRPr="00D97C6D">
        <w:rPr>
          <w:rFonts w:hint="eastAsia"/>
          <w:kern w:val="0"/>
        </w:rPr>
        <w:t>和</w:t>
      </w:r>
      <w:r w:rsidRPr="00D97C6D">
        <w:rPr>
          <w:kern w:val="0"/>
        </w:rPr>
        <w:t>R3</w:t>
      </w:r>
      <w:r w:rsidRPr="00D97C6D">
        <w:rPr>
          <w:rFonts w:hint="eastAsia"/>
          <w:kern w:val="0"/>
        </w:rPr>
        <w:t>间的连通性。</w:t>
      </w:r>
    </w:p>
    <w:p w14:paraId="7A17BC9F" w14:textId="77777777" w:rsidR="00094361" w:rsidRPr="00266D68" w:rsidRDefault="002C19AE" w:rsidP="00E77D2E">
      <w:pPr>
        <w:pStyle w:val="aff3"/>
        <w:ind w:leftChars="100" w:left="210"/>
        <w:rPr>
          <w:rFonts w:cs="Times New Roman"/>
        </w:rPr>
      </w:pPr>
      <w:r w:rsidRPr="00266D68">
        <w:rPr>
          <w:rFonts w:eastAsia="微软雅黑" w:cs="Times New Roman"/>
        </w:rPr>
        <w:t>&lt;</w:t>
      </w:r>
      <w:r w:rsidR="00094361" w:rsidRPr="00266D68">
        <w:rPr>
          <w:rFonts w:eastAsia="微软雅黑" w:cs="Times New Roman"/>
        </w:rPr>
        <w:t>R1</w:t>
      </w:r>
      <w:r w:rsidRPr="00266D68">
        <w:rPr>
          <w:rFonts w:eastAsia="微软雅黑" w:cs="Times New Roman"/>
        </w:rPr>
        <w:t>&gt;</w:t>
      </w:r>
      <w:r w:rsidR="00094361" w:rsidRPr="00266D68">
        <w:rPr>
          <w:rFonts w:eastAsia="微软雅黑" w:cs="Times New Roman"/>
        </w:rPr>
        <w:t>ping 10.0.1</w:t>
      </w:r>
      <w:r w:rsidR="00432849" w:rsidRPr="00266D68">
        <w:rPr>
          <w:rFonts w:cs="Times New Roman" w:hint="eastAsia"/>
        </w:rPr>
        <w:t>3</w:t>
      </w:r>
      <w:r w:rsidR="00094361" w:rsidRPr="00266D68">
        <w:rPr>
          <w:rFonts w:eastAsia="微软雅黑" w:cs="Times New Roman"/>
        </w:rPr>
        <w:t>.</w:t>
      </w:r>
      <w:r w:rsidR="00432849" w:rsidRPr="00266D68">
        <w:rPr>
          <w:rFonts w:cs="Times New Roman" w:hint="eastAsia"/>
        </w:rPr>
        <w:t>3</w:t>
      </w:r>
    </w:p>
    <w:p w14:paraId="7BAC0DFA" w14:textId="77777777" w:rsidR="00094361" w:rsidRPr="00266D68" w:rsidRDefault="00094361" w:rsidP="00E77D2E">
      <w:pPr>
        <w:pStyle w:val="aff3"/>
        <w:ind w:leftChars="100" w:left="210"/>
        <w:rPr>
          <w:rFonts w:eastAsia="微软雅黑" w:cs="Times New Roman"/>
        </w:rPr>
      </w:pPr>
      <w:r w:rsidRPr="00266D68">
        <w:rPr>
          <w:rFonts w:eastAsia="微软雅黑" w:cs="Times New Roman"/>
        </w:rPr>
        <w:t xml:space="preserve">  PING 10.0.1</w:t>
      </w:r>
      <w:r w:rsidR="00432849" w:rsidRPr="00266D68">
        <w:rPr>
          <w:rFonts w:cs="Times New Roman" w:hint="eastAsia"/>
        </w:rPr>
        <w:t>3</w:t>
      </w:r>
      <w:r w:rsidRPr="00266D68">
        <w:rPr>
          <w:rFonts w:eastAsia="微软雅黑" w:cs="Times New Roman"/>
        </w:rPr>
        <w:t>.</w:t>
      </w:r>
      <w:r w:rsidR="00432849" w:rsidRPr="00266D68">
        <w:rPr>
          <w:rFonts w:cs="Times New Roman" w:hint="eastAsia"/>
        </w:rPr>
        <w:t>3</w:t>
      </w:r>
      <w:r w:rsidRPr="00266D68">
        <w:rPr>
          <w:rFonts w:eastAsia="微软雅黑" w:cs="Times New Roman"/>
        </w:rPr>
        <w:t xml:space="preserve">: </w:t>
      </w:r>
      <w:proofErr w:type="gramStart"/>
      <w:r w:rsidRPr="00266D68">
        <w:rPr>
          <w:rFonts w:eastAsia="微软雅黑" w:cs="Times New Roman"/>
        </w:rPr>
        <w:t>56  data</w:t>
      </w:r>
      <w:proofErr w:type="gramEnd"/>
      <w:r w:rsidRPr="00266D68">
        <w:rPr>
          <w:rFonts w:eastAsia="微软雅黑" w:cs="Times New Roman"/>
        </w:rPr>
        <w:t xml:space="preserve"> bytes, press CTRL_C to break</w:t>
      </w:r>
    </w:p>
    <w:p w14:paraId="12A13785" w14:textId="77777777" w:rsidR="00094361" w:rsidRPr="00266D68" w:rsidRDefault="00094361" w:rsidP="00E77D2E">
      <w:pPr>
        <w:pStyle w:val="aff3"/>
        <w:ind w:leftChars="100" w:left="210"/>
        <w:rPr>
          <w:rFonts w:eastAsia="微软雅黑" w:cs="Times New Roman"/>
        </w:rPr>
      </w:pPr>
      <w:r w:rsidRPr="00266D68">
        <w:rPr>
          <w:rFonts w:eastAsia="微软雅黑" w:cs="Times New Roman"/>
        </w:rPr>
        <w:t xml:space="preserve">    </w:t>
      </w:r>
      <w:r w:rsidRPr="00266D68">
        <w:rPr>
          <w:rFonts w:eastAsia="微软雅黑" w:cs="Times New Roman"/>
          <w:shd w:val="pct15" w:color="auto" w:fill="FFFFFF"/>
        </w:rPr>
        <w:t>Reply from 10.0.1</w:t>
      </w:r>
      <w:r w:rsidR="00432849" w:rsidRPr="00266D68">
        <w:rPr>
          <w:rFonts w:eastAsia="微软雅黑" w:cs="Times New Roman" w:hint="eastAsia"/>
          <w:shd w:val="pct15" w:color="auto" w:fill="FFFFFF"/>
        </w:rPr>
        <w:t>3</w:t>
      </w:r>
      <w:r w:rsidRPr="00266D68">
        <w:rPr>
          <w:rFonts w:eastAsia="微软雅黑" w:cs="Times New Roman"/>
          <w:shd w:val="pct15" w:color="auto" w:fill="FFFFFF"/>
        </w:rPr>
        <w:t>.</w:t>
      </w:r>
      <w:r w:rsidR="00432849" w:rsidRPr="00266D68">
        <w:rPr>
          <w:rFonts w:eastAsia="微软雅黑" w:cs="Times New Roman" w:hint="eastAsia"/>
          <w:shd w:val="pct15" w:color="auto" w:fill="FFFFFF"/>
        </w:rPr>
        <w:t>3</w:t>
      </w:r>
      <w:r w:rsidRPr="00266D68">
        <w:rPr>
          <w:rFonts w:eastAsia="微软雅黑" w:cs="Times New Roman"/>
          <w:shd w:val="pct15" w:color="auto" w:fill="FFFFFF"/>
        </w:rPr>
        <w:t>: bytes=56 Sequence=1 ttl=255 time=35 ms</w:t>
      </w:r>
    </w:p>
    <w:p w14:paraId="4DDB9AFE" w14:textId="77777777" w:rsidR="00094361" w:rsidRPr="00266D68" w:rsidRDefault="00094361" w:rsidP="00E77D2E">
      <w:pPr>
        <w:pStyle w:val="aff3"/>
        <w:ind w:leftChars="100" w:left="210"/>
        <w:rPr>
          <w:rFonts w:eastAsia="微软雅黑" w:cs="Times New Roman"/>
        </w:rPr>
      </w:pPr>
      <w:r w:rsidRPr="00266D68">
        <w:rPr>
          <w:rFonts w:eastAsia="微软雅黑" w:cs="Times New Roman"/>
        </w:rPr>
        <w:t xml:space="preserve">    </w:t>
      </w:r>
      <w:r w:rsidRPr="00266D68">
        <w:rPr>
          <w:rFonts w:eastAsia="微软雅黑" w:cs="Times New Roman"/>
          <w:shd w:val="pct15" w:color="auto" w:fill="FFFFFF"/>
        </w:rPr>
        <w:t>Reply from 10.0.1</w:t>
      </w:r>
      <w:r w:rsidR="00432849" w:rsidRPr="00266D68">
        <w:rPr>
          <w:rFonts w:eastAsia="微软雅黑" w:cs="Times New Roman" w:hint="eastAsia"/>
          <w:shd w:val="pct15" w:color="auto" w:fill="FFFFFF"/>
        </w:rPr>
        <w:t>3</w:t>
      </w:r>
      <w:r w:rsidRPr="00266D68">
        <w:rPr>
          <w:rFonts w:eastAsia="微软雅黑" w:cs="Times New Roman"/>
          <w:shd w:val="pct15" w:color="auto" w:fill="FFFFFF"/>
        </w:rPr>
        <w:t>.</w:t>
      </w:r>
      <w:r w:rsidR="00432849" w:rsidRPr="00266D68">
        <w:rPr>
          <w:rFonts w:eastAsia="微软雅黑" w:cs="Times New Roman" w:hint="eastAsia"/>
          <w:shd w:val="pct15" w:color="auto" w:fill="FFFFFF"/>
        </w:rPr>
        <w:t>3</w:t>
      </w:r>
      <w:r w:rsidRPr="00266D68">
        <w:rPr>
          <w:rFonts w:eastAsia="微软雅黑" w:cs="Times New Roman"/>
          <w:shd w:val="pct15" w:color="auto" w:fill="FFFFFF"/>
        </w:rPr>
        <w:t>: bytes=56 Sequence=2 ttl=255 time=32 ms</w:t>
      </w:r>
    </w:p>
    <w:p w14:paraId="7CD5EC85" w14:textId="77777777" w:rsidR="00094361" w:rsidRPr="00266D68" w:rsidRDefault="00094361" w:rsidP="00E77D2E">
      <w:pPr>
        <w:pStyle w:val="aff3"/>
        <w:ind w:leftChars="100" w:left="210"/>
        <w:rPr>
          <w:rFonts w:eastAsia="微软雅黑" w:cs="Times New Roman"/>
        </w:rPr>
      </w:pPr>
      <w:r w:rsidRPr="00266D68">
        <w:rPr>
          <w:rFonts w:eastAsia="微软雅黑" w:cs="Times New Roman"/>
        </w:rPr>
        <w:t xml:space="preserve">    </w:t>
      </w:r>
      <w:r w:rsidRPr="00266D68">
        <w:rPr>
          <w:rFonts w:eastAsia="微软雅黑" w:cs="Times New Roman"/>
          <w:shd w:val="pct15" w:color="auto" w:fill="FFFFFF"/>
        </w:rPr>
        <w:t>Reply from 10.0.1</w:t>
      </w:r>
      <w:r w:rsidR="00432849" w:rsidRPr="00266D68">
        <w:rPr>
          <w:rFonts w:eastAsia="微软雅黑" w:cs="Times New Roman" w:hint="eastAsia"/>
          <w:shd w:val="pct15" w:color="auto" w:fill="FFFFFF"/>
        </w:rPr>
        <w:t>3</w:t>
      </w:r>
      <w:r w:rsidRPr="00266D68">
        <w:rPr>
          <w:rFonts w:eastAsia="微软雅黑" w:cs="Times New Roman"/>
          <w:shd w:val="pct15" w:color="auto" w:fill="FFFFFF"/>
        </w:rPr>
        <w:t>.</w:t>
      </w:r>
      <w:r w:rsidR="00432849" w:rsidRPr="00266D68">
        <w:rPr>
          <w:rFonts w:eastAsia="微软雅黑" w:cs="Times New Roman" w:hint="eastAsia"/>
          <w:shd w:val="pct15" w:color="auto" w:fill="FFFFFF"/>
        </w:rPr>
        <w:t>3</w:t>
      </w:r>
      <w:r w:rsidRPr="00266D68">
        <w:rPr>
          <w:rFonts w:eastAsia="微软雅黑" w:cs="Times New Roman"/>
          <w:shd w:val="pct15" w:color="auto" w:fill="FFFFFF"/>
        </w:rPr>
        <w:t>: bytes=56 Sequence=3 ttl=255 time=32 ms</w:t>
      </w:r>
    </w:p>
    <w:p w14:paraId="35DF99E3" w14:textId="77777777" w:rsidR="00094361" w:rsidRPr="00266D68" w:rsidRDefault="00094361" w:rsidP="00E77D2E">
      <w:pPr>
        <w:pStyle w:val="aff3"/>
        <w:ind w:leftChars="100" w:left="210"/>
        <w:rPr>
          <w:rFonts w:eastAsia="微软雅黑" w:cs="Times New Roman"/>
        </w:rPr>
      </w:pPr>
      <w:r w:rsidRPr="00266D68">
        <w:rPr>
          <w:rFonts w:eastAsia="微软雅黑" w:cs="Times New Roman"/>
        </w:rPr>
        <w:t xml:space="preserve">    </w:t>
      </w:r>
      <w:r w:rsidRPr="00266D68">
        <w:rPr>
          <w:rFonts w:eastAsia="微软雅黑" w:cs="Times New Roman"/>
          <w:shd w:val="pct15" w:color="auto" w:fill="FFFFFF"/>
        </w:rPr>
        <w:t>Reply from 10.0.1</w:t>
      </w:r>
      <w:r w:rsidR="00432849" w:rsidRPr="00266D68">
        <w:rPr>
          <w:rFonts w:eastAsia="微软雅黑" w:cs="Times New Roman" w:hint="eastAsia"/>
          <w:shd w:val="pct15" w:color="auto" w:fill="FFFFFF"/>
        </w:rPr>
        <w:t>3</w:t>
      </w:r>
      <w:r w:rsidRPr="00266D68">
        <w:rPr>
          <w:rFonts w:eastAsia="微软雅黑" w:cs="Times New Roman"/>
          <w:shd w:val="pct15" w:color="auto" w:fill="FFFFFF"/>
        </w:rPr>
        <w:t>.</w:t>
      </w:r>
      <w:r w:rsidR="00432849" w:rsidRPr="00266D68">
        <w:rPr>
          <w:rFonts w:eastAsia="微软雅黑" w:cs="Times New Roman" w:hint="eastAsia"/>
          <w:shd w:val="pct15" w:color="auto" w:fill="FFFFFF"/>
        </w:rPr>
        <w:t>3</w:t>
      </w:r>
      <w:r w:rsidRPr="00266D68">
        <w:rPr>
          <w:rFonts w:eastAsia="微软雅黑" w:cs="Times New Roman"/>
          <w:shd w:val="pct15" w:color="auto" w:fill="FFFFFF"/>
        </w:rPr>
        <w:t>: bytes=56 Sequence=4 ttl=255 time=32 ms</w:t>
      </w:r>
    </w:p>
    <w:p w14:paraId="5E1F5EC6" w14:textId="77777777" w:rsidR="00094361" w:rsidRPr="00266D68" w:rsidRDefault="00094361" w:rsidP="00E77D2E">
      <w:pPr>
        <w:pStyle w:val="aff3"/>
        <w:ind w:leftChars="100" w:left="210"/>
        <w:rPr>
          <w:rFonts w:eastAsia="微软雅黑" w:cs="Times New Roman"/>
        </w:rPr>
      </w:pPr>
      <w:r w:rsidRPr="00266D68">
        <w:rPr>
          <w:rFonts w:eastAsia="微软雅黑" w:cs="Times New Roman"/>
        </w:rPr>
        <w:lastRenderedPageBreak/>
        <w:t xml:space="preserve">    </w:t>
      </w:r>
      <w:r w:rsidRPr="00266D68">
        <w:rPr>
          <w:rFonts w:eastAsia="微软雅黑" w:cs="Times New Roman"/>
          <w:shd w:val="pct15" w:color="auto" w:fill="FFFFFF"/>
        </w:rPr>
        <w:t>Reply from 10.0.1</w:t>
      </w:r>
      <w:r w:rsidR="00432849" w:rsidRPr="00266D68">
        <w:rPr>
          <w:rFonts w:eastAsia="微软雅黑" w:cs="Times New Roman" w:hint="eastAsia"/>
          <w:shd w:val="pct15" w:color="auto" w:fill="FFFFFF"/>
        </w:rPr>
        <w:t>3</w:t>
      </w:r>
      <w:r w:rsidRPr="00266D68">
        <w:rPr>
          <w:rFonts w:eastAsia="微软雅黑" w:cs="Times New Roman"/>
          <w:shd w:val="pct15" w:color="auto" w:fill="FFFFFF"/>
        </w:rPr>
        <w:t>.</w:t>
      </w:r>
      <w:r w:rsidR="00432849" w:rsidRPr="00266D68">
        <w:rPr>
          <w:rFonts w:eastAsia="微软雅黑" w:cs="Times New Roman" w:hint="eastAsia"/>
          <w:shd w:val="pct15" w:color="auto" w:fill="FFFFFF"/>
        </w:rPr>
        <w:t>3</w:t>
      </w:r>
      <w:r w:rsidRPr="00266D68">
        <w:rPr>
          <w:rFonts w:eastAsia="微软雅黑" w:cs="Times New Roman"/>
          <w:shd w:val="pct15" w:color="auto" w:fill="FFFFFF"/>
        </w:rPr>
        <w:t>: bytes=56 Sequence=5 ttl=255 time=32 ms</w:t>
      </w:r>
    </w:p>
    <w:p w14:paraId="7483AC71" w14:textId="77777777" w:rsidR="00094361" w:rsidRPr="00266D68" w:rsidRDefault="00094361" w:rsidP="00E77D2E">
      <w:pPr>
        <w:pStyle w:val="aff3"/>
        <w:ind w:leftChars="100" w:left="210"/>
        <w:rPr>
          <w:rFonts w:eastAsia="微软雅黑" w:cs="Times New Roman"/>
        </w:rPr>
      </w:pPr>
      <w:r w:rsidRPr="00266D68">
        <w:rPr>
          <w:rFonts w:eastAsia="微软雅黑" w:cs="Times New Roman"/>
        </w:rPr>
        <w:t xml:space="preserve">  --- 10.0.1</w:t>
      </w:r>
      <w:r w:rsidR="00432849" w:rsidRPr="00266D68">
        <w:rPr>
          <w:rFonts w:cs="Times New Roman" w:hint="eastAsia"/>
        </w:rPr>
        <w:t>3</w:t>
      </w:r>
      <w:r w:rsidRPr="00266D68">
        <w:rPr>
          <w:rFonts w:eastAsia="微软雅黑" w:cs="Times New Roman"/>
        </w:rPr>
        <w:t>.</w:t>
      </w:r>
      <w:r w:rsidR="00432849" w:rsidRPr="00266D68">
        <w:rPr>
          <w:rFonts w:cs="Times New Roman" w:hint="eastAsia"/>
        </w:rPr>
        <w:t>3</w:t>
      </w:r>
      <w:r w:rsidRPr="00266D68">
        <w:rPr>
          <w:rFonts w:eastAsia="微软雅黑" w:cs="Times New Roman"/>
        </w:rPr>
        <w:t xml:space="preserve"> </w:t>
      </w:r>
      <w:proofErr w:type="gramStart"/>
      <w:r w:rsidRPr="00266D68">
        <w:rPr>
          <w:rFonts w:eastAsia="微软雅黑" w:cs="Times New Roman"/>
        </w:rPr>
        <w:t>ping</w:t>
      </w:r>
      <w:proofErr w:type="gramEnd"/>
      <w:r w:rsidRPr="00266D68">
        <w:rPr>
          <w:rFonts w:eastAsia="微软雅黑" w:cs="Times New Roman"/>
        </w:rPr>
        <w:t xml:space="preserve"> statistics ---</w:t>
      </w:r>
    </w:p>
    <w:p w14:paraId="7A7B5512" w14:textId="77777777" w:rsidR="00094361" w:rsidRPr="00266D68" w:rsidRDefault="00094361" w:rsidP="00E77D2E">
      <w:pPr>
        <w:pStyle w:val="aff3"/>
        <w:ind w:leftChars="100" w:left="210"/>
        <w:rPr>
          <w:rFonts w:eastAsia="微软雅黑" w:cs="Times New Roman"/>
        </w:rPr>
      </w:pPr>
      <w:r w:rsidRPr="00266D68">
        <w:rPr>
          <w:rFonts w:eastAsia="微软雅黑" w:cs="Times New Roman"/>
        </w:rPr>
        <w:t xml:space="preserve">    5 packet(s) transmitted</w:t>
      </w:r>
    </w:p>
    <w:p w14:paraId="687B94A3" w14:textId="77777777" w:rsidR="00094361" w:rsidRPr="00266D68" w:rsidRDefault="00094361" w:rsidP="00E77D2E">
      <w:pPr>
        <w:pStyle w:val="aff3"/>
        <w:ind w:leftChars="100" w:left="210"/>
        <w:rPr>
          <w:rFonts w:eastAsia="微软雅黑" w:cs="Times New Roman"/>
        </w:rPr>
      </w:pPr>
      <w:r w:rsidRPr="00266D68">
        <w:rPr>
          <w:rFonts w:eastAsia="微软雅黑" w:cs="Times New Roman"/>
        </w:rPr>
        <w:t xml:space="preserve">    5 packet(s) received</w:t>
      </w:r>
    </w:p>
    <w:p w14:paraId="68023037" w14:textId="77777777" w:rsidR="00094361" w:rsidRPr="00266D68" w:rsidRDefault="00094361" w:rsidP="00E77D2E">
      <w:pPr>
        <w:pStyle w:val="aff3"/>
        <w:ind w:leftChars="100" w:left="210"/>
        <w:rPr>
          <w:rFonts w:eastAsia="微软雅黑" w:cs="Times New Roman"/>
        </w:rPr>
      </w:pPr>
      <w:r w:rsidRPr="00266D68">
        <w:rPr>
          <w:rFonts w:eastAsia="微软雅黑" w:cs="Times New Roman"/>
        </w:rPr>
        <w:t xml:space="preserve">    0.00% packet loss</w:t>
      </w:r>
    </w:p>
    <w:p w14:paraId="3700A99D" w14:textId="77777777" w:rsidR="00094361" w:rsidRPr="00266D68" w:rsidRDefault="00094361" w:rsidP="00E77D2E">
      <w:pPr>
        <w:pStyle w:val="33"/>
        <w:ind w:leftChars="100" w:left="210"/>
        <w:rPr>
          <w:rFonts w:eastAsia="微软雅黑" w:cs="Times New Roman"/>
          <w:szCs w:val="24"/>
        </w:rPr>
      </w:pPr>
      <w:proofErr w:type="gramStart"/>
      <w:r w:rsidRPr="00266D68">
        <w:rPr>
          <w:rFonts w:eastAsia="微软雅黑" w:cs="Times New Roman"/>
          <w:szCs w:val="24"/>
        </w:rPr>
        <w:t>round-trip</w:t>
      </w:r>
      <w:proofErr w:type="gramEnd"/>
      <w:r w:rsidRPr="00266D68">
        <w:rPr>
          <w:rFonts w:eastAsia="微软雅黑" w:cs="Times New Roman"/>
          <w:szCs w:val="24"/>
        </w:rPr>
        <w:t xml:space="preserve"> min/avg/max = 32/32/35 ms</w:t>
      </w:r>
    </w:p>
    <w:p w14:paraId="2F77BAA3" w14:textId="77777777" w:rsidR="00CC714A" w:rsidRDefault="00D97C6D">
      <w:pPr>
        <w:pStyle w:val="a"/>
        <w:numPr>
          <w:ilvl w:val="0"/>
          <w:numId w:val="126"/>
        </w:numPr>
      </w:pPr>
      <w:r w:rsidRPr="00D97C6D">
        <w:rPr>
          <w:rFonts w:hint="eastAsia"/>
        </w:rPr>
        <w:t>查看当前设备上存储的文件列表</w:t>
      </w:r>
    </w:p>
    <w:p w14:paraId="1F3FC773"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在用户视图下执行</w:t>
      </w:r>
      <w:r w:rsidRPr="00D97C6D">
        <w:rPr>
          <w:b/>
          <w:kern w:val="0"/>
        </w:rPr>
        <w:t>dir</w:t>
      </w:r>
      <w:r w:rsidRPr="00D97C6D">
        <w:rPr>
          <w:rFonts w:hint="eastAsia"/>
          <w:kern w:val="0"/>
        </w:rPr>
        <w:t>命令，查看当前目录下的文件列表。</w:t>
      </w:r>
    </w:p>
    <w:p w14:paraId="6CD33E26" w14:textId="77777777" w:rsidR="00094361" w:rsidRPr="00266D68" w:rsidRDefault="00094361" w:rsidP="00E77D2E">
      <w:pPr>
        <w:pStyle w:val="aff3"/>
        <w:ind w:leftChars="100" w:left="210"/>
        <w:rPr>
          <w:rFonts w:eastAsia="微软雅黑" w:cs="Times New Roman"/>
        </w:rPr>
      </w:pPr>
      <w:r w:rsidRPr="00266D68">
        <w:rPr>
          <w:rFonts w:eastAsia="微软雅黑" w:cs="Times New Roman"/>
        </w:rPr>
        <w:t>&lt;R1&gt;dir</w:t>
      </w:r>
    </w:p>
    <w:p w14:paraId="7F041A8F" w14:textId="77777777" w:rsidR="00094361" w:rsidRPr="00266D68" w:rsidRDefault="00094361" w:rsidP="00E77D2E">
      <w:pPr>
        <w:pStyle w:val="aff3"/>
        <w:ind w:leftChars="100" w:left="210"/>
        <w:rPr>
          <w:rFonts w:eastAsia="微软雅黑" w:cs="Times New Roman"/>
        </w:rPr>
      </w:pPr>
      <w:bookmarkStart w:id="104" w:name="OLE_LINK7"/>
      <w:bookmarkStart w:id="105" w:name="OLE_LINK8"/>
      <w:r w:rsidRPr="00266D68">
        <w:rPr>
          <w:rFonts w:eastAsia="微软雅黑" w:cs="Times New Roman"/>
        </w:rPr>
        <w:t xml:space="preserve">Directory of </w:t>
      </w:r>
      <w:r w:rsidR="00DB25AB">
        <w:rPr>
          <w:rFonts w:eastAsiaTheme="minorEastAsia" w:cs="Times New Roman" w:hint="eastAsia"/>
        </w:rPr>
        <w:t>flash</w:t>
      </w:r>
      <w:proofErr w:type="gramStart"/>
      <w:r w:rsidRPr="00266D68">
        <w:rPr>
          <w:rFonts w:eastAsia="微软雅黑" w:cs="Times New Roman"/>
        </w:rPr>
        <w:t>:/</w:t>
      </w:r>
      <w:proofErr w:type="gramEnd"/>
    </w:p>
    <w:p w14:paraId="5B7BC95F" w14:textId="77777777" w:rsidR="00094361" w:rsidRPr="00266D68" w:rsidRDefault="00B92736" w:rsidP="00E77D2E">
      <w:pPr>
        <w:pStyle w:val="aff3"/>
        <w:ind w:leftChars="100" w:left="210"/>
        <w:rPr>
          <w:rFonts w:eastAsia="微软雅黑" w:cs="Times New Roman"/>
        </w:rPr>
      </w:pPr>
      <w:r w:rsidRPr="00266D68">
        <w:rPr>
          <w:rFonts w:eastAsia="微软雅黑" w:cs="Times New Roman"/>
        </w:rPr>
        <w:t xml:space="preserve">  </w:t>
      </w:r>
      <w:proofErr w:type="gramStart"/>
      <w:r w:rsidRPr="00266D68">
        <w:rPr>
          <w:rFonts w:eastAsia="微软雅黑" w:cs="Times New Roman"/>
        </w:rPr>
        <w:t>Idx  Attr</w:t>
      </w:r>
      <w:proofErr w:type="gramEnd"/>
      <w:r w:rsidRPr="00266D68">
        <w:rPr>
          <w:rFonts w:eastAsia="微软雅黑" w:cs="Times New Roman"/>
        </w:rPr>
        <w:tab/>
      </w:r>
      <w:r w:rsidR="00094361" w:rsidRPr="00266D68">
        <w:rPr>
          <w:rFonts w:eastAsia="微软雅黑" w:cs="Times New Roman"/>
        </w:rPr>
        <w:t>Size(Byte)</w:t>
      </w:r>
      <w:r w:rsidRPr="00266D68">
        <w:rPr>
          <w:rFonts w:eastAsia="微软雅黑" w:cs="Times New Roman"/>
        </w:rPr>
        <w:tab/>
      </w:r>
      <w:r w:rsidR="00094361" w:rsidRPr="00266D68">
        <w:rPr>
          <w:rFonts w:eastAsia="微软雅黑" w:cs="Times New Roman"/>
        </w:rPr>
        <w:t>Date</w:t>
      </w:r>
      <w:r w:rsidRPr="00266D68">
        <w:rPr>
          <w:rFonts w:eastAsia="微软雅黑" w:cs="Times New Roman"/>
        </w:rPr>
        <w:tab/>
      </w:r>
      <w:r w:rsidRPr="00266D68">
        <w:rPr>
          <w:rFonts w:eastAsia="微软雅黑" w:cs="Times New Roman"/>
        </w:rPr>
        <w:tab/>
      </w:r>
      <w:r w:rsidR="00094361" w:rsidRPr="00266D68">
        <w:rPr>
          <w:rFonts w:eastAsia="微软雅黑" w:cs="Times New Roman"/>
        </w:rPr>
        <w:t>Time(LMT)</w:t>
      </w:r>
      <w:r w:rsidRPr="00266D68">
        <w:rPr>
          <w:rFonts w:eastAsia="微软雅黑" w:cs="Times New Roman"/>
        </w:rPr>
        <w:tab/>
      </w:r>
      <w:r w:rsidR="00094361" w:rsidRPr="00266D68">
        <w:rPr>
          <w:rFonts w:eastAsia="微软雅黑" w:cs="Times New Roman"/>
        </w:rPr>
        <w:t xml:space="preserve">FileName </w:t>
      </w:r>
    </w:p>
    <w:p w14:paraId="36E9313B" w14:textId="77777777" w:rsidR="00094361" w:rsidRPr="00266D68" w:rsidRDefault="00B92736" w:rsidP="00E77D2E">
      <w:pPr>
        <w:pStyle w:val="aff3"/>
        <w:ind w:leftChars="100" w:left="210"/>
        <w:rPr>
          <w:rFonts w:eastAsia="微软雅黑" w:cs="Times New Roman"/>
        </w:rPr>
      </w:pPr>
      <w:r w:rsidRPr="00266D68">
        <w:rPr>
          <w:rFonts w:eastAsia="微软雅黑" w:cs="Times New Roman"/>
        </w:rPr>
        <w:t xml:space="preserve">    </w:t>
      </w:r>
      <w:proofErr w:type="gramStart"/>
      <w:r w:rsidRPr="00266D68">
        <w:rPr>
          <w:rFonts w:eastAsia="微软雅黑" w:cs="Times New Roman"/>
        </w:rPr>
        <w:t>0  -</w:t>
      </w:r>
      <w:proofErr w:type="gramEnd"/>
      <w:r w:rsidRPr="00266D68">
        <w:rPr>
          <w:rFonts w:eastAsia="微软雅黑" w:cs="Times New Roman"/>
        </w:rPr>
        <w:t>rw-</w:t>
      </w:r>
      <w:r w:rsidRPr="00266D68">
        <w:rPr>
          <w:rFonts w:eastAsia="微软雅黑" w:cs="Times New Roman"/>
        </w:rPr>
        <w:tab/>
      </w:r>
      <w:r w:rsidR="000D4D02" w:rsidRPr="00266D68">
        <w:rPr>
          <w:rFonts w:eastAsia="微软雅黑" w:cs="Times New Roman"/>
        </w:rPr>
        <w:t xml:space="preserve"> </w:t>
      </w:r>
      <w:r w:rsidR="00094361" w:rsidRPr="00266D68">
        <w:rPr>
          <w:rFonts w:eastAsia="微软雅黑" w:cs="Times New Roman"/>
        </w:rPr>
        <w:t>1,738,816</w:t>
      </w:r>
      <w:r w:rsidRPr="00266D68">
        <w:rPr>
          <w:rFonts w:eastAsia="微软雅黑" w:cs="Times New Roman"/>
        </w:rPr>
        <w:tab/>
      </w:r>
      <w:r w:rsidR="00C5370B" w:rsidRPr="00266D68">
        <w:rPr>
          <w:rFonts w:eastAsia="微软雅黑" w:cs="Times New Roman"/>
        </w:rPr>
        <w:t>Mar 1</w:t>
      </w:r>
      <w:r w:rsidR="00DB25AB">
        <w:rPr>
          <w:rFonts w:eastAsiaTheme="minorEastAsia" w:cs="Times New Roman" w:hint="eastAsia"/>
        </w:rPr>
        <w:t>0</w:t>
      </w:r>
      <w:r w:rsidR="00C5370B" w:rsidRPr="00266D68">
        <w:rPr>
          <w:rFonts w:eastAsia="微软雅黑" w:cs="Times New Roman"/>
        </w:rPr>
        <w:t xml:space="preserve"> 201</w:t>
      </w:r>
      <w:r w:rsidR="00DB25AB">
        <w:rPr>
          <w:rFonts w:eastAsiaTheme="minorEastAsia" w:cs="Times New Roman" w:hint="eastAsia"/>
        </w:rPr>
        <w:t>6</w:t>
      </w:r>
      <w:r w:rsidRPr="00266D68">
        <w:rPr>
          <w:rFonts w:eastAsia="微软雅黑" w:cs="Times New Roman"/>
        </w:rPr>
        <w:tab/>
      </w:r>
      <w:r w:rsidR="00094361" w:rsidRPr="00266D68">
        <w:rPr>
          <w:rFonts w:eastAsia="微软雅黑" w:cs="Times New Roman"/>
        </w:rPr>
        <w:t>11:50:24</w:t>
      </w:r>
      <w:r w:rsidRPr="00266D68">
        <w:rPr>
          <w:rFonts w:eastAsia="微软雅黑" w:cs="Times New Roman"/>
        </w:rPr>
        <w:tab/>
      </w:r>
      <w:r w:rsidR="00094361" w:rsidRPr="00266D68">
        <w:rPr>
          <w:rFonts w:eastAsia="微软雅黑" w:cs="Times New Roman"/>
        </w:rPr>
        <w:t>web.zip</w:t>
      </w:r>
    </w:p>
    <w:p w14:paraId="2B12779B" w14:textId="39D935D8" w:rsidR="000D4D02" w:rsidRPr="00266D68" w:rsidRDefault="00094361" w:rsidP="00E77D2E">
      <w:pPr>
        <w:pStyle w:val="aff3"/>
        <w:ind w:leftChars="100" w:left="210" w:firstLine="360"/>
        <w:rPr>
          <w:rFonts w:eastAsia="微软雅黑" w:cs="Times New Roman"/>
        </w:rPr>
      </w:pPr>
      <w:proofErr w:type="gramStart"/>
      <w:r w:rsidRPr="00266D68">
        <w:rPr>
          <w:rFonts w:eastAsia="微软雅黑" w:cs="Times New Roman"/>
        </w:rPr>
        <w:t>1  -</w:t>
      </w:r>
      <w:proofErr w:type="gramEnd"/>
      <w:r w:rsidRPr="00266D68">
        <w:rPr>
          <w:rFonts w:eastAsia="微软雅黑" w:cs="Times New Roman"/>
        </w:rPr>
        <w:t>rw-</w:t>
      </w:r>
      <w:r w:rsidR="00B92736" w:rsidRPr="00266D68">
        <w:rPr>
          <w:rFonts w:eastAsia="微软雅黑" w:cs="Times New Roman"/>
        </w:rPr>
        <w:tab/>
      </w:r>
      <w:r w:rsidRPr="00266D68">
        <w:rPr>
          <w:rFonts w:eastAsia="微软雅黑" w:cs="Times New Roman"/>
        </w:rPr>
        <w:t>68,288,896</w:t>
      </w:r>
      <w:r w:rsidR="00B92736" w:rsidRPr="00266D68">
        <w:rPr>
          <w:rFonts w:eastAsia="微软雅黑" w:cs="Times New Roman"/>
        </w:rPr>
        <w:tab/>
      </w:r>
      <w:r w:rsidR="00C5370B" w:rsidRPr="00266D68">
        <w:rPr>
          <w:rFonts w:eastAsia="微软雅黑" w:cs="Times New Roman"/>
        </w:rPr>
        <w:t>Mar 1</w:t>
      </w:r>
      <w:r w:rsidR="00DB25AB">
        <w:rPr>
          <w:rFonts w:eastAsiaTheme="minorEastAsia" w:cs="Times New Roman" w:hint="eastAsia"/>
        </w:rPr>
        <w:t>0</w:t>
      </w:r>
      <w:r w:rsidR="00C5370B" w:rsidRPr="00266D68">
        <w:rPr>
          <w:rFonts w:eastAsia="微软雅黑" w:cs="Times New Roman"/>
        </w:rPr>
        <w:t xml:space="preserve"> 201</w:t>
      </w:r>
      <w:r w:rsidR="00DB25AB">
        <w:rPr>
          <w:rFonts w:eastAsiaTheme="minorEastAsia" w:cs="Times New Roman" w:hint="eastAsia"/>
        </w:rPr>
        <w:t>6</w:t>
      </w:r>
      <w:r w:rsidR="00B92736" w:rsidRPr="00266D68">
        <w:rPr>
          <w:rFonts w:eastAsia="微软雅黑" w:cs="Times New Roman"/>
        </w:rPr>
        <w:tab/>
      </w:r>
      <w:r w:rsidRPr="00266D68">
        <w:rPr>
          <w:rFonts w:eastAsia="微软雅黑" w:cs="Times New Roman"/>
        </w:rPr>
        <w:t>14:17:5</w:t>
      </w:r>
      <w:r w:rsidR="00B92736" w:rsidRPr="00266D68">
        <w:rPr>
          <w:rFonts w:eastAsia="微软雅黑" w:cs="Times New Roman"/>
        </w:rPr>
        <w:tab/>
      </w:r>
      <w:r w:rsidR="00547A44">
        <w:rPr>
          <w:rFonts w:eastAsia="微软雅黑" w:cs="Times New Roman"/>
        </w:rPr>
        <w:t xml:space="preserve">     </w:t>
      </w:r>
      <w:r w:rsidR="00C5370B" w:rsidRPr="00266D68">
        <w:rPr>
          <w:rFonts w:eastAsia="微软雅黑" w:cs="Times New Roman"/>
        </w:rPr>
        <w:t>ar2220</w:t>
      </w:r>
      <w:r w:rsidR="00DB25AB">
        <w:rPr>
          <w:rFonts w:eastAsiaTheme="minorEastAsia" w:cs="Times New Roman" w:hint="eastAsia"/>
        </w:rPr>
        <w:t>E</w:t>
      </w:r>
      <w:r w:rsidR="00C5370B" w:rsidRPr="00266D68">
        <w:rPr>
          <w:rFonts w:eastAsia="微软雅黑" w:cs="Times New Roman"/>
        </w:rPr>
        <w:t>-v200r00</w:t>
      </w:r>
      <w:r w:rsidR="00DB25AB">
        <w:rPr>
          <w:rFonts w:eastAsiaTheme="minorEastAsia" w:cs="Times New Roman" w:hint="eastAsia"/>
        </w:rPr>
        <w:t>7</w:t>
      </w:r>
      <w:r w:rsidR="00C5370B" w:rsidRPr="00266D68">
        <w:rPr>
          <w:rFonts w:eastAsia="微软雅黑" w:cs="Times New Roman"/>
        </w:rPr>
        <w:t>c00spc</w:t>
      </w:r>
      <w:r w:rsidR="00DB25AB">
        <w:rPr>
          <w:rFonts w:eastAsiaTheme="minorEastAsia" w:cs="Times New Roman" w:hint="eastAsia"/>
        </w:rPr>
        <w:t>6</w:t>
      </w:r>
      <w:r w:rsidR="00C5370B" w:rsidRPr="00266D68">
        <w:rPr>
          <w:rFonts w:eastAsia="微软雅黑" w:cs="Times New Roman"/>
        </w:rPr>
        <w:t>00.cc</w:t>
      </w:r>
    </w:p>
    <w:p w14:paraId="7E83409C" w14:textId="14A8C87F" w:rsidR="000D4D02" w:rsidRPr="00266D68" w:rsidRDefault="00BF31F7" w:rsidP="00E77D2E">
      <w:pPr>
        <w:pStyle w:val="aff3"/>
        <w:ind w:leftChars="100" w:left="210" w:firstLine="360"/>
        <w:rPr>
          <w:rFonts w:eastAsia="微软雅黑" w:cs="Times New Roman"/>
        </w:rPr>
      </w:pPr>
      <w:proofErr w:type="gramStart"/>
      <w:r w:rsidRPr="00266D68">
        <w:rPr>
          <w:rFonts w:eastAsia="微软雅黑" w:cs="Times New Roman"/>
        </w:rPr>
        <w:t>2</w:t>
      </w:r>
      <w:r w:rsidR="000D4D02" w:rsidRPr="00266D68">
        <w:rPr>
          <w:rFonts w:eastAsia="微软雅黑" w:cs="Times New Roman"/>
        </w:rPr>
        <w:t xml:space="preserve">  -</w:t>
      </w:r>
      <w:proofErr w:type="gramEnd"/>
      <w:r w:rsidR="000D4D02" w:rsidRPr="00266D68">
        <w:rPr>
          <w:rFonts w:eastAsia="微软雅黑" w:cs="Times New Roman"/>
        </w:rPr>
        <w:t xml:space="preserve">rw-         </w:t>
      </w:r>
      <w:r w:rsidR="00547A44">
        <w:rPr>
          <w:rFonts w:eastAsia="微软雅黑" w:cs="Times New Roman"/>
        </w:rPr>
        <w:t xml:space="preserve">   </w:t>
      </w:r>
      <w:r w:rsidR="000D4D02" w:rsidRPr="00266D68">
        <w:rPr>
          <w:rFonts w:eastAsia="微软雅黑" w:cs="Times New Roman"/>
        </w:rPr>
        <w:t xml:space="preserve"> </w:t>
      </w:r>
      <w:r w:rsidRPr="00266D68">
        <w:rPr>
          <w:rFonts w:eastAsia="微软雅黑" w:cs="Times New Roman"/>
        </w:rPr>
        <w:t>739</w:t>
      </w:r>
      <w:r w:rsidRPr="00266D68">
        <w:rPr>
          <w:rFonts w:eastAsia="微软雅黑" w:cs="Times New Roman"/>
        </w:rPr>
        <w:tab/>
        <w:t>Mar 1</w:t>
      </w:r>
      <w:r w:rsidR="00DB25AB">
        <w:rPr>
          <w:rFonts w:eastAsiaTheme="minorEastAsia" w:cs="Times New Roman" w:hint="eastAsia"/>
        </w:rPr>
        <w:t>0</w:t>
      </w:r>
      <w:r w:rsidRPr="00266D68">
        <w:rPr>
          <w:rFonts w:eastAsia="微软雅黑" w:cs="Times New Roman"/>
        </w:rPr>
        <w:t xml:space="preserve"> 201</w:t>
      </w:r>
      <w:r w:rsidR="00DB25AB">
        <w:rPr>
          <w:rFonts w:eastAsiaTheme="minorEastAsia" w:cs="Times New Roman" w:hint="eastAsia"/>
        </w:rPr>
        <w:t>6</w:t>
      </w:r>
      <w:r w:rsidRPr="00266D68">
        <w:rPr>
          <w:rFonts w:eastAsia="微软雅黑" w:cs="Times New Roman"/>
        </w:rPr>
        <w:tab/>
      </w:r>
      <w:r w:rsidR="000D4D02" w:rsidRPr="00266D68">
        <w:rPr>
          <w:rFonts w:eastAsia="微软雅黑" w:cs="Times New Roman"/>
        </w:rPr>
        <w:t>1</w:t>
      </w:r>
      <w:r w:rsidRPr="00266D68">
        <w:rPr>
          <w:rFonts w:eastAsia="微软雅黑" w:cs="Times New Roman"/>
        </w:rPr>
        <w:t>6:01:17</w:t>
      </w:r>
      <w:r w:rsidR="000D4D02" w:rsidRPr="00266D68">
        <w:rPr>
          <w:rFonts w:eastAsia="微软雅黑" w:cs="Times New Roman"/>
        </w:rPr>
        <w:t xml:space="preserve">   </w:t>
      </w:r>
      <w:r w:rsidR="00547A44">
        <w:rPr>
          <w:rFonts w:eastAsia="微软雅黑" w:cs="Times New Roman"/>
        </w:rPr>
        <w:t xml:space="preserve">  </w:t>
      </w:r>
      <w:r w:rsidR="000D4D02" w:rsidRPr="00266D68">
        <w:rPr>
          <w:rFonts w:eastAsia="微软雅黑" w:cs="Times New Roman"/>
        </w:rPr>
        <w:t>vrpcfg.zip</w:t>
      </w:r>
    </w:p>
    <w:p w14:paraId="0C528F92" w14:textId="77777777" w:rsidR="00094361" w:rsidRPr="00266D68" w:rsidRDefault="00094361" w:rsidP="00E77D2E">
      <w:pPr>
        <w:pStyle w:val="aff3"/>
        <w:ind w:leftChars="100" w:left="210"/>
        <w:rPr>
          <w:rFonts w:eastAsia="微软雅黑" w:cs="Times New Roman"/>
        </w:rPr>
      </w:pPr>
      <w:r w:rsidRPr="00266D68">
        <w:rPr>
          <w:rFonts w:eastAsia="微软雅黑" w:cs="Times New Roman"/>
        </w:rPr>
        <w:t>1,927,476 KB total (1,856,548 KB free)</w:t>
      </w:r>
    </w:p>
    <w:bookmarkEnd w:id="104"/>
    <w:bookmarkEnd w:id="105"/>
    <w:p w14:paraId="565A80EC" w14:textId="77777777" w:rsidR="00BF31F7" w:rsidRPr="00266D68" w:rsidRDefault="00BF31F7" w:rsidP="00E77D2E">
      <w:pPr>
        <w:pStyle w:val="aff3"/>
        <w:ind w:leftChars="100" w:left="210"/>
        <w:rPr>
          <w:rFonts w:eastAsia="微软雅黑" w:cs="Times New Roman"/>
        </w:rPr>
      </w:pPr>
    </w:p>
    <w:p w14:paraId="6910B001" w14:textId="77777777" w:rsidR="00094361" w:rsidRPr="00266D68" w:rsidRDefault="00094361" w:rsidP="00E77D2E">
      <w:pPr>
        <w:pStyle w:val="aff3"/>
        <w:ind w:leftChars="100" w:left="210"/>
        <w:rPr>
          <w:rFonts w:eastAsia="微软雅黑" w:cs="Times New Roman"/>
        </w:rPr>
      </w:pPr>
      <w:r w:rsidRPr="00266D68">
        <w:rPr>
          <w:rFonts w:eastAsia="微软雅黑" w:cs="Times New Roman"/>
        </w:rPr>
        <w:t>&lt;R</w:t>
      </w:r>
      <w:r w:rsidR="00432849" w:rsidRPr="00266D68">
        <w:rPr>
          <w:rFonts w:cs="Times New Roman" w:hint="eastAsia"/>
        </w:rPr>
        <w:t>3</w:t>
      </w:r>
      <w:r w:rsidRPr="00266D68">
        <w:rPr>
          <w:rFonts w:eastAsia="微软雅黑" w:cs="Times New Roman"/>
        </w:rPr>
        <w:t>&gt;dir</w:t>
      </w:r>
    </w:p>
    <w:p w14:paraId="403D0123" w14:textId="77777777" w:rsidR="00094361" w:rsidRPr="00266D68" w:rsidRDefault="00094361" w:rsidP="00E77D2E">
      <w:pPr>
        <w:pStyle w:val="aff3"/>
        <w:ind w:leftChars="100" w:left="210"/>
        <w:rPr>
          <w:rFonts w:eastAsia="微软雅黑" w:cs="Times New Roman"/>
        </w:rPr>
      </w:pPr>
      <w:r w:rsidRPr="00266D68">
        <w:rPr>
          <w:rFonts w:eastAsia="微软雅黑" w:cs="Times New Roman"/>
        </w:rPr>
        <w:t xml:space="preserve">Directory of </w:t>
      </w:r>
      <w:r w:rsidR="00926301">
        <w:rPr>
          <w:rFonts w:eastAsiaTheme="minorEastAsia" w:cs="Times New Roman" w:hint="eastAsia"/>
        </w:rPr>
        <w:t>flash</w:t>
      </w:r>
      <w:proofErr w:type="gramStart"/>
      <w:r w:rsidRPr="00266D68">
        <w:rPr>
          <w:rFonts w:eastAsia="微软雅黑" w:cs="Times New Roman"/>
        </w:rPr>
        <w:t>:/</w:t>
      </w:r>
      <w:proofErr w:type="gramEnd"/>
    </w:p>
    <w:p w14:paraId="7F616F55" w14:textId="77777777" w:rsidR="00094361" w:rsidRPr="00266D68" w:rsidRDefault="00B92736" w:rsidP="00E77D2E">
      <w:pPr>
        <w:pStyle w:val="aff3"/>
        <w:ind w:leftChars="100" w:left="210"/>
        <w:rPr>
          <w:rFonts w:eastAsia="微软雅黑" w:cs="Times New Roman"/>
        </w:rPr>
      </w:pPr>
      <w:r w:rsidRPr="00266D68">
        <w:rPr>
          <w:rFonts w:eastAsia="微软雅黑" w:cs="Times New Roman"/>
        </w:rPr>
        <w:t xml:space="preserve">  </w:t>
      </w:r>
      <w:proofErr w:type="gramStart"/>
      <w:r w:rsidRPr="00266D68">
        <w:rPr>
          <w:rFonts w:eastAsia="微软雅黑" w:cs="Times New Roman"/>
        </w:rPr>
        <w:t>Idx  Attr</w:t>
      </w:r>
      <w:proofErr w:type="gramEnd"/>
      <w:r w:rsidRPr="00266D68">
        <w:rPr>
          <w:rFonts w:eastAsia="微软雅黑" w:cs="Times New Roman"/>
        </w:rPr>
        <w:tab/>
        <w:t>Size(Byte)</w:t>
      </w:r>
      <w:r w:rsidRPr="00266D68">
        <w:rPr>
          <w:rFonts w:eastAsia="微软雅黑" w:cs="Times New Roman"/>
        </w:rPr>
        <w:tab/>
      </w:r>
      <w:r w:rsidR="00094361" w:rsidRPr="00266D68">
        <w:rPr>
          <w:rFonts w:eastAsia="微软雅黑" w:cs="Times New Roman"/>
        </w:rPr>
        <w:t xml:space="preserve">Date        </w:t>
      </w:r>
      <w:r w:rsidRPr="00266D68">
        <w:rPr>
          <w:rFonts w:eastAsia="微软雅黑" w:cs="Times New Roman"/>
        </w:rPr>
        <w:tab/>
        <w:t>Time(LMT)</w:t>
      </w:r>
      <w:r w:rsidRPr="00266D68">
        <w:rPr>
          <w:rFonts w:eastAsia="微软雅黑" w:cs="Times New Roman"/>
        </w:rPr>
        <w:tab/>
      </w:r>
      <w:r w:rsidR="00094361" w:rsidRPr="00266D68">
        <w:rPr>
          <w:rFonts w:eastAsia="微软雅黑" w:cs="Times New Roman"/>
        </w:rPr>
        <w:t xml:space="preserve">FileName </w:t>
      </w:r>
    </w:p>
    <w:p w14:paraId="57F904FE" w14:textId="77777777" w:rsidR="00094361" w:rsidRPr="00266D68" w:rsidRDefault="00B92736" w:rsidP="00E77D2E">
      <w:pPr>
        <w:pStyle w:val="aff3"/>
        <w:ind w:leftChars="100" w:left="210"/>
        <w:rPr>
          <w:rFonts w:eastAsia="微软雅黑" w:cs="Times New Roman"/>
        </w:rPr>
      </w:pPr>
      <w:r w:rsidRPr="00266D68">
        <w:rPr>
          <w:rFonts w:eastAsia="微软雅黑" w:cs="Times New Roman"/>
        </w:rPr>
        <w:t xml:space="preserve">    </w:t>
      </w:r>
      <w:proofErr w:type="gramStart"/>
      <w:r w:rsidRPr="00266D68">
        <w:rPr>
          <w:rFonts w:eastAsia="微软雅黑" w:cs="Times New Roman"/>
        </w:rPr>
        <w:t>0  -</w:t>
      </w:r>
      <w:proofErr w:type="gramEnd"/>
      <w:r w:rsidRPr="00266D68">
        <w:rPr>
          <w:rFonts w:eastAsia="微软雅黑" w:cs="Times New Roman"/>
        </w:rPr>
        <w:t>rw-</w:t>
      </w:r>
      <w:r w:rsidRPr="00266D68">
        <w:rPr>
          <w:rFonts w:eastAsia="微软雅黑" w:cs="Times New Roman"/>
        </w:rPr>
        <w:tab/>
        <w:t>1,738,816</w:t>
      </w:r>
      <w:r w:rsidRPr="00266D68">
        <w:rPr>
          <w:rFonts w:eastAsia="微软雅黑" w:cs="Times New Roman"/>
        </w:rPr>
        <w:tab/>
      </w:r>
      <w:r w:rsidR="00C5370B" w:rsidRPr="00266D68">
        <w:rPr>
          <w:rFonts w:eastAsia="微软雅黑" w:cs="Times New Roman"/>
        </w:rPr>
        <w:t>Mar 1</w:t>
      </w:r>
      <w:r w:rsidR="00926301">
        <w:rPr>
          <w:rFonts w:eastAsiaTheme="minorEastAsia" w:cs="Times New Roman" w:hint="eastAsia"/>
        </w:rPr>
        <w:t>0</w:t>
      </w:r>
      <w:r w:rsidR="00C5370B" w:rsidRPr="00266D68">
        <w:rPr>
          <w:rFonts w:eastAsia="微软雅黑" w:cs="Times New Roman"/>
        </w:rPr>
        <w:t xml:space="preserve"> 201</w:t>
      </w:r>
      <w:r w:rsidR="00926301">
        <w:rPr>
          <w:rFonts w:eastAsiaTheme="minorEastAsia" w:cs="Times New Roman" w:hint="eastAsia"/>
        </w:rPr>
        <w:t>6</w:t>
      </w:r>
      <w:r w:rsidRPr="00266D68">
        <w:rPr>
          <w:rFonts w:eastAsia="微软雅黑" w:cs="Times New Roman"/>
        </w:rPr>
        <w:tab/>
        <w:t>11:50:58</w:t>
      </w:r>
      <w:r w:rsidRPr="00266D68">
        <w:rPr>
          <w:rFonts w:eastAsia="微软雅黑" w:cs="Times New Roman"/>
        </w:rPr>
        <w:tab/>
      </w:r>
      <w:r w:rsidR="00094361" w:rsidRPr="00266D68">
        <w:rPr>
          <w:rFonts w:eastAsia="微软雅黑" w:cs="Times New Roman"/>
        </w:rPr>
        <w:t>web.zip</w:t>
      </w:r>
    </w:p>
    <w:p w14:paraId="07415A85" w14:textId="54A11748" w:rsidR="00094361" w:rsidRPr="00266D68" w:rsidRDefault="00547A44" w:rsidP="00E77D2E">
      <w:pPr>
        <w:pStyle w:val="aff3"/>
        <w:ind w:leftChars="100" w:left="210" w:firstLine="360"/>
        <w:rPr>
          <w:rFonts w:eastAsia="微软雅黑" w:cs="Times New Roman"/>
        </w:rPr>
      </w:pPr>
      <w:proofErr w:type="gramStart"/>
      <w:r>
        <w:rPr>
          <w:rFonts w:eastAsia="微软雅黑" w:cs="Times New Roman"/>
        </w:rPr>
        <w:t>1  -</w:t>
      </w:r>
      <w:proofErr w:type="gramEnd"/>
      <w:r>
        <w:rPr>
          <w:rFonts w:eastAsia="微软雅黑" w:cs="Times New Roman"/>
        </w:rPr>
        <w:t xml:space="preserve">rw-   </w:t>
      </w:r>
      <w:r w:rsidR="00B92736" w:rsidRPr="00266D68">
        <w:rPr>
          <w:rFonts w:eastAsia="微软雅黑" w:cs="Times New Roman"/>
        </w:rPr>
        <w:t>68,288,896</w:t>
      </w:r>
      <w:r w:rsidR="00B92736" w:rsidRPr="00266D68">
        <w:rPr>
          <w:rFonts w:eastAsia="微软雅黑" w:cs="Times New Roman"/>
        </w:rPr>
        <w:tab/>
      </w:r>
      <w:r w:rsidR="00C5370B" w:rsidRPr="00266D68">
        <w:rPr>
          <w:rFonts w:eastAsia="微软雅黑" w:cs="Times New Roman"/>
        </w:rPr>
        <w:t>Mar 1</w:t>
      </w:r>
      <w:r w:rsidR="00926301">
        <w:rPr>
          <w:rFonts w:eastAsiaTheme="minorEastAsia" w:cs="Times New Roman" w:hint="eastAsia"/>
        </w:rPr>
        <w:t>0</w:t>
      </w:r>
      <w:r w:rsidR="00C5370B" w:rsidRPr="00266D68">
        <w:rPr>
          <w:rFonts w:eastAsia="微软雅黑" w:cs="Times New Roman"/>
        </w:rPr>
        <w:t xml:space="preserve"> 201</w:t>
      </w:r>
      <w:r w:rsidR="00926301">
        <w:rPr>
          <w:rFonts w:eastAsiaTheme="minorEastAsia" w:cs="Times New Roman" w:hint="eastAsia"/>
        </w:rPr>
        <w:t>6</w:t>
      </w:r>
      <w:r w:rsidR="00B92736" w:rsidRPr="00266D68">
        <w:rPr>
          <w:rFonts w:eastAsia="微软雅黑" w:cs="Times New Roman"/>
        </w:rPr>
        <w:tab/>
      </w:r>
      <w:bookmarkStart w:id="106" w:name="OLE_LINK11"/>
      <w:bookmarkStart w:id="107" w:name="OLE_LINK12"/>
      <w:r w:rsidR="00B92736" w:rsidRPr="00266D68">
        <w:rPr>
          <w:rFonts w:eastAsia="微软雅黑" w:cs="Times New Roman"/>
        </w:rPr>
        <w:t>14:19:0</w:t>
      </w:r>
      <w:r w:rsidR="00B92736" w:rsidRPr="00266D68">
        <w:rPr>
          <w:rFonts w:eastAsia="微软雅黑" w:cs="Times New Roman"/>
        </w:rPr>
        <w:tab/>
      </w:r>
      <w:r>
        <w:rPr>
          <w:rFonts w:eastAsia="微软雅黑" w:cs="Times New Roman"/>
        </w:rPr>
        <w:t xml:space="preserve">     </w:t>
      </w:r>
      <w:r w:rsidR="00C5370B" w:rsidRPr="00266D68">
        <w:rPr>
          <w:rFonts w:eastAsia="微软雅黑" w:cs="Times New Roman"/>
        </w:rPr>
        <w:t>ar2220</w:t>
      </w:r>
      <w:r w:rsidR="00926301">
        <w:rPr>
          <w:rFonts w:eastAsiaTheme="minorEastAsia" w:cs="Times New Roman" w:hint="eastAsia"/>
        </w:rPr>
        <w:t>E</w:t>
      </w:r>
      <w:r w:rsidR="00C5370B" w:rsidRPr="00266D68">
        <w:rPr>
          <w:rFonts w:eastAsia="微软雅黑" w:cs="Times New Roman"/>
        </w:rPr>
        <w:t>-v200r00</w:t>
      </w:r>
      <w:r w:rsidR="00926301">
        <w:rPr>
          <w:rFonts w:eastAsiaTheme="minorEastAsia" w:cs="Times New Roman" w:hint="eastAsia"/>
        </w:rPr>
        <w:t>7</w:t>
      </w:r>
      <w:r w:rsidR="00C5370B" w:rsidRPr="00266D68">
        <w:rPr>
          <w:rFonts w:eastAsia="微软雅黑" w:cs="Times New Roman"/>
        </w:rPr>
        <w:t>c00spc</w:t>
      </w:r>
      <w:r w:rsidR="00926301">
        <w:rPr>
          <w:rFonts w:eastAsiaTheme="minorEastAsia" w:cs="Times New Roman" w:hint="eastAsia"/>
        </w:rPr>
        <w:t>6</w:t>
      </w:r>
      <w:r w:rsidR="00C5370B" w:rsidRPr="00266D68">
        <w:rPr>
          <w:rFonts w:eastAsia="微软雅黑" w:cs="Times New Roman"/>
        </w:rPr>
        <w:t>00.cc</w:t>
      </w:r>
      <w:bookmarkEnd w:id="106"/>
      <w:bookmarkEnd w:id="107"/>
    </w:p>
    <w:p w14:paraId="713A5669" w14:textId="0F83E176" w:rsidR="00BF31F7" w:rsidRPr="00266D68" w:rsidRDefault="00BF31F7" w:rsidP="00E77D2E">
      <w:pPr>
        <w:pStyle w:val="aff3"/>
        <w:ind w:leftChars="100" w:left="210" w:firstLine="360"/>
        <w:rPr>
          <w:rFonts w:eastAsia="微软雅黑" w:cs="Times New Roman"/>
        </w:rPr>
      </w:pPr>
      <w:proofErr w:type="gramStart"/>
      <w:r w:rsidRPr="00266D68">
        <w:rPr>
          <w:rFonts w:eastAsia="微软雅黑" w:cs="Times New Roman"/>
        </w:rPr>
        <w:t>2  -</w:t>
      </w:r>
      <w:proofErr w:type="gramEnd"/>
      <w:r w:rsidRPr="00266D68">
        <w:rPr>
          <w:rFonts w:eastAsia="微软雅黑" w:cs="Times New Roman"/>
        </w:rPr>
        <w:t xml:space="preserve">rw-    </w:t>
      </w:r>
      <w:r w:rsidR="00547A44">
        <w:rPr>
          <w:rFonts w:eastAsia="微软雅黑" w:cs="Times New Roman"/>
        </w:rPr>
        <w:t xml:space="preserve"> </w:t>
      </w:r>
      <w:r w:rsidRPr="00266D68">
        <w:rPr>
          <w:rFonts w:eastAsia="微软雅黑" w:cs="Times New Roman"/>
        </w:rPr>
        <w:t xml:space="preserve">   </w:t>
      </w:r>
      <w:r w:rsidR="00547A44">
        <w:rPr>
          <w:rFonts w:eastAsia="微软雅黑" w:cs="Times New Roman"/>
        </w:rPr>
        <w:t xml:space="preserve">   </w:t>
      </w:r>
      <w:r w:rsidRPr="00266D68">
        <w:rPr>
          <w:rFonts w:eastAsia="微软雅黑" w:cs="Times New Roman"/>
        </w:rPr>
        <w:t xml:space="preserve"> 739</w:t>
      </w:r>
      <w:r w:rsidRPr="00266D68">
        <w:rPr>
          <w:rFonts w:eastAsia="微软雅黑" w:cs="Times New Roman"/>
        </w:rPr>
        <w:tab/>
        <w:t>Mar 1</w:t>
      </w:r>
      <w:r w:rsidR="00926301">
        <w:rPr>
          <w:rFonts w:eastAsiaTheme="minorEastAsia" w:cs="Times New Roman" w:hint="eastAsia"/>
        </w:rPr>
        <w:t>0</w:t>
      </w:r>
      <w:r w:rsidRPr="00266D68">
        <w:rPr>
          <w:rFonts w:eastAsia="微软雅黑" w:cs="Times New Roman"/>
        </w:rPr>
        <w:t xml:space="preserve"> 201</w:t>
      </w:r>
      <w:r w:rsidR="00926301">
        <w:rPr>
          <w:rFonts w:eastAsiaTheme="minorEastAsia" w:cs="Times New Roman" w:hint="eastAsia"/>
        </w:rPr>
        <w:t>6</w:t>
      </w:r>
      <w:r w:rsidRPr="00266D68">
        <w:rPr>
          <w:rFonts w:eastAsia="微软雅黑" w:cs="Times New Roman"/>
        </w:rPr>
        <w:tab/>
        <w:t xml:space="preserve">16:03:04   </w:t>
      </w:r>
      <w:r w:rsidR="00547A44">
        <w:rPr>
          <w:rFonts w:eastAsia="微软雅黑" w:cs="Times New Roman"/>
        </w:rPr>
        <w:t xml:space="preserve">  </w:t>
      </w:r>
      <w:r w:rsidRPr="00266D68">
        <w:rPr>
          <w:rFonts w:eastAsia="微软雅黑" w:cs="Times New Roman"/>
        </w:rPr>
        <w:t>vrpcfg.zip</w:t>
      </w:r>
    </w:p>
    <w:p w14:paraId="6611FFE4" w14:textId="77777777" w:rsidR="00094361" w:rsidRPr="00266D68" w:rsidRDefault="00094361" w:rsidP="00E77D2E">
      <w:pPr>
        <w:pStyle w:val="aff3"/>
        <w:ind w:leftChars="100" w:left="210"/>
        <w:rPr>
          <w:rFonts w:eastAsia="微软雅黑" w:cs="Times New Roman"/>
        </w:rPr>
      </w:pPr>
      <w:r w:rsidRPr="00266D68">
        <w:rPr>
          <w:rFonts w:eastAsia="微软雅黑" w:cs="Times New Roman"/>
        </w:rPr>
        <w:t>1,927,476 KB total (1,855,076 KB free)</w:t>
      </w:r>
    </w:p>
    <w:p w14:paraId="5B92B082" w14:textId="77777777" w:rsidR="00CC714A" w:rsidRDefault="00D97C6D">
      <w:pPr>
        <w:pStyle w:val="a"/>
        <w:numPr>
          <w:ilvl w:val="0"/>
          <w:numId w:val="126"/>
        </w:numPr>
      </w:pPr>
      <w:r w:rsidRPr="00D97C6D">
        <w:rPr>
          <w:rFonts w:hint="eastAsia"/>
        </w:rPr>
        <w:t>管理设备配置文件</w:t>
      </w:r>
    </w:p>
    <w:p w14:paraId="258A4D89"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执行</w:t>
      </w:r>
      <w:r w:rsidRPr="00D97C6D">
        <w:rPr>
          <w:b/>
          <w:kern w:val="0"/>
        </w:rPr>
        <w:t>display saved-configuration</w:t>
      </w:r>
      <w:r w:rsidRPr="00D97C6D">
        <w:rPr>
          <w:rFonts w:hint="eastAsia"/>
          <w:kern w:val="0"/>
        </w:rPr>
        <w:t>命令查看保存的配置文件。</w:t>
      </w:r>
    </w:p>
    <w:p w14:paraId="45CD403C" w14:textId="77777777" w:rsidR="00315D68" w:rsidRPr="00266D68" w:rsidRDefault="00315D68" w:rsidP="00E77D2E">
      <w:pPr>
        <w:pStyle w:val="aff3"/>
        <w:ind w:leftChars="100" w:left="210"/>
        <w:rPr>
          <w:rFonts w:eastAsia="微软雅黑" w:cs="Times New Roman"/>
          <w:b/>
        </w:rPr>
      </w:pPr>
      <w:r w:rsidRPr="00266D68">
        <w:rPr>
          <w:rFonts w:eastAsia="微软雅黑" w:cs="Times New Roman"/>
        </w:rPr>
        <w:t>&lt;R1&gt;display saved-configuration</w:t>
      </w:r>
      <w:r w:rsidRPr="00266D68">
        <w:rPr>
          <w:rFonts w:eastAsia="微软雅黑" w:cs="Times New Roman"/>
          <w:b/>
        </w:rPr>
        <w:t xml:space="preserve"> </w:t>
      </w:r>
    </w:p>
    <w:p w14:paraId="6E2611DD" w14:textId="77777777" w:rsidR="00315D68" w:rsidRPr="00266D68" w:rsidRDefault="00315D68" w:rsidP="00E77D2E">
      <w:pPr>
        <w:pStyle w:val="aff3"/>
        <w:ind w:leftChars="100" w:left="210"/>
        <w:rPr>
          <w:rFonts w:eastAsia="微软雅黑" w:cs="Times New Roman"/>
        </w:rPr>
      </w:pPr>
      <w:r w:rsidRPr="00266D68">
        <w:rPr>
          <w:rFonts w:eastAsia="微软雅黑" w:cs="Times New Roman"/>
          <w:b/>
        </w:rPr>
        <w:tab/>
      </w:r>
      <w:r w:rsidRPr="00266D68">
        <w:rPr>
          <w:rFonts w:eastAsia="微软雅黑" w:cs="Times New Roman"/>
        </w:rPr>
        <w:t xml:space="preserve">There is no correct configuration file in FLASH </w:t>
      </w:r>
    </w:p>
    <w:p w14:paraId="458843D8" w14:textId="77777777" w:rsidR="00315D68" w:rsidRPr="005A283E" w:rsidRDefault="005A283E" w:rsidP="00E77D2E">
      <w:pPr>
        <w:pStyle w:val="aff2"/>
        <w:spacing w:after="156"/>
        <w:ind w:leftChars="-510" w:left="-1070" w:hanging="1"/>
        <w:rPr>
          <w:rFonts w:eastAsiaTheme="minorEastAsia"/>
        </w:rPr>
      </w:pPr>
      <w:r>
        <w:rPr>
          <w:rFonts w:eastAsiaTheme="minorEastAsia" w:hint="eastAsia"/>
        </w:rPr>
        <w:t xml:space="preserve">            </w:t>
      </w:r>
    </w:p>
    <w:p w14:paraId="179F995A"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系统中没有已保存的配置文件。执行</w:t>
      </w:r>
      <w:r w:rsidRPr="00D97C6D">
        <w:rPr>
          <w:b/>
          <w:kern w:val="0"/>
        </w:rPr>
        <w:t>save</w:t>
      </w:r>
      <w:r w:rsidRPr="00D97C6D">
        <w:rPr>
          <w:rFonts w:hint="eastAsia"/>
          <w:kern w:val="0"/>
        </w:rPr>
        <w:t>命令保存当前配置文件。</w:t>
      </w:r>
    </w:p>
    <w:p w14:paraId="60CACA0A" w14:textId="77777777" w:rsidR="00094361" w:rsidRPr="00266D68" w:rsidRDefault="00094361" w:rsidP="00E77D2E">
      <w:pPr>
        <w:pStyle w:val="aff3"/>
        <w:ind w:leftChars="100" w:left="210"/>
        <w:rPr>
          <w:rFonts w:eastAsia="微软雅黑" w:cs="Times New Roman"/>
        </w:rPr>
      </w:pPr>
      <w:r w:rsidRPr="00266D68">
        <w:rPr>
          <w:rFonts w:eastAsia="微软雅黑" w:cs="Times New Roman"/>
        </w:rPr>
        <w:t xml:space="preserve">&lt;R1&gt;save </w:t>
      </w:r>
    </w:p>
    <w:p w14:paraId="5EB5D240" w14:textId="77777777" w:rsidR="00094361" w:rsidRPr="00266D68" w:rsidRDefault="00094361" w:rsidP="00E77D2E">
      <w:pPr>
        <w:pStyle w:val="aff3"/>
        <w:ind w:leftChars="100" w:left="210"/>
        <w:rPr>
          <w:rFonts w:eastAsia="微软雅黑" w:cs="Times New Roman"/>
        </w:rPr>
      </w:pPr>
      <w:r w:rsidRPr="00266D68">
        <w:rPr>
          <w:rFonts w:eastAsia="微软雅黑" w:cs="Times New Roman"/>
        </w:rPr>
        <w:t xml:space="preserve">  The current configuration will be written to the device. </w:t>
      </w:r>
    </w:p>
    <w:p w14:paraId="004FBB51" w14:textId="77777777" w:rsidR="00094361" w:rsidRPr="00266D68" w:rsidRDefault="00094361" w:rsidP="00E77D2E">
      <w:pPr>
        <w:pStyle w:val="aff3"/>
        <w:ind w:leftChars="100" w:left="210"/>
        <w:rPr>
          <w:rFonts w:eastAsia="微软雅黑" w:cs="Times New Roman"/>
        </w:rPr>
      </w:pPr>
      <w:r w:rsidRPr="00266D68">
        <w:rPr>
          <w:rFonts w:eastAsia="微软雅黑" w:cs="Times New Roman"/>
        </w:rPr>
        <w:t xml:space="preserve">  Are you sure to continue? (</w:t>
      </w:r>
      <w:proofErr w:type="gramStart"/>
      <w:r w:rsidRPr="00266D68">
        <w:rPr>
          <w:rFonts w:eastAsia="微软雅黑" w:cs="Times New Roman"/>
        </w:rPr>
        <w:t>y/n</w:t>
      </w:r>
      <w:proofErr w:type="gramEnd"/>
      <w:r w:rsidRPr="00266D68">
        <w:rPr>
          <w:rFonts w:eastAsia="微软雅黑" w:cs="Times New Roman"/>
        </w:rPr>
        <w:t>)[n]</w:t>
      </w:r>
      <w:proofErr w:type="gramStart"/>
      <w:r w:rsidRPr="00266D68">
        <w:rPr>
          <w:rFonts w:eastAsia="微软雅黑" w:cs="Times New Roman"/>
        </w:rPr>
        <w:t>:</w:t>
      </w:r>
      <w:r w:rsidRPr="00266D68">
        <w:rPr>
          <w:rFonts w:eastAsia="微软雅黑" w:cs="Times New Roman"/>
          <w:b/>
        </w:rPr>
        <w:t>y</w:t>
      </w:r>
      <w:proofErr w:type="gramEnd"/>
    </w:p>
    <w:p w14:paraId="0DD1D2A5" w14:textId="77777777" w:rsidR="00094361" w:rsidRPr="00266D68" w:rsidRDefault="00094361" w:rsidP="00E77D2E">
      <w:pPr>
        <w:pStyle w:val="aff3"/>
        <w:ind w:leftChars="100" w:left="210"/>
        <w:rPr>
          <w:rFonts w:eastAsia="微软雅黑" w:cs="Times New Roman"/>
        </w:rPr>
      </w:pPr>
      <w:r w:rsidRPr="00266D68">
        <w:rPr>
          <w:rFonts w:eastAsia="微软雅黑" w:cs="Times New Roman"/>
        </w:rPr>
        <w:lastRenderedPageBreak/>
        <w:t xml:space="preserve">  It will take several minutes to save configuration file, please wait............</w:t>
      </w:r>
    </w:p>
    <w:p w14:paraId="458AAA9B" w14:textId="77777777" w:rsidR="00094361" w:rsidRPr="00266D68" w:rsidRDefault="00094361" w:rsidP="00E77D2E">
      <w:pPr>
        <w:pStyle w:val="aff3"/>
        <w:ind w:leftChars="100" w:left="210"/>
        <w:rPr>
          <w:rFonts w:eastAsia="微软雅黑" w:cs="Times New Roman"/>
        </w:rPr>
      </w:pPr>
      <w:r w:rsidRPr="00266D68">
        <w:rPr>
          <w:rFonts w:eastAsia="微软雅黑" w:cs="Times New Roman"/>
        </w:rPr>
        <w:t xml:space="preserve">  Configuration file had been saved successfully</w:t>
      </w:r>
    </w:p>
    <w:p w14:paraId="73BFDA06" w14:textId="77777777" w:rsidR="00094361" w:rsidRPr="00266D68" w:rsidRDefault="00094361" w:rsidP="00E77D2E">
      <w:pPr>
        <w:pStyle w:val="aff3"/>
        <w:ind w:leftChars="100" w:left="210"/>
        <w:rPr>
          <w:rFonts w:eastAsia="微软雅黑" w:cs="Times New Roman"/>
        </w:rPr>
      </w:pPr>
      <w:r w:rsidRPr="00266D68">
        <w:rPr>
          <w:rFonts w:eastAsia="微软雅黑" w:cs="Times New Roman"/>
        </w:rPr>
        <w:t xml:space="preserve">  Note: The configuration file will take effect after being activated</w:t>
      </w:r>
    </w:p>
    <w:p w14:paraId="221C02CE" w14:textId="77777777" w:rsidR="00E67B08" w:rsidRPr="00266D68" w:rsidRDefault="00E67B08" w:rsidP="00E77D2E">
      <w:pPr>
        <w:pStyle w:val="aff2"/>
        <w:spacing w:after="156"/>
        <w:ind w:leftChars="100" w:left="210" w:firstLine="0"/>
        <w:rPr>
          <w:rFonts w:eastAsiaTheme="minorEastAsia"/>
        </w:rPr>
      </w:pPr>
    </w:p>
    <w:p w14:paraId="27A45E99"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重新执行</w:t>
      </w:r>
      <w:r w:rsidR="00110F3E" w:rsidRPr="00110F3E">
        <w:rPr>
          <w:b/>
          <w:kern w:val="0"/>
        </w:rPr>
        <w:t>display saved-configuration</w:t>
      </w:r>
      <w:r w:rsidRPr="00D97C6D">
        <w:rPr>
          <w:rFonts w:hint="eastAsia"/>
          <w:kern w:val="0"/>
        </w:rPr>
        <w:t>命令查看已保存的配置信息。</w:t>
      </w:r>
    </w:p>
    <w:p w14:paraId="67CDCB2D" w14:textId="77777777" w:rsidR="00094361" w:rsidRPr="00266D68" w:rsidRDefault="00094361" w:rsidP="00E77D2E">
      <w:pPr>
        <w:pStyle w:val="aff3"/>
        <w:ind w:leftChars="100" w:left="210"/>
        <w:rPr>
          <w:rFonts w:eastAsia="微软雅黑" w:cs="Times New Roman"/>
        </w:rPr>
      </w:pPr>
      <w:r w:rsidRPr="00266D68">
        <w:rPr>
          <w:rFonts w:eastAsia="微软雅黑" w:cs="Times New Roman"/>
        </w:rPr>
        <w:t xml:space="preserve">&lt;R1&gt;display saved-configuration  </w:t>
      </w:r>
    </w:p>
    <w:p w14:paraId="5CF87502" w14:textId="77777777" w:rsidR="00C5370B" w:rsidRPr="00266D68" w:rsidRDefault="00C5370B" w:rsidP="00E77D2E">
      <w:pPr>
        <w:pStyle w:val="aff3"/>
        <w:ind w:leftChars="100" w:left="210"/>
        <w:rPr>
          <w:rFonts w:eastAsia="微软雅黑" w:cs="Times New Roman"/>
        </w:rPr>
      </w:pPr>
      <w:r w:rsidRPr="00266D68">
        <w:rPr>
          <w:rFonts w:eastAsia="微软雅黑" w:cs="Times New Roman"/>
        </w:rPr>
        <w:t>[V200R00</w:t>
      </w:r>
      <w:r w:rsidR="00926301">
        <w:rPr>
          <w:rFonts w:eastAsiaTheme="minorEastAsia" w:cs="Times New Roman" w:hint="eastAsia"/>
        </w:rPr>
        <w:t>7</w:t>
      </w:r>
      <w:r w:rsidRPr="00266D68">
        <w:rPr>
          <w:rFonts w:eastAsia="微软雅黑" w:cs="Times New Roman"/>
        </w:rPr>
        <w:t>C00SPC</w:t>
      </w:r>
      <w:r w:rsidR="00926301">
        <w:rPr>
          <w:rFonts w:eastAsiaTheme="minorEastAsia" w:cs="Times New Roman" w:hint="eastAsia"/>
        </w:rPr>
        <w:t>6</w:t>
      </w:r>
      <w:r w:rsidRPr="00266D68">
        <w:rPr>
          <w:rFonts w:eastAsia="微软雅黑" w:cs="Times New Roman"/>
        </w:rPr>
        <w:t>00]</w:t>
      </w:r>
    </w:p>
    <w:p w14:paraId="42ADAAA3" w14:textId="77777777" w:rsidR="00094361" w:rsidRPr="00266D68" w:rsidRDefault="00094361" w:rsidP="00E77D2E">
      <w:pPr>
        <w:pStyle w:val="aff3"/>
        <w:ind w:leftChars="100" w:left="210"/>
        <w:rPr>
          <w:rFonts w:eastAsia="微软雅黑" w:cs="Times New Roman"/>
        </w:rPr>
      </w:pPr>
      <w:r w:rsidRPr="00266D68">
        <w:rPr>
          <w:rFonts w:eastAsia="微软雅黑" w:cs="Times New Roman"/>
        </w:rPr>
        <w:t>#</w:t>
      </w:r>
    </w:p>
    <w:p w14:paraId="1B78120C" w14:textId="77777777" w:rsidR="00094361" w:rsidRPr="00266D68" w:rsidRDefault="00094361" w:rsidP="00E77D2E">
      <w:pPr>
        <w:pStyle w:val="aff3"/>
        <w:ind w:leftChars="100" w:left="210"/>
        <w:rPr>
          <w:rFonts w:eastAsia="微软雅黑" w:cs="Times New Roman"/>
        </w:rPr>
      </w:pPr>
      <w:r w:rsidRPr="00266D68">
        <w:rPr>
          <w:rFonts w:eastAsia="微软雅黑" w:cs="Times New Roman"/>
        </w:rPr>
        <w:t xml:space="preserve"> </w:t>
      </w:r>
      <w:proofErr w:type="gramStart"/>
      <w:r w:rsidRPr="00266D68">
        <w:rPr>
          <w:rFonts w:eastAsia="微软雅黑" w:cs="Times New Roman"/>
        </w:rPr>
        <w:t>sysname</w:t>
      </w:r>
      <w:proofErr w:type="gramEnd"/>
      <w:r w:rsidRPr="00266D68">
        <w:rPr>
          <w:rFonts w:eastAsia="微软雅黑" w:cs="Times New Roman"/>
        </w:rPr>
        <w:t xml:space="preserve"> R1</w:t>
      </w:r>
    </w:p>
    <w:p w14:paraId="6859203D" w14:textId="77777777" w:rsidR="00094361" w:rsidRPr="00266D68" w:rsidRDefault="00094361" w:rsidP="00E77D2E">
      <w:pPr>
        <w:pStyle w:val="aff3"/>
        <w:ind w:leftChars="100" w:left="210"/>
        <w:rPr>
          <w:rFonts w:eastAsia="微软雅黑" w:cs="Times New Roman"/>
        </w:rPr>
      </w:pPr>
      <w:r w:rsidRPr="00266D68">
        <w:rPr>
          <w:rFonts w:eastAsia="微软雅黑" w:cs="Times New Roman"/>
        </w:rPr>
        <w:t xml:space="preserve"> </w:t>
      </w:r>
      <w:proofErr w:type="gramStart"/>
      <w:r w:rsidRPr="00266D68">
        <w:rPr>
          <w:rFonts w:eastAsia="微软雅黑" w:cs="Times New Roman"/>
        </w:rPr>
        <w:t>header</w:t>
      </w:r>
      <w:proofErr w:type="gramEnd"/>
      <w:r w:rsidRPr="00266D68">
        <w:rPr>
          <w:rFonts w:eastAsia="微软雅黑" w:cs="Times New Roman"/>
        </w:rPr>
        <w:t xml:space="preserve"> shell information "Welcome to Huawei certification lab"</w:t>
      </w:r>
    </w:p>
    <w:p w14:paraId="3E36A1BF" w14:textId="77777777" w:rsidR="00094361" w:rsidRPr="00266D68" w:rsidRDefault="00094361" w:rsidP="00E77D2E">
      <w:pPr>
        <w:pStyle w:val="aff3"/>
        <w:ind w:leftChars="100" w:left="210"/>
        <w:rPr>
          <w:rFonts w:eastAsia="微软雅黑" w:cs="Times New Roman"/>
        </w:rPr>
      </w:pPr>
      <w:r w:rsidRPr="00266D68">
        <w:rPr>
          <w:rFonts w:eastAsia="微软雅黑" w:cs="Times New Roman"/>
        </w:rPr>
        <w:t>#</w:t>
      </w:r>
    </w:p>
    <w:p w14:paraId="50E7F134" w14:textId="77777777" w:rsidR="00094361" w:rsidRPr="00266D68" w:rsidRDefault="00094361" w:rsidP="00E77D2E">
      <w:pPr>
        <w:pStyle w:val="aff3"/>
        <w:ind w:leftChars="100" w:left="210"/>
        <w:rPr>
          <w:rFonts w:eastAsia="微软雅黑" w:cs="Times New Roman"/>
        </w:rPr>
      </w:pPr>
      <w:r w:rsidRPr="00266D68">
        <w:rPr>
          <w:rFonts w:eastAsia="微软雅黑" w:cs="Times New Roman"/>
        </w:rPr>
        <w:t xml:space="preserve"> </w:t>
      </w:r>
      <w:proofErr w:type="gramStart"/>
      <w:r w:rsidRPr="00266D68">
        <w:rPr>
          <w:rFonts w:eastAsia="微软雅黑" w:cs="Times New Roman"/>
        </w:rPr>
        <w:t>board</w:t>
      </w:r>
      <w:proofErr w:type="gramEnd"/>
      <w:r w:rsidRPr="00266D68">
        <w:rPr>
          <w:rFonts w:eastAsia="微软雅黑" w:cs="Times New Roman"/>
        </w:rPr>
        <w:t xml:space="preserve"> add 0/1 1SA </w:t>
      </w:r>
    </w:p>
    <w:p w14:paraId="6D1D4968" w14:textId="77777777" w:rsidR="00094361" w:rsidRPr="00266D68" w:rsidRDefault="00094361" w:rsidP="00E77D2E">
      <w:pPr>
        <w:pStyle w:val="aff3"/>
        <w:ind w:leftChars="100" w:left="210"/>
        <w:rPr>
          <w:rFonts w:eastAsia="微软雅黑" w:cs="Times New Roman"/>
        </w:rPr>
      </w:pPr>
      <w:r w:rsidRPr="00266D68">
        <w:rPr>
          <w:rFonts w:eastAsia="微软雅黑" w:cs="Times New Roman"/>
        </w:rPr>
        <w:t xml:space="preserve"> </w:t>
      </w:r>
      <w:proofErr w:type="gramStart"/>
      <w:r w:rsidRPr="00266D68">
        <w:rPr>
          <w:rFonts w:eastAsia="微软雅黑" w:cs="Times New Roman"/>
        </w:rPr>
        <w:t>board</w:t>
      </w:r>
      <w:proofErr w:type="gramEnd"/>
      <w:r w:rsidRPr="00266D68">
        <w:rPr>
          <w:rFonts w:eastAsia="微软雅黑" w:cs="Times New Roman"/>
        </w:rPr>
        <w:t xml:space="preserve"> add 0/2 1SA </w:t>
      </w:r>
    </w:p>
    <w:p w14:paraId="1795FBBE" w14:textId="77777777" w:rsidR="00CE09D3" w:rsidRDefault="00CE09D3" w:rsidP="00E77D2E">
      <w:pPr>
        <w:pStyle w:val="aff3"/>
        <w:spacing w:after="156"/>
        <w:ind w:leftChars="100" w:left="210"/>
      </w:pPr>
      <w:r w:rsidRPr="00266D68">
        <w:rPr>
          <w:rFonts w:hint="eastAsia"/>
        </w:rPr>
        <w:t>……</w:t>
      </w:r>
      <w:r w:rsidRPr="00266D68">
        <w:rPr>
          <w:b/>
          <w:bCs/>
        </w:rPr>
        <w:t>output</w:t>
      </w:r>
      <w:r w:rsidRPr="00266D68">
        <w:rPr>
          <w:rFonts w:hint="eastAsia"/>
          <w:b/>
          <w:bCs/>
        </w:rPr>
        <w:t xml:space="preserve"> omit</w:t>
      </w:r>
      <w:r w:rsidRPr="00266D68">
        <w:rPr>
          <w:rFonts w:hint="eastAsia"/>
        </w:rPr>
        <w:t>……</w:t>
      </w:r>
    </w:p>
    <w:p w14:paraId="6FE75D4B" w14:textId="77777777" w:rsidR="00FD7CF1" w:rsidRPr="00266D68" w:rsidRDefault="00FD7CF1" w:rsidP="00E77D2E">
      <w:pPr>
        <w:pStyle w:val="aff3"/>
        <w:spacing w:after="156"/>
        <w:ind w:leftChars="100" w:left="210"/>
      </w:pPr>
    </w:p>
    <w:p w14:paraId="19F30C12"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执行</w:t>
      </w:r>
      <w:r w:rsidRPr="00D97C6D">
        <w:rPr>
          <w:b/>
          <w:kern w:val="0"/>
        </w:rPr>
        <w:t>display current-configuration</w:t>
      </w:r>
      <w:r w:rsidRPr="00D97C6D">
        <w:rPr>
          <w:rFonts w:hint="eastAsia"/>
          <w:kern w:val="0"/>
        </w:rPr>
        <w:t>命令查看当前配置信息。</w:t>
      </w:r>
    </w:p>
    <w:p w14:paraId="1C22D1E7" w14:textId="77777777" w:rsidR="00094361" w:rsidRPr="00266D68" w:rsidRDefault="00094361" w:rsidP="00E77D2E">
      <w:pPr>
        <w:pStyle w:val="aff3"/>
        <w:ind w:leftChars="100" w:left="210"/>
        <w:rPr>
          <w:rFonts w:eastAsia="微软雅黑" w:cs="Times New Roman"/>
        </w:rPr>
      </w:pPr>
      <w:r w:rsidRPr="00266D68">
        <w:rPr>
          <w:rFonts w:eastAsia="微软雅黑" w:cs="Times New Roman"/>
        </w:rPr>
        <w:t xml:space="preserve">&lt;R1&gt;display current-configuration </w:t>
      </w:r>
    </w:p>
    <w:p w14:paraId="7EDB49B4" w14:textId="77777777" w:rsidR="00C5370B" w:rsidRPr="00266D68" w:rsidRDefault="00C5370B" w:rsidP="00E77D2E">
      <w:pPr>
        <w:pStyle w:val="aff3"/>
        <w:ind w:leftChars="100" w:left="210"/>
        <w:rPr>
          <w:rFonts w:eastAsia="微软雅黑" w:cs="Times New Roman"/>
        </w:rPr>
      </w:pPr>
      <w:r w:rsidRPr="00266D68">
        <w:rPr>
          <w:rFonts w:eastAsia="微软雅黑" w:cs="Times New Roman"/>
        </w:rPr>
        <w:t>[V200R00</w:t>
      </w:r>
      <w:r w:rsidR="00926301">
        <w:rPr>
          <w:rFonts w:eastAsiaTheme="minorEastAsia" w:cs="Times New Roman" w:hint="eastAsia"/>
        </w:rPr>
        <w:t>7</w:t>
      </w:r>
      <w:r w:rsidRPr="00266D68">
        <w:rPr>
          <w:rFonts w:eastAsia="微软雅黑" w:cs="Times New Roman"/>
        </w:rPr>
        <w:t>C00SPC</w:t>
      </w:r>
      <w:r w:rsidR="00926301">
        <w:rPr>
          <w:rFonts w:eastAsiaTheme="minorEastAsia" w:cs="Times New Roman" w:hint="eastAsia"/>
        </w:rPr>
        <w:t>6</w:t>
      </w:r>
      <w:r w:rsidRPr="00266D68">
        <w:rPr>
          <w:rFonts w:eastAsia="微软雅黑" w:cs="Times New Roman"/>
        </w:rPr>
        <w:t>00]</w:t>
      </w:r>
    </w:p>
    <w:p w14:paraId="3DA786D6" w14:textId="77777777" w:rsidR="00094361" w:rsidRPr="00266D68" w:rsidRDefault="00094361" w:rsidP="00E77D2E">
      <w:pPr>
        <w:pStyle w:val="aff3"/>
        <w:ind w:leftChars="100" w:left="210"/>
        <w:rPr>
          <w:rFonts w:eastAsia="微软雅黑" w:cs="Times New Roman"/>
        </w:rPr>
      </w:pPr>
      <w:r w:rsidRPr="00266D68">
        <w:rPr>
          <w:rFonts w:eastAsia="微软雅黑" w:cs="Times New Roman"/>
        </w:rPr>
        <w:t>#</w:t>
      </w:r>
    </w:p>
    <w:p w14:paraId="5EEC90BD" w14:textId="77777777" w:rsidR="00094361" w:rsidRPr="00266D68" w:rsidRDefault="00094361" w:rsidP="00E77D2E">
      <w:pPr>
        <w:pStyle w:val="aff3"/>
        <w:ind w:leftChars="100" w:left="210"/>
        <w:rPr>
          <w:rFonts w:eastAsia="微软雅黑" w:cs="Times New Roman"/>
        </w:rPr>
      </w:pPr>
      <w:r w:rsidRPr="00266D68">
        <w:rPr>
          <w:rFonts w:eastAsia="微软雅黑" w:cs="Times New Roman"/>
        </w:rPr>
        <w:t xml:space="preserve"> </w:t>
      </w:r>
      <w:proofErr w:type="gramStart"/>
      <w:r w:rsidRPr="00266D68">
        <w:rPr>
          <w:rFonts w:eastAsia="微软雅黑" w:cs="Times New Roman"/>
        </w:rPr>
        <w:t>sysname</w:t>
      </w:r>
      <w:proofErr w:type="gramEnd"/>
      <w:r w:rsidRPr="00266D68">
        <w:rPr>
          <w:rFonts w:eastAsia="微软雅黑" w:cs="Times New Roman"/>
        </w:rPr>
        <w:t xml:space="preserve"> R1</w:t>
      </w:r>
    </w:p>
    <w:p w14:paraId="34798A10" w14:textId="77777777" w:rsidR="00094361" w:rsidRPr="00266D68" w:rsidRDefault="00094361" w:rsidP="00E77D2E">
      <w:pPr>
        <w:pStyle w:val="aff3"/>
        <w:ind w:leftChars="100" w:left="210"/>
        <w:rPr>
          <w:rFonts w:eastAsia="微软雅黑" w:cs="Times New Roman"/>
        </w:rPr>
      </w:pPr>
      <w:r w:rsidRPr="00266D68">
        <w:rPr>
          <w:rFonts w:eastAsia="微软雅黑" w:cs="Times New Roman"/>
        </w:rPr>
        <w:t xml:space="preserve"> </w:t>
      </w:r>
      <w:proofErr w:type="gramStart"/>
      <w:r w:rsidRPr="00266D68">
        <w:rPr>
          <w:rFonts w:eastAsia="微软雅黑" w:cs="Times New Roman"/>
        </w:rPr>
        <w:t>header</w:t>
      </w:r>
      <w:proofErr w:type="gramEnd"/>
      <w:r w:rsidRPr="00266D68">
        <w:rPr>
          <w:rFonts w:eastAsia="微软雅黑" w:cs="Times New Roman"/>
        </w:rPr>
        <w:t xml:space="preserve"> shell information "Welcome to Huawei certification lab"</w:t>
      </w:r>
    </w:p>
    <w:p w14:paraId="35B254C4" w14:textId="77777777" w:rsidR="00094361" w:rsidRPr="00266D68" w:rsidRDefault="00094361" w:rsidP="00E77D2E">
      <w:pPr>
        <w:pStyle w:val="aff3"/>
        <w:ind w:leftChars="100" w:left="210"/>
        <w:rPr>
          <w:rFonts w:eastAsia="微软雅黑" w:cs="Times New Roman"/>
        </w:rPr>
      </w:pPr>
      <w:r w:rsidRPr="00266D68">
        <w:rPr>
          <w:rFonts w:eastAsia="微软雅黑" w:cs="Times New Roman"/>
        </w:rPr>
        <w:t>#</w:t>
      </w:r>
    </w:p>
    <w:p w14:paraId="156AAB96" w14:textId="77777777" w:rsidR="00094361" w:rsidRPr="00266D68" w:rsidRDefault="00094361" w:rsidP="00E77D2E">
      <w:pPr>
        <w:pStyle w:val="aff3"/>
        <w:ind w:leftChars="100" w:left="210"/>
        <w:rPr>
          <w:rFonts w:eastAsia="微软雅黑" w:cs="Times New Roman"/>
        </w:rPr>
      </w:pPr>
      <w:r w:rsidRPr="00266D68">
        <w:rPr>
          <w:rFonts w:eastAsia="微软雅黑" w:cs="Times New Roman"/>
        </w:rPr>
        <w:t xml:space="preserve"> </w:t>
      </w:r>
      <w:proofErr w:type="gramStart"/>
      <w:r w:rsidRPr="00266D68">
        <w:rPr>
          <w:rFonts w:eastAsia="微软雅黑" w:cs="Times New Roman"/>
        </w:rPr>
        <w:t>board</w:t>
      </w:r>
      <w:proofErr w:type="gramEnd"/>
      <w:r w:rsidRPr="00266D68">
        <w:rPr>
          <w:rFonts w:eastAsia="微软雅黑" w:cs="Times New Roman"/>
        </w:rPr>
        <w:t xml:space="preserve"> add 0/1 1SA </w:t>
      </w:r>
    </w:p>
    <w:p w14:paraId="38455ECD" w14:textId="77777777" w:rsidR="00094361" w:rsidRPr="00266D68" w:rsidRDefault="00094361" w:rsidP="00E77D2E">
      <w:pPr>
        <w:pStyle w:val="aff3"/>
        <w:ind w:leftChars="100" w:left="210"/>
        <w:rPr>
          <w:rFonts w:eastAsia="微软雅黑" w:cs="Times New Roman"/>
        </w:rPr>
      </w:pPr>
      <w:r w:rsidRPr="00266D68">
        <w:rPr>
          <w:rFonts w:eastAsia="微软雅黑" w:cs="Times New Roman"/>
        </w:rPr>
        <w:t xml:space="preserve"> </w:t>
      </w:r>
      <w:proofErr w:type="gramStart"/>
      <w:r w:rsidRPr="00266D68">
        <w:rPr>
          <w:rFonts w:eastAsia="微软雅黑" w:cs="Times New Roman"/>
        </w:rPr>
        <w:t>board</w:t>
      </w:r>
      <w:proofErr w:type="gramEnd"/>
      <w:r w:rsidRPr="00266D68">
        <w:rPr>
          <w:rFonts w:eastAsia="微软雅黑" w:cs="Times New Roman"/>
        </w:rPr>
        <w:t xml:space="preserve"> add 0/2 1SA </w:t>
      </w:r>
    </w:p>
    <w:p w14:paraId="5852B8FC" w14:textId="77777777" w:rsidR="00094361" w:rsidRPr="00266D68" w:rsidRDefault="00094361" w:rsidP="00E77D2E">
      <w:pPr>
        <w:pStyle w:val="aff3"/>
        <w:ind w:leftChars="100" w:left="210"/>
        <w:rPr>
          <w:rFonts w:eastAsia="微软雅黑" w:cs="Times New Roman"/>
        </w:rPr>
      </w:pPr>
      <w:r w:rsidRPr="00266D68">
        <w:rPr>
          <w:rFonts w:eastAsia="微软雅黑" w:cs="Times New Roman"/>
        </w:rPr>
        <w:t xml:space="preserve"> </w:t>
      </w:r>
      <w:proofErr w:type="gramStart"/>
      <w:r w:rsidRPr="00266D68">
        <w:rPr>
          <w:rFonts w:eastAsia="微软雅黑" w:cs="Times New Roman"/>
        </w:rPr>
        <w:t>board</w:t>
      </w:r>
      <w:proofErr w:type="gramEnd"/>
      <w:r w:rsidRPr="00266D68">
        <w:rPr>
          <w:rFonts w:eastAsia="微软雅黑" w:cs="Times New Roman"/>
        </w:rPr>
        <w:t xml:space="preserve"> add 0/3 2FE</w:t>
      </w:r>
    </w:p>
    <w:p w14:paraId="788F8591" w14:textId="77777777" w:rsidR="00094361" w:rsidRDefault="00CE09D3" w:rsidP="00E77D2E">
      <w:pPr>
        <w:pStyle w:val="aff3"/>
        <w:spacing w:after="156"/>
        <w:ind w:leftChars="100" w:left="210"/>
      </w:pPr>
      <w:r w:rsidRPr="00266D68">
        <w:rPr>
          <w:rFonts w:hint="eastAsia"/>
        </w:rPr>
        <w:t>……</w:t>
      </w:r>
      <w:r w:rsidRPr="00266D68">
        <w:rPr>
          <w:b/>
          <w:bCs/>
        </w:rPr>
        <w:t>output</w:t>
      </w:r>
      <w:r w:rsidRPr="00266D68">
        <w:rPr>
          <w:rFonts w:hint="eastAsia"/>
          <w:b/>
          <w:bCs/>
        </w:rPr>
        <w:t xml:space="preserve"> omit</w:t>
      </w:r>
      <w:r w:rsidRPr="00266D68">
        <w:rPr>
          <w:rFonts w:hint="eastAsia"/>
        </w:rPr>
        <w:t>……</w:t>
      </w:r>
    </w:p>
    <w:p w14:paraId="35040CB4" w14:textId="77777777" w:rsidR="00560ACC" w:rsidRPr="00266D68" w:rsidRDefault="00560ACC" w:rsidP="00E77D2E">
      <w:pPr>
        <w:pStyle w:val="aff3"/>
        <w:spacing w:after="156"/>
        <w:ind w:leftChars="100" w:left="210"/>
      </w:pPr>
    </w:p>
    <w:p w14:paraId="77682722"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一台路由器可以存储多个配置文件。执行</w:t>
      </w:r>
      <w:r w:rsidR="00110F3E" w:rsidRPr="00110F3E">
        <w:rPr>
          <w:b/>
          <w:kern w:val="0"/>
        </w:rPr>
        <w:t>display startup</w:t>
      </w:r>
      <w:r w:rsidRPr="00D97C6D">
        <w:rPr>
          <w:rFonts w:hint="eastAsia"/>
          <w:kern w:val="0"/>
        </w:rPr>
        <w:t>命令查看下次启动时使用的配置文件。</w:t>
      </w:r>
    </w:p>
    <w:p w14:paraId="71B24A12" w14:textId="77777777" w:rsidR="00263779" w:rsidRPr="00266D68" w:rsidRDefault="00263779" w:rsidP="00E77D2E">
      <w:pPr>
        <w:pStyle w:val="aff3"/>
        <w:ind w:leftChars="100" w:left="210"/>
        <w:rPr>
          <w:rFonts w:eastAsia="微软雅黑" w:cs="Times New Roman"/>
        </w:rPr>
      </w:pPr>
      <w:r w:rsidRPr="00266D68">
        <w:rPr>
          <w:rFonts w:eastAsia="微软雅黑" w:cs="Times New Roman"/>
        </w:rPr>
        <w:t>&lt;R3&gt;dis</w:t>
      </w:r>
      <w:r w:rsidR="002C19AE" w:rsidRPr="00266D68">
        <w:rPr>
          <w:rFonts w:eastAsia="微软雅黑" w:cs="Times New Roman"/>
        </w:rPr>
        <w:t>play</w:t>
      </w:r>
      <w:r w:rsidRPr="00266D68">
        <w:rPr>
          <w:rFonts w:eastAsia="微软雅黑" w:cs="Times New Roman"/>
        </w:rPr>
        <w:t xml:space="preserve"> startup </w:t>
      </w:r>
    </w:p>
    <w:p w14:paraId="5FD08528" w14:textId="77777777" w:rsidR="00263779" w:rsidRPr="00266D68" w:rsidRDefault="00263779" w:rsidP="00E77D2E">
      <w:pPr>
        <w:pStyle w:val="aff3"/>
        <w:ind w:leftChars="100" w:left="210"/>
        <w:rPr>
          <w:rFonts w:eastAsia="微软雅黑" w:cs="Times New Roman"/>
        </w:rPr>
      </w:pPr>
      <w:r w:rsidRPr="00266D68">
        <w:rPr>
          <w:rFonts w:eastAsia="微软雅黑" w:cs="Times New Roman"/>
        </w:rPr>
        <w:t xml:space="preserve">MainBoard: </w:t>
      </w:r>
    </w:p>
    <w:p w14:paraId="5D9129AB" w14:textId="2C36DDC6" w:rsidR="00263779" w:rsidRPr="00266D68" w:rsidRDefault="00263779" w:rsidP="00E77D2E">
      <w:pPr>
        <w:pStyle w:val="aff3"/>
        <w:ind w:leftChars="100" w:left="210"/>
        <w:rPr>
          <w:rFonts w:eastAsia="微软雅黑" w:cs="Times New Roman"/>
        </w:rPr>
      </w:pPr>
      <w:r w:rsidRPr="00266D68">
        <w:rPr>
          <w:rFonts w:eastAsia="微软雅黑" w:cs="Times New Roman"/>
        </w:rPr>
        <w:t xml:space="preserve">  Startup system software:</w:t>
      </w:r>
      <w:r w:rsidRPr="00266D68">
        <w:rPr>
          <w:rFonts w:eastAsia="微软雅黑" w:cs="Times New Roman"/>
        </w:rPr>
        <w:tab/>
      </w:r>
      <w:r w:rsidRPr="00266D68">
        <w:rPr>
          <w:rFonts w:eastAsia="微软雅黑" w:cs="Times New Roman"/>
        </w:rPr>
        <w:tab/>
      </w:r>
      <w:r w:rsidRPr="00266D68">
        <w:rPr>
          <w:rFonts w:eastAsia="微软雅黑" w:cs="Times New Roman"/>
        </w:rPr>
        <w:tab/>
      </w:r>
      <w:r w:rsidR="005D103C">
        <w:rPr>
          <w:rFonts w:eastAsia="微软雅黑" w:cs="Times New Roman"/>
        </w:rPr>
        <w:t xml:space="preserve">         </w:t>
      </w:r>
      <w:r w:rsidR="00926301">
        <w:rPr>
          <w:rFonts w:eastAsiaTheme="minorEastAsia" w:cs="Times New Roman" w:hint="eastAsia"/>
        </w:rPr>
        <w:t>flash</w:t>
      </w:r>
      <w:proofErr w:type="gramStart"/>
      <w:r w:rsidRPr="00266D68">
        <w:rPr>
          <w:rFonts w:eastAsia="微软雅黑" w:cs="Times New Roman"/>
        </w:rPr>
        <w:t>:/</w:t>
      </w:r>
      <w:proofErr w:type="gramEnd"/>
      <w:r w:rsidR="00926301">
        <w:rPr>
          <w:rFonts w:eastAsiaTheme="minorEastAsia" w:cs="Times New Roman" w:hint="eastAsia"/>
        </w:rPr>
        <w:t>AR</w:t>
      </w:r>
      <w:r w:rsidRPr="00266D68">
        <w:rPr>
          <w:rFonts w:eastAsia="微软雅黑" w:cs="Times New Roman"/>
        </w:rPr>
        <w:t>2220</w:t>
      </w:r>
      <w:r w:rsidR="00926301">
        <w:rPr>
          <w:rFonts w:eastAsiaTheme="minorEastAsia" w:cs="Times New Roman" w:hint="eastAsia"/>
        </w:rPr>
        <w:t>E</w:t>
      </w:r>
      <w:r w:rsidRPr="00266D68">
        <w:rPr>
          <w:rFonts w:eastAsia="微软雅黑" w:cs="Times New Roman"/>
        </w:rPr>
        <w:t>-</w:t>
      </w:r>
      <w:r w:rsidR="00926301">
        <w:rPr>
          <w:rFonts w:eastAsiaTheme="minorEastAsia" w:cs="Times New Roman" w:hint="eastAsia"/>
        </w:rPr>
        <w:t>v</w:t>
      </w:r>
      <w:r w:rsidRPr="00266D68">
        <w:rPr>
          <w:rFonts w:eastAsia="微软雅黑" w:cs="Times New Roman"/>
        </w:rPr>
        <w:t>200</w:t>
      </w:r>
      <w:r w:rsidR="00926301">
        <w:rPr>
          <w:rFonts w:eastAsiaTheme="minorEastAsia" w:cs="Times New Roman" w:hint="eastAsia"/>
        </w:rPr>
        <w:t>R</w:t>
      </w:r>
      <w:r w:rsidRPr="00266D68">
        <w:rPr>
          <w:rFonts w:eastAsia="微软雅黑" w:cs="Times New Roman"/>
        </w:rPr>
        <w:t>00</w:t>
      </w:r>
      <w:r w:rsidR="00926301">
        <w:rPr>
          <w:rFonts w:eastAsiaTheme="minorEastAsia" w:cs="Times New Roman" w:hint="eastAsia"/>
        </w:rPr>
        <w:t>7</w:t>
      </w:r>
      <w:r w:rsidR="00A224BF">
        <w:rPr>
          <w:rFonts w:eastAsiaTheme="minorEastAsia" w:cs="Times New Roman" w:hint="eastAsia"/>
        </w:rPr>
        <w:t>C</w:t>
      </w:r>
      <w:r w:rsidRPr="00266D68">
        <w:rPr>
          <w:rFonts w:eastAsia="微软雅黑" w:cs="Times New Roman"/>
        </w:rPr>
        <w:t>00</w:t>
      </w:r>
      <w:r w:rsidR="00A224BF">
        <w:rPr>
          <w:rFonts w:eastAsiaTheme="minorEastAsia" w:cs="Times New Roman" w:hint="eastAsia"/>
        </w:rPr>
        <w:t>SPC</w:t>
      </w:r>
      <w:r w:rsidR="00926301">
        <w:rPr>
          <w:rFonts w:eastAsiaTheme="minorEastAsia" w:cs="Times New Roman" w:hint="eastAsia"/>
        </w:rPr>
        <w:t>6</w:t>
      </w:r>
      <w:r w:rsidRPr="00266D68">
        <w:rPr>
          <w:rFonts w:eastAsia="微软雅黑" w:cs="Times New Roman"/>
        </w:rPr>
        <w:t>00.cc</w:t>
      </w:r>
    </w:p>
    <w:p w14:paraId="24F872AB" w14:textId="63E4F541" w:rsidR="00263779" w:rsidRPr="00266D68" w:rsidRDefault="00263779" w:rsidP="00E77D2E">
      <w:pPr>
        <w:pStyle w:val="aff3"/>
        <w:ind w:leftChars="100" w:left="210"/>
        <w:rPr>
          <w:rFonts w:eastAsia="微软雅黑" w:cs="Times New Roman"/>
        </w:rPr>
      </w:pPr>
      <w:r w:rsidRPr="00266D68">
        <w:rPr>
          <w:rFonts w:eastAsia="微软雅黑" w:cs="Times New Roman"/>
        </w:rPr>
        <w:t xml:space="preserve">  Next startup system software:</w:t>
      </w:r>
      <w:r w:rsidRPr="00266D68">
        <w:rPr>
          <w:rFonts w:eastAsia="微软雅黑" w:cs="Times New Roman"/>
        </w:rPr>
        <w:tab/>
      </w:r>
      <w:r w:rsidRPr="00266D68">
        <w:rPr>
          <w:rFonts w:eastAsia="微软雅黑" w:cs="Times New Roman"/>
        </w:rPr>
        <w:tab/>
      </w:r>
      <w:r w:rsidR="005D103C">
        <w:rPr>
          <w:rFonts w:eastAsia="微软雅黑" w:cs="Times New Roman"/>
        </w:rPr>
        <w:t xml:space="preserve">         </w:t>
      </w:r>
      <w:r w:rsidR="00926301">
        <w:rPr>
          <w:rFonts w:eastAsiaTheme="minorEastAsia" w:cs="Times New Roman" w:hint="eastAsia"/>
        </w:rPr>
        <w:t>flash</w:t>
      </w:r>
      <w:proofErr w:type="gramStart"/>
      <w:r w:rsidRPr="00266D68">
        <w:rPr>
          <w:rFonts w:eastAsia="微软雅黑" w:cs="Times New Roman"/>
        </w:rPr>
        <w:t>:/</w:t>
      </w:r>
      <w:proofErr w:type="gramEnd"/>
      <w:r w:rsidR="00926301">
        <w:rPr>
          <w:rFonts w:eastAsiaTheme="minorEastAsia" w:cs="Times New Roman" w:hint="eastAsia"/>
        </w:rPr>
        <w:t>AR</w:t>
      </w:r>
      <w:r w:rsidRPr="00266D68">
        <w:rPr>
          <w:rFonts w:eastAsia="微软雅黑" w:cs="Times New Roman"/>
        </w:rPr>
        <w:t>2220</w:t>
      </w:r>
      <w:r w:rsidR="00926301">
        <w:rPr>
          <w:rFonts w:eastAsiaTheme="minorEastAsia" w:cs="Times New Roman" w:hint="eastAsia"/>
        </w:rPr>
        <w:t>E</w:t>
      </w:r>
      <w:r w:rsidRPr="00266D68">
        <w:rPr>
          <w:rFonts w:eastAsia="微软雅黑" w:cs="Times New Roman"/>
        </w:rPr>
        <w:t>-</w:t>
      </w:r>
      <w:r w:rsidR="00926301">
        <w:rPr>
          <w:rFonts w:eastAsiaTheme="minorEastAsia" w:cs="Times New Roman" w:hint="eastAsia"/>
        </w:rPr>
        <w:t>V</w:t>
      </w:r>
      <w:r w:rsidRPr="00266D68">
        <w:rPr>
          <w:rFonts w:eastAsia="微软雅黑" w:cs="Times New Roman"/>
        </w:rPr>
        <w:t>200</w:t>
      </w:r>
      <w:r w:rsidR="00926301">
        <w:rPr>
          <w:rFonts w:eastAsiaTheme="minorEastAsia" w:cs="Times New Roman" w:hint="eastAsia"/>
        </w:rPr>
        <w:t>R</w:t>
      </w:r>
      <w:r w:rsidRPr="00266D68">
        <w:rPr>
          <w:rFonts w:eastAsia="微软雅黑" w:cs="Times New Roman"/>
        </w:rPr>
        <w:t>00</w:t>
      </w:r>
      <w:r w:rsidR="00926301">
        <w:rPr>
          <w:rFonts w:eastAsiaTheme="minorEastAsia" w:cs="Times New Roman" w:hint="eastAsia"/>
        </w:rPr>
        <w:t>7</w:t>
      </w:r>
      <w:r w:rsidR="00A224BF">
        <w:rPr>
          <w:rFonts w:eastAsiaTheme="minorEastAsia" w:cs="Times New Roman" w:hint="eastAsia"/>
        </w:rPr>
        <w:t>C</w:t>
      </w:r>
      <w:r w:rsidRPr="00266D68">
        <w:rPr>
          <w:rFonts w:eastAsia="微软雅黑" w:cs="Times New Roman"/>
        </w:rPr>
        <w:t>00</w:t>
      </w:r>
      <w:r w:rsidR="00A224BF">
        <w:rPr>
          <w:rFonts w:eastAsiaTheme="minorEastAsia" w:cs="Times New Roman" w:hint="eastAsia"/>
        </w:rPr>
        <w:t>SPC</w:t>
      </w:r>
      <w:r w:rsidR="00926301">
        <w:rPr>
          <w:rFonts w:eastAsiaTheme="minorEastAsia" w:cs="Times New Roman" w:hint="eastAsia"/>
        </w:rPr>
        <w:t>6</w:t>
      </w:r>
      <w:r w:rsidRPr="00266D68">
        <w:rPr>
          <w:rFonts w:eastAsia="微软雅黑" w:cs="Times New Roman"/>
        </w:rPr>
        <w:t>00.cc</w:t>
      </w:r>
    </w:p>
    <w:p w14:paraId="6A53D306" w14:textId="77777777" w:rsidR="00263779" w:rsidRPr="00266D68" w:rsidRDefault="00263779" w:rsidP="00E77D2E">
      <w:pPr>
        <w:pStyle w:val="aff3"/>
        <w:ind w:leftChars="100" w:left="210"/>
        <w:rPr>
          <w:rFonts w:eastAsia="微软雅黑" w:cs="Times New Roman"/>
        </w:rPr>
      </w:pPr>
      <w:r w:rsidRPr="00266D68">
        <w:rPr>
          <w:rFonts w:eastAsia="微软雅黑" w:cs="Times New Roman"/>
        </w:rPr>
        <w:t xml:space="preserve">  Backup system software for next startup:</w:t>
      </w:r>
      <w:r w:rsidRPr="00266D68">
        <w:rPr>
          <w:rFonts w:eastAsia="微软雅黑" w:cs="Times New Roman"/>
        </w:rPr>
        <w:tab/>
        <w:t>null</w:t>
      </w:r>
    </w:p>
    <w:p w14:paraId="2CD38345" w14:textId="77777777" w:rsidR="00263779" w:rsidRPr="00266D68" w:rsidRDefault="00263779" w:rsidP="00E77D2E">
      <w:pPr>
        <w:pStyle w:val="aff3"/>
        <w:ind w:leftChars="100" w:left="210"/>
        <w:rPr>
          <w:rFonts w:eastAsia="微软雅黑" w:cs="Times New Roman"/>
        </w:rPr>
      </w:pPr>
      <w:r w:rsidRPr="00266D68">
        <w:rPr>
          <w:rFonts w:eastAsia="微软雅黑" w:cs="Times New Roman"/>
        </w:rPr>
        <w:t xml:space="preserve">  Startup saved-configuration file:</w:t>
      </w:r>
      <w:r w:rsidRPr="00266D68">
        <w:rPr>
          <w:rFonts w:eastAsia="微软雅黑" w:cs="Times New Roman"/>
        </w:rPr>
        <w:tab/>
      </w:r>
      <w:r w:rsidRPr="00266D68">
        <w:rPr>
          <w:rFonts w:eastAsia="微软雅黑" w:cs="Times New Roman"/>
        </w:rPr>
        <w:tab/>
      </w:r>
      <w:r w:rsidRPr="00266D68">
        <w:rPr>
          <w:rFonts w:eastAsia="微软雅黑" w:cs="Times New Roman"/>
        </w:rPr>
        <w:tab/>
        <w:t>null</w:t>
      </w:r>
    </w:p>
    <w:p w14:paraId="495FABBB" w14:textId="0A7913CF" w:rsidR="00263779" w:rsidRPr="00266D68" w:rsidRDefault="00263779" w:rsidP="00E77D2E">
      <w:pPr>
        <w:pStyle w:val="aff3"/>
        <w:ind w:leftChars="100" w:left="210"/>
        <w:rPr>
          <w:rFonts w:eastAsia="微软雅黑" w:cs="Times New Roman"/>
        </w:rPr>
      </w:pPr>
      <w:r w:rsidRPr="00266D68">
        <w:rPr>
          <w:rFonts w:eastAsia="微软雅黑" w:cs="Times New Roman"/>
        </w:rPr>
        <w:t xml:space="preserve">  </w:t>
      </w:r>
      <w:r w:rsidRPr="00266D68">
        <w:rPr>
          <w:rFonts w:eastAsia="微软雅黑" w:cs="Times New Roman"/>
          <w:shd w:val="pct15" w:color="auto" w:fill="FFFFFF"/>
        </w:rPr>
        <w:t>Next startup saved-configuration</w:t>
      </w:r>
      <w:r w:rsidR="005D103C">
        <w:rPr>
          <w:rFonts w:eastAsia="微软雅黑" w:cs="Times New Roman"/>
          <w:shd w:val="pct15" w:color="auto" w:fill="FFFFFF"/>
        </w:rPr>
        <w:t xml:space="preserve"> </w:t>
      </w:r>
      <w:r w:rsidRPr="00266D68">
        <w:rPr>
          <w:rFonts w:eastAsia="微软雅黑" w:cs="Times New Roman"/>
          <w:shd w:val="pct15" w:color="auto" w:fill="FFFFFF"/>
        </w:rPr>
        <w:t>file:</w:t>
      </w:r>
      <w:r w:rsidR="00571887">
        <w:rPr>
          <w:rFonts w:eastAsiaTheme="minorEastAsia" w:cs="Times New Roman" w:hint="eastAsia"/>
          <w:shd w:val="pct15" w:color="auto" w:fill="FFFFFF"/>
        </w:rPr>
        <w:tab/>
      </w:r>
      <w:r w:rsidR="005D103C">
        <w:rPr>
          <w:rFonts w:eastAsiaTheme="minorEastAsia" w:cs="Times New Roman"/>
          <w:shd w:val="pct15" w:color="auto" w:fill="FFFFFF"/>
        </w:rPr>
        <w:t xml:space="preserve">    </w:t>
      </w:r>
      <w:r w:rsidR="00B15D35">
        <w:rPr>
          <w:rFonts w:eastAsiaTheme="minorEastAsia" w:cs="Times New Roman"/>
          <w:shd w:val="pct15" w:color="auto" w:fill="FFFFFF"/>
        </w:rPr>
        <w:t xml:space="preserve"> </w:t>
      </w:r>
      <w:r w:rsidR="00571887">
        <w:rPr>
          <w:rFonts w:eastAsiaTheme="minorEastAsia" w:cs="Times New Roman" w:hint="eastAsia"/>
          <w:shd w:val="pct15" w:color="auto" w:fill="FFFFFF"/>
        </w:rPr>
        <w:t>flash:</w:t>
      </w:r>
      <w:r w:rsidRPr="00266D68">
        <w:rPr>
          <w:rFonts w:eastAsia="微软雅黑" w:cs="Times New Roman"/>
          <w:shd w:val="pct15" w:color="auto" w:fill="FFFFFF"/>
        </w:rPr>
        <w:t>/vrpcfg.zip</w:t>
      </w:r>
    </w:p>
    <w:p w14:paraId="764C1194" w14:textId="13185C75" w:rsidR="00263779" w:rsidRPr="00266D68" w:rsidRDefault="005D103C" w:rsidP="00E77D2E">
      <w:pPr>
        <w:pStyle w:val="aff3"/>
        <w:ind w:leftChars="100" w:left="210"/>
        <w:rPr>
          <w:rFonts w:eastAsia="微软雅黑" w:cs="Times New Roman"/>
        </w:rPr>
      </w:pPr>
      <w:r>
        <w:rPr>
          <w:rFonts w:eastAsia="微软雅黑" w:cs="Times New Roman"/>
        </w:rPr>
        <w:lastRenderedPageBreak/>
        <w:t xml:space="preserve">  Startup license file:</w:t>
      </w:r>
      <w:r>
        <w:rPr>
          <w:rFonts w:eastAsia="微软雅黑" w:cs="Times New Roman"/>
        </w:rPr>
        <w:tab/>
      </w:r>
      <w:r>
        <w:rPr>
          <w:rFonts w:eastAsia="微软雅黑" w:cs="Times New Roman"/>
        </w:rPr>
        <w:tab/>
      </w:r>
      <w:r>
        <w:rPr>
          <w:rFonts w:eastAsia="微软雅黑" w:cs="Times New Roman"/>
        </w:rPr>
        <w:tab/>
      </w:r>
      <w:r>
        <w:rPr>
          <w:rFonts w:eastAsia="微软雅黑" w:cs="Times New Roman"/>
        </w:rPr>
        <w:tab/>
      </w:r>
      <w:r>
        <w:rPr>
          <w:rFonts w:eastAsia="微软雅黑" w:cs="Times New Roman"/>
        </w:rPr>
        <w:tab/>
        <w:t xml:space="preserve">    </w:t>
      </w:r>
      <w:r w:rsidR="00263779" w:rsidRPr="00266D68">
        <w:rPr>
          <w:rFonts w:eastAsia="微软雅黑" w:cs="Times New Roman"/>
        </w:rPr>
        <w:t>null</w:t>
      </w:r>
    </w:p>
    <w:p w14:paraId="5F4B4324" w14:textId="131CC0E1" w:rsidR="00263779" w:rsidRPr="00266D68" w:rsidRDefault="00263779" w:rsidP="00E77D2E">
      <w:pPr>
        <w:pStyle w:val="aff3"/>
        <w:ind w:leftChars="100" w:left="210"/>
        <w:rPr>
          <w:rFonts w:eastAsia="微软雅黑" w:cs="Times New Roman"/>
        </w:rPr>
      </w:pPr>
      <w:r w:rsidRPr="00266D68">
        <w:rPr>
          <w:rFonts w:eastAsia="微软雅黑" w:cs="Times New Roman"/>
        </w:rPr>
        <w:t xml:space="preserve">  Next startup license file:</w:t>
      </w:r>
      <w:r w:rsidRPr="00266D68">
        <w:rPr>
          <w:rFonts w:eastAsia="微软雅黑" w:cs="Times New Roman"/>
        </w:rPr>
        <w:tab/>
      </w:r>
      <w:r w:rsidRPr="00266D68">
        <w:rPr>
          <w:rFonts w:eastAsia="微软雅黑" w:cs="Times New Roman"/>
        </w:rPr>
        <w:tab/>
      </w:r>
      <w:r w:rsidRPr="00266D68">
        <w:rPr>
          <w:rFonts w:eastAsia="微软雅黑" w:cs="Times New Roman"/>
        </w:rPr>
        <w:tab/>
      </w:r>
      <w:r w:rsidRPr="00266D68">
        <w:rPr>
          <w:rFonts w:eastAsia="微软雅黑" w:cs="Times New Roman"/>
        </w:rPr>
        <w:tab/>
      </w:r>
      <w:r w:rsidR="005D103C">
        <w:rPr>
          <w:rFonts w:eastAsia="微软雅黑" w:cs="Times New Roman"/>
        </w:rPr>
        <w:t xml:space="preserve">    </w:t>
      </w:r>
      <w:r w:rsidRPr="00266D68">
        <w:rPr>
          <w:rFonts w:eastAsia="微软雅黑" w:cs="Times New Roman"/>
        </w:rPr>
        <w:t>null</w:t>
      </w:r>
    </w:p>
    <w:p w14:paraId="655B96F7" w14:textId="512037A7" w:rsidR="00263779" w:rsidRPr="00266D68" w:rsidRDefault="00263779" w:rsidP="00E77D2E">
      <w:pPr>
        <w:pStyle w:val="aff3"/>
        <w:ind w:leftChars="100" w:left="210"/>
        <w:rPr>
          <w:rFonts w:eastAsia="微软雅黑" w:cs="Times New Roman"/>
        </w:rPr>
      </w:pPr>
      <w:r w:rsidRPr="00266D68">
        <w:rPr>
          <w:rFonts w:eastAsia="微软雅黑" w:cs="Times New Roman"/>
        </w:rPr>
        <w:t xml:space="preserve">  Startup patch package:</w:t>
      </w:r>
      <w:r w:rsidRPr="00266D68">
        <w:rPr>
          <w:rFonts w:eastAsia="微软雅黑" w:cs="Times New Roman"/>
        </w:rPr>
        <w:tab/>
      </w:r>
      <w:r w:rsidRPr="00266D68">
        <w:rPr>
          <w:rFonts w:eastAsia="微软雅黑" w:cs="Times New Roman"/>
        </w:rPr>
        <w:tab/>
      </w:r>
      <w:r w:rsidRPr="00266D68">
        <w:rPr>
          <w:rFonts w:eastAsia="微软雅黑" w:cs="Times New Roman"/>
        </w:rPr>
        <w:tab/>
      </w:r>
      <w:r w:rsidRPr="00266D68">
        <w:rPr>
          <w:rFonts w:eastAsia="微软雅黑" w:cs="Times New Roman"/>
        </w:rPr>
        <w:tab/>
      </w:r>
      <w:r w:rsidRPr="00266D68">
        <w:rPr>
          <w:rFonts w:eastAsia="微软雅黑" w:cs="Times New Roman"/>
        </w:rPr>
        <w:tab/>
      </w:r>
      <w:r w:rsidR="005D103C">
        <w:rPr>
          <w:rFonts w:eastAsia="微软雅黑" w:cs="Times New Roman"/>
        </w:rPr>
        <w:t xml:space="preserve">    </w:t>
      </w:r>
      <w:r w:rsidRPr="00266D68">
        <w:rPr>
          <w:rFonts w:eastAsia="微软雅黑" w:cs="Times New Roman"/>
        </w:rPr>
        <w:t>null</w:t>
      </w:r>
    </w:p>
    <w:p w14:paraId="05BB683C" w14:textId="1AAFBFE9" w:rsidR="00263779" w:rsidRPr="00266D68" w:rsidRDefault="00263779" w:rsidP="00E77D2E">
      <w:pPr>
        <w:pStyle w:val="aff3"/>
        <w:ind w:leftChars="100" w:left="210"/>
        <w:rPr>
          <w:rFonts w:eastAsia="微软雅黑" w:cs="Times New Roman"/>
        </w:rPr>
      </w:pPr>
      <w:r w:rsidRPr="00266D68">
        <w:rPr>
          <w:rFonts w:eastAsia="微软雅黑" w:cs="Times New Roman"/>
        </w:rPr>
        <w:t xml:space="preserve">  Next startup patch package:</w:t>
      </w:r>
      <w:r w:rsidRPr="00266D68">
        <w:rPr>
          <w:rFonts w:eastAsia="微软雅黑" w:cs="Times New Roman"/>
        </w:rPr>
        <w:tab/>
      </w:r>
      <w:r w:rsidRPr="00266D68">
        <w:rPr>
          <w:rFonts w:eastAsia="微软雅黑" w:cs="Times New Roman"/>
        </w:rPr>
        <w:tab/>
      </w:r>
      <w:r w:rsidRPr="00266D68">
        <w:rPr>
          <w:rFonts w:eastAsia="微软雅黑" w:cs="Times New Roman"/>
        </w:rPr>
        <w:tab/>
      </w:r>
      <w:r w:rsidRPr="00266D68">
        <w:rPr>
          <w:rFonts w:eastAsia="微软雅黑" w:cs="Times New Roman"/>
        </w:rPr>
        <w:tab/>
      </w:r>
      <w:r w:rsidR="005D103C">
        <w:rPr>
          <w:rFonts w:eastAsia="微软雅黑" w:cs="Times New Roman"/>
        </w:rPr>
        <w:t xml:space="preserve">    </w:t>
      </w:r>
      <w:r w:rsidRPr="00266D68">
        <w:rPr>
          <w:rFonts w:eastAsia="微软雅黑" w:cs="Times New Roman"/>
        </w:rPr>
        <w:t>null</w:t>
      </w:r>
    </w:p>
    <w:p w14:paraId="019A8BDC" w14:textId="43A65EDB" w:rsidR="00263779" w:rsidRPr="00266D68" w:rsidRDefault="00263779" w:rsidP="00E77D2E">
      <w:pPr>
        <w:pStyle w:val="aff3"/>
        <w:ind w:leftChars="100" w:left="210"/>
        <w:rPr>
          <w:rFonts w:eastAsia="微软雅黑" w:cs="Times New Roman"/>
        </w:rPr>
      </w:pPr>
      <w:r w:rsidRPr="00266D68">
        <w:rPr>
          <w:rFonts w:eastAsia="微软雅黑" w:cs="Times New Roman"/>
        </w:rPr>
        <w:t xml:space="preserve">  Startup voice-files:</w:t>
      </w:r>
      <w:r w:rsidRPr="00266D68">
        <w:rPr>
          <w:rFonts w:eastAsia="微软雅黑" w:cs="Times New Roman"/>
        </w:rPr>
        <w:tab/>
      </w:r>
      <w:r w:rsidRPr="00266D68">
        <w:rPr>
          <w:rFonts w:eastAsia="微软雅黑" w:cs="Times New Roman"/>
        </w:rPr>
        <w:tab/>
      </w:r>
      <w:r w:rsidRPr="00266D68">
        <w:rPr>
          <w:rFonts w:eastAsia="微软雅黑" w:cs="Times New Roman"/>
        </w:rPr>
        <w:tab/>
      </w:r>
      <w:r w:rsidRPr="00266D68">
        <w:rPr>
          <w:rFonts w:eastAsia="微软雅黑" w:cs="Times New Roman"/>
        </w:rPr>
        <w:tab/>
      </w:r>
      <w:r w:rsidRPr="00266D68">
        <w:rPr>
          <w:rFonts w:eastAsia="微软雅黑" w:cs="Times New Roman"/>
        </w:rPr>
        <w:tab/>
      </w:r>
      <w:r w:rsidR="005D103C">
        <w:rPr>
          <w:rFonts w:eastAsia="微软雅黑" w:cs="Times New Roman"/>
        </w:rPr>
        <w:t xml:space="preserve">    </w:t>
      </w:r>
      <w:r w:rsidRPr="00266D68">
        <w:rPr>
          <w:rFonts w:eastAsia="微软雅黑" w:cs="Times New Roman"/>
        </w:rPr>
        <w:t>null</w:t>
      </w:r>
    </w:p>
    <w:p w14:paraId="20F42408" w14:textId="521B8A41" w:rsidR="00263779" w:rsidRPr="00266D68" w:rsidRDefault="00263779" w:rsidP="00E77D2E">
      <w:pPr>
        <w:pStyle w:val="aff3"/>
        <w:ind w:leftChars="100" w:left="210"/>
        <w:rPr>
          <w:rFonts w:eastAsia="微软雅黑" w:cs="Times New Roman"/>
        </w:rPr>
      </w:pPr>
      <w:r w:rsidRPr="00266D68">
        <w:rPr>
          <w:rFonts w:eastAsia="微软雅黑" w:cs="Times New Roman"/>
        </w:rPr>
        <w:t xml:space="preserve">  Next startup voice-files:</w:t>
      </w:r>
      <w:r w:rsidRPr="00266D68">
        <w:rPr>
          <w:rFonts w:eastAsia="微软雅黑" w:cs="Times New Roman"/>
        </w:rPr>
        <w:tab/>
      </w:r>
      <w:r w:rsidRPr="00266D68">
        <w:rPr>
          <w:rFonts w:eastAsia="微软雅黑" w:cs="Times New Roman"/>
        </w:rPr>
        <w:tab/>
      </w:r>
      <w:r w:rsidRPr="00266D68">
        <w:rPr>
          <w:rFonts w:eastAsia="微软雅黑" w:cs="Times New Roman"/>
        </w:rPr>
        <w:tab/>
      </w:r>
      <w:r w:rsidRPr="00266D68">
        <w:rPr>
          <w:rFonts w:eastAsia="微软雅黑" w:cs="Times New Roman"/>
        </w:rPr>
        <w:tab/>
      </w:r>
      <w:r w:rsidR="005D103C">
        <w:rPr>
          <w:rFonts w:eastAsia="微软雅黑" w:cs="Times New Roman"/>
        </w:rPr>
        <w:t xml:space="preserve">    </w:t>
      </w:r>
      <w:r w:rsidRPr="00266D68">
        <w:rPr>
          <w:rFonts w:eastAsia="微软雅黑" w:cs="Times New Roman"/>
        </w:rPr>
        <w:t>null</w:t>
      </w:r>
    </w:p>
    <w:p w14:paraId="511707B8" w14:textId="77777777" w:rsidR="00263779" w:rsidRPr="00266D68" w:rsidRDefault="00263779" w:rsidP="00E77D2E">
      <w:pPr>
        <w:pStyle w:val="aff2"/>
        <w:spacing w:after="156"/>
        <w:ind w:leftChars="100" w:left="210" w:firstLine="0"/>
      </w:pPr>
    </w:p>
    <w:p w14:paraId="7B9007C0"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删除闪存中的配置文件。</w:t>
      </w:r>
    </w:p>
    <w:p w14:paraId="5F865A77" w14:textId="77777777" w:rsidR="00094361" w:rsidRPr="00266D68" w:rsidRDefault="00094361" w:rsidP="00E77D2E">
      <w:pPr>
        <w:pStyle w:val="aff3"/>
        <w:ind w:leftChars="100" w:left="210"/>
        <w:rPr>
          <w:rFonts w:eastAsia="微软雅黑" w:cs="Times New Roman"/>
        </w:rPr>
      </w:pPr>
      <w:r w:rsidRPr="00266D68">
        <w:rPr>
          <w:rFonts w:eastAsia="微软雅黑" w:cs="Times New Roman"/>
        </w:rPr>
        <w:t xml:space="preserve">&lt;R1&gt;reset saved-configuration </w:t>
      </w:r>
    </w:p>
    <w:p w14:paraId="4049820A" w14:textId="77777777" w:rsidR="00094361" w:rsidRPr="00266D68" w:rsidRDefault="00094361" w:rsidP="00E77D2E">
      <w:pPr>
        <w:pStyle w:val="aff3"/>
        <w:ind w:leftChars="100" w:left="210"/>
        <w:rPr>
          <w:rFonts w:eastAsia="微软雅黑" w:cs="Times New Roman"/>
        </w:rPr>
      </w:pPr>
      <w:r w:rsidRPr="00266D68">
        <w:rPr>
          <w:rFonts w:eastAsia="微软雅黑" w:cs="Times New Roman"/>
        </w:rPr>
        <w:t xml:space="preserve">This will delete the configuration in the </w:t>
      </w:r>
      <w:smartTag w:uri="www.microsoft.com/Demo" w:element="DemoSmartTag">
        <w:r w:rsidRPr="00266D68">
          <w:rPr>
            <w:rFonts w:eastAsia="微软雅黑" w:cs="Times New Roman"/>
          </w:rPr>
          <w:t>flash</w:t>
        </w:r>
      </w:smartTag>
      <w:r w:rsidRPr="00266D68">
        <w:rPr>
          <w:rFonts w:eastAsia="微软雅黑" w:cs="Times New Roman"/>
        </w:rPr>
        <w:t xml:space="preserve"> memory.</w:t>
      </w:r>
    </w:p>
    <w:p w14:paraId="5F0E884E" w14:textId="77777777" w:rsidR="00094361" w:rsidRPr="00266D68" w:rsidRDefault="00094361" w:rsidP="00E77D2E">
      <w:pPr>
        <w:pStyle w:val="aff3"/>
        <w:ind w:leftChars="100" w:left="210"/>
        <w:rPr>
          <w:rFonts w:eastAsia="微软雅黑" w:cs="Times New Roman"/>
        </w:rPr>
      </w:pPr>
      <w:r w:rsidRPr="00266D68">
        <w:rPr>
          <w:rFonts w:eastAsia="微软雅黑" w:cs="Times New Roman"/>
        </w:rPr>
        <w:t>The device configurations will be erased to reconfigure.</w:t>
      </w:r>
    </w:p>
    <w:p w14:paraId="4B900DE6" w14:textId="77777777" w:rsidR="00094361" w:rsidRPr="00266D68" w:rsidRDefault="00094361" w:rsidP="00E77D2E">
      <w:pPr>
        <w:pStyle w:val="aff3"/>
        <w:ind w:leftChars="100" w:left="210"/>
        <w:rPr>
          <w:rFonts w:eastAsia="微软雅黑" w:cs="Times New Roman"/>
        </w:rPr>
      </w:pPr>
      <w:r w:rsidRPr="00266D68">
        <w:rPr>
          <w:rFonts w:eastAsia="微软雅黑" w:cs="Times New Roman"/>
        </w:rPr>
        <w:t>Are you sure? (y/n)[n]:</w:t>
      </w:r>
      <w:r w:rsidRPr="00266D68">
        <w:rPr>
          <w:rFonts w:eastAsia="微软雅黑" w:cs="Times New Roman"/>
          <w:b/>
        </w:rPr>
        <w:t>y</w:t>
      </w:r>
    </w:p>
    <w:p w14:paraId="70720A2B" w14:textId="77777777" w:rsidR="002C19AE" w:rsidRPr="00266D68" w:rsidRDefault="00094361" w:rsidP="00E77D2E">
      <w:pPr>
        <w:pStyle w:val="aff3"/>
        <w:ind w:leftChars="100" w:left="210"/>
        <w:rPr>
          <w:rFonts w:eastAsia="微软雅黑" w:cs="Times New Roman"/>
        </w:rPr>
      </w:pPr>
      <w:r w:rsidRPr="00266D68">
        <w:rPr>
          <w:rFonts w:eastAsia="微软雅黑" w:cs="Times New Roman"/>
        </w:rPr>
        <w:t xml:space="preserve"> </w:t>
      </w:r>
      <w:r w:rsidRPr="00266D68">
        <w:rPr>
          <w:rFonts w:eastAsia="微软雅黑" w:cs="Times New Roman"/>
          <w:shd w:val="pct15" w:color="auto" w:fill="FFFFFF"/>
        </w:rPr>
        <w:t>Clear the configuration in the device successfully.</w:t>
      </w:r>
    </w:p>
    <w:p w14:paraId="61FCF6C0" w14:textId="77777777" w:rsidR="002C19AE" w:rsidRPr="00266D68" w:rsidRDefault="002C19AE" w:rsidP="00E77D2E">
      <w:pPr>
        <w:pStyle w:val="aff3"/>
        <w:ind w:leftChars="100" w:left="210"/>
        <w:rPr>
          <w:rFonts w:eastAsia="微软雅黑" w:cs="Times New Roman"/>
        </w:rPr>
      </w:pPr>
    </w:p>
    <w:p w14:paraId="40930994" w14:textId="77777777" w:rsidR="00316B62" w:rsidRPr="00266D68" w:rsidRDefault="00316B62" w:rsidP="00E77D2E">
      <w:pPr>
        <w:pStyle w:val="aff3"/>
        <w:ind w:leftChars="100" w:left="210"/>
        <w:rPr>
          <w:rFonts w:eastAsia="微软雅黑" w:cs="Times New Roman"/>
        </w:rPr>
      </w:pPr>
      <w:r w:rsidRPr="00266D68">
        <w:rPr>
          <w:rFonts w:eastAsia="微软雅黑" w:cs="Times New Roman"/>
        </w:rPr>
        <w:t xml:space="preserve">&lt;R3&gt;reset saved-configuration </w:t>
      </w:r>
    </w:p>
    <w:p w14:paraId="63E346D5" w14:textId="77777777" w:rsidR="00316B62" w:rsidRPr="00266D68" w:rsidRDefault="00316B62" w:rsidP="00E77D2E">
      <w:pPr>
        <w:pStyle w:val="aff3"/>
        <w:ind w:leftChars="100" w:left="210"/>
        <w:rPr>
          <w:rFonts w:eastAsia="微软雅黑" w:cs="Times New Roman"/>
        </w:rPr>
      </w:pPr>
      <w:r w:rsidRPr="00266D68">
        <w:rPr>
          <w:rFonts w:eastAsia="微软雅黑" w:cs="Times New Roman"/>
        </w:rPr>
        <w:t xml:space="preserve">This will delete the configuration in the </w:t>
      </w:r>
      <w:smartTag w:uri="www.microsoft.com/Demo" w:element="DemoSmartTag">
        <w:r w:rsidRPr="00266D68">
          <w:rPr>
            <w:rFonts w:eastAsia="微软雅黑" w:cs="Times New Roman"/>
          </w:rPr>
          <w:t>flash</w:t>
        </w:r>
      </w:smartTag>
      <w:r w:rsidRPr="00266D68">
        <w:rPr>
          <w:rFonts w:eastAsia="微软雅黑" w:cs="Times New Roman"/>
        </w:rPr>
        <w:t xml:space="preserve"> memory.</w:t>
      </w:r>
    </w:p>
    <w:p w14:paraId="212151F1" w14:textId="77777777" w:rsidR="00316B62" w:rsidRPr="00266D68" w:rsidRDefault="00316B62" w:rsidP="00E77D2E">
      <w:pPr>
        <w:pStyle w:val="aff3"/>
        <w:ind w:leftChars="100" w:left="210"/>
        <w:rPr>
          <w:rFonts w:eastAsia="微软雅黑" w:cs="Times New Roman"/>
        </w:rPr>
      </w:pPr>
      <w:r w:rsidRPr="00266D68">
        <w:rPr>
          <w:rFonts w:eastAsia="微软雅黑" w:cs="Times New Roman"/>
        </w:rPr>
        <w:t>The device configurations will be erased to reconfigure.</w:t>
      </w:r>
    </w:p>
    <w:p w14:paraId="165147FF" w14:textId="77777777" w:rsidR="00316B62" w:rsidRPr="00266D68" w:rsidRDefault="00316B62" w:rsidP="00E77D2E">
      <w:pPr>
        <w:pStyle w:val="aff3"/>
        <w:ind w:leftChars="100" w:left="210"/>
        <w:rPr>
          <w:rFonts w:eastAsia="微软雅黑" w:cs="Times New Roman"/>
        </w:rPr>
      </w:pPr>
      <w:r w:rsidRPr="00266D68">
        <w:rPr>
          <w:rFonts w:eastAsia="微软雅黑" w:cs="Times New Roman"/>
        </w:rPr>
        <w:t>Are you sure? (y/n)[n]:</w:t>
      </w:r>
      <w:r w:rsidRPr="00266D68">
        <w:rPr>
          <w:rFonts w:eastAsia="微软雅黑" w:cs="Times New Roman"/>
          <w:b/>
        </w:rPr>
        <w:t>y</w:t>
      </w:r>
    </w:p>
    <w:p w14:paraId="4743B304" w14:textId="77777777" w:rsidR="00316B62" w:rsidRPr="00442BD1" w:rsidRDefault="00316B62" w:rsidP="00E77D2E">
      <w:pPr>
        <w:pStyle w:val="aff3"/>
        <w:ind w:leftChars="100" w:left="210"/>
        <w:rPr>
          <w:rFonts w:eastAsia="微软雅黑" w:cs="Times New Roman"/>
          <w:shd w:val="pct15" w:color="auto" w:fill="FFFFFF"/>
        </w:rPr>
      </w:pPr>
      <w:r w:rsidRPr="00266D68">
        <w:rPr>
          <w:rFonts w:eastAsia="微软雅黑" w:cs="Times New Roman"/>
        </w:rPr>
        <w:t xml:space="preserve"> </w:t>
      </w:r>
      <w:r w:rsidRPr="00442BD1">
        <w:rPr>
          <w:rFonts w:eastAsia="微软雅黑" w:cs="Times New Roman"/>
          <w:shd w:val="pct15" w:color="auto" w:fill="FFFFFF"/>
        </w:rPr>
        <w:t>Clear the configuration in the device successfully.</w:t>
      </w:r>
    </w:p>
    <w:p w14:paraId="0B376ED5" w14:textId="77777777" w:rsidR="00CC714A" w:rsidRDefault="00D97C6D">
      <w:pPr>
        <w:pStyle w:val="a"/>
        <w:numPr>
          <w:ilvl w:val="0"/>
          <w:numId w:val="126"/>
        </w:numPr>
      </w:pPr>
      <w:r w:rsidRPr="00D97C6D">
        <w:t xml:space="preserve"> </w:t>
      </w:r>
      <w:r w:rsidRPr="00D97C6D">
        <w:rPr>
          <w:rFonts w:hint="eastAsia"/>
        </w:rPr>
        <w:t>重启设备</w:t>
      </w:r>
    </w:p>
    <w:p w14:paraId="68A394B4"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执行</w:t>
      </w:r>
      <w:r w:rsidRPr="00D97C6D">
        <w:rPr>
          <w:b/>
          <w:kern w:val="0"/>
        </w:rPr>
        <w:t>reboot</w:t>
      </w:r>
      <w:r w:rsidRPr="00D97C6D">
        <w:rPr>
          <w:rFonts w:hint="eastAsia"/>
          <w:kern w:val="0"/>
        </w:rPr>
        <w:t>命令重启路由器。</w:t>
      </w:r>
    </w:p>
    <w:p w14:paraId="668CA77D" w14:textId="77777777" w:rsidR="00094361" w:rsidRPr="00266D68" w:rsidRDefault="00094361" w:rsidP="00E77D2E">
      <w:pPr>
        <w:pStyle w:val="aff3"/>
        <w:ind w:leftChars="100" w:left="210"/>
        <w:rPr>
          <w:rFonts w:eastAsia="微软雅黑" w:cs="Times New Roman"/>
        </w:rPr>
      </w:pPr>
      <w:r w:rsidRPr="00266D68">
        <w:rPr>
          <w:rFonts w:eastAsia="微软雅黑" w:cs="Times New Roman"/>
        </w:rPr>
        <w:t>&lt;R1&gt;reboot</w:t>
      </w:r>
    </w:p>
    <w:p w14:paraId="3D02480B" w14:textId="77777777" w:rsidR="00094361" w:rsidRPr="00266D68" w:rsidRDefault="00094361" w:rsidP="00E77D2E">
      <w:pPr>
        <w:pStyle w:val="aff3"/>
        <w:ind w:leftChars="100" w:left="210"/>
        <w:rPr>
          <w:rFonts w:eastAsia="微软雅黑" w:cs="Times New Roman"/>
        </w:rPr>
      </w:pPr>
      <w:r w:rsidRPr="00266D68">
        <w:rPr>
          <w:rFonts w:eastAsia="微软雅黑" w:cs="Times New Roman"/>
        </w:rPr>
        <w:t>Info: The system is now comparing the configuration, please wait.</w:t>
      </w:r>
    </w:p>
    <w:p w14:paraId="1B929B79" w14:textId="77777777" w:rsidR="00094361" w:rsidRPr="00266D68" w:rsidRDefault="00094361" w:rsidP="00E77D2E">
      <w:pPr>
        <w:pStyle w:val="aff3"/>
        <w:ind w:leftChars="100" w:left="210"/>
        <w:rPr>
          <w:rFonts w:eastAsia="微软雅黑" w:cs="Times New Roman"/>
          <w:shd w:val="pct15" w:color="auto" w:fill="FFFFFF"/>
        </w:rPr>
      </w:pPr>
      <w:r w:rsidRPr="00266D68">
        <w:rPr>
          <w:rFonts w:eastAsia="微软雅黑" w:cs="Times New Roman"/>
          <w:shd w:val="pct15" w:color="auto" w:fill="FFFFFF"/>
        </w:rPr>
        <w:t>Warning: All the configuration will be saved to the next startup configuration. Continue ? [y/n]:</w:t>
      </w:r>
      <w:r w:rsidRPr="00442BD1">
        <w:rPr>
          <w:rFonts w:eastAsia="微软雅黑" w:cs="Times New Roman"/>
          <w:b/>
          <w:shd w:val="pct15" w:color="auto" w:fill="FFFFFF"/>
        </w:rPr>
        <w:t>n</w:t>
      </w:r>
    </w:p>
    <w:p w14:paraId="626343C0" w14:textId="77777777" w:rsidR="00094361" w:rsidRPr="00442BD1" w:rsidRDefault="00094361" w:rsidP="00E77D2E">
      <w:pPr>
        <w:pStyle w:val="aff3"/>
        <w:ind w:leftChars="100" w:left="210"/>
        <w:rPr>
          <w:rFonts w:eastAsia="微软雅黑" w:cs="Times New Roman"/>
          <w:shd w:val="pct15" w:color="auto" w:fill="FFFFFF"/>
        </w:rPr>
      </w:pPr>
      <w:r w:rsidRPr="00442BD1">
        <w:rPr>
          <w:rFonts w:eastAsia="微软雅黑" w:cs="Times New Roman"/>
          <w:shd w:val="pct15" w:color="auto" w:fill="FFFFFF"/>
        </w:rPr>
        <w:t>System will reboot! Continue ? [y/n]:</w:t>
      </w:r>
      <w:r w:rsidRPr="00442BD1">
        <w:rPr>
          <w:rFonts w:eastAsia="微软雅黑" w:cs="Times New Roman"/>
          <w:b/>
          <w:shd w:val="pct15" w:color="auto" w:fill="FFFFFF"/>
        </w:rPr>
        <w:t>y</w:t>
      </w:r>
    </w:p>
    <w:p w14:paraId="152B11F1" w14:textId="77777777" w:rsidR="00094361" w:rsidRPr="00266D68" w:rsidRDefault="00094361" w:rsidP="00E77D2E">
      <w:pPr>
        <w:pStyle w:val="aff3"/>
        <w:ind w:leftChars="100" w:left="210"/>
        <w:rPr>
          <w:rFonts w:eastAsia="微软雅黑" w:cs="Times New Roman"/>
          <w:shd w:val="pct15" w:color="auto" w:fill="FFFFFF"/>
        </w:rPr>
      </w:pPr>
      <w:r w:rsidRPr="00266D68">
        <w:rPr>
          <w:rFonts w:eastAsia="微软雅黑" w:cs="Times New Roman"/>
          <w:shd w:val="pct15" w:color="auto" w:fill="FFFFFF"/>
        </w:rPr>
        <w:t>Info: system is rebooting ,please wait...</w:t>
      </w:r>
    </w:p>
    <w:p w14:paraId="305C0153" w14:textId="77777777" w:rsidR="00316B62" w:rsidRPr="00266D68" w:rsidRDefault="00316B62" w:rsidP="00E77D2E">
      <w:pPr>
        <w:pStyle w:val="aff3"/>
        <w:ind w:leftChars="100" w:left="210"/>
        <w:rPr>
          <w:rFonts w:eastAsia="微软雅黑" w:cs="Times New Roman"/>
        </w:rPr>
      </w:pPr>
    </w:p>
    <w:p w14:paraId="54AB9E86" w14:textId="77777777" w:rsidR="00316B62" w:rsidRPr="00266D68" w:rsidRDefault="00316B62" w:rsidP="00E77D2E">
      <w:pPr>
        <w:pStyle w:val="aff3"/>
        <w:ind w:leftChars="100" w:left="210"/>
        <w:rPr>
          <w:rFonts w:eastAsia="微软雅黑" w:cs="Times New Roman"/>
        </w:rPr>
      </w:pPr>
      <w:r w:rsidRPr="00266D68">
        <w:rPr>
          <w:rFonts w:eastAsia="微软雅黑" w:cs="Times New Roman"/>
        </w:rPr>
        <w:t>&lt;R3&gt;reboot</w:t>
      </w:r>
    </w:p>
    <w:p w14:paraId="56ED5E8F" w14:textId="77777777" w:rsidR="00316B62" w:rsidRPr="00266D68" w:rsidRDefault="00316B62" w:rsidP="00E77D2E">
      <w:pPr>
        <w:pStyle w:val="aff3"/>
        <w:ind w:leftChars="100" w:left="210"/>
        <w:rPr>
          <w:rFonts w:eastAsia="微软雅黑" w:cs="Times New Roman"/>
        </w:rPr>
      </w:pPr>
      <w:r w:rsidRPr="00266D68">
        <w:rPr>
          <w:rFonts w:eastAsia="微软雅黑" w:cs="Times New Roman"/>
        </w:rPr>
        <w:t>Info: The system is now comparing the configuration, please wait.</w:t>
      </w:r>
    </w:p>
    <w:p w14:paraId="6B5172A8" w14:textId="77777777" w:rsidR="00316B62" w:rsidRPr="00266D68" w:rsidRDefault="00316B62" w:rsidP="00E77D2E">
      <w:pPr>
        <w:pStyle w:val="aff3"/>
        <w:ind w:leftChars="100" w:left="210"/>
        <w:rPr>
          <w:rFonts w:eastAsia="微软雅黑" w:cs="Times New Roman"/>
        </w:rPr>
      </w:pPr>
      <w:r w:rsidRPr="00266D68">
        <w:rPr>
          <w:rFonts w:eastAsia="微软雅黑" w:cs="Times New Roman"/>
        </w:rPr>
        <w:t>Warning: All the configuration will be saved to the next startup configuration. Continue ? [y/n]:</w:t>
      </w:r>
      <w:r w:rsidRPr="00442BD1">
        <w:rPr>
          <w:rFonts w:eastAsia="微软雅黑" w:cs="Times New Roman"/>
          <w:b/>
        </w:rPr>
        <w:t>n</w:t>
      </w:r>
    </w:p>
    <w:p w14:paraId="2EA887A6" w14:textId="77777777" w:rsidR="00316B62" w:rsidRPr="00266D68" w:rsidRDefault="00316B62" w:rsidP="00E77D2E">
      <w:pPr>
        <w:pStyle w:val="aff3"/>
        <w:ind w:leftChars="100" w:left="210"/>
        <w:rPr>
          <w:rFonts w:eastAsia="微软雅黑" w:cs="Times New Roman"/>
        </w:rPr>
      </w:pPr>
      <w:r w:rsidRPr="00266D68">
        <w:rPr>
          <w:rFonts w:eastAsia="微软雅黑" w:cs="Times New Roman"/>
        </w:rPr>
        <w:t>System will reboot! Continue ? [y/n]:</w:t>
      </w:r>
      <w:r w:rsidRPr="00442BD1">
        <w:rPr>
          <w:rFonts w:eastAsia="微软雅黑" w:cs="Times New Roman"/>
          <w:b/>
        </w:rPr>
        <w:t>y</w:t>
      </w:r>
    </w:p>
    <w:p w14:paraId="1268C572" w14:textId="77777777" w:rsidR="00316B62" w:rsidRPr="00266D68" w:rsidRDefault="00316B62" w:rsidP="00E77D2E">
      <w:pPr>
        <w:pStyle w:val="aff3"/>
        <w:ind w:leftChars="100" w:left="210"/>
        <w:rPr>
          <w:rFonts w:eastAsia="微软雅黑" w:cs="Times New Roman"/>
        </w:rPr>
      </w:pPr>
    </w:p>
    <w:p w14:paraId="586B6D98" w14:textId="77777777" w:rsidR="00CC714A" w:rsidRDefault="00D97C6D">
      <w:pPr>
        <w:pStyle w:val="aff2"/>
        <w:widowControl w:val="0"/>
        <w:topLinePunct w:val="0"/>
        <w:autoSpaceDE w:val="0"/>
        <w:autoSpaceDN w:val="0"/>
        <w:snapToGrid/>
        <w:spacing w:before="0" w:after="156"/>
        <w:ind w:left="0"/>
        <w:rPr>
          <w:kern w:val="0"/>
        </w:rPr>
      </w:pPr>
      <w:bookmarkStart w:id="108" w:name="_Toc370463096"/>
      <w:bookmarkStart w:id="109" w:name="_Toc370484156"/>
      <w:bookmarkStart w:id="110" w:name="_Toc376167723"/>
      <w:r w:rsidRPr="00D97C6D">
        <w:rPr>
          <w:rFonts w:hint="eastAsia"/>
          <w:kern w:val="0"/>
        </w:rPr>
        <w:t>系统提示是否保存当前配置</w:t>
      </w:r>
      <w:r w:rsidR="00763BC9">
        <w:rPr>
          <w:rFonts w:hint="eastAsia"/>
          <w:kern w:val="0"/>
        </w:rPr>
        <w:t>，可</w:t>
      </w:r>
      <w:r w:rsidRPr="00D97C6D">
        <w:rPr>
          <w:rFonts w:hint="eastAsia"/>
          <w:kern w:val="0"/>
        </w:rPr>
        <w:t>根据实验要求决定是否保存当前配置。如果无法确定是</w:t>
      </w:r>
      <w:r w:rsidRPr="00D97C6D">
        <w:rPr>
          <w:rFonts w:hint="eastAsia"/>
          <w:kern w:val="0"/>
        </w:rPr>
        <w:lastRenderedPageBreak/>
        <w:t>否保存，则不保存当前配置。</w:t>
      </w:r>
    </w:p>
    <w:p w14:paraId="2C584F7D" w14:textId="77777777" w:rsidR="00CC714A" w:rsidRDefault="00D97C6D">
      <w:pPr>
        <w:pStyle w:val="21"/>
        <w:keepLines w:val="0"/>
        <w:numPr>
          <w:ilvl w:val="0"/>
          <w:numId w:val="0"/>
        </w:numPr>
        <w:topLinePunct w:val="0"/>
        <w:adjustRightInd/>
        <w:snapToGrid/>
        <w:spacing w:before="240" w:after="240" w:line="240" w:lineRule="auto"/>
        <w:jc w:val="both"/>
        <w:rPr>
          <w:rFonts w:ascii="微软雅黑" w:eastAsia="微软雅黑" w:hAnsi="微软雅黑" w:cs="Times New Roman"/>
          <w:szCs w:val="28"/>
        </w:rPr>
      </w:pPr>
      <w:bookmarkStart w:id="111" w:name="_Toc382494093"/>
      <w:bookmarkStart w:id="112" w:name="_Toc469933027"/>
      <w:bookmarkEnd w:id="108"/>
      <w:bookmarkEnd w:id="109"/>
      <w:bookmarkEnd w:id="110"/>
      <w:r w:rsidRPr="00D97C6D">
        <w:rPr>
          <w:rFonts w:ascii="微软雅黑" w:eastAsia="微软雅黑" w:hAnsi="微软雅黑" w:cs="Times New Roman" w:hint="eastAsia"/>
          <w:b/>
          <w:noProof w:val="0"/>
          <w:sz w:val="28"/>
          <w:szCs w:val="28"/>
          <w:lang w:eastAsia="zh-CN"/>
        </w:rPr>
        <w:t>配置文件</w:t>
      </w:r>
      <w:bookmarkEnd w:id="111"/>
      <w:bookmarkEnd w:id="112"/>
    </w:p>
    <w:p w14:paraId="52EE3E22" w14:textId="77777777" w:rsidR="00C7149C" w:rsidRPr="00266D68" w:rsidRDefault="00C7149C" w:rsidP="00E77D2E">
      <w:pPr>
        <w:pStyle w:val="aff3"/>
        <w:ind w:leftChars="100" w:left="210"/>
        <w:rPr>
          <w:rFonts w:eastAsia="微软雅黑" w:cs="Times New Roman"/>
        </w:rPr>
      </w:pPr>
      <w:r w:rsidRPr="00266D68">
        <w:rPr>
          <w:rFonts w:eastAsia="微软雅黑" w:cs="Times New Roman"/>
        </w:rPr>
        <w:t xml:space="preserve">[R1]display current-configuration  </w:t>
      </w:r>
    </w:p>
    <w:p w14:paraId="18D28262" w14:textId="77777777" w:rsidR="00C7149C" w:rsidRPr="00266D68" w:rsidRDefault="00C7149C" w:rsidP="00E77D2E">
      <w:pPr>
        <w:pStyle w:val="aff3"/>
        <w:ind w:leftChars="100" w:left="210"/>
        <w:rPr>
          <w:rFonts w:eastAsia="微软雅黑" w:cs="Times New Roman"/>
        </w:rPr>
      </w:pPr>
      <w:r w:rsidRPr="00266D68">
        <w:rPr>
          <w:rFonts w:eastAsia="微软雅黑" w:cs="Times New Roman"/>
        </w:rPr>
        <w:t>[V200R00</w:t>
      </w:r>
      <w:r w:rsidR="00391BD3">
        <w:rPr>
          <w:rFonts w:eastAsiaTheme="minorEastAsia" w:cs="Times New Roman" w:hint="eastAsia"/>
        </w:rPr>
        <w:t>7</w:t>
      </w:r>
      <w:r w:rsidRPr="00266D68">
        <w:rPr>
          <w:rFonts w:eastAsia="微软雅黑" w:cs="Times New Roman"/>
        </w:rPr>
        <w:t>C00SPC</w:t>
      </w:r>
      <w:r w:rsidR="00391BD3">
        <w:rPr>
          <w:rFonts w:eastAsiaTheme="minorEastAsia" w:cs="Times New Roman" w:hint="eastAsia"/>
        </w:rPr>
        <w:t>6</w:t>
      </w:r>
      <w:r w:rsidRPr="00266D68">
        <w:rPr>
          <w:rFonts w:eastAsia="微软雅黑" w:cs="Times New Roman"/>
        </w:rPr>
        <w:t>00]</w:t>
      </w:r>
    </w:p>
    <w:p w14:paraId="5EE0AFE2" w14:textId="77777777" w:rsidR="00C7149C" w:rsidRPr="00266D68" w:rsidRDefault="00C7149C" w:rsidP="00E77D2E">
      <w:pPr>
        <w:pStyle w:val="aff3"/>
        <w:ind w:leftChars="100" w:left="210"/>
        <w:rPr>
          <w:rFonts w:eastAsia="微软雅黑" w:cs="Times New Roman"/>
        </w:rPr>
      </w:pPr>
      <w:r w:rsidRPr="00266D68">
        <w:rPr>
          <w:rFonts w:eastAsia="微软雅黑" w:cs="Times New Roman"/>
        </w:rPr>
        <w:t>#</w:t>
      </w:r>
    </w:p>
    <w:p w14:paraId="6CC85979" w14:textId="77777777" w:rsidR="00C7149C" w:rsidRPr="00266D68" w:rsidRDefault="00C7149C" w:rsidP="00E77D2E">
      <w:pPr>
        <w:pStyle w:val="aff3"/>
        <w:ind w:leftChars="100" w:left="210"/>
        <w:rPr>
          <w:rFonts w:eastAsia="微软雅黑" w:cs="Times New Roman"/>
        </w:rPr>
      </w:pPr>
      <w:r w:rsidRPr="00266D68">
        <w:rPr>
          <w:rFonts w:eastAsia="微软雅黑" w:cs="Times New Roman"/>
        </w:rPr>
        <w:t xml:space="preserve"> sysname R1</w:t>
      </w:r>
    </w:p>
    <w:p w14:paraId="5D1D7822" w14:textId="77777777" w:rsidR="00C7149C" w:rsidRPr="00266D68" w:rsidRDefault="00C7149C" w:rsidP="00E77D2E">
      <w:pPr>
        <w:pStyle w:val="aff3"/>
        <w:ind w:leftChars="100" w:left="210"/>
        <w:rPr>
          <w:rFonts w:eastAsia="微软雅黑" w:cs="Times New Roman"/>
        </w:rPr>
      </w:pPr>
      <w:r w:rsidRPr="00266D68">
        <w:rPr>
          <w:rFonts w:eastAsia="微软雅黑" w:cs="Times New Roman"/>
        </w:rPr>
        <w:t xml:space="preserve"> header shell information "Welcome to Huawei certification lab"</w:t>
      </w:r>
    </w:p>
    <w:p w14:paraId="4E968FE2" w14:textId="77777777" w:rsidR="00C7149C" w:rsidRPr="00266D68" w:rsidRDefault="00C7149C" w:rsidP="00E77D2E">
      <w:pPr>
        <w:pStyle w:val="aff3"/>
        <w:ind w:leftChars="100" w:left="210"/>
        <w:rPr>
          <w:rFonts w:eastAsia="微软雅黑" w:cs="Times New Roman"/>
        </w:rPr>
      </w:pPr>
      <w:r w:rsidRPr="00266D68">
        <w:rPr>
          <w:rFonts w:eastAsia="微软雅黑" w:cs="Times New Roman"/>
        </w:rPr>
        <w:t>#</w:t>
      </w:r>
    </w:p>
    <w:p w14:paraId="011AC1A6" w14:textId="77777777" w:rsidR="00C7149C" w:rsidRPr="00266D68" w:rsidRDefault="00C7149C" w:rsidP="00E77D2E">
      <w:pPr>
        <w:pStyle w:val="aff3"/>
        <w:ind w:leftChars="100" w:left="210"/>
        <w:rPr>
          <w:rFonts w:eastAsia="微软雅黑" w:cs="Times New Roman"/>
        </w:rPr>
      </w:pPr>
      <w:r w:rsidRPr="00266D68">
        <w:rPr>
          <w:rFonts w:eastAsia="微软雅黑" w:cs="Times New Roman"/>
        </w:rPr>
        <w:t>interface GigabitEthernet0/0/0</w:t>
      </w:r>
    </w:p>
    <w:p w14:paraId="7A83AA09" w14:textId="77777777" w:rsidR="00C7149C" w:rsidRPr="00266D68" w:rsidRDefault="00C7149C" w:rsidP="00E77D2E">
      <w:pPr>
        <w:pStyle w:val="aff3"/>
        <w:ind w:leftChars="100" w:left="210"/>
        <w:rPr>
          <w:rFonts w:eastAsia="微软雅黑" w:cs="Times New Roman"/>
        </w:rPr>
      </w:pPr>
      <w:r w:rsidRPr="00266D68">
        <w:rPr>
          <w:rFonts w:eastAsia="微软雅黑" w:cs="Times New Roman"/>
        </w:rPr>
        <w:t xml:space="preserve"> description This interface connects to R3-G0/0/0</w:t>
      </w:r>
    </w:p>
    <w:p w14:paraId="281F05F8" w14:textId="77777777" w:rsidR="00C7149C" w:rsidRPr="00266D68" w:rsidRDefault="00C7149C" w:rsidP="00E77D2E">
      <w:pPr>
        <w:pStyle w:val="aff3"/>
        <w:ind w:leftChars="100" w:left="210"/>
        <w:rPr>
          <w:rFonts w:eastAsia="微软雅黑" w:cs="Times New Roman"/>
        </w:rPr>
      </w:pPr>
      <w:r w:rsidRPr="00266D68">
        <w:rPr>
          <w:rFonts w:eastAsia="微软雅黑" w:cs="Times New Roman"/>
        </w:rPr>
        <w:t xml:space="preserve"> ip address 10.0.13.1 255.255.255.0 </w:t>
      </w:r>
    </w:p>
    <w:p w14:paraId="4934D349" w14:textId="77777777" w:rsidR="00C7149C" w:rsidRPr="00266D68" w:rsidRDefault="00C7149C" w:rsidP="00E77D2E">
      <w:pPr>
        <w:pStyle w:val="aff3"/>
        <w:ind w:leftChars="100" w:left="210"/>
        <w:rPr>
          <w:rFonts w:eastAsia="微软雅黑" w:cs="Times New Roman"/>
        </w:rPr>
      </w:pPr>
      <w:r w:rsidRPr="00266D68">
        <w:rPr>
          <w:rFonts w:eastAsia="微软雅黑" w:cs="Times New Roman"/>
        </w:rPr>
        <w:t>#</w:t>
      </w:r>
    </w:p>
    <w:p w14:paraId="0A9A6958" w14:textId="77777777" w:rsidR="00C7149C" w:rsidRPr="00266D68" w:rsidRDefault="00C7149C" w:rsidP="00E77D2E">
      <w:pPr>
        <w:pStyle w:val="aff3"/>
        <w:ind w:leftChars="100" w:left="210"/>
        <w:rPr>
          <w:rFonts w:eastAsia="微软雅黑" w:cs="Times New Roman"/>
        </w:rPr>
      </w:pPr>
      <w:r w:rsidRPr="00266D68">
        <w:rPr>
          <w:rFonts w:eastAsia="微软雅黑" w:cs="Times New Roman"/>
        </w:rPr>
        <w:t>user-interface con 0</w:t>
      </w:r>
    </w:p>
    <w:p w14:paraId="60C815EE" w14:textId="77777777" w:rsidR="00C7149C" w:rsidRPr="00266D68" w:rsidRDefault="00C7149C" w:rsidP="00E77D2E">
      <w:pPr>
        <w:pStyle w:val="aff3"/>
        <w:ind w:leftChars="100" w:left="210"/>
        <w:rPr>
          <w:rFonts w:eastAsia="微软雅黑" w:cs="Times New Roman"/>
        </w:rPr>
      </w:pPr>
      <w:r w:rsidRPr="00266D68">
        <w:rPr>
          <w:rFonts w:eastAsia="微软雅黑" w:cs="Times New Roman"/>
        </w:rPr>
        <w:t xml:space="preserve"> authentication-mode password</w:t>
      </w:r>
    </w:p>
    <w:p w14:paraId="76FE37CE" w14:textId="77777777" w:rsidR="00C7149C" w:rsidRPr="00266D68" w:rsidRDefault="00C7149C" w:rsidP="00E77D2E">
      <w:pPr>
        <w:pStyle w:val="aff3"/>
        <w:ind w:leftChars="100" w:left="210"/>
        <w:rPr>
          <w:rFonts w:eastAsia="微软雅黑" w:cs="Times New Roman"/>
        </w:rPr>
      </w:pPr>
      <w:r w:rsidRPr="00266D68">
        <w:rPr>
          <w:rFonts w:eastAsia="微软雅黑" w:cs="Times New Roman"/>
        </w:rPr>
        <w:t xml:space="preserve"> set authentication password cipher %$%$4D0K*-E"t/I7[{HD~kgW,%dgkQQ!&amp;|;XTDq9SFQJ.27M%dj,%$%$</w:t>
      </w:r>
    </w:p>
    <w:p w14:paraId="11AFCCB4" w14:textId="77777777" w:rsidR="00C7149C" w:rsidRPr="00266D68" w:rsidRDefault="00C7149C" w:rsidP="00E77D2E">
      <w:pPr>
        <w:pStyle w:val="aff3"/>
        <w:ind w:leftChars="100" w:left="210"/>
        <w:rPr>
          <w:rFonts w:eastAsia="微软雅黑" w:cs="Times New Roman"/>
        </w:rPr>
      </w:pPr>
      <w:r w:rsidRPr="00266D68">
        <w:rPr>
          <w:rFonts w:eastAsia="微软雅黑" w:cs="Times New Roman"/>
        </w:rPr>
        <w:t xml:space="preserve"> idle-timeout 20 0</w:t>
      </w:r>
    </w:p>
    <w:p w14:paraId="204CDA67" w14:textId="77777777" w:rsidR="00C7149C" w:rsidRPr="00266D68" w:rsidRDefault="00C7149C" w:rsidP="00E77D2E">
      <w:pPr>
        <w:pStyle w:val="aff3"/>
        <w:ind w:leftChars="100" w:left="210"/>
        <w:rPr>
          <w:rFonts w:eastAsia="微软雅黑" w:cs="Times New Roman"/>
        </w:rPr>
      </w:pPr>
      <w:r w:rsidRPr="00266D68">
        <w:rPr>
          <w:rFonts w:eastAsia="微软雅黑" w:cs="Times New Roman"/>
        </w:rPr>
        <w:t>#</w:t>
      </w:r>
    </w:p>
    <w:p w14:paraId="3F63600F" w14:textId="77777777" w:rsidR="00C7149C" w:rsidRPr="00266D68" w:rsidRDefault="00C7149C" w:rsidP="00E77D2E">
      <w:pPr>
        <w:pStyle w:val="aff3"/>
        <w:ind w:leftChars="100" w:left="210"/>
        <w:rPr>
          <w:rFonts w:eastAsia="微软雅黑" w:cs="Times New Roman"/>
        </w:rPr>
      </w:pPr>
      <w:r w:rsidRPr="00266D68">
        <w:rPr>
          <w:rFonts w:eastAsia="微软雅黑" w:cs="Times New Roman"/>
        </w:rPr>
        <w:t xml:space="preserve">return </w:t>
      </w:r>
    </w:p>
    <w:p w14:paraId="6268F398" w14:textId="77777777" w:rsidR="00057CA6" w:rsidRPr="00266D68" w:rsidRDefault="00057CA6" w:rsidP="00E77D2E">
      <w:pPr>
        <w:pStyle w:val="aff3"/>
        <w:ind w:leftChars="100" w:left="210"/>
        <w:rPr>
          <w:rFonts w:eastAsia="微软雅黑" w:cs="Times New Roman"/>
        </w:rPr>
      </w:pPr>
    </w:p>
    <w:p w14:paraId="6F55E761" w14:textId="77777777" w:rsidR="00C7149C" w:rsidRPr="00266D68" w:rsidRDefault="00C7149C" w:rsidP="00E77D2E">
      <w:pPr>
        <w:pStyle w:val="aff3"/>
        <w:ind w:leftChars="100" w:left="210"/>
        <w:rPr>
          <w:rFonts w:eastAsia="微软雅黑" w:cs="Times New Roman"/>
        </w:rPr>
      </w:pPr>
      <w:r w:rsidRPr="00266D68">
        <w:rPr>
          <w:rFonts w:eastAsia="微软雅黑" w:cs="Times New Roman"/>
        </w:rPr>
        <w:t>[R3]dis</w:t>
      </w:r>
      <w:r w:rsidRPr="00266D68">
        <w:rPr>
          <w:rFonts w:eastAsia="微软雅黑" w:cs="Times New Roman" w:hint="eastAsia"/>
        </w:rPr>
        <w:t>pay</w:t>
      </w:r>
      <w:r w:rsidRPr="00266D68">
        <w:rPr>
          <w:rFonts w:eastAsia="微软雅黑" w:cs="Times New Roman"/>
        </w:rPr>
        <w:t xml:space="preserve"> current-configuration </w:t>
      </w:r>
    </w:p>
    <w:p w14:paraId="4D9A7A49" w14:textId="77777777" w:rsidR="00C7149C" w:rsidRPr="00266D68" w:rsidRDefault="00C7149C" w:rsidP="00E77D2E">
      <w:pPr>
        <w:pStyle w:val="aff3"/>
        <w:ind w:leftChars="100" w:left="210"/>
        <w:rPr>
          <w:rFonts w:eastAsia="微软雅黑" w:cs="Times New Roman"/>
        </w:rPr>
      </w:pPr>
      <w:r w:rsidRPr="00266D68">
        <w:rPr>
          <w:rFonts w:eastAsia="微软雅黑" w:cs="Times New Roman"/>
        </w:rPr>
        <w:t>[V200R00</w:t>
      </w:r>
      <w:r w:rsidR="00391BD3">
        <w:rPr>
          <w:rFonts w:eastAsiaTheme="minorEastAsia" w:cs="Times New Roman" w:hint="eastAsia"/>
        </w:rPr>
        <w:t>7</w:t>
      </w:r>
      <w:r w:rsidRPr="00266D68">
        <w:rPr>
          <w:rFonts w:eastAsia="微软雅黑" w:cs="Times New Roman"/>
        </w:rPr>
        <w:t>C00SPC</w:t>
      </w:r>
      <w:r w:rsidR="00391BD3">
        <w:rPr>
          <w:rFonts w:eastAsiaTheme="minorEastAsia" w:cs="Times New Roman" w:hint="eastAsia"/>
        </w:rPr>
        <w:t>6</w:t>
      </w:r>
      <w:r w:rsidRPr="00266D68">
        <w:rPr>
          <w:rFonts w:eastAsia="微软雅黑" w:cs="Times New Roman"/>
        </w:rPr>
        <w:t>00]</w:t>
      </w:r>
    </w:p>
    <w:p w14:paraId="3A521AB6" w14:textId="77777777" w:rsidR="00C7149C" w:rsidRPr="00266D68" w:rsidRDefault="00C7149C" w:rsidP="00E77D2E">
      <w:pPr>
        <w:pStyle w:val="aff3"/>
        <w:ind w:leftChars="100" w:left="210"/>
        <w:rPr>
          <w:rFonts w:eastAsia="微软雅黑" w:cs="Times New Roman"/>
        </w:rPr>
      </w:pPr>
      <w:r w:rsidRPr="00266D68">
        <w:rPr>
          <w:rFonts w:eastAsia="微软雅黑" w:cs="Times New Roman"/>
        </w:rPr>
        <w:t>#</w:t>
      </w:r>
    </w:p>
    <w:p w14:paraId="7AD789F0" w14:textId="77777777" w:rsidR="00C7149C" w:rsidRPr="00266D68" w:rsidRDefault="00C7149C" w:rsidP="00E77D2E">
      <w:pPr>
        <w:pStyle w:val="aff3"/>
        <w:ind w:leftChars="100" w:left="210"/>
        <w:rPr>
          <w:rFonts w:eastAsia="微软雅黑" w:cs="Times New Roman"/>
        </w:rPr>
      </w:pPr>
      <w:r w:rsidRPr="00266D68">
        <w:rPr>
          <w:rFonts w:eastAsia="微软雅黑" w:cs="Times New Roman"/>
        </w:rPr>
        <w:t xml:space="preserve"> sysname R3</w:t>
      </w:r>
    </w:p>
    <w:p w14:paraId="39D3A384" w14:textId="77777777" w:rsidR="00C7149C" w:rsidRPr="00266D68" w:rsidRDefault="00C7149C" w:rsidP="00E77D2E">
      <w:pPr>
        <w:pStyle w:val="aff3"/>
        <w:ind w:leftChars="100" w:left="210"/>
        <w:rPr>
          <w:rFonts w:eastAsia="微软雅黑" w:cs="Times New Roman"/>
        </w:rPr>
      </w:pPr>
      <w:r w:rsidRPr="00266D68">
        <w:rPr>
          <w:rFonts w:eastAsia="微软雅黑" w:cs="Times New Roman"/>
        </w:rPr>
        <w:t>#</w:t>
      </w:r>
    </w:p>
    <w:p w14:paraId="0734C504" w14:textId="77777777" w:rsidR="00C7149C" w:rsidRPr="00266D68" w:rsidRDefault="00C7149C" w:rsidP="00E77D2E">
      <w:pPr>
        <w:pStyle w:val="aff3"/>
        <w:ind w:leftChars="100" w:left="210"/>
        <w:rPr>
          <w:rFonts w:eastAsia="微软雅黑" w:cs="Times New Roman"/>
        </w:rPr>
      </w:pPr>
      <w:r w:rsidRPr="00266D68">
        <w:rPr>
          <w:rFonts w:eastAsia="微软雅黑" w:cs="Times New Roman"/>
        </w:rPr>
        <w:t>interface GigabitEthernet0/0/0</w:t>
      </w:r>
    </w:p>
    <w:p w14:paraId="0E76D790" w14:textId="77777777" w:rsidR="00C7149C" w:rsidRPr="00266D68" w:rsidRDefault="00C7149C" w:rsidP="00E77D2E">
      <w:pPr>
        <w:pStyle w:val="aff3"/>
        <w:ind w:leftChars="100" w:left="210"/>
        <w:rPr>
          <w:rFonts w:eastAsia="微软雅黑" w:cs="Times New Roman"/>
        </w:rPr>
      </w:pPr>
      <w:r w:rsidRPr="00266D68">
        <w:rPr>
          <w:rFonts w:eastAsia="微软雅黑" w:cs="Times New Roman"/>
        </w:rPr>
        <w:t xml:space="preserve"> description This interface connect to R1-G0/0/0</w:t>
      </w:r>
    </w:p>
    <w:p w14:paraId="00387021" w14:textId="77777777" w:rsidR="00C7149C" w:rsidRPr="00266D68" w:rsidRDefault="00C7149C" w:rsidP="00E77D2E">
      <w:pPr>
        <w:pStyle w:val="aff3"/>
        <w:ind w:leftChars="100" w:left="210"/>
        <w:rPr>
          <w:rFonts w:eastAsia="微软雅黑" w:cs="Times New Roman"/>
        </w:rPr>
      </w:pPr>
      <w:r w:rsidRPr="00266D68">
        <w:rPr>
          <w:rFonts w:eastAsia="微软雅黑" w:cs="Times New Roman"/>
        </w:rPr>
        <w:t xml:space="preserve"> ip address 10.0.13.3 255.255.255.0 </w:t>
      </w:r>
    </w:p>
    <w:p w14:paraId="10325A0A" w14:textId="77777777" w:rsidR="00C7149C" w:rsidRPr="00266D68" w:rsidRDefault="00C7149C" w:rsidP="00E77D2E">
      <w:pPr>
        <w:pStyle w:val="aff3"/>
        <w:ind w:leftChars="100" w:left="210"/>
        <w:rPr>
          <w:rFonts w:eastAsia="微软雅黑" w:cs="Times New Roman"/>
        </w:rPr>
      </w:pPr>
      <w:r w:rsidRPr="00266D68">
        <w:rPr>
          <w:rFonts w:eastAsia="微软雅黑" w:cs="Times New Roman"/>
        </w:rPr>
        <w:t>#</w:t>
      </w:r>
    </w:p>
    <w:p w14:paraId="76B4E003" w14:textId="77777777" w:rsidR="00C7149C" w:rsidRPr="00266D68" w:rsidRDefault="00C7149C" w:rsidP="00E77D2E">
      <w:pPr>
        <w:pStyle w:val="aff3"/>
        <w:ind w:leftChars="100" w:left="210"/>
        <w:rPr>
          <w:rFonts w:eastAsia="微软雅黑" w:cs="Times New Roman"/>
        </w:rPr>
      </w:pPr>
      <w:r w:rsidRPr="00266D68">
        <w:rPr>
          <w:rFonts w:eastAsia="微软雅黑" w:cs="Times New Roman"/>
        </w:rPr>
        <w:t>user-interface con 0</w:t>
      </w:r>
    </w:p>
    <w:p w14:paraId="1402CC02" w14:textId="77777777" w:rsidR="00C7149C" w:rsidRPr="00266D68" w:rsidRDefault="00C7149C" w:rsidP="00E77D2E">
      <w:pPr>
        <w:pStyle w:val="aff3"/>
        <w:ind w:leftChars="100" w:left="210"/>
        <w:rPr>
          <w:rFonts w:eastAsia="微软雅黑" w:cs="Times New Roman"/>
        </w:rPr>
      </w:pPr>
      <w:r w:rsidRPr="00266D68">
        <w:rPr>
          <w:rFonts w:eastAsia="微软雅黑" w:cs="Times New Roman"/>
        </w:rPr>
        <w:t xml:space="preserve"> authentication-mode password</w:t>
      </w:r>
    </w:p>
    <w:p w14:paraId="4A592A97" w14:textId="77777777" w:rsidR="00C7149C" w:rsidRPr="00266D68" w:rsidRDefault="00C7149C" w:rsidP="00E77D2E">
      <w:pPr>
        <w:pStyle w:val="aff3"/>
        <w:ind w:leftChars="100" w:left="210"/>
        <w:rPr>
          <w:rFonts w:eastAsia="微软雅黑" w:cs="Times New Roman"/>
        </w:rPr>
      </w:pPr>
      <w:r w:rsidRPr="00266D68">
        <w:rPr>
          <w:rFonts w:eastAsia="微软雅黑" w:cs="Times New Roman"/>
        </w:rPr>
        <w:t xml:space="preserve"> set authentication password cipher %$%$M8\HO3:72:ERQ8JLoHU8,%t+lE:$9=a7"8%yMoARB]$B%t.,%$%$</w:t>
      </w:r>
    </w:p>
    <w:p w14:paraId="59C3AFBB" w14:textId="77777777" w:rsidR="00C7149C" w:rsidRPr="00266D68" w:rsidRDefault="00C7149C" w:rsidP="00E77D2E">
      <w:pPr>
        <w:pStyle w:val="aff3"/>
        <w:ind w:leftChars="100" w:left="210"/>
        <w:rPr>
          <w:rFonts w:eastAsia="微软雅黑" w:cs="Times New Roman"/>
        </w:rPr>
      </w:pPr>
      <w:r w:rsidRPr="00266D68">
        <w:rPr>
          <w:rFonts w:eastAsia="微软雅黑" w:cs="Times New Roman"/>
        </w:rPr>
        <w:t>user-interface vty 0 4</w:t>
      </w:r>
    </w:p>
    <w:p w14:paraId="433980B6" w14:textId="77777777" w:rsidR="00C7149C" w:rsidRPr="00266D68" w:rsidRDefault="00C7149C" w:rsidP="00E77D2E">
      <w:pPr>
        <w:pStyle w:val="aff3"/>
        <w:ind w:leftChars="100" w:left="210"/>
        <w:rPr>
          <w:rFonts w:eastAsia="微软雅黑" w:cs="Times New Roman"/>
        </w:rPr>
      </w:pPr>
      <w:r w:rsidRPr="00266D68">
        <w:rPr>
          <w:rFonts w:eastAsia="微软雅黑" w:cs="Times New Roman"/>
        </w:rPr>
        <w:t>#</w:t>
      </w:r>
    </w:p>
    <w:p w14:paraId="100B8F8D" w14:textId="77777777" w:rsidR="00507B73" w:rsidRPr="00266D68" w:rsidRDefault="00C7149C" w:rsidP="00E77D2E">
      <w:pPr>
        <w:pStyle w:val="aff3"/>
        <w:ind w:leftChars="100" w:left="210"/>
        <w:rPr>
          <w:rFonts w:eastAsia="微软雅黑" w:cs="Times New Roman"/>
        </w:rPr>
      </w:pPr>
      <w:r w:rsidRPr="00266D68">
        <w:rPr>
          <w:rFonts w:eastAsia="微软雅黑" w:cs="Times New Roman"/>
        </w:rPr>
        <w:t>return</w:t>
      </w:r>
    </w:p>
    <w:p w14:paraId="374C5A1D" w14:textId="77777777" w:rsidR="00BB3C29" w:rsidRDefault="00BB3C29">
      <w:pPr>
        <w:pStyle w:val="aff"/>
        <w:sectPr w:rsidR="00BB3C29" w:rsidSect="00746E8A">
          <w:headerReference w:type="even" r:id="rId41"/>
          <w:pgSz w:w="11906" w:h="16838"/>
          <w:pgMar w:top="1701" w:right="1134" w:bottom="1701" w:left="1134" w:header="777" w:footer="777" w:gutter="0"/>
          <w:cols w:space="425"/>
          <w:docGrid w:type="lines" w:linePitch="312"/>
        </w:sectPr>
      </w:pPr>
      <w:bookmarkStart w:id="113" w:name="_Toc376167725"/>
      <w:bookmarkStart w:id="114" w:name="_Toc304370804"/>
      <w:bookmarkStart w:id="115" w:name="_Toc376167724"/>
    </w:p>
    <w:p w14:paraId="268EC800" w14:textId="2114D56C" w:rsidR="00CC714A" w:rsidRDefault="00D97C6D">
      <w:pPr>
        <w:pStyle w:val="aff"/>
      </w:pPr>
      <w:bookmarkStart w:id="116" w:name="_Toc469933028"/>
      <w:r w:rsidRPr="00D97C6D">
        <w:rPr>
          <w:rFonts w:hint="eastAsia"/>
        </w:rPr>
        <w:lastRenderedPageBreak/>
        <w:t>第三章</w:t>
      </w:r>
      <w:r w:rsidRPr="00D97C6D">
        <w:t xml:space="preserve"> STP</w:t>
      </w:r>
      <w:r w:rsidRPr="00D97C6D">
        <w:rPr>
          <w:rFonts w:hint="eastAsia"/>
        </w:rPr>
        <w:t>和</w:t>
      </w:r>
      <w:r w:rsidRPr="00D97C6D">
        <w:t>RSTP</w:t>
      </w:r>
      <w:bookmarkEnd w:id="116"/>
    </w:p>
    <w:p w14:paraId="4E9B6F2E" w14:textId="77777777" w:rsidR="00CC714A" w:rsidRDefault="00D97C6D">
      <w:pPr>
        <w:pStyle w:val="aff0"/>
        <w:keepLines w:val="0"/>
        <w:topLinePunct w:val="0"/>
        <w:adjustRightInd/>
        <w:snapToGrid/>
        <w:spacing w:before="240" w:after="240" w:line="240" w:lineRule="auto"/>
        <w:jc w:val="both"/>
        <w:rPr>
          <w:rFonts w:cs="Times New Roman"/>
          <w:lang w:eastAsia="zh-CN"/>
        </w:rPr>
      </w:pPr>
      <w:bookmarkStart w:id="117" w:name="_Toc469933029"/>
      <w:bookmarkStart w:id="118" w:name="_Toc311646487"/>
      <w:bookmarkStart w:id="119" w:name="_Toc370463099"/>
      <w:bookmarkStart w:id="120" w:name="_Toc370484159"/>
      <w:bookmarkStart w:id="121" w:name="_Toc376167726"/>
      <w:bookmarkEnd w:id="113"/>
      <w:bookmarkEnd w:id="114"/>
      <w:bookmarkEnd w:id="115"/>
      <w:r w:rsidRPr="00D97C6D">
        <w:rPr>
          <w:rFonts w:cs="Times New Roman" w:hint="eastAsia"/>
          <w:noProof w:val="0"/>
          <w:lang w:eastAsia="zh-CN"/>
        </w:rPr>
        <w:t>实验</w:t>
      </w:r>
      <w:r w:rsidRPr="00D97C6D">
        <w:rPr>
          <w:rFonts w:cs="Times New Roman"/>
          <w:noProof w:val="0"/>
          <w:lang w:eastAsia="zh-CN"/>
        </w:rPr>
        <w:t xml:space="preserve">3-1 </w:t>
      </w:r>
      <w:r w:rsidRPr="00D97C6D">
        <w:rPr>
          <w:rFonts w:cs="Times New Roman" w:hint="eastAsia"/>
          <w:noProof w:val="0"/>
          <w:lang w:eastAsia="zh-CN"/>
        </w:rPr>
        <w:t>配置</w:t>
      </w:r>
      <w:r w:rsidRPr="00D97C6D">
        <w:rPr>
          <w:rFonts w:cs="Times New Roman"/>
          <w:noProof w:val="0"/>
          <w:lang w:eastAsia="zh-CN"/>
        </w:rPr>
        <w:t>STP</w:t>
      </w:r>
      <w:bookmarkEnd w:id="117"/>
    </w:p>
    <w:p w14:paraId="3C0526FB" w14:textId="77777777" w:rsidR="00CC714A" w:rsidRPr="003C056C" w:rsidRDefault="00110F3E">
      <w:pPr>
        <w:pStyle w:val="aff0"/>
        <w:keepLines w:val="0"/>
        <w:topLinePunct w:val="0"/>
        <w:adjustRightInd/>
        <w:snapToGrid/>
        <w:spacing w:before="240" w:after="240" w:line="240" w:lineRule="auto"/>
        <w:jc w:val="both"/>
        <w:rPr>
          <w:lang w:eastAsia="zh-CN"/>
        </w:rPr>
      </w:pPr>
      <w:bookmarkStart w:id="122" w:name="_Toc382494096"/>
      <w:bookmarkStart w:id="123" w:name="_Toc469933030"/>
      <w:bookmarkEnd w:id="118"/>
      <w:bookmarkEnd w:id="119"/>
      <w:bookmarkEnd w:id="120"/>
      <w:bookmarkEnd w:id="121"/>
      <w:r w:rsidRPr="00110F3E">
        <w:rPr>
          <w:rFonts w:cs="Times New Roman" w:hint="eastAsia"/>
          <w:lang w:eastAsia="zh-CN"/>
        </w:rPr>
        <w:t>学习目标</w:t>
      </w:r>
      <w:bookmarkEnd w:id="122"/>
      <w:bookmarkEnd w:id="123"/>
    </w:p>
    <w:p w14:paraId="2CB53AE9" w14:textId="77777777" w:rsidR="00CC714A" w:rsidRDefault="00D97C6D">
      <w:pPr>
        <w:pStyle w:val="a2"/>
        <w:widowControl w:val="0"/>
        <w:numPr>
          <w:ilvl w:val="0"/>
          <w:numId w:val="3"/>
        </w:numPr>
        <w:topLinePunct w:val="0"/>
        <w:autoSpaceDE w:val="0"/>
        <w:autoSpaceDN w:val="0"/>
        <w:snapToGrid/>
        <w:spacing w:before="0" w:after="0"/>
        <w:ind w:firstLine="0"/>
        <w:rPr>
          <w:kern w:val="0"/>
        </w:rPr>
      </w:pPr>
      <w:r w:rsidRPr="00D97C6D">
        <w:rPr>
          <w:rFonts w:hint="eastAsia"/>
          <w:kern w:val="0"/>
        </w:rPr>
        <w:t>掌握启用和禁用</w:t>
      </w:r>
      <w:r w:rsidRPr="00D97C6D">
        <w:rPr>
          <w:kern w:val="0"/>
        </w:rPr>
        <w:t>STP</w:t>
      </w:r>
      <w:r w:rsidRPr="00D97C6D">
        <w:rPr>
          <w:rFonts w:hint="eastAsia"/>
          <w:kern w:val="0"/>
        </w:rPr>
        <w:t>的方法</w:t>
      </w:r>
    </w:p>
    <w:p w14:paraId="3FA1BA50" w14:textId="77777777" w:rsidR="00CC714A" w:rsidRDefault="00D97C6D">
      <w:pPr>
        <w:pStyle w:val="a2"/>
        <w:widowControl w:val="0"/>
        <w:numPr>
          <w:ilvl w:val="0"/>
          <w:numId w:val="3"/>
        </w:numPr>
        <w:topLinePunct w:val="0"/>
        <w:autoSpaceDE w:val="0"/>
        <w:autoSpaceDN w:val="0"/>
        <w:snapToGrid/>
        <w:spacing w:before="0" w:after="0"/>
        <w:ind w:firstLine="0"/>
        <w:rPr>
          <w:kern w:val="0"/>
        </w:rPr>
      </w:pPr>
      <w:r w:rsidRPr="00D97C6D">
        <w:rPr>
          <w:rFonts w:hint="eastAsia"/>
          <w:kern w:val="0"/>
        </w:rPr>
        <w:t>掌握修改交换机</w:t>
      </w:r>
      <w:r w:rsidRPr="00D97C6D">
        <w:rPr>
          <w:kern w:val="0"/>
        </w:rPr>
        <w:t>STP</w:t>
      </w:r>
      <w:r w:rsidRPr="00D97C6D">
        <w:rPr>
          <w:rFonts w:hint="eastAsia"/>
          <w:kern w:val="0"/>
        </w:rPr>
        <w:t>模式的方法</w:t>
      </w:r>
    </w:p>
    <w:p w14:paraId="3A755559" w14:textId="77777777" w:rsidR="00CC714A" w:rsidRDefault="00D97C6D">
      <w:pPr>
        <w:pStyle w:val="a2"/>
        <w:widowControl w:val="0"/>
        <w:numPr>
          <w:ilvl w:val="0"/>
          <w:numId w:val="3"/>
        </w:numPr>
        <w:topLinePunct w:val="0"/>
        <w:autoSpaceDE w:val="0"/>
        <w:autoSpaceDN w:val="0"/>
        <w:snapToGrid/>
        <w:spacing w:before="0" w:after="0"/>
        <w:ind w:firstLine="0"/>
        <w:rPr>
          <w:kern w:val="0"/>
        </w:rPr>
      </w:pPr>
      <w:r w:rsidRPr="00D97C6D">
        <w:rPr>
          <w:rFonts w:hint="eastAsia"/>
          <w:kern w:val="0"/>
        </w:rPr>
        <w:t>掌握修改桥优先级，控制根桥选举的方法</w:t>
      </w:r>
    </w:p>
    <w:p w14:paraId="4257F958" w14:textId="77777777" w:rsidR="00CC714A" w:rsidRDefault="00D97C6D">
      <w:pPr>
        <w:pStyle w:val="a2"/>
        <w:widowControl w:val="0"/>
        <w:numPr>
          <w:ilvl w:val="0"/>
          <w:numId w:val="3"/>
        </w:numPr>
        <w:topLinePunct w:val="0"/>
        <w:autoSpaceDE w:val="0"/>
        <w:autoSpaceDN w:val="0"/>
        <w:snapToGrid/>
        <w:spacing w:before="0" w:after="0"/>
        <w:ind w:firstLine="0"/>
        <w:rPr>
          <w:kern w:val="0"/>
        </w:rPr>
      </w:pPr>
      <w:r w:rsidRPr="00D97C6D">
        <w:rPr>
          <w:rFonts w:hint="eastAsia"/>
          <w:kern w:val="0"/>
        </w:rPr>
        <w:t>掌握修改端口优先级，控制根端口和指定端口选举的方法</w:t>
      </w:r>
    </w:p>
    <w:p w14:paraId="44057FC8" w14:textId="77777777" w:rsidR="00CC714A" w:rsidRDefault="00D97C6D">
      <w:pPr>
        <w:pStyle w:val="a2"/>
        <w:widowControl w:val="0"/>
        <w:numPr>
          <w:ilvl w:val="0"/>
          <w:numId w:val="3"/>
        </w:numPr>
        <w:topLinePunct w:val="0"/>
        <w:autoSpaceDE w:val="0"/>
        <w:autoSpaceDN w:val="0"/>
        <w:snapToGrid/>
        <w:spacing w:before="0" w:after="0"/>
        <w:ind w:firstLine="0"/>
        <w:rPr>
          <w:kern w:val="0"/>
        </w:rPr>
      </w:pPr>
      <w:r w:rsidRPr="00D97C6D">
        <w:rPr>
          <w:rFonts w:hint="eastAsia"/>
          <w:kern w:val="0"/>
        </w:rPr>
        <w:t>掌握修改端口开销，控制根端口和指定端口选举的方法</w:t>
      </w:r>
    </w:p>
    <w:p w14:paraId="2203FB31" w14:textId="77777777" w:rsidR="00CC714A" w:rsidRDefault="00D97C6D">
      <w:pPr>
        <w:pStyle w:val="a2"/>
        <w:widowControl w:val="0"/>
        <w:numPr>
          <w:ilvl w:val="0"/>
          <w:numId w:val="3"/>
        </w:numPr>
        <w:topLinePunct w:val="0"/>
        <w:autoSpaceDE w:val="0"/>
        <w:autoSpaceDN w:val="0"/>
        <w:snapToGrid/>
        <w:spacing w:before="0" w:after="0"/>
        <w:ind w:firstLine="0"/>
        <w:rPr>
          <w:kern w:val="0"/>
        </w:rPr>
      </w:pPr>
      <w:bookmarkStart w:id="124" w:name="_Toc311646488"/>
      <w:bookmarkStart w:id="125" w:name="_Toc370463100"/>
      <w:bookmarkStart w:id="126" w:name="_Toc370484160"/>
      <w:bookmarkStart w:id="127" w:name="_Toc376167727"/>
      <w:r w:rsidRPr="00D97C6D">
        <w:rPr>
          <w:rFonts w:hint="eastAsia"/>
          <w:kern w:val="0"/>
        </w:rPr>
        <w:t>掌握边缘端口的配置</w:t>
      </w:r>
      <w:r w:rsidR="003C056C">
        <w:rPr>
          <w:rFonts w:hint="eastAsia"/>
          <w:kern w:val="0"/>
        </w:rPr>
        <w:t>方法</w:t>
      </w:r>
    </w:p>
    <w:p w14:paraId="0DC850FC" w14:textId="77777777" w:rsidR="00CC714A" w:rsidRDefault="00D97C6D">
      <w:pPr>
        <w:pStyle w:val="21"/>
        <w:keepLines w:val="0"/>
        <w:numPr>
          <w:ilvl w:val="0"/>
          <w:numId w:val="0"/>
        </w:numPr>
        <w:topLinePunct w:val="0"/>
        <w:adjustRightInd/>
        <w:snapToGrid/>
        <w:spacing w:before="240" w:after="240" w:line="240" w:lineRule="auto"/>
        <w:jc w:val="both"/>
        <w:rPr>
          <w:rFonts w:ascii="微软雅黑" w:eastAsia="微软雅黑" w:hAnsi="微软雅黑" w:cs="Times New Roman"/>
          <w:szCs w:val="28"/>
        </w:rPr>
      </w:pPr>
      <w:bookmarkStart w:id="128" w:name="_Toc382494097"/>
      <w:bookmarkStart w:id="129" w:name="_Toc469933031"/>
      <w:bookmarkEnd w:id="124"/>
      <w:bookmarkEnd w:id="125"/>
      <w:bookmarkEnd w:id="126"/>
      <w:bookmarkEnd w:id="127"/>
      <w:r w:rsidRPr="00D97C6D">
        <w:rPr>
          <w:rFonts w:ascii="微软雅黑" w:eastAsia="微软雅黑" w:hAnsi="微软雅黑" w:cs="Times New Roman" w:hint="eastAsia"/>
          <w:b/>
          <w:noProof w:val="0"/>
          <w:sz w:val="28"/>
          <w:szCs w:val="28"/>
          <w:lang w:eastAsia="zh-CN"/>
        </w:rPr>
        <w:t>拓扑图</w:t>
      </w:r>
      <w:bookmarkEnd w:id="128"/>
      <w:bookmarkEnd w:id="129"/>
    </w:p>
    <w:p w14:paraId="58D78047" w14:textId="77777777" w:rsidR="000D4796" w:rsidRPr="00266D68" w:rsidRDefault="000D4796" w:rsidP="00E77D2E">
      <w:pPr>
        <w:pStyle w:val="aff1"/>
        <w:ind w:leftChars="100" w:left="210"/>
      </w:pPr>
      <w:r w:rsidRPr="00266D68">
        <w:drawing>
          <wp:inline distT="0" distB="0" distL="0" distR="0" wp14:anchorId="7D852EDE" wp14:editId="7963EB43">
            <wp:extent cx="3219450" cy="1095375"/>
            <wp:effectExtent l="19050" t="0" r="0" b="0"/>
            <wp:docPr id="4" name="图片 2" descr="C:\Documents and Settings\Administrator\桌面\eNSP实验图\HCDA2.0实验\S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tor\桌面\eNSP实验图\HCDA2.0实验\STP.png"/>
                    <pic:cNvPicPr>
                      <a:picLocks noChangeAspect="1" noChangeArrowheads="1"/>
                    </pic:cNvPicPr>
                  </pic:nvPicPr>
                  <pic:blipFill>
                    <a:blip r:embed="rId42" cstate="print"/>
                    <a:srcRect/>
                    <a:stretch>
                      <a:fillRect/>
                    </a:stretch>
                  </pic:blipFill>
                  <pic:spPr bwMode="auto">
                    <a:xfrm>
                      <a:off x="0" y="0"/>
                      <a:ext cx="3219450" cy="1095375"/>
                    </a:xfrm>
                    <a:prstGeom prst="rect">
                      <a:avLst/>
                    </a:prstGeom>
                    <a:noFill/>
                    <a:ln w="9525">
                      <a:noFill/>
                      <a:miter lim="800000"/>
                      <a:headEnd/>
                      <a:tailEnd/>
                    </a:ln>
                  </pic:spPr>
                </pic:pic>
              </a:graphicData>
            </a:graphic>
          </wp:inline>
        </w:drawing>
      </w:r>
    </w:p>
    <w:p w14:paraId="5E610E7D" w14:textId="77777777" w:rsidR="00CC714A" w:rsidRDefault="00D97C6D">
      <w:pPr>
        <w:pStyle w:val="aff1"/>
        <w:widowControl w:val="0"/>
        <w:topLinePunct w:val="0"/>
        <w:autoSpaceDE w:val="0"/>
        <w:autoSpaceDN w:val="0"/>
        <w:snapToGrid/>
        <w:spacing w:before="0" w:after="0" w:line="360" w:lineRule="auto"/>
        <w:ind w:left="0"/>
        <w:rPr>
          <w:rFonts w:cs="Times New Roman"/>
          <w:kern w:val="0"/>
        </w:rPr>
      </w:pPr>
      <w:bookmarkStart w:id="130" w:name="_Toc311646489"/>
      <w:bookmarkStart w:id="131" w:name="_Toc370463101"/>
      <w:bookmarkStart w:id="132" w:name="_Toc370484161"/>
      <w:bookmarkStart w:id="133" w:name="_Toc376167728"/>
      <w:r w:rsidRPr="00D97C6D">
        <w:rPr>
          <w:rFonts w:cs="Times New Roman" w:hint="eastAsia"/>
          <w:kern w:val="0"/>
        </w:rPr>
        <w:t>图</w:t>
      </w:r>
      <w:r w:rsidRPr="00D97C6D">
        <w:rPr>
          <w:rFonts w:cs="Times New Roman"/>
          <w:kern w:val="0"/>
        </w:rPr>
        <w:t xml:space="preserve">3.1 </w:t>
      </w:r>
      <w:r w:rsidR="008C20CE">
        <w:rPr>
          <w:rFonts w:cs="Times New Roman" w:hint="eastAsia"/>
          <w:kern w:val="0"/>
        </w:rPr>
        <w:t>配置</w:t>
      </w:r>
      <w:r w:rsidRPr="00D97C6D">
        <w:rPr>
          <w:rFonts w:cs="Times New Roman"/>
          <w:kern w:val="0"/>
        </w:rPr>
        <w:t>STP</w:t>
      </w:r>
      <w:r w:rsidR="008C20CE">
        <w:rPr>
          <w:rFonts w:cs="Times New Roman" w:hint="eastAsia"/>
          <w:kern w:val="0"/>
        </w:rPr>
        <w:t>实验</w:t>
      </w:r>
      <w:r w:rsidRPr="00D97C6D">
        <w:rPr>
          <w:rFonts w:cs="Times New Roman" w:hint="eastAsia"/>
          <w:kern w:val="0"/>
        </w:rPr>
        <w:t>拓扑图</w:t>
      </w:r>
    </w:p>
    <w:p w14:paraId="4C75C46D" w14:textId="77777777" w:rsidR="00CC714A" w:rsidRDefault="00D97C6D">
      <w:pPr>
        <w:pStyle w:val="21"/>
        <w:keepLines w:val="0"/>
        <w:numPr>
          <w:ilvl w:val="0"/>
          <w:numId w:val="0"/>
        </w:numPr>
        <w:topLinePunct w:val="0"/>
        <w:adjustRightInd/>
        <w:snapToGrid/>
        <w:spacing w:before="240" w:after="240" w:line="240" w:lineRule="auto"/>
        <w:jc w:val="both"/>
        <w:rPr>
          <w:rFonts w:ascii="微软雅黑" w:eastAsia="微软雅黑" w:hAnsi="微软雅黑" w:cs="Times New Roman"/>
          <w:szCs w:val="28"/>
          <w:lang w:eastAsia="zh-CN"/>
        </w:rPr>
      </w:pPr>
      <w:bookmarkStart w:id="134" w:name="_Toc382494098"/>
      <w:bookmarkStart w:id="135" w:name="_Toc469933032"/>
      <w:bookmarkEnd w:id="130"/>
      <w:bookmarkEnd w:id="131"/>
      <w:bookmarkEnd w:id="132"/>
      <w:bookmarkEnd w:id="133"/>
      <w:r w:rsidRPr="00D97C6D">
        <w:rPr>
          <w:rFonts w:ascii="微软雅黑" w:eastAsia="微软雅黑" w:hAnsi="微软雅黑" w:cs="Times New Roman" w:hint="eastAsia"/>
          <w:b/>
          <w:noProof w:val="0"/>
          <w:sz w:val="28"/>
          <w:szCs w:val="28"/>
          <w:lang w:eastAsia="zh-CN"/>
        </w:rPr>
        <w:t>场景</w:t>
      </w:r>
      <w:bookmarkEnd w:id="134"/>
      <w:bookmarkEnd w:id="135"/>
    </w:p>
    <w:p w14:paraId="5CFD5C78" w14:textId="66888B4C" w:rsidR="00CC714A" w:rsidRDefault="00F67ABF">
      <w:pPr>
        <w:pStyle w:val="aff2"/>
        <w:widowControl w:val="0"/>
        <w:topLinePunct w:val="0"/>
        <w:autoSpaceDE w:val="0"/>
        <w:autoSpaceDN w:val="0"/>
        <w:snapToGrid/>
        <w:spacing w:before="0" w:after="156"/>
        <w:ind w:left="0"/>
        <w:rPr>
          <w:kern w:val="0"/>
        </w:rPr>
      </w:pPr>
      <w:bookmarkStart w:id="136" w:name="_Toc311646490"/>
      <w:bookmarkStart w:id="137" w:name="_Toc370463102"/>
      <w:bookmarkStart w:id="138" w:name="_Toc370484162"/>
      <w:bookmarkStart w:id="139" w:name="_Toc376167729"/>
      <w:r>
        <w:rPr>
          <w:rFonts w:hint="eastAsia"/>
          <w:kern w:val="0"/>
        </w:rPr>
        <w:t>您</w:t>
      </w:r>
      <w:r w:rsidR="00D97C6D" w:rsidRPr="00D97C6D">
        <w:rPr>
          <w:rFonts w:hint="eastAsia"/>
          <w:kern w:val="0"/>
        </w:rPr>
        <w:t>是公司的网络管理员</w:t>
      </w:r>
      <w:r w:rsidR="00A95E4D">
        <w:rPr>
          <w:rFonts w:hint="eastAsia"/>
          <w:kern w:val="0"/>
        </w:rPr>
        <w:t>，</w:t>
      </w:r>
      <w:r w:rsidR="008C20CE">
        <w:rPr>
          <w:rFonts w:hint="eastAsia"/>
          <w:kern w:val="0"/>
        </w:rPr>
        <w:t>为了避免网络中的环路问题，</w:t>
      </w:r>
      <w:r w:rsidR="00D97C6D" w:rsidRPr="00D97C6D">
        <w:rPr>
          <w:rFonts w:hint="eastAsia"/>
          <w:kern w:val="0"/>
        </w:rPr>
        <w:t>需要在网络</w:t>
      </w:r>
      <w:r w:rsidR="008C20CE">
        <w:rPr>
          <w:rFonts w:hint="eastAsia"/>
          <w:kern w:val="0"/>
        </w:rPr>
        <w:t>中的交换机上</w:t>
      </w:r>
      <w:r w:rsidR="00D97C6D" w:rsidRPr="00D97C6D">
        <w:rPr>
          <w:rFonts w:hint="eastAsia"/>
          <w:kern w:val="0"/>
        </w:rPr>
        <w:t>配置</w:t>
      </w:r>
      <w:r w:rsidR="00D97C6D" w:rsidRPr="00D97C6D">
        <w:rPr>
          <w:kern w:val="0"/>
        </w:rPr>
        <w:t>STP</w:t>
      </w:r>
      <w:r w:rsidR="00D97C6D" w:rsidRPr="00D97C6D">
        <w:rPr>
          <w:rFonts w:hint="eastAsia"/>
          <w:kern w:val="0"/>
        </w:rPr>
        <w:t>。本实验中，</w:t>
      </w:r>
      <w:r>
        <w:rPr>
          <w:rFonts w:hint="eastAsia"/>
          <w:kern w:val="0"/>
        </w:rPr>
        <w:t>您</w:t>
      </w:r>
      <w:r w:rsidR="00FB0DEE">
        <w:rPr>
          <w:rFonts w:hint="eastAsia"/>
          <w:kern w:val="0"/>
        </w:rPr>
        <w:t>还</w:t>
      </w:r>
      <w:r w:rsidR="00D97C6D" w:rsidRPr="00D97C6D">
        <w:rPr>
          <w:rFonts w:hint="eastAsia"/>
          <w:kern w:val="0"/>
        </w:rPr>
        <w:t>需要通过修改桥优先级来控制</w:t>
      </w:r>
      <w:r w:rsidR="00D97C6D" w:rsidRPr="00D97C6D">
        <w:rPr>
          <w:kern w:val="0"/>
        </w:rPr>
        <w:t>STP</w:t>
      </w:r>
      <w:r w:rsidR="00D97C6D" w:rsidRPr="00D97C6D">
        <w:rPr>
          <w:rFonts w:hint="eastAsia"/>
          <w:kern w:val="0"/>
        </w:rPr>
        <w:t>的根桥选举，</w:t>
      </w:r>
      <w:r w:rsidR="00FB0DEE">
        <w:rPr>
          <w:rFonts w:hint="eastAsia"/>
          <w:kern w:val="0"/>
        </w:rPr>
        <w:t>并</w:t>
      </w:r>
      <w:r w:rsidR="008C3426">
        <w:rPr>
          <w:rFonts w:hint="eastAsia"/>
          <w:kern w:val="0"/>
        </w:rPr>
        <w:t>通过</w:t>
      </w:r>
      <w:r w:rsidR="00D97C6D" w:rsidRPr="00D97C6D">
        <w:rPr>
          <w:rFonts w:hint="eastAsia"/>
          <w:kern w:val="0"/>
        </w:rPr>
        <w:t>配置</w:t>
      </w:r>
      <w:r w:rsidR="00D97C6D" w:rsidRPr="00D97C6D">
        <w:rPr>
          <w:kern w:val="0"/>
        </w:rPr>
        <w:t>STP</w:t>
      </w:r>
      <w:r w:rsidR="00FB0DEE">
        <w:rPr>
          <w:rFonts w:hint="eastAsia"/>
          <w:kern w:val="0"/>
        </w:rPr>
        <w:t>的一些</w:t>
      </w:r>
      <w:r w:rsidR="00D97C6D" w:rsidRPr="00D97C6D">
        <w:rPr>
          <w:rFonts w:hint="eastAsia"/>
          <w:kern w:val="0"/>
        </w:rPr>
        <w:t>特性来加</w:t>
      </w:r>
      <w:r w:rsidR="00FB0DEE">
        <w:rPr>
          <w:rFonts w:hint="eastAsia"/>
          <w:kern w:val="0"/>
        </w:rPr>
        <w:t>快</w:t>
      </w:r>
      <w:r w:rsidR="00D97C6D" w:rsidRPr="00D97C6D">
        <w:rPr>
          <w:kern w:val="0"/>
        </w:rPr>
        <w:t>STP</w:t>
      </w:r>
      <w:r w:rsidR="00D97C6D" w:rsidRPr="00D97C6D">
        <w:rPr>
          <w:rFonts w:hint="eastAsia"/>
          <w:kern w:val="0"/>
        </w:rPr>
        <w:t>的收敛</w:t>
      </w:r>
      <w:r w:rsidR="00FB0DEE">
        <w:rPr>
          <w:rFonts w:hint="eastAsia"/>
          <w:kern w:val="0"/>
        </w:rPr>
        <w:t>速度</w:t>
      </w:r>
      <w:r w:rsidR="00D97C6D" w:rsidRPr="00D97C6D">
        <w:rPr>
          <w:rFonts w:hint="eastAsia"/>
          <w:kern w:val="0"/>
        </w:rPr>
        <w:t>。</w:t>
      </w:r>
    </w:p>
    <w:p w14:paraId="7ED13D62" w14:textId="77777777" w:rsidR="00CC714A" w:rsidRDefault="00D97C6D">
      <w:pPr>
        <w:pStyle w:val="aff0"/>
        <w:keepLines w:val="0"/>
        <w:topLinePunct w:val="0"/>
        <w:adjustRightInd/>
        <w:snapToGrid/>
        <w:spacing w:before="240" w:after="240" w:line="240" w:lineRule="auto"/>
        <w:jc w:val="both"/>
        <w:rPr>
          <w:rFonts w:cs="Times New Roman"/>
        </w:rPr>
      </w:pPr>
      <w:bookmarkStart w:id="140" w:name="_Toc382494099"/>
      <w:bookmarkStart w:id="141" w:name="_Toc469933033"/>
      <w:bookmarkEnd w:id="136"/>
      <w:bookmarkEnd w:id="137"/>
      <w:bookmarkEnd w:id="138"/>
      <w:bookmarkEnd w:id="139"/>
      <w:r w:rsidRPr="00D97C6D">
        <w:rPr>
          <w:rFonts w:cs="Times New Roman" w:hint="eastAsia"/>
          <w:noProof w:val="0"/>
          <w:lang w:eastAsia="zh-CN"/>
        </w:rPr>
        <w:lastRenderedPageBreak/>
        <w:t>操作步骤</w:t>
      </w:r>
      <w:bookmarkEnd w:id="140"/>
      <w:bookmarkEnd w:id="141"/>
    </w:p>
    <w:p w14:paraId="3C2CD7FB" w14:textId="77777777" w:rsidR="00CC714A" w:rsidRDefault="00D97C6D">
      <w:pPr>
        <w:pStyle w:val="a"/>
        <w:numPr>
          <w:ilvl w:val="0"/>
          <w:numId w:val="142"/>
        </w:numPr>
      </w:pPr>
      <w:r w:rsidRPr="00D97C6D">
        <w:rPr>
          <w:rFonts w:hint="eastAsia"/>
        </w:rPr>
        <w:t>配置</w:t>
      </w:r>
      <w:r w:rsidRPr="00D97C6D">
        <w:t>STP</w:t>
      </w:r>
      <w:r w:rsidRPr="00D97C6D">
        <w:rPr>
          <w:rFonts w:hint="eastAsia"/>
        </w:rPr>
        <w:t>并验证</w:t>
      </w:r>
    </w:p>
    <w:p w14:paraId="1F6689EF"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为了保证实验结果的准确性，必须先关闭无关</w:t>
      </w:r>
      <w:r w:rsidR="00FB0DEE">
        <w:rPr>
          <w:rFonts w:hint="eastAsia"/>
          <w:kern w:val="0"/>
        </w:rPr>
        <w:t>的</w:t>
      </w:r>
      <w:r w:rsidRPr="00D97C6D">
        <w:rPr>
          <w:rFonts w:hint="eastAsia"/>
          <w:kern w:val="0"/>
        </w:rPr>
        <w:t>端口。</w:t>
      </w:r>
    </w:p>
    <w:p w14:paraId="3BC64FD2" w14:textId="3BC406E1"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配置</w:t>
      </w:r>
      <w:r w:rsidRPr="00D97C6D">
        <w:rPr>
          <w:kern w:val="0"/>
        </w:rPr>
        <w:t>STP</w:t>
      </w:r>
      <w:r w:rsidRPr="00D97C6D">
        <w:rPr>
          <w:rFonts w:hint="eastAsia"/>
          <w:kern w:val="0"/>
        </w:rPr>
        <w:t>之前，先关闭</w:t>
      </w:r>
      <w:r w:rsidR="001E57DB">
        <w:rPr>
          <w:rFonts w:hint="eastAsia"/>
          <w:kern w:val="0"/>
        </w:rPr>
        <w:t>S</w:t>
      </w:r>
      <w:r w:rsidR="001E57DB">
        <w:rPr>
          <w:kern w:val="0"/>
        </w:rPr>
        <w:t>1</w:t>
      </w:r>
      <w:r w:rsidR="001E57DB">
        <w:rPr>
          <w:rFonts w:hint="eastAsia"/>
          <w:kern w:val="0"/>
        </w:rPr>
        <w:t>上的</w:t>
      </w:r>
      <w:r w:rsidR="001E57DB">
        <w:rPr>
          <w:kern w:val="0"/>
        </w:rPr>
        <w:t>G0</w:t>
      </w:r>
      <w:r w:rsidR="001E57DB">
        <w:rPr>
          <w:rFonts w:hint="eastAsia"/>
          <w:kern w:val="0"/>
        </w:rPr>
        <w:t>/0/1、</w:t>
      </w:r>
      <w:r w:rsidR="001E57DB">
        <w:rPr>
          <w:kern w:val="0"/>
        </w:rPr>
        <w:t>G0</w:t>
      </w:r>
      <w:r w:rsidR="001E57DB">
        <w:rPr>
          <w:rFonts w:hint="eastAsia"/>
          <w:kern w:val="0"/>
        </w:rPr>
        <w:t>/0/2、</w:t>
      </w:r>
      <w:r w:rsidR="001E57DB">
        <w:rPr>
          <w:kern w:val="0"/>
        </w:rPr>
        <w:t>G0/0/3、G0/0/13、G0/0/14</w:t>
      </w:r>
      <w:r w:rsidR="001E57DB">
        <w:rPr>
          <w:rFonts w:hint="eastAsia"/>
          <w:kern w:val="0"/>
        </w:rPr>
        <w:t>端口</w:t>
      </w:r>
      <w:r w:rsidR="001E57DB">
        <w:rPr>
          <w:kern w:val="0"/>
        </w:rPr>
        <w:t>，S2</w:t>
      </w:r>
      <w:r w:rsidR="001E57DB">
        <w:rPr>
          <w:rFonts w:hint="eastAsia"/>
          <w:kern w:val="0"/>
        </w:rPr>
        <w:t>的G</w:t>
      </w:r>
      <w:r w:rsidR="001E57DB">
        <w:rPr>
          <w:kern w:val="0"/>
        </w:rPr>
        <w:t>0</w:t>
      </w:r>
      <w:r w:rsidR="001E57DB">
        <w:rPr>
          <w:rFonts w:hint="eastAsia"/>
          <w:kern w:val="0"/>
        </w:rPr>
        <w:t>/0/1、</w:t>
      </w:r>
      <w:r w:rsidR="001E57DB">
        <w:rPr>
          <w:kern w:val="0"/>
        </w:rPr>
        <w:t>G0/0/2、G0/0/3、G0/0/6</w:t>
      </w:r>
      <w:r w:rsidR="001E57DB">
        <w:rPr>
          <w:rFonts w:hint="eastAsia"/>
          <w:kern w:val="0"/>
        </w:rPr>
        <w:t>、G0/0/7端口，</w:t>
      </w:r>
      <w:r w:rsidRPr="00D97C6D">
        <w:rPr>
          <w:kern w:val="0"/>
        </w:rPr>
        <w:t>S3</w:t>
      </w:r>
      <w:r w:rsidRPr="00D97C6D">
        <w:rPr>
          <w:rFonts w:hint="eastAsia"/>
          <w:kern w:val="0"/>
        </w:rPr>
        <w:t>上的</w:t>
      </w:r>
      <w:r w:rsidRPr="00D97C6D">
        <w:rPr>
          <w:kern w:val="0"/>
        </w:rPr>
        <w:t>E0/0/1</w:t>
      </w:r>
      <w:r w:rsidRPr="00D97C6D">
        <w:rPr>
          <w:rFonts w:hint="eastAsia"/>
          <w:kern w:val="0"/>
        </w:rPr>
        <w:t>、</w:t>
      </w:r>
      <w:r w:rsidRPr="00D97C6D">
        <w:rPr>
          <w:kern w:val="0"/>
        </w:rPr>
        <w:t>E0/0/</w:t>
      </w:r>
      <w:r w:rsidR="007F20AC">
        <w:rPr>
          <w:rFonts w:hint="eastAsia"/>
          <w:kern w:val="0"/>
        </w:rPr>
        <w:t>7</w:t>
      </w:r>
      <w:r w:rsidRPr="00D97C6D">
        <w:rPr>
          <w:rFonts w:hint="eastAsia"/>
          <w:kern w:val="0"/>
        </w:rPr>
        <w:t>、</w:t>
      </w:r>
      <w:r w:rsidRPr="00D97C6D">
        <w:rPr>
          <w:kern w:val="0"/>
        </w:rPr>
        <w:t>E0/0/</w:t>
      </w:r>
      <w:r w:rsidR="007F20AC">
        <w:rPr>
          <w:rFonts w:hint="eastAsia"/>
          <w:kern w:val="0"/>
        </w:rPr>
        <w:t>1</w:t>
      </w:r>
      <w:r w:rsidRPr="00D97C6D">
        <w:rPr>
          <w:kern w:val="0"/>
        </w:rPr>
        <w:t>3</w:t>
      </w:r>
      <w:r w:rsidRPr="00D97C6D">
        <w:rPr>
          <w:rFonts w:hint="eastAsia"/>
          <w:kern w:val="0"/>
        </w:rPr>
        <w:t>端口，</w:t>
      </w:r>
      <w:r w:rsidRPr="00D97C6D">
        <w:rPr>
          <w:kern w:val="0"/>
        </w:rPr>
        <w:t>S4</w:t>
      </w:r>
      <w:r w:rsidRPr="00D97C6D">
        <w:rPr>
          <w:rFonts w:hint="eastAsia"/>
          <w:kern w:val="0"/>
        </w:rPr>
        <w:t>上的</w:t>
      </w:r>
      <w:r w:rsidR="007D1D0E" w:rsidRPr="00D97C6D">
        <w:rPr>
          <w:kern w:val="0"/>
        </w:rPr>
        <w:t>E0/0/1</w:t>
      </w:r>
      <w:r w:rsidR="007D1D0E" w:rsidRPr="00D97C6D">
        <w:rPr>
          <w:rFonts w:hint="eastAsia"/>
          <w:kern w:val="0"/>
        </w:rPr>
        <w:t>、</w:t>
      </w:r>
      <w:r w:rsidRPr="00D97C6D">
        <w:rPr>
          <w:kern w:val="0"/>
        </w:rPr>
        <w:t>E0/0/</w:t>
      </w:r>
      <w:r w:rsidR="007F20AC">
        <w:rPr>
          <w:rFonts w:hint="eastAsia"/>
          <w:kern w:val="0"/>
        </w:rPr>
        <w:t>6</w:t>
      </w:r>
      <w:r w:rsidR="007D1D0E">
        <w:rPr>
          <w:rFonts w:hint="eastAsia"/>
          <w:kern w:val="0"/>
        </w:rPr>
        <w:t>、</w:t>
      </w:r>
      <w:r w:rsidRPr="00D97C6D">
        <w:rPr>
          <w:kern w:val="0"/>
        </w:rPr>
        <w:t>E0/0/</w:t>
      </w:r>
      <w:r w:rsidR="007F20AC">
        <w:rPr>
          <w:rFonts w:hint="eastAsia"/>
          <w:kern w:val="0"/>
        </w:rPr>
        <w:t>14</w:t>
      </w:r>
      <w:r w:rsidRPr="00D97C6D">
        <w:rPr>
          <w:rFonts w:hint="eastAsia"/>
          <w:kern w:val="0"/>
        </w:rPr>
        <w:t>端口。确保设备</w:t>
      </w:r>
      <w:r w:rsidR="00FB0DEE">
        <w:rPr>
          <w:rFonts w:hint="eastAsia"/>
          <w:kern w:val="0"/>
        </w:rPr>
        <w:t>以</w:t>
      </w:r>
      <w:r w:rsidRPr="00D97C6D">
        <w:rPr>
          <w:rFonts w:hint="eastAsia"/>
          <w:kern w:val="0"/>
        </w:rPr>
        <w:t>空配置启动。如果</w:t>
      </w:r>
      <w:r w:rsidRPr="00D97C6D">
        <w:rPr>
          <w:kern w:val="0"/>
        </w:rPr>
        <w:t>STP</w:t>
      </w:r>
      <w:r w:rsidRPr="00D97C6D">
        <w:rPr>
          <w:rFonts w:hint="eastAsia"/>
          <w:kern w:val="0"/>
        </w:rPr>
        <w:t>被禁用，</w:t>
      </w:r>
      <w:r w:rsidR="00D27E54">
        <w:rPr>
          <w:rFonts w:hint="eastAsia"/>
          <w:kern w:val="0"/>
        </w:rPr>
        <w:t>则</w:t>
      </w:r>
      <w:r w:rsidRPr="00D97C6D">
        <w:rPr>
          <w:rFonts w:hint="eastAsia"/>
          <w:kern w:val="0"/>
        </w:rPr>
        <w:t>执行</w:t>
      </w:r>
      <w:r w:rsidRPr="00D97C6D">
        <w:rPr>
          <w:kern w:val="0"/>
        </w:rPr>
        <w:t>stp enable</w:t>
      </w:r>
      <w:r w:rsidRPr="00D97C6D">
        <w:rPr>
          <w:rFonts w:hint="eastAsia"/>
          <w:kern w:val="0"/>
        </w:rPr>
        <w:t>命令启用</w:t>
      </w:r>
      <w:r w:rsidRPr="00D97C6D">
        <w:rPr>
          <w:kern w:val="0"/>
        </w:rPr>
        <w:t>STP</w:t>
      </w:r>
      <w:r w:rsidRPr="00D97C6D">
        <w:rPr>
          <w:rFonts w:hint="eastAsia"/>
          <w:kern w:val="0"/>
        </w:rPr>
        <w:t>。</w:t>
      </w:r>
    </w:p>
    <w:p w14:paraId="480A6CED" w14:textId="77777777" w:rsidR="001E57DB" w:rsidRPr="00266D68" w:rsidRDefault="001E57DB" w:rsidP="001E57DB">
      <w:pPr>
        <w:pStyle w:val="aff3"/>
        <w:ind w:leftChars="100" w:left="210"/>
      </w:pPr>
      <w:r w:rsidRPr="00266D68">
        <w:t>&lt;Quidway&gt;system-view</w:t>
      </w:r>
    </w:p>
    <w:p w14:paraId="5301893A" w14:textId="77777777" w:rsidR="001E57DB" w:rsidRPr="00266D68" w:rsidRDefault="001E57DB" w:rsidP="001E57DB">
      <w:pPr>
        <w:pStyle w:val="aff3"/>
        <w:ind w:leftChars="100" w:left="210"/>
      </w:pPr>
      <w:r w:rsidRPr="00266D68">
        <w:t>Enter system view, return user view with Ctrl+Z.</w:t>
      </w:r>
    </w:p>
    <w:p w14:paraId="13B82C7E" w14:textId="7CFA5AB2" w:rsidR="001E57DB" w:rsidRDefault="001E57DB" w:rsidP="001E57DB">
      <w:pPr>
        <w:pStyle w:val="aff3"/>
        <w:ind w:leftChars="100" w:left="210"/>
      </w:pPr>
      <w:r w:rsidRPr="00266D68">
        <w:t>[Quidway]sysname S1</w:t>
      </w:r>
    </w:p>
    <w:p w14:paraId="486F2187" w14:textId="77DA19D6" w:rsidR="001E57DB" w:rsidRPr="00266D68" w:rsidRDefault="001E57DB" w:rsidP="001E57DB">
      <w:pPr>
        <w:pStyle w:val="aff3"/>
        <w:ind w:leftChars="100" w:left="210"/>
      </w:pPr>
      <w:r w:rsidRPr="00266D68">
        <w:t>[</w:t>
      </w:r>
      <w:r>
        <w:rPr>
          <w:rFonts w:hint="eastAsia"/>
        </w:rPr>
        <w:t>S</w:t>
      </w:r>
      <w:r>
        <w:t>1</w:t>
      </w:r>
      <w:r w:rsidRPr="00266D68">
        <w:t>]</w:t>
      </w:r>
      <w:r w:rsidRPr="001E57DB">
        <w:t>interface GigabitEthernet 0/0/1</w:t>
      </w:r>
    </w:p>
    <w:p w14:paraId="6A661A92" w14:textId="31CD8978" w:rsidR="001E57DB" w:rsidRPr="00266D68" w:rsidRDefault="001E57DB" w:rsidP="001E57DB">
      <w:pPr>
        <w:pStyle w:val="aff3"/>
        <w:ind w:leftChars="100" w:left="210"/>
      </w:pPr>
      <w:r w:rsidRPr="001E57DB">
        <w:t>[S1-GigabitEthernet0/0/1]</w:t>
      </w:r>
      <w:r w:rsidRPr="00266D68">
        <w:t>shutdown</w:t>
      </w:r>
    </w:p>
    <w:p w14:paraId="2B765CB2" w14:textId="234FBA21" w:rsidR="001E57DB" w:rsidRDefault="001E57DB" w:rsidP="001E57DB">
      <w:pPr>
        <w:pStyle w:val="aff3"/>
        <w:ind w:leftChars="100" w:left="210"/>
      </w:pPr>
      <w:r w:rsidRPr="001E57DB">
        <w:t>[S1-GigabitEthernet0/0/1]</w:t>
      </w:r>
      <w:r w:rsidRPr="00266D68">
        <w:t>quit</w:t>
      </w:r>
    </w:p>
    <w:p w14:paraId="084CE705" w14:textId="77777777" w:rsidR="00C80275" w:rsidRDefault="00C80275" w:rsidP="00C80275">
      <w:pPr>
        <w:pStyle w:val="aff3"/>
        <w:ind w:leftChars="100" w:left="210"/>
      </w:pPr>
      <w:r>
        <w:t>[S1]interface GigabitEthernet 0/0/2</w:t>
      </w:r>
    </w:p>
    <w:p w14:paraId="0FAECF4E" w14:textId="57E13F03" w:rsidR="00C80275" w:rsidRDefault="00C80275" w:rsidP="00C80275">
      <w:pPr>
        <w:pStyle w:val="aff3"/>
        <w:ind w:leftChars="100" w:left="210"/>
      </w:pPr>
      <w:r>
        <w:t xml:space="preserve">[S1-GigabitEthernet0/0/2]shutdown </w:t>
      </w:r>
    </w:p>
    <w:p w14:paraId="71D4DE27" w14:textId="773B347F" w:rsidR="00C80275" w:rsidRDefault="00C80275" w:rsidP="00C80275">
      <w:pPr>
        <w:pStyle w:val="aff3"/>
        <w:ind w:leftChars="100" w:left="210"/>
      </w:pPr>
      <w:r>
        <w:t>[S1-GigabitEthernet0/0/2]quit</w:t>
      </w:r>
    </w:p>
    <w:p w14:paraId="067C0358" w14:textId="77777777" w:rsidR="00C80275" w:rsidRDefault="00C80275" w:rsidP="00C80275">
      <w:pPr>
        <w:pStyle w:val="aff3"/>
        <w:ind w:leftChars="100" w:left="210"/>
      </w:pPr>
      <w:r>
        <w:t>[S1]interface GigabitEthernet 0/0/3</w:t>
      </w:r>
    </w:p>
    <w:p w14:paraId="5E98E9E2" w14:textId="77777777" w:rsidR="00C80275" w:rsidRDefault="00C80275" w:rsidP="00C80275">
      <w:pPr>
        <w:pStyle w:val="aff3"/>
        <w:ind w:leftChars="100" w:left="210"/>
      </w:pPr>
      <w:r>
        <w:t>[S1-GigabitEthernet0/0/3]shutdown</w:t>
      </w:r>
    </w:p>
    <w:p w14:paraId="74B26CA2" w14:textId="741EA617" w:rsidR="001E57DB" w:rsidRDefault="00C80275" w:rsidP="00C80275">
      <w:pPr>
        <w:pStyle w:val="aff3"/>
        <w:ind w:leftChars="100" w:left="210"/>
      </w:pPr>
      <w:r>
        <w:t>[S1-GigabitEthernet0/0/3]quit</w:t>
      </w:r>
    </w:p>
    <w:p w14:paraId="7D36E368" w14:textId="77777777" w:rsidR="00C80275" w:rsidRDefault="00C80275" w:rsidP="00C80275">
      <w:pPr>
        <w:pStyle w:val="aff3"/>
        <w:ind w:leftChars="100" w:left="210"/>
      </w:pPr>
      <w:r>
        <w:t>[S1]interface GigabitEthernet 0/0/13</w:t>
      </w:r>
    </w:p>
    <w:p w14:paraId="3DBEFEAC" w14:textId="77777777" w:rsidR="00C80275" w:rsidRDefault="00C80275" w:rsidP="00C80275">
      <w:pPr>
        <w:pStyle w:val="aff3"/>
        <w:ind w:leftChars="100" w:left="210"/>
      </w:pPr>
      <w:r>
        <w:t>[S1-GigabitEthernet0/0/13]shutdown</w:t>
      </w:r>
    </w:p>
    <w:p w14:paraId="5AD185CB" w14:textId="23A36A06" w:rsidR="00C80275" w:rsidRDefault="00C80275" w:rsidP="00C80275">
      <w:pPr>
        <w:pStyle w:val="aff3"/>
        <w:ind w:leftChars="100" w:left="210"/>
      </w:pPr>
      <w:r>
        <w:t>[S1-GigabitEthernet0/0/13]quit</w:t>
      </w:r>
    </w:p>
    <w:p w14:paraId="2878AF5B" w14:textId="1538A41D" w:rsidR="00C80275" w:rsidRDefault="00C80275" w:rsidP="00C80275">
      <w:pPr>
        <w:pStyle w:val="aff3"/>
        <w:ind w:leftChars="100" w:left="210"/>
      </w:pPr>
      <w:r>
        <w:t>[S1]interface GigabitEthernet 0/0/14</w:t>
      </w:r>
    </w:p>
    <w:p w14:paraId="38EBFDC4" w14:textId="77777777" w:rsidR="00C80275" w:rsidRDefault="00C80275" w:rsidP="00C80275">
      <w:pPr>
        <w:pStyle w:val="aff3"/>
        <w:ind w:leftChars="100" w:left="210"/>
      </w:pPr>
      <w:r>
        <w:t>[S1-GigabitEthernet0/0/14]shutdown</w:t>
      </w:r>
    </w:p>
    <w:p w14:paraId="346A6DB2" w14:textId="5F1E5AF0" w:rsidR="00F3045C" w:rsidRDefault="00F3045C" w:rsidP="00F3045C">
      <w:pPr>
        <w:pStyle w:val="aff3"/>
        <w:ind w:leftChars="100" w:left="210"/>
      </w:pPr>
      <w:r>
        <w:t>[S1-GigabitEthernet0/0/14]quit</w:t>
      </w:r>
    </w:p>
    <w:p w14:paraId="03F3A0BF" w14:textId="77777777" w:rsidR="00F3045C" w:rsidRDefault="00F3045C" w:rsidP="00C80275">
      <w:pPr>
        <w:pStyle w:val="aff3"/>
        <w:ind w:leftChars="100" w:left="210"/>
      </w:pPr>
    </w:p>
    <w:p w14:paraId="3F419269" w14:textId="77777777" w:rsidR="00E803BF" w:rsidRPr="00266D68" w:rsidRDefault="00E803BF" w:rsidP="00E803BF">
      <w:pPr>
        <w:pStyle w:val="aff3"/>
        <w:ind w:leftChars="100" w:left="210"/>
      </w:pPr>
      <w:r w:rsidRPr="00266D68">
        <w:t>&lt;Quidway&gt;system-view</w:t>
      </w:r>
    </w:p>
    <w:p w14:paraId="519A9DCF" w14:textId="77777777" w:rsidR="00E803BF" w:rsidRPr="00266D68" w:rsidRDefault="00E803BF" w:rsidP="00E803BF">
      <w:pPr>
        <w:pStyle w:val="aff3"/>
        <w:ind w:leftChars="100" w:left="210"/>
      </w:pPr>
      <w:r w:rsidRPr="00266D68">
        <w:t>Enter system view, return user view with Ctrl+Z.</w:t>
      </w:r>
    </w:p>
    <w:p w14:paraId="33A4FBF8" w14:textId="77777777" w:rsidR="00E803BF" w:rsidRPr="00266D68" w:rsidRDefault="00E803BF" w:rsidP="00E803BF">
      <w:pPr>
        <w:pStyle w:val="aff3"/>
        <w:ind w:leftChars="100" w:left="210"/>
      </w:pPr>
      <w:r w:rsidRPr="00266D68">
        <w:t>[Quidway]sysname S2</w:t>
      </w:r>
    </w:p>
    <w:p w14:paraId="6A3E8D89" w14:textId="77777777" w:rsidR="00E803BF" w:rsidRDefault="00E803BF" w:rsidP="00E803BF">
      <w:pPr>
        <w:pStyle w:val="aff3"/>
        <w:ind w:leftChars="100" w:left="210"/>
      </w:pPr>
      <w:r>
        <w:t>[S2]interface GigabitEthernet 0/0/1</w:t>
      </w:r>
    </w:p>
    <w:p w14:paraId="7CC8AE76" w14:textId="77777777" w:rsidR="00E803BF" w:rsidRDefault="00E803BF" w:rsidP="00E803BF">
      <w:pPr>
        <w:pStyle w:val="aff3"/>
        <w:ind w:leftChars="100" w:left="210"/>
      </w:pPr>
      <w:r>
        <w:t>[S2-GigabitEthernet0/0/1]shutdown</w:t>
      </w:r>
    </w:p>
    <w:p w14:paraId="39D9E213" w14:textId="77777777" w:rsidR="00E803BF" w:rsidRDefault="00E803BF" w:rsidP="00E803BF">
      <w:pPr>
        <w:pStyle w:val="aff3"/>
        <w:ind w:leftChars="100" w:left="210"/>
      </w:pPr>
      <w:r>
        <w:t>[S2-GigabitEthernet0/0/1]quit</w:t>
      </w:r>
    </w:p>
    <w:p w14:paraId="47BD7590" w14:textId="6982A7D5" w:rsidR="00E803BF" w:rsidRDefault="00E803BF" w:rsidP="00E803BF">
      <w:pPr>
        <w:pStyle w:val="aff3"/>
        <w:ind w:leftChars="100" w:left="210"/>
      </w:pPr>
      <w:r>
        <w:t>[S2]interface GigabitEthernet 0/0/2</w:t>
      </w:r>
    </w:p>
    <w:p w14:paraId="4A53E423" w14:textId="77777777" w:rsidR="00E803BF" w:rsidRDefault="00E803BF" w:rsidP="00E803BF">
      <w:pPr>
        <w:pStyle w:val="aff3"/>
        <w:ind w:leftChars="100" w:left="210"/>
      </w:pPr>
      <w:r>
        <w:t xml:space="preserve">[S2-GigabitEthernet0/0/2]shutdown </w:t>
      </w:r>
    </w:p>
    <w:p w14:paraId="0F63EFDB" w14:textId="77777777" w:rsidR="00E803BF" w:rsidRDefault="00E803BF" w:rsidP="00E803BF">
      <w:pPr>
        <w:pStyle w:val="aff3"/>
        <w:ind w:leftChars="100" w:left="210"/>
      </w:pPr>
      <w:r>
        <w:lastRenderedPageBreak/>
        <w:t>[S2-GigabitEthernet0/0/2]quit</w:t>
      </w:r>
    </w:p>
    <w:p w14:paraId="46ADBC59" w14:textId="083FC5F2" w:rsidR="00E803BF" w:rsidRDefault="00E803BF" w:rsidP="00E803BF">
      <w:pPr>
        <w:pStyle w:val="aff3"/>
        <w:ind w:leftChars="100" w:left="210"/>
      </w:pPr>
      <w:r>
        <w:t>[S2]interface GigabitEthernet 0/0/3</w:t>
      </w:r>
    </w:p>
    <w:p w14:paraId="121F88E9" w14:textId="77777777" w:rsidR="00E803BF" w:rsidRDefault="00E803BF" w:rsidP="00E803BF">
      <w:pPr>
        <w:pStyle w:val="aff3"/>
        <w:ind w:leftChars="100" w:left="210"/>
      </w:pPr>
      <w:r>
        <w:t>[S2-GigabitEthernet0/0/3]shutdown</w:t>
      </w:r>
    </w:p>
    <w:p w14:paraId="5ED41FAB" w14:textId="77777777" w:rsidR="00E803BF" w:rsidRDefault="00E803BF" w:rsidP="00E803BF">
      <w:pPr>
        <w:pStyle w:val="aff3"/>
        <w:ind w:leftChars="100" w:left="210"/>
      </w:pPr>
      <w:r>
        <w:t>[S2-GigabitEthernet0/0/3]quit</w:t>
      </w:r>
    </w:p>
    <w:p w14:paraId="64DD9117" w14:textId="77777777" w:rsidR="00E803BF" w:rsidRDefault="00E803BF" w:rsidP="00E803BF">
      <w:pPr>
        <w:pStyle w:val="aff3"/>
        <w:ind w:leftChars="100" w:left="210"/>
      </w:pPr>
      <w:r>
        <w:t>[S2]interface GigabitEthernet 0/0/6</w:t>
      </w:r>
    </w:p>
    <w:p w14:paraId="23141153" w14:textId="77777777" w:rsidR="00E803BF" w:rsidRDefault="00E803BF" w:rsidP="00E803BF">
      <w:pPr>
        <w:pStyle w:val="aff3"/>
        <w:ind w:leftChars="100" w:left="210"/>
      </w:pPr>
      <w:r>
        <w:t>[S2-GigabitEthernet0/0/6]shutdown</w:t>
      </w:r>
    </w:p>
    <w:p w14:paraId="53E95B31" w14:textId="77777777" w:rsidR="00E803BF" w:rsidRDefault="00E803BF" w:rsidP="00E803BF">
      <w:pPr>
        <w:pStyle w:val="aff3"/>
        <w:ind w:leftChars="100" w:left="210"/>
      </w:pPr>
      <w:r>
        <w:t>[S2-GigabitEthernet0/0/6]quit</w:t>
      </w:r>
    </w:p>
    <w:p w14:paraId="1274C356" w14:textId="77777777" w:rsidR="00E803BF" w:rsidRDefault="00E803BF" w:rsidP="00E803BF">
      <w:pPr>
        <w:pStyle w:val="aff3"/>
        <w:ind w:leftChars="100" w:left="210"/>
      </w:pPr>
      <w:r>
        <w:t>[S2]interface GigabitEthernet 0/0/7</w:t>
      </w:r>
    </w:p>
    <w:p w14:paraId="6CA4060B" w14:textId="4A39481B" w:rsidR="00E803BF" w:rsidRDefault="00E803BF" w:rsidP="00E803BF">
      <w:pPr>
        <w:pStyle w:val="aff3"/>
        <w:ind w:leftChars="100" w:left="210"/>
      </w:pPr>
      <w:r>
        <w:t>[S2-GigabitEthernet0/0/7]shutdown</w:t>
      </w:r>
    </w:p>
    <w:p w14:paraId="186710B7" w14:textId="0B56086E" w:rsidR="00F3045C" w:rsidRDefault="00F3045C" w:rsidP="00F3045C">
      <w:pPr>
        <w:pStyle w:val="aff3"/>
        <w:ind w:leftChars="100" w:left="210"/>
      </w:pPr>
      <w:r>
        <w:t>[S2-GigabitEthernet0/0/7]quit</w:t>
      </w:r>
    </w:p>
    <w:p w14:paraId="4E5147BC" w14:textId="119995BB" w:rsidR="00C80275" w:rsidRDefault="00C80275" w:rsidP="00E803BF">
      <w:pPr>
        <w:pStyle w:val="aff3"/>
        <w:ind w:leftChars="100" w:left="210"/>
      </w:pPr>
    </w:p>
    <w:p w14:paraId="41F0F565" w14:textId="77777777" w:rsidR="0002527F" w:rsidRDefault="0002527F" w:rsidP="00E77D2E">
      <w:pPr>
        <w:pStyle w:val="aff3"/>
        <w:ind w:leftChars="100" w:left="210"/>
      </w:pPr>
      <w:r w:rsidRPr="00266D68">
        <w:t>&lt;Quidway&gt;system-view</w:t>
      </w:r>
    </w:p>
    <w:p w14:paraId="3F7C43FD" w14:textId="1D490E77" w:rsidR="001E57DB" w:rsidRPr="00266D68" w:rsidRDefault="001E57DB" w:rsidP="00E77D2E">
      <w:pPr>
        <w:pStyle w:val="aff3"/>
        <w:ind w:leftChars="100" w:left="210"/>
      </w:pPr>
      <w:r w:rsidRPr="00266D68">
        <w:t>Enter system view, return user view with Ctrl+Z.</w:t>
      </w:r>
    </w:p>
    <w:p w14:paraId="5402EFD1" w14:textId="77777777" w:rsidR="0002527F" w:rsidRPr="00266D68" w:rsidRDefault="0002527F" w:rsidP="00E77D2E">
      <w:pPr>
        <w:pStyle w:val="aff3"/>
        <w:ind w:leftChars="100" w:left="210"/>
      </w:pPr>
      <w:r w:rsidRPr="00266D68">
        <w:t xml:space="preserve">[Quidway]sysname </w:t>
      </w:r>
      <w:r w:rsidR="00F54B3A">
        <w:rPr>
          <w:rFonts w:hint="eastAsia"/>
        </w:rPr>
        <w:t>S</w:t>
      </w:r>
      <w:r w:rsidRPr="00266D68">
        <w:t>3</w:t>
      </w:r>
    </w:p>
    <w:p w14:paraId="0FB713BF" w14:textId="77777777" w:rsidR="0002527F" w:rsidRPr="00266D68" w:rsidRDefault="0002527F" w:rsidP="00E77D2E">
      <w:pPr>
        <w:pStyle w:val="aff3"/>
        <w:ind w:leftChars="100" w:left="210"/>
      </w:pPr>
      <w:r w:rsidRPr="00266D68">
        <w:t>[</w:t>
      </w:r>
      <w:r w:rsidR="00F54B3A">
        <w:rPr>
          <w:rFonts w:hint="eastAsia"/>
        </w:rPr>
        <w:t>S</w:t>
      </w:r>
      <w:r w:rsidRPr="00266D68">
        <w:t>3]interface Ethernet 0/0/1</w:t>
      </w:r>
    </w:p>
    <w:p w14:paraId="7D7D52A9" w14:textId="77777777" w:rsidR="0002527F" w:rsidRPr="00266D68" w:rsidRDefault="0002527F" w:rsidP="00E77D2E">
      <w:pPr>
        <w:pStyle w:val="aff3"/>
        <w:ind w:leftChars="100" w:left="210"/>
      </w:pPr>
      <w:r w:rsidRPr="00266D68">
        <w:t>[</w:t>
      </w:r>
      <w:r w:rsidR="00F54B3A">
        <w:rPr>
          <w:rFonts w:hint="eastAsia"/>
        </w:rPr>
        <w:t>S</w:t>
      </w:r>
      <w:r w:rsidRPr="00266D68">
        <w:t>3-Ethernet0/0/1]shutdown</w:t>
      </w:r>
    </w:p>
    <w:p w14:paraId="4BD91A26" w14:textId="77777777" w:rsidR="0002527F" w:rsidRPr="00266D68" w:rsidRDefault="0002527F" w:rsidP="00E77D2E">
      <w:pPr>
        <w:pStyle w:val="aff3"/>
        <w:ind w:leftChars="100" w:left="210"/>
      </w:pPr>
      <w:r w:rsidRPr="00266D68">
        <w:t>[</w:t>
      </w:r>
      <w:r w:rsidR="00F54B3A">
        <w:rPr>
          <w:rFonts w:hint="eastAsia"/>
        </w:rPr>
        <w:t>S</w:t>
      </w:r>
      <w:r w:rsidRPr="00266D68">
        <w:t>3-Ethernet0/0/1]quit</w:t>
      </w:r>
    </w:p>
    <w:p w14:paraId="62CD0E47" w14:textId="77777777" w:rsidR="0002527F" w:rsidRPr="00266D68" w:rsidRDefault="0002527F" w:rsidP="00E77D2E">
      <w:pPr>
        <w:pStyle w:val="aff3"/>
        <w:ind w:leftChars="100" w:left="210"/>
      </w:pPr>
      <w:r w:rsidRPr="00266D68">
        <w:t>[</w:t>
      </w:r>
      <w:r w:rsidR="00F54B3A">
        <w:rPr>
          <w:rFonts w:hint="eastAsia"/>
        </w:rPr>
        <w:t>S</w:t>
      </w:r>
      <w:r w:rsidRPr="00266D68">
        <w:t>3]interface Ethernet 0/0/13</w:t>
      </w:r>
    </w:p>
    <w:p w14:paraId="6FA997E6" w14:textId="77777777" w:rsidR="0002527F" w:rsidRPr="00266D68" w:rsidRDefault="0002527F" w:rsidP="00E77D2E">
      <w:pPr>
        <w:pStyle w:val="aff3"/>
        <w:ind w:leftChars="100" w:left="210"/>
      </w:pPr>
      <w:r w:rsidRPr="00266D68">
        <w:t>[</w:t>
      </w:r>
      <w:r w:rsidR="00F54B3A">
        <w:rPr>
          <w:rFonts w:hint="eastAsia"/>
        </w:rPr>
        <w:t>S</w:t>
      </w:r>
      <w:r w:rsidRPr="00266D68">
        <w:t>3-Ethernet0/0/13]shutdown</w:t>
      </w:r>
    </w:p>
    <w:p w14:paraId="58355827" w14:textId="77777777" w:rsidR="0002527F" w:rsidRPr="00266D68" w:rsidRDefault="0002527F" w:rsidP="00E77D2E">
      <w:pPr>
        <w:pStyle w:val="aff3"/>
        <w:ind w:leftChars="100" w:left="210"/>
      </w:pPr>
      <w:r w:rsidRPr="00266D68">
        <w:t>[</w:t>
      </w:r>
      <w:r w:rsidR="00F54B3A">
        <w:rPr>
          <w:rFonts w:hint="eastAsia"/>
        </w:rPr>
        <w:t>S</w:t>
      </w:r>
      <w:r w:rsidRPr="00266D68">
        <w:t>3-Ethernet0/0/13]quit</w:t>
      </w:r>
    </w:p>
    <w:p w14:paraId="1183A4EA" w14:textId="77777777" w:rsidR="0002527F" w:rsidRPr="00266D68" w:rsidRDefault="009E4226" w:rsidP="00E77D2E">
      <w:pPr>
        <w:pStyle w:val="aff3"/>
        <w:ind w:leftChars="100" w:left="210"/>
      </w:pPr>
      <w:r w:rsidRPr="00266D68">
        <w:t>[</w:t>
      </w:r>
      <w:r w:rsidR="00F54B3A">
        <w:rPr>
          <w:rFonts w:hint="eastAsia"/>
        </w:rPr>
        <w:t>S</w:t>
      </w:r>
      <w:r w:rsidRPr="00266D68">
        <w:t>3]interface Ethernet 0/0/</w:t>
      </w:r>
      <w:r w:rsidR="007F20AC">
        <w:rPr>
          <w:rFonts w:hint="eastAsia"/>
        </w:rPr>
        <w:t>7</w:t>
      </w:r>
    </w:p>
    <w:p w14:paraId="025A6932" w14:textId="77777777" w:rsidR="0002527F" w:rsidRPr="00266D68" w:rsidRDefault="009E4226" w:rsidP="00E77D2E">
      <w:pPr>
        <w:pStyle w:val="aff3"/>
        <w:ind w:leftChars="100" w:left="210"/>
      </w:pPr>
      <w:r w:rsidRPr="00266D68">
        <w:t>[</w:t>
      </w:r>
      <w:r w:rsidR="00F54B3A">
        <w:rPr>
          <w:rFonts w:hint="eastAsia"/>
        </w:rPr>
        <w:t>S</w:t>
      </w:r>
      <w:r w:rsidRPr="00266D68">
        <w:t>3-Ethernet0/0/</w:t>
      </w:r>
      <w:r w:rsidR="007F20AC">
        <w:rPr>
          <w:rFonts w:hint="eastAsia"/>
        </w:rPr>
        <w:t>7</w:t>
      </w:r>
      <w:r w:rsidRPr="00266D68">
        <w:t>]shutdown</w:t>
      </w:r>
    </w:p>
    <w:p w14:paraId="618261E1" w14:textId="77777777" w:rsidR="009E4226" w:rsidRPr="007F20AC" w:rsidRDefault="009E4226" w:rsidP="00E77D2E">
      <w:pPr>
        <w:pStyle w:val="aff3"/>
        <w:ind w:leftChars="100" w:left="210"/>
      </w:pPr>
    </w:p>
    <w:p w14:paraId="61F1CFDA" w14:textId="77777777" w:rsidR="009E4226" w:rsidRDefault="009E4226" w:rsidP="00E77D2E">
      <w:pPr>
        <w:pStyle w:val="aff3"/>
        <w:ind w:leftChars="100" w:left="210"/>
      </w:pPr>
      <w:r w:rsidRPr="00266D68">
        <w:t>&lt;Quidway&gt;system-view</w:t>
      </w:r>
    </w:p>
    <w:p w14:paraId="16BC9EA2" w14:textId="5D1E778E" w:rsidR="001E57DB" w:rsidRPr="00266D68" w:rsidRDefault="001E57DB" w:rsidP="00E77D2E">
      <w:pPr>
        <w:pStyle w:val="aff3"/>
        <w:ind w:leftChars="100" w:left="210"/>
      </w:pPr>
      <w:r w:rsidRPr="00266D68">
        <w:t>Enter system view, return user view with Ctrl+Z.</w:t>
      </w:r>
    </w:p>
    <w:p w14:paraId="14BFCA3F" w14:textId="77777777" w:rsidR="009E4226" w:rsidRDefault="009E4226" w:rsidP="00E77D2E">
      <w:pPr>
        <w:pStyle w:val="aff3"/>
        <w:ind w:leftChars="100" w:left="210"/>
      </w:pPr>
      <w:r w:rsidRPr="00266D68">
        <w:t>[Quidway]sysname S4</w:t>
      </w:r>
    </w:p>
    <w:p w14:paraId="0028AC70" w14:textId="4DE8CE47" w:rsidR="007D1D0E" w:rsidRPr="00266D68" w:rsidRDefault="007D1D0E" w:rsidP="007D1D0E">
      <w:pPr>
        <w:pStyle w:val="aff3"/>
        <w:ind w:leftChars="100" w:left="210"/>
      </w:pPr>
      <w:r w:rsidRPr="00266D68">
        <w:t>[S4]inter Ethernet 0/0/1</w:t>
      </w:r>
    </w:p>
    <w:p w14:paraId="336BE97A" w14:textId="773E63AA" w:rsidR="007D1D0E" w:rsidRDefault="007D1D0E" w:rsidP="007D1D0E">
      <w:pPr>
        <w:pStyle w:val="aff3"/>
        <w:ind w:leftChars="100" w:left="210"/>
      </w:pPr>
      <w:r w:rsidRPr="00266D68">
        <w:t>[S4-Ethernet0/0/1]shutdown</w:t>
      </w:r>
    </w:p>
    <w:p w14:paraId="240C7929" w14:textId="0D90CCED" w:rsidR="007D1D0E" w:rsidRPr="00266D68" w:rsidRDefault="007D1D0E" w:rsidP="007D1D0E">
      <w:pPr>
        <w:pStyle w:val="aff3"/>
        <w:ind w:leftChars="100" w:left="210"/>
      </w:pPr>
      <w:r w:rsidRPr="00266D68">
        <w:t>[S4-Ethernet0/0/1]quit</w:t>
      </w:r>
    </w:p>
    <w:p w14:paraId="1CBE8385" w14:textId="77777777" w:rsidR="009E4226" w:rsidRPr="00266D68" w:rsidRDefault="009E4226" w:rsidP="00E77D2E">
      <w:pPr>
        <w:pStyle w:val="aff3"/>
        <w:ind w:leftChars="100" w:left="210"/>
      </w:pPr>
      <w:r w:rsidRPr="00266D68">
        <w:t>[S4]inter Ethernet 0/0/14</w:t>
      </w:r>
    </w:p>
    <w:p w14:paraId="53C8345F" w14:textId="77777777" w:rsidR="009E4226" w:rsidRPr="00266D68" w:rsidRDefault="009E4226" w:rsidP="00E77D2E">
      <w:pPr>
        <w:pStyle w:val="aff3"/>
        <w:ind w:leftChars="100" w:left="210"/>
      </w:pPr>
      <w:r w:rsidRPr="00266D68">
        <w:t>[S4-Ethernet0/0/14]shutdown</w:t>
      </w:r>
    </w:p>
    <w:p w14:paraId="428DFD0C" w14:textId="77777777" w:rsidR="009E4226" w:rsidRPr="00266D68" w:rsidRDefault="009E4226" w:rsidP="00E77D2E">
      <w:pPr>
        <w:pStyle w:val="aff3"/>
        <w:ind w:leftChars="100" w:left="210"/>
      </w:pPr>
      <w:r w:rsidRPr="00266D68">
        <w:t>[S4-Ethernet0/0/14]quit</w:t>
      </w:r>
    </w:p>
    <w:p w14:paraId="5C319BB6" w14:textId="77777777" w:rsidR="009E4226" w:rsidRPr="00266D68" w:rsidRDefault="009E4226" w:rsidP="00E77D2E">
      <w:pPr>
        <w:pStyle w:val="aff3"/>
        <w:ind w:leftChars="100" w:left="210"/>
      </w:pPr>
      <w:r w:rsidRPr="00266D68">
        <w:t>[S4]interface Ethernet 0/0/</w:t>
      </w:r>
      <w:r w:rsidR="007F20AC">
        <w:rPr>
          <w:rFonts w:hint="eastAsia"/>
        </w:rPr>
        <w:t>6</w:t>
      </w:r>
    </w:p>
    <w:p w14:paraId="762F7399" w14:textId="77777777" w:rsidR="0002527F" w:rsidRPr="00266D68" w:rsidRDefault="009E4226" w:rsidP="00E77D2E">
      <w:pPr>
        <w:pStyle w:val="aff3"/>
        <w:ind w:leftChars="100" w:left="210"/>
      </w:pPr>
      <w:r w:rsidRPr="00266D68">
        <w:t>[S4-Ethernet0/0/</w:t>
      </w:r>
      <w:r w:rsidR="007F20AC">
        <w:rPr>
          <w:rFonts w:hint="eastAsia"/>
        </w:rPr>
        <w:t>6</w:t>
      </w:r>
      <w:r w:rsidRPr="00266D68">
        <w:t>]shutdown</w:t>
      </w:r>
    </w:p>
    <w:p w14:paraId="1572B6A9" w14:textId="77777777" w:rsidR="009E4226" w:rsidRPr="00266D68" w:rsidRDefault="009E4226" w:rsidP="00E77D2E">
      <w:pPr>
        <w:pStyle w:val="aff3"/>
        <w:ind w:leftChars="100" w:left="210"/>
      </w:pPr>
    </w:p>
    <w:p w14:paraId="6CD63175"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本实验中，</w:t>
      </w:r>
      <w:r w:rsidRPr="00D97C6D">
        <w:rPr>
          <w:kern w:val="0"/>
        </w:rPr>
        <w:t>S1</w:t>
      </w:r>
      <w:r w:rsidRPr="00D97C6D">
        <w:rPr>
          <w:rFonts w:hint="eastAsia"/>
          <w:kern w:val="0"/>
        </w:rPr>
        <w:t>和</w:t>
      </w:r>
      <w:r w:rsidRPr="00D97C6D">
        <w:rPr>
          <w:kern w:val="0"/>
        </w:rPr>
        <w:t>S2</w:t>
      </w:r>
      <w:r w:rsidRPr="00D97C6D">
        <w:rPr>
          <w:rFonts w:hint="eastAsia"/>
          <w:kern w:val="0"/>
        </w:rPr>
        <w:t>之间有两条链路。在</w:t>
      </w:r>
      <w:r w:rsidRPr="00D97C6D">
        <w:rPr>
          <w:kern w:val="0"/>
        </w:rPr>
        <w:t>S1</w:t>
      </w:r>
      <w:r w:rsidRPr="00D97C6D">
        <w:rPr>
          <w:rFonts w:hint="eastAsia"/>
          <w:kern w:val="0"/>
        </w:rPr>
        <w:t>和</w:t>
      </w:r>
      <w:r w:rsidRPr="00D97C6D">
        <w:rPr>
          <w:kern w:val="0"/>
        </w:rPr>
        <w:t>S2</w:t>
      </w:r>
      <w:r w:rsidRPr="00D97C6D">
        <w:rPr>
          <w:rFonts w:hint="eastAsia"/>
          <w:kern w:val="0"/>
        </w:rPr>
        <w:t>上启用</w:t>
      </w:r>
      <w:r w:rsidRPr="00D97C6D">
        <w:rPr>
          <w:kern w:val="0"/>
        </w:rPr>
        <w:t>STP</w:t>
      </w:r>
      <w:r w:rsidRPr="00D97C6D">
        <w:rPr>
          <w:rFonts w:hint="eastAsia"/>
          <w:kern w:val="0"/>
        </w:rPr>
        <w:t>，并把</w:t>
      </w:r>
      <w:r w:rsidRPr="00D97C6D">
        <w:rPr>
          <w:kern w:val="0"/>
        </w:rPr>
        <w:t>S1</w:t>
      </w:r>
      <w:r w:rsidRPr="00D97C6D">
        <w:rPr>
          <w:rFonts w:hint="eastAsia"/>
          <w:kern w:val="0"/>
        </w:rPr>
        <w:t>配置为根桥。</w:t>
      </w:r>
    </w:p>
    <w:p w14:paraId="45118DD6" w14:textId="365077A3" w:rsidR="000D4796" w:rsidRPr="00266D68" w:rsidRDefault="000D4796" w:rsidP="00E77D2E">
      <w:pPr>
        <w:pStyle w:val="aff3"/>
        <w:ind w:leftChars="100" w:left="210"/>
      </w:pPr>
    </w:p>
    <w:p w14:paraId="4D7B2B66" w14:textId="77777777" w:rsidR="000D4796" w:rsidRDefault="000D4796" w:rsidP="00E77D2E">
      <w:pPr>
        <w:pStyle w:val="aff3"/>
        <w:ind w:leftChars="100" w:left="210"/>
      </w:pPr>
      <w:r w:rsidRPr="00266D68">
        <w:lastRenderedPageBreak/>
        <w:t>[S1]stp mode stp</w:t>
      </w:r>
    </w:p>
    <w:p w14:paraId="1839AA3F" w14:textId="22B83B56" w:rsidR="00357A74" w:rsidRPr="00266D68" w:rsidRDefault="00357A74" w:rsidP="00E77D2E">
      <w:pPr>
        <w:pStyle w:val="aff3"/>
        <w:ind w:leftChars="100" w:left="210"/>
      </w:pPr>
      <w:r w:rsidRPr="00357A74">
        <w:t>Info: This operation may take a few seconds. Please wait for a moment...done.</w:t>
      </w:r>
    </w:p>
    <w:p w14:paraId="093CCE09" w14:textId="77777777" w:rsidR="000D4796" w:rsidRPr="00266D68" w:rsidRDefault="000D4796" w:rsidP="00E77D2E">
      <w:pPr>
        <w:pStyle w:val="aff3"/>
        <w:ind w:leftChars="100" w:left="210"/>
      </w:pPr>
      <w:r w:rsidRPr="00266D68">
        <w:t>[S</w:t>
      </w:r>
      <w:r w:rsidRPr="00266D68">
        <w:rPr>
          <w:rFonts w:hint="eastAsia"/>
        </w:rPr>
        <w:t>1</w:t>
      </w:r>
      <w:r w:rsidRPr="00266D68">
        <w:t>]stp root primary</w:t>
      </w:r>
    </w:p>
    <w:p w14:paraId="7CB8EAE9" w14:textId="77777777" w:rsidR="001A66D4" w:rsidRDefault="001A66D4">
      <w:pPr>
        <w:pStyle w:val="aff3"/>
        <w:ind w:left="0"/>
      </w:pPr>
    </w:p>
    <w:p w14:paraId="36A262BE" w14:textId="658B89F2" w:rsidR="000D4796" w:rsidRDefault="000D4796" w:rsidP="00E77D2E">
      <w:pPr>
        <w:pStyle w:val="aff3"/>
        <w:ind w:leftChars="100" w:left="210"/>
      </w:pPr>
      <w:r w:rsidRPr="00266D68">
        <w:t>[S2]stp mode stp</w:t>
      </w:r>
    </w:p>
    <w:p w14:paraId="4332AE0E" w14:textId="289C88D2" w:rsidR="00357A74" w:rsidRPr="00266D68" w:rsidRDefault="00357A74" w:rsidP="00E77D2E">
      <w:pPr>
        <w:pStyle w:val="aff3"/>
        <w:ind w:leftChars="100" w:left="210"/>
      </w:pPr>
      <w:r w:rsidRPr="00357A74">
        <w:t>Info: This operation may take a few seconds. Please wait for a moment...done.</w:t>
      </w:r>
    </w:p>
    <w:p w14:paraId="0EB2F0E9" w14:textId="77777777" w:rsidR="000D4796" w:rsidRPr="00266D68" w:rsidRDefault="000D4796" w:rsidP="00E77D2E">
      <w:pPr>
        <w:pStyle w:val="aff3"/>
        <w:ind w:leftChars="100" w:left="210"/>
      </w:pPr>
      <w:r w:rsidRPr="00266D68">
        <w:t>[S</w:t>
      </w:r>
      <w:r w:rsidRPr="00266D68">
        <w:rPr>
          <w:rFonts w:hint="eastAsia"/>
        </w:rPr>
        <w:t>2</w:t>
      </w:r>
      <w:r w:rsidRPr="00266D68">
        <w:t>]stp root secondary</w:t>
      </w:r>
    </w:p>
    <w:p w14:paraId="01D0E4FA" w14:textId="77777777" w:rsidR="000D4796" w:rsidRPr="00266D68" w:rsidRDefault="000D4796" w:rsidP="00E77D2E">
      <w:pPr>
        <w:pStyle w:val="aff3"/>
        <w:ind w:leftChars="100" w:left="210"/>
      </w:pPr>
    </w:p>
    <w:p w14:paraId="45ED057D"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执行</w:t>
      </w:r>
      <w:r w:rsidRPr="00D97C6D">
        <w:rPr>
          <w:b/>
          <w:kern w:val="0"/>
        </w:rPr>
        <w:t>display stp brief</w:t>
      </w:r>
      <w:r w:rsidRPr="00D97C6D">
        <w:rPr>
          <w:rFonts w:hint="eastAsia"/>
          <w:kern w:val="0"/>
        </w:rPr>
        <w:t>命令查看</w:t>
      </w:r>
      <w:r w:rsidRPr="00D97C6D">
        <w:rPr>
          <w:kern w:val="0"/>
        </w:rPr>
        <w:t>STP</w:t>
      </w:r>
      <w:r w:rsidRPr="00D97C6D">
        <w:rPr>
          <w:rFonts w:hint="eastAsia"/>
          <w:kern w:val="0"/>
        </w:rPr>
        <w:t>信息。</w:t>
      </w:r>
    </w:p>
    <w:p w14:paraId="30F86EDF" w14:textId="77777777" w:rsidR="000D4796" w:rsidRPr="00266D68" w:rsidRDefault="00BA2523" w:rsidP="00E77D2E">
      <w:pPr>
        <w:pStyle w:val="aff3"/>
        <w:spacing w:after="156"/>
        <w:ind w:leftChars="100" w:left="210"/>
      </w:pPr>
      <w:r w:rsidRPr="00266D68">
        <w:t>&lt;S1&gt;</w:t>
      </w:r>
      <w:r w:rsidR="000D4796" w:rsidRPr="00266D68">
        <w:t>display stp brief</w:t>
      </w:r>
    </w:p>
    <w:p w14:paraId="45C21F0D" w14:textId="31D93421" w:rsidR="000D4796" w:rsidRPr="00266D68" w:rsidRDefault="00582619" w:rsidP="00E77D2E">
      <w:pPr>
        <w:pStyle w:val="aff3"/>
        <w:ind w:leftChars="100" w:left="210" w:firstLine="420"/>
      </w:pPr>
      <w:r w:rsidRPr="00266D68">
        <w:t>MSTID</w:t>
      </w:r>
      <w:r w:rsidRPr="00266D68">
        <w:tab/>
      </w:r>
      <w:r w:rsidR="001E57DB">
        <w:t xml:space="preserve">  </w:t>
      </w:r>
      <w:r w:rsidRPr="00266D68">
        <w:t>Port</w:t>
      </w:r>
      <w:r w:rsidRPr="00266D68">
        <w:tab/>
      </w:r>
      <w:r w:rsidRPr="00266D68">
        <w:tab/>
      </w:r>
      <w:r w:rsidRPr="00266D68">
        <w:tab/>
      </w:r>
      <w:r w:rsidRPr="00266D68">
        <w:tab/>
      </w:r>
      <w:r w:rsidRPr="00266D68">
        <w:tab/>
      </w:r>
      <w:r w:rsidR="001E57DB">
        <w:t xml:space="preserve"> </w:t>
      </w:r>
      <w:r w:rsidRPr="00266D68">
        <w:t>Role</w:t>
      </w:r>
      <w:r w:rsidRPr="00266D68">
        <w:tab/>
        <w:t>STP State</w:t>
      </w:r>
      <w:r w:rsidRPr="00266D68">
        <w:tab/>
      </w:r>
      <w:r w:rsidR="001E57DB">
        <w:t xml:space="preserve"> </w:t>
      </w:r>
      <w:r w:rsidR="000D4796" w:rsidRPr="00266D68">
        <w:t>Protection</w:t>
      </w:r>
    </w:p>
    <w:p w14:paraId="432E1ED9" w14:textId="74B1B37F" w:rsidR="000D4796" w:rsidRPr="00266D68" w:rsidRDefault="000D4796" w:rsidP="00E77D2E">
      <w:pPr>
        <w:pStyle w:val="aff3"/>
        <w:ind w:leftChars="100" w:left="210"/>
      </w:pPr>
      <w:r w:rsidRPr="00266D68">
        <w:t xml:space="preserve">   </w:t>
      </w:r>
      <w:r w:rsidR="00582619" w:rsidRPr="00266D68">
        <w:tab/>
      </w:r>
      <w:r w:rsidRPr="00266D68">
        <w:t>0</w:t>
      </w:r>
      <w:r w:rsidR="00582619" w:rsidRPr="00266D68">
        <w:tab/>
      </w:r>
      <w:r w:rsidR="001E57DB">
        <w:t xml:space="preserve">  </w:t>
      </w:r>
      <w:r w:rsidRPr="00266D68">
        <w:t>GigabitEthernet0/0/</w:t>
      </w:r>
      <w:r w:rsidRPr="00266D68">
        <w:rPr>
          <w:rFonts w:hint="eastAsia"/>
        </w:rPr>
        <w:t>9</w:t>
      </w:r>
      <w:r w:rsidR="001E57DB">
        <w:t xml:space="preserve">   </w:t>
      </w:r>
      <w:r w:rsidR="00582619" w:rsidRPr="00266D68">
        <w:rPr>
          <w:shd w:val="pct15" w:color="auto" w:fill="FFFFFF"/>
        </w:rPr>
        <w:t>DESI</w:t>
      </w:r>
      <w:r w:rsidR="00582619" w:rsidRPr="00266D68">
        <w:rPr>
          <w:shd w:val="pct15" w:color="auto" w:fill="FFFFFF"/>
        </w:rPr>
        <w:tab/>
      </w:r>
      <w:r w:rsidRPr="00266D68">
        <w:rPr>
          <w:shd w:val="pct15" w:color="auto" w:fill="FFFFFF"/>
        </w:rPr>
        <w:t>FORWARDING</w:t>
      </w:r>
      <w:r w:rsidRPr="00266D68">
        <w:t xml:space="preserve"> </w:t>
      </w:r>
      <w:r w:rsidR="001E57DB">
        <w:t xml:space="preserve"> </w:t>
      </w:r>
      <w:r w:rsidR="00582619" w:rsidRPr="00266D68">
        <w:tab/>
      </w:r>
      <w:r w:rsidRPr="00266D68">
        <w:t>NONE</w:t>
      </w:r>
    </w:p>
    <w:p w14:paraId="5B623E9A" w14:textId="60400359" w:rsidR="000D4796" w:rsidRPr="00266D68" w:rsidRDefault="000D4796" w:rsidP="00E77D2E">
      <w:pPr>
        <w:pStyle w:val="aff3"/>
        <w:ind w:leftChars="100" w:left="210"/>
      </w:pPr>
      <w:r w:rsidRPr="00266D68">
        <w:t xml:space="preserve">   </w:t>
      </w:r>
      <w:r w:rsidR="00582619" w:rsidRPr="00266D68">
        <w:tab/>
      </w:r>
      <w:r w:rsidRPr="00266D68">
        <w:t>0</w:t>
      </w:r>
      <w:r w:rsidR="00582619" w:rsidRPr="00266D68">
        <w:tab/>
      </w:r>
      <w:r w:rsidR="001E57DB">
        <w:t xml:space="preserve">  </w:t>
      </w:r>
      <w:r w:rsidRPr="00266D68">
        <w:t>GigabitEthernet0/0/</w:t>
      </w:r>
      <w:r w:rsidRPr="00266D68">
        <w:rPr>
          <w:rFonts w:hint="eastAsia"/>
        </w:rPr>
        <w:t>10</w:t>
      </w:r>
      <w:r w:rsidR="00582619" w:rsidRPr="00266D68">
        <w:tab/>
      </w:r>
      <w:r w:rsidR="001E57DB">
        <w:t xml:space="preserve"> </w:t>
      </w:r>
      <w:r w:rsidR="00582619" w:rsidRPr="00266D68">
        <w:rPr>
          <w:shd w:val="pct15" w:color="auto" w:fill="FFFFFF"/>
        </w:rPr>
        <w:t>DESI</w:t>
      </w:r>
      <w:r w:rsidR="00582619" w:rsidRPr="00266D68">
        <w:rPr>
          <w:shd w:val="pct15" w:color="auto" w:fill="FFFFFF"/>
        </w:rPr>
        <w:tab/>
      </w:r>
      <w:r w:rsidRPr="00266D68">
        <w:rPr>
          <w:shd w:val="pct15" w:color="auto" w:fill="FFFFFF"/>
        </w:rPr>
        <w:t>FORWARDING</w:t>
      </w:r>
      <w:r w:rsidRPr="00266D68">
        <w:t xml:space="preserve"> </w:t>
      </w:r>
      <w:r w:rsidR="001E57DB">
        <w:t xml:space="preserve"> </w:t>
      </w:r>
      <w:r w:rsidR="00582619" w:rsidRPr="00266D68">
        <w:tab/>
      </w:r>
      <w:r w:rsidRPr="00266D68">
        <w:t>NONE</w:t>
      </w:r>
    </w:p>
    <w:p w14:paraId="630876A1" w14:textId="77777777" w:rsidR="000D4796" w:rsidRPr="00266D68" w:rsidRDefault="000D4796" w:rsidP="00E77D2E">
      <w:pPr>
        <w:pStyle w:val="aff3"/>
        <w:ind w:leftChars="100" w:left="210"/>
      </w:pPr>
    </w:p>
    <w:p w14:paraId="56BBF2C7" w14:textId="77777777" w:rsidR="000D4796" w:rsidRPr="00266D68" w:rsidRDefault="00BA2523" w:rsidP="00E77D2E">
      <w:pPr>
        <w:pStyle w:val="aff3"/>
        <w:ind w:leftChars="100" w:left="210"/>
      </w:pPr>
      <w:r w:rsidRPr="00266D68">
        <w:t>&lt;S2&gt;</w:t>
      </w:r>
      <w:r w:rsidR="000D4796" w:rsidRPr="00266D68">
        <w:t>display stp brief</w:t>
      </w:r>
    </w:p>
    <w:p w14:paraId="035D928A" w14:textId="7C1E163A" w:rsidR="000D4796" w:rsidRPr="00266D68" w:rsidRDefault="000D4796" w:rsidP="00E77D2E">
      <w:pPr>
        <w:pStyle w:val="aff3"/>
        <w:ind w:leftChars="100" w:left="210" w:firstLine="420"/>
      </w:pPr>
      <w:r w:rsidRPr="00266D68">
        <w:t>MSTID</w:t>
      </w:r>
      <w:r w:rsidR="009D4189">
        <w:t xml:space="preserve">   </w:t>
      </w:r>
      <w:r w:rsidR="00582619" w:rsidRPr="00266D68">
        <w:t>Port</w:t>
      </w:r>
      <w:r w:rsidR="00582619" w:rsidRPr="00266D68">
        <w:tab/>
      </w:r>
      <w:r w:rsidR="00582619" w:rsidRPr="00266D68">
        <w:tab/>
      </w:r>
      <w:r w:rsidR="00582619" w:rsidRPr="00266D68">
        <w:tab/>
      </w:r>
      <w:r w:rsidR="00582619" w:rsidRPr="00266D68">
        <w:tab/>
      </w:r>
      <w:r w:rsidR="00582619" w:rsidRPr="00266D68">
        <w:tab/>
      </w:r>
      <w:r w:rsidR="009D4189">
        <w:t xml:space="preserve"> </w:t>
      </w:r>
      <w:r w:rsidR="00582619" w:rsidRPr="00266D68">
        <w:t>Role</w:t>
      </w:r>
      <w:r w:rsidR="00582619" w:rsidRPr="00266D68">
        <w:tab/>
      </w:r>
      <w:r w:rsidRPr="00266D68">
        <w:t>S</w:t>
      </w:r>
      <w:r w:rsidR="00582619" w:rsidRPr="00266D68">
        <w:t>TP State</w:t>
      </w:r>
      <w:r w:rsidR="00582619" w:rsidRPr="00266D68">
        <w:tab/>
      </w:r>
      <w:r w:rsidR="009D4189">
        <w:t xml:space="preserve"> </w:t>
      </w:r>
      <w:r w:rsidRPr="00266D68">
        <w:t>Protection</w:t>
      </w:r>
    </w:p>
    <w:p w14:paraId="37CB6E3B" w14:textId="2373C205" w:rsidR="000D4796" w:rsidRPr="00266D68" w:rsidRDefault="000D4796" w:rsidP="00E77D2E">
      <w:pPr>
        <w:pStyle w:val="aff3"/>
        <w:ind w:leftChars="100" w:left="210"/>
      </w:pPr>
      <w:r w:rsidRPr="00266D68">
        <w:t xml:space="preserve"> </w:t>
      </w:r>
      <w:r w:rsidR="00582619" w:rsidRPr="00266D68">
        <w:tab/>
      </w:r>
      <w:r w:rsidR="00B77E25">
        <w:rPr>
          <w:rFonts w:hint="eastAsia"/>
        </w:rPr>
        <w:t xml:space="preserve">     </w:t>
      </w:r>
      <w:r w:rsidR="00582619" w:rsidRPr="00266D68">
        <w:t>0</w:t>
      </w:r>
      <w:r w:rsidR="00582619" w:rsidRPr="00266D68">
        <w:tab/>
      </w:r>
      <w:r w:rsidR="009D4189">
        <w:rPr>
          <w:rFonts w:hint="eastAsia"/>
        </w:rPr>
        <w:t xml:space="preserve">  </w:t>
      </w:r>
      <w:r w:rsidR="00582619" w:rsidRPr="00266D68">
        <w:t>GigabitEthernet0/0/9</w:t>
      </w:r>
      <w:r w:rsidR="00B77E25">
        <w:rPr>
          <w:rFonts w:hint="eastAsia"/>
        </w:rPr>
        <w:t xml:space="preserve">   </w:t>
      </w:r>
      <w:r w:rsidR="00582619" w:rsidRPr="00266D68">
        <w:rPr>
          <w:shd w:val="pct15" w:color="auto" w:fill="FFFFFF"/>
        </w:rPr>
        <w:t>ROOT</w:t>
      </w:r>
      <w:r w:rsidR="00582619" w:rsidRPr="00266D68">
        <w:rPr>
          <w:shd w:val="pct15" w:color="auto" w:fill="FFFFFF"/>
        </w:rPr>
        <w:tab/>
      </w:r>
      <w:r w:rsidRPr="00266D68">
        <w:rPr>
          <w:shd w:val="pct15" w:color="auto" w:fill="FFFFFF"/>
        </w:rPr>
        <w:t>FORWARDING</w:t>
      </w:r>
      <w:r w:rsidR="00582619" w:rsidRPr="00266D68">
        <w:tab/>
      </w:r>
      <w:r w:rsidR="009D4189">
        <w:t xml:space="preserve">    </w:t>
      </w:r>
      <w:r w:rsidRPr="00266D68">
        <w:t>NONE</w:t>
      </w:r>
    </w:p>
    <w:p w14:paraId="1250ACD2" w14:textId="2AE6FF6D" w:rsidR="000D4796" w:rsidRPr="00266D68" w:rsidRDefault="000D4796" w:rsidP="00E77D2E">
      <w:pPr>
        <w:pStyle w:val="aff3"/>
        <w:ind w:leftChars="100" w:left="210"/>
      </w:pPr>
      <w:r w:rsidRPr="00266D68">
        <w:t xml:space="preserve"> </w:t>
      </w:r>
      <w:r w:rsidR="00582619" w:rsidRPr="00266D68">
        <w:tab/>
      </w:r>
      <w:r w:rsidR="00B77E25">
        <w:rPr>
          <w:rFonts w:hint="eastAsia"/>
        </w:rPr>
        <w:t xml:space="preserve">     </w:t>
      </w:r>
      <w:r w:rsidR="00582619" w:rsidRPr="00266D68">
        <w:t>0</w:t>
      </w:r>
      <w:r w:rsidR="00582619" w:rsidRPr="00266D68">
        <w:tab/>
      </w:r>
      <w:r w:rsidR="00B77E25">
        <w:rPr>
          <w:rFonts w:hint="eastAsia"/>
        </w:rPr>
        <w:t xml:space="preserve">  </w:t>
      </w:r>
      <w:r w:rsidR="00582619" w:rsidRPr="00266D68">
        <w:t>GigabitEthernet0/0/10</w:t>
      </w:r>
      <w:r w:rsidR="00B77E25">
        <w:rPr>
          <w:rFonts w:hint="eastAsia"/>
        </w:rPr>
        <w:t xml:space="preserve">  </w:t>
      </w:r>
      <w:r w:rsidR="00582619" w:rsidRPr="00266D68">
        <w:rPr>
          <w:shd w:val="pct15" w:color="auto" w:fill="FFFFFF"/>
        </w:rPr>
        <w:t>ALTE</w:t>
      </w:r>
      <w:r w:rsidR="00582619" w:rsidRPr="00266D68">
        <w:rPr>
          <w:shd w:val="pct15" w:color="auto" w:fill="FFFFFF"/>
        </w:rPr>
        <w:tab/>
      </w:r>
      <w:r w:rsidRPr="00266D68">
        <w:rPr>
          <w:shd w:val="pct15" w:color="auto" w:fill="FFFFFF"/>
        </w:rPr>
        <w:t>DISCARDING</w:t>
      </w:r>
      <w:r w:rsidR="00582619" w:rsidRPr="00266D68">
        <w:tab/>
      </w:r>
      <w:r w:rsidR="009D4189">
        <w:t xml:space="preserve">    </w:t>
      </w:r>
      <w:r w:rsidRPr="00266D68">
        <w:t>NONE</w:t>
      </w:r>
    </w:p>
    <w:p w14:paraId="3C02B088" w14:textId="77777777" w:rsidR="00BA2523" w:rsidRPr="00266D68" w:rsidRDefault="00BA2523" w:rsidP="00E77D2E">
      <w:pPr>
        <w:pStyle w:val="aff2"/>
        <w:spacing w:after="156"/>
        <w:ind w:leftChars="100" w:left="210" w:firstLine="0"/>
      </w:pPr>
    </w:p>
    <w:p w14:paraId="4E3B2CBE"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执行</w:t>
      </w:r>
      <w:r w:rsidRPr="00D97C6D">
        <w:rPr>
          <w:b/>
          <w:kern w:val="0"/>
        </w:rPr>
        <w:t>display stp interface</w:t>
      </w:r>
      <w:r w:rsidRPr="00D97C6D">
        <w:rPr>
          <w:rFonts w:hint="eastAsia"/>
          <w:kern w:val="0"/>
        </w:rPr>
        <w:t>命令查看端口的</w:t>
      </w:r>
      <w:r w:rsidRPr="00D97C6D">
        <w:rPr>
          <w:kern w:val="0"/>
        </w:rPr>
        <w:t>STP</w:t>
      </w:r>
      <w:r w:rsidRPr="00D97C6D">
        <w:rPr>
          <w:rFonts w:hint="eastAsia"/>
          <w:kern w:val="0"/>
        </w:rPr>
        <w:t>状态。</w:t>
      </w:r>
    </w:p>
    <w:p w14:paraId="4716E23D" w14:textId="77777777" w:rsidR="00097D27" w:rsidRDefault="00097D27" w:rsidP="00097D27">
      <w:pPr>
        <w:pStyle w:val="aff3"/>
        <w:ind w:leftChars="100" w:left="210"/>
      </w:pPr>
      <w:r>
        <w:t>&lt;S1&gt;display stp interface GigabitEthernet 0/0/10</w:t>
      </w:r>
    </w:p>
    <w:p w14:paraId="53F22662" w14:textId="77777777" w:rsidR="00097D27" w:rsidRDefault="00097D27" w:rsidP="00097D27">
      <w:pPr>
        <w:pStyle w:val="aff3"/>
        <w:ind w:leftChars="100" w:left="210"/>
      </w:pPr>
      <w:r>
        <w:t>-------[CIST Global Info][Mode STP]-------</w:t>
      </w:r>
    </w:p>
    <w:p w14:paraId="0BB770D8" w14:textId="77777777" w:rsidR="00097D27" w:rsidRDefault="00097D27" w:rsidP="00097D27">
      <w:pPr>
        <w:pStyle w:val="aff3"/>
        <w:ind w:leftChars="100" w:left="210"/>
      </w:pPr>
      <w:r>
        <w:t>CIST Bridge         :0    .d0d0-4ba6-aab0</w:t>
      </w:r>
    </w:p>
    <w:p w14:paraId="1770CFE2" w14:textId="77777777" w:rsidR="00097D27" w:rsidRDefault="00097D27" w:rsidP="00097D27">
      <w:pPr>
        <w:pStyle w:val="aff3"/>
        <w:ind w:leftChars="100" w:left="210"/>
      </w:pPr>
      <w:r>
        <w:t>Config Times        :Hello 2s MaxAge 20s FwDly 15s MaxHop 20</w:t>
      </w:r>
    </w:p>
    <w:p w14:paraId="5DE3DA88" w14:textId="77777777" w:rsidR="00097D27" w:rsidRDefault="00097D27" w:rsidP="00097D27">
      <w:pPr>
        <w:pStyle w:val="aff3"/>
        <w:ind w:leftChars="100" w:left="210"/>
      </w:pPr>
      <w:r>
        <w:t>Active Times        :Hello 2s MaxAge 20s FwDly 15s MaxHop 20</w:t>
      </w:r>
    </w:p>
    <w:p w14:paraId="09436D8C" w14:textId="77777777" w:rsidR="00097D27" w:rsidRDefault="00097D27" w:rsidP="00097D27">
      <w:pPr>
        <w:pStyle w:val="aff3"/>
        <w:ind w:leftChars="100" w:left="210"/>
      </w:pPr>
      <w:r>
        <w:t>CIST Root/ERPC      :0    .d0d0-4ba6-aab0 / 0 (This bridge is the root)</w:t>
      </w:r>
    </w:p>
    <w:p w14:paraId="7ACE5B0A" w14:textId="77777777" w:rsidR="00097D27" w:rsidRDefault="00097D27" w:rsidP="00097D27">
      <w:pPr>
        <w:pStyle w:val="aff3"/>
        <w:ind w:leftChars="100" w:left="210"/>
      </w:pPr>
      <w:r>
        <w:t>CIST RegRoot/IRPC   :0    .d0d0-4ba6-aab0 / 0</w:t>
      </w:r>
    </w:p>
    <w:p w14:paraId="59877DE6" w14:textId="77777777" w:rsidR="00097D27" w:rsidRDefault="00097D27" w:rsidP="00097D27">
      <w:pPr>
        <w:pStyle w:val="aff3"/>
        <w:ind w:leftChars="100" w:left="210"/>
      </w:pPr>
      <w:r>
        <w:t>CIST RootPortId     :0.0</w:t>
      </w:r>
    </w:p>
    <w:p w14:paraId="3DF5D6B8" w14:textId="77777777" w:rsidR="00097D27" w:rsidRDefault="00097D27" w:rsidP="00097D27">
      <w:pPr>
        <w:pStyle w:val="aff3"/>
        <w:ind w:leftChars="100" w:left="210"/>
      </w:pPr>
      <w:r>
        <w:t>BPDU-Protection     :Disabled</w:t>
      </w:r>
    </w:p>
    <w:p w14:paraId="1B3B157B" w14:textId="77777777" w:rsidR="00097D27" w:rsidRDefault="00097D27" w:rsidP="00097D27">
      <w:pPr>
        <w:pStyle w:val="aff3"/>
        <w:ind w:leftChars="100" w:left="210"/>
      </w:pPr>
      <w:r>
        <w:t>CIST Root Type      :Primary root</w:t>
      </w:r>
    </w:p>
    <w:p w14:paraId="44B3D1D8" w14:textId="77777777" w:rsidR="00097D27" w:rsidRDefault="00097D27" w:rsidP="00097D27">
      <w:pPr>
        <w:pStyle w:val="aff3"/>
        <w:ind w:leftChars="100" w:left="210"/>
      </w:pPr>
      <w:r>
        <w:t>TC or TCN received  :11</w:t>
      </w:r>
    </w:p>
    <w:p w14:paraId="41863438" w14:textId="77777777" w:rsidR="00097D27" w:rsidRDefault="00097D27" w:rsidP="00097D27">
      <w:pPr>
        <w:pStyle w:val="aff3"/>
        <w:ind w:leftChars="100" w:left="210"/>
      </w:pPr>
      <w:r>
        <w:t>TC count per hello  :0</w:t>
      </w:r>
    </w:p>
    <w:p w14:paraId="548E1FA2" w14:textId="77777777" w:rsidR="00097D27" w:rsidRDefault="00097D27" w:rsidP="00097D27">
      <w:pPr>
        <w:pStyle w:val="aff3"/>
        <w:ind w:leftChars="100" w:left="210"/>
      </w:pPr>
      <w:r>
        <w:t xml:space="preserve">STP Converge Mode   :Normal </w:t>
      </w:r>
    </w:p>
    <w:p w14:paraId="6B607B24" w14:textId="77777777" w:rsidR="00097D27" w:rsidRDefault="00097D27" w:rsidP="00097D27">
      <w:pPr>
        <w:pStyle w:val="aff3"/>
        <w:ind w:leftChars="100" w:left="210"/>
      </w:pPr>
      <w:r>
        <w:t>Share region-configuration :Enabled</w:t>
      </w:r>
    </w:p>
    <w:p w14:paraId="6F61067E" w14:textId="77777777" w:rsidR="00097D27" w:rsidRDefault="00097D27" w:rsidP="00097D27">
      <w:pPr>
        <w:pStyle w:val="aff3"/>
        <w:ind w:leftChars="100" w:left="210"/>
      </w:pPr>
      <w:r>
        <w:t>Time since last TC  :0 days 1h:43m:55s</w:t>
      </w:r>
    </w:p>
    <w:p w14:paraId="7842F7B2" w14:textId="77777777" w:rsidR="00097D27" w:rsidRDefault="00097D27" w:rsidP="00097D27">
      <w:pPr>
        <w:pStyle w:val="aff3"/>
        <w:ind w:leftChars="100" w:left="210"/>
      </w:pPr>
      <w:r>
        <w:t>Number of TC        :29</w:t>
      </w:r>
    </w:p>
    <w:p w14:paraId="3C256578" w14:textId="77777777" w:rsidR="00097D27" w:rsidRDefault="00097D27" w:rsidP="00097D27">
      <w:pPr>
        <w:pStyle w:val="aff3"/>
        <w:ind w:leftChars="100" w:left="210"/>
      </w:pPr>
      <w:r>
        <w:lastRenderedPageBreak/>
        <w:t>Last TC occurred    :GigabitEthernet0/0/9</w:t>
      </w:r>
    </w:p>
    <w:p w14:paraId="01B2858A" w14:textId="77777777" w:rsidR="00097D27" w:rsidRDefault="00097D27" w:rsidP="00097D27">
      <w:pPr>
        <w:pStyle w:val="aff3"/>
        <w:ind w:leftChars="100" w:left="210"/>
      </w:pPr>
      <w:r>
        <w:t>----[Port10(GigabitEthernet0/0/10)][</w:t>
      </w:r>
      <w:r w:rsidRPr="00097D27">
        <w:rPr>
          <w:shd w:val="pct15" w:color="auto" w:fill="FFFFFF"/>
        </w:rPr>
        <w:t>FORWARDING</w:t>
      </w:r>
      <w:r>
        <w:t>]----</w:t>
      </w:r>
    </w:p>
    <w:p w14:paraId="38B9A38C" w14:textId="77777777" w:rsidR="00097D27" w:rsidRDefault="00097D27" w:rsidP="00097D27">
      <w:pPr>
        <w:pStyle w:val="aff3"/>
        <w:ind w:leftChars="100" w:left="210"/>
      </w:pPr>
      <w:r>
        <w:t xml:space="preserve"> Port Protocol       :Enabled</w:t>
      </w:r>
    </w:p>
    <w:p w14:paraId="44C41657" w14:textId="77777777" w:rsidR="00097D27" w:rsidRDefault="00097D27" w:rsidP="00097D27">
      <w:pPr>
        <w:pStyle w:val="aff3"/>
        <w:ind w:leftChars="100" w:left="210"/>
      </w:pPr>
      <w:r>
        <w:t xml:space="preserve"> </w:t>
      </w:r>
      <w:r w:rsidRPr="00097D27">
        <w:rPr>
          <w:shd w:val="pct15" w:color="auto" w:fill="FFFFFF"/>
        </w:rPr>
        <w:t>Port Role           :Designated Port</w:t>
      </w:r>
    </w:p>
    <w:p w14:paraId="3199E857" w14:textId="77777777" w:rsidR="00097D27" w:rsidRDefault="00097D27" w:rsidP="00097D27">
      <w:pPr>
        <w:pStyle w:val="aff3"/>
        <w:ind w:leftChars="100" w:left="210"/>
      </w:pPr>
      <w:r>
        <w:t xml:space="preserve"> Port Priority       :128</w:t>
      </w:r>
    </w:p>
    <w:p w14:paraId="7873182F" w14:textId="77777777" w:rsidR="00097D27" w:rsidRDefault="00097D27" w:rsidP="00097D27">
      <w:pPr>
        <w:pStyle w:val="aff3"/>
        <w:ind w:leftChars="100" w:left="210"/>
      </w:pPr>
      <w:r>
        <w:t xml:space="preserve"> Port Cost(Dot1T )   :Config=auto / Active=20000</w:t>
      </w:r>
    </w:p>
    <w:p w14:paraId="7273C752" w14:textId="77777777" w:rsidR="00097D27" w:rsidRDefault="00097D27" w:rsidP="00097D27">
      <w:pPr>
        <w:pStyle w:val="aff3"/>
        <w:ind w:leftChars="100" w:left="210"/>
      </w:pPr>
      <w:r>
        <w:t xml:space="preserve"> Designated Bridge/Port   :0.d0d0-4ba6-aab0 / 128.10</w:t>
      </w:r>
    </w:p>
    <w:p w14:paraId="5EB2858E" w14:textId="77777777" w:rsidR="00097D27" w:rsidRDefault="00097D27" w:rsidP="00097D27">
      <w:pPr>
        <w:pStyle w:val="aff3"/>
        <w:ind w:leftChars="100" w:left="210"/>
      </w:pPr>
      <w:r>
        <w:t xml:space="preserve"> Port Edged          :Config=default / Active=disabled</w:t>
      </w:r>
    </w:p>
    <w:p w14:paraId="01BA80AA" w14:textId="77777777" w:rsidR="00097D27" w:rsidRDefault="00097D27" w:rsidP="00097D27">
      <w:pPr>
        <w:pStyle w:val="aff3"/>
        <w:ind w:leftChars="100" w:left="210"/>
      </w:pPr>
      <w:r>
        <w:t xml:space="preserve"> Point-to-point      :Config=auto / Active=true</w:t>
      </w:r>
    </w:p>
    <w:p w14:paraId="6AE6B8B2" w14:textId="77777777" w:rsidR="00097D27" w:rsidRDefault="00097D27" w:rsidP="00097D27">
      <w:pPr>
        <w:pStyle w:val="aff3"/>
        <w:ind w:leftChars="100" w:left="210"/>
      </w:pPr>
      <w:r>
        <w:t xml:space="preserve"> Transit Limit       :6 packets/s         </w:t>
      </w:r>
    </w:p>
    <w:p w14:paraId="304874AF" w14:textId="77777777" w:rsidR="00097D27" w:rsidRDefault="00097D27" w:rsidP="00097D27">
      <w:pPr>
        <w:pStyle w:val="aff3"/>
        <w:ind w:leftChars="100" w:left="210"/>
      </w:pPr>
      <w:r>
        <w:t xml:space="preserve"> Protection Type     :None</w:t>
      </w:r>
    </w:p>
    <w:p w14:paraId="66B13D41" w14:textId="77777777" w:rsidR="00097D27" w:rsidRDefault="00097D27" w:rsidP="00097D27">
      <w:pPr>
        <w:pStyle w:val="aff3"/>
        <w:ind w:leftChars="100" w:left="210"/>
      </w:pPr>
      <w:r>
        <w:t xml:space="preserve"> </w:t>
      </w:r>
      <w:r w:rsidRPr="00097D27">
        <w:rPr>
          <w:shd w:val="pct15" w:color="auto" w:fill="FFFFFF"/>
        </w:rPr>
        <w:t xml:space="preserve">Port STP Mode       :STP </w:t>
      </w:r>
    </w:p>
    <w:p w14:paraId="3887E518" w14:textId="77777777" w:rsidR="00097D27" w:rsidRDefault="00097D27" w:rsidP="00097D27">
      <w:pPr>
        <w:pStyle w:val="aff3"/>
        <w:ind w:leftChars="100" w:left="210"/>
      </w:pPr>
      <w:r>
        <w:t xml:space="preserve"> Port Protocol Type  :Config=auto / Active=dot1s</w:t>
      </w:r>
    </w:p>
    <w:p w14:paraId="506C9492" w14:textId="77777777" w:rsidR="00097D27" w:rsidRDefault="00097D27" w:rsidP="00097D27">
      <w:pPr>
        <w:pStyle w:val="aff3"/>
        <w:ind w:leftChars="100" w:left="210"/>
      </w:pPr>
      <w:r>
        <w:t xml:space="preserve"> BPDU Encapsulation  :Config=stp / Active=stp</w:t>
      </w:r>
    </w:p>
    <w:p w14:paraId="708C907C" w14:textId="77777777" w:rsidR="00097D27" w:rsidRDefault="00097D27" w:rsidP="00097D27">
      <w:pPr>
        <w:pStyle w:val="aff3"/>
        <w:ind w:leftChars="100" w:left="210"/>
      </w:pPr>
      <w:r>
        <w:t xml:space="preserve"> </w:t>
      </w:r>
      <w:r w:rsidRPr="00097D27">
        <w:rPr>
          <w:shd w:val="pct15" w:color="auto" w:fill="FFFFFF"/>
        </w:rPr>
        <w:t>PortTimes           :Hello 2s MaxAge 20s FwDly 15s RemHop 20</w:t>
      </w:r>
    </w:p>
    <w:p w14:paraId="5B8FD104" w14:textId="77777777" w:rsidR="00097D27" w:rsidRDefault="00097D27" w:rsidP="00097D27">
      <w:pPr>
        <w:pStyle w:val="aff3"/>
        <w:ind w:leftChars="100" w:left="210"/>
      </w:pPr>
      <w:r>
        <w:t xml:space="preserve"> TC or TCN send      :52</w:t>
      </w:r>
    </w:p>
    <w:p w14:paraId="37527CEA" w14:textId="77777777" w:rsidR="00097D27" w:rsidRDefault="00097D27" w:rsidP="00097D27">
      <w:pPr>
        <w:pStyle w:val="aff3"/>
        <w:ind w:leftChars="100" w:left="210"/>
      </w:pPr>
      <w:r>
        <w:t xml:space="preserve"> TC or TCN received  :0</w:t>
      </w:r>
    </w:p>
    <w:p w14:paraId="728EFD83" w14:textId="77777777" w:rsidR="00097D27" w:rsidRDefault="00097D27" w:rsidP="00097D27">
      <w:pPr>
        <w:pStyle w:val="aff3"/>
        <w:ind w:leftChars="100" w:left="210"/>
      </w:pPr>
      <w:r>
        <w:t xml:space="preserve"> BPDU Sent           :3189             </w:t>
      </w:r>
    </w:p>
    <w:p w14:paraId="72A088FE" w14:textId="77777777" w:rsidR="00097D27" w:rsidRDefault="00097D27" w:rsidP="00097D27">
      <w:pPr>
        <w:pStyle w:val="aff3"/>
        <w:ind w:leftChars="100" w:left="210"/>
      </w:pPr>
      <w:r>
        <w:t xml:space="preserve">          TCN: 0, Config: 3189, RST: 0, MST: 0</w:t>
      </w:r>
    </w:p>
    <w:p w14:paraId="13B4629A" w14:textId="77777777" w:rsidR="00097D27" w:rsidRDefault="00097D27" w:rsidP="00097D27">
      <w:pPr>
        <w:pStyle w:val="aff3"/>
        <w:ind w:leftChars="100" w:left="210"/>
      </w:pPr>
      <w:r>
        <w:t xml:space="preserve"> BPDU Received       :5             </w:t>
      </w:r>
    </w:p>
    <w:p w14:paraId="0A3757D5" w14:textId="77777777" w:rsidR="00097D27" w:rsidRDefault="00097D27" w:rsidP="00097D27">
      <w:pPr>
        <w:pStyle w:val="aff3"/>
        <w:ind w:leftChars="100" w:left="210"/>
      </w:pPr>
      <w:r>
        <w:t xml:space="preserve">          TCN: 0, Config: 5, RST: 0, MST: 0</w:t>
      </w:r>
    </w:p>
    <w:p w14:paraId="4B90DA41" w14:textId="08314E77" w:rsidR="00097D27" w:rsidRDefault="00097D27" w:rsidP="00097D27">
      <w:pPr>
        <w:pStyle w:val="aff3"/>
        <w:ind w:leftChars="100" w:left="210"/>
      </w:pPr>
      <w:r>
        <w:t xml:space="preserve"> Last forwarding time: 2016/11/21 14:55:11 UTC</w:t>
      </w:r>
    </w:p>
    <w:p w14:paraId="0F11C4E3" w14:textId="77777777" w:rsidR="00097D27" w:rsidRDefault="00097D27" w:rsidP="00E77D2E">
      <w:pPr>
        <w:pStyle w:val="aff3"/>
        <w:ind w:leftChars="100" w:left="210"/>
      </w:pPr>
    </w:p>
    <w:p w14:paraId="5BFFCC67" w14:textId="77777777" w:rsidR="00097D27" w:rsidRDefault="00097D27" w:rsidP="00097D27">
      <w:pPr>
        <w:pStyle w:val="aff3"/>
        <w:ind w:leftChars="100" w:left="210"/>
      </w:pPr>
      <w:r>
        <w:t>&lt;S2&gt;display stp interface GigabitEthernet 0/0/10</w:t>
      </w:r>
    </w:p>
    <w:p w14:paraId="7F518373" w14:textId="77777777" w:rsidR="00097D27" w:rsidRDefault="00097D27" w:rsidP="00097D27">
      <w:pPr>
        <w:pStyle w:val="aff3"/>
        <w:ind w:leftChars="100" w:left="210"/>
      </w:pPr>
      <w:r>
        <w:t>-------[CIST Global Info][Mode STP]-------</w:t>
      </w:r>
    </w:p>
    <w:p w14:paraId="752CD287" w14:textId="77777777" w:rsidR="00097D27" w:rsidRDefault="00097D27" w:rsidP="00097D27">
      <w:pPr>
        <w:pStyle w:val="aff3"/>
        <w:ind w:leftChars="100" w:left="210"/>
      </w:pPr>
      <w:r>
        <w:t>CIST Bridge         :4096 .d0d0-4ba6-ac20</w:t>
      </w:r>
    </w:p>
    <w:p w14:paraId="539579B5" w14:textId="77777777" w:rsidR="00097D27" w:rsidRDefault="00097D27" w:rsidP="00097D27">
      <w:pPr>
        <w:pStyle w:val="aff3"/>
        <w:ind w:leftChars="100" w:left="210"/>
      </w:pPr>
      <w:r>
        <w:t>Config Times        :Hello 2s MaxAge 20s FwDly 15s MaxHop 20</w:t>
      </w:r>
    </w:p>
    <w:p w14:paraId="286AE78D" w14:textId="77777777" w:rsidR="00097D27" w:rsidRDefault="00097D27" w:rsidP="00097D27">
      <w:pPr>
        <w:pStyle w:val="aff3"/>
        <w:ind w:leftChars="100" w:left="210"/>
      </w:pPr>
      <w:r>
        <w:t>Active Times        :Hello 2s MaxAge 20s FwDly 15s MaxHop 20</w:t>
      </w:r>
    </w:p>
    <w:p w14:paraId="2841DB0D" w14:textId="77777777" w:rsidR="00097D27" w:rsidRDefault="00097D27" w:rsidP="00097D27">
      <w:pPr>
        <w:pStyle w:val="aff3"/>
        <w:ind w:leftChars="100" w:left="210"/>
      </w:pPr>
      <w:r>
        <w:t>CIST Root/ERPC      :0    .d0d0-4ba6-aab0 / 20000</w:t>
      </w:r>
    </w:p>
    <w:p w14:paraId="017D3880" w14:textId="77777777" w:rsidR="00097D27" w:rsidRDefault="00097D27" w:rsidP="00097D27">
      <w:pPr>
        <w:pStyle w:val="aff3"/>
        <w:ind w:leftChars="100" w:left="210"/>
      </w:pPr>
      <w:r>
        <w:t>CIST RegRoot/IRPC   :4096 .d0d0-4ba6-ac20 / 0</w:t>
      </w:r>
    </w:p>
    <w:p w14:paraId="3BED3182" w14:textId="77777777" w:rsidR="00097D27" w:rsidRDefault="00097D27" w:rsidP="00097D27">
      <w:pPr>
        <w:pStyle w:val="aff3"/>
        <w:ind w:leftChars="100" w:left="210"/>
      </w:pPr>
      <w:r>
        <w:t>CIST RootPortId     :128.9 (GigabitEthernet0/0/9)</w:t>
      </w:r>
    </w:p>
    <w:p w14:paraId="15912C1C" w14:textId="77777777" w:rsidR="00097D27" w:rsidRDefault="00097D27" w:rsidP="00097D27">
      <w:pPr>
        <w:pStyle w:val="aff3"/>
        <w:ind w:leftChars="100" w:left="210"/>
      </w:pPr>
      <w:r>
        <w:t>BPDU-Protection     :Disabled</w:t>
      </w:r>
    </w:p>
    <w:p w14:paraId="7D55F1FB" w14:textId="77777777" w:rsidR="00097D27" w:rsidRDefault="00097D27" w:rsidP="00097D27">
      <w:pPr>
        <w:pStyle w:val="aff3"/>
        <w:ind w:leftChars="100" w:left="210"/>
      </w:pPr>
      <w:r>
        <w:t>CIST Root Type      :Secondary root</w:t>
      </w:r>
    </w:p>
    <w:p w14:paraId="653112C8" w14:textId="77777777" w:rsidR="00097D27" w:rsidRDefault="00097D27" w:rsidP="00097D27">
      <w:pPr>
        <w:pStyle w:val="aff3"/>
        <w:ind w:leftChars="100" w:left="210"/>
      </w:pPr>
      <w:r>
        <w:t>TC or TCN received  :122</w:t>
      </w:r>
    </w:p>
    <w:p w14:paraId="26AA7260" w14:textId="77777777" w:rsidR="00097D27" w:rsidRDefault="00097D27" w:rsidP="00097D27">
      <w:pPr>
        <w:pStyle w:val="aff3"/>
        <w:ind w:leftChars="100" w:left="210"/>
      </w:pPr>
      <w:r>
        <w:t>TC count per hello  :0</w:t>
      </w:r>
    </w:p>
    <w:p w14:paraId="73F2A00B" w14:textId="77777777" w:rsidR="00097D27" w:rsidRDefault="00097D27" w:rsidP="00097D27">
      <w:pPr>
        <w:pStyle w:val="aff3"/>
        <w:ind w:leftChars="100" w:left="210"/>
      </w:pPr>
      <w:r>
        <w:t xml:space="preserve">STP Converge Mode   :Normal </w:t>
      </w:r>
    </w:p>
    <w:p w14:paraId="3DF2B7AA" w14:textId="77777777" w:rsidR="00097D27" w:rsidRDefault="00097D27" w:rsidP="00097D27">
      <w:pPr>
        <w:pStyle w:val="aff3"/>
        <w:ind w:leftChars="100" w:left="210"/>
      </w:pPr>
      <w:r>
        <w:t>Share region-configuration :Enabled</w:t>
      </w:r>
    </w:p>
    <w:p w14:paraId="237CBD5E" w14:textId="77777777" w:rsidR="00097D27" w:rsidRDefault="00097D27" w:rsidP="00097D27">
      <w:pPr>
        <w:pStyle w:val="aff3"/>
        <w:ind w:leftChars="100" w:left="210"/>
      </w:pPr>
      <w:r>
        <w:lastRenderedPageBreak/>
        <w:t>Time since last TC  :0 days 1h:50m:0s</w:t>
      </w:r>
    </w:p>
    <w:p w14:paraId="03797301" w14:textId="77777777" w:rsidR="00097D27" w:rsidRDefault="00097D27" w:rsidP="00097D27">
      <w:pPr>
        <w:pStyle w:val="aff3"/>
        <w:ind w:leftChars="100" w:left="210"/>
      </w:pPr>
      <w:r>
        <w:t>Number of TC        :17</w:t>
      </w:r>
    </w:p>
    <w:p w14:paraId="653D9526" w14:textId="77777777" w:rsidR="00097D27" w:rsidRDefault="00097D27" w:rsidP="00097D27">
      <w:pPr>
        <w:pStyle w:val="aff3"/>
        <w:ind w:leftChars="100" w:left="210"/>
      </w:pPr>
      <w:r>
        <w:t>Last TC occurred    :GigabitEthernet0/0/9</w:t>
      </w:r>
    </w:p>
    <w:p w14:paraId="068FBDF5" w14:textId="77777777" w:rsidR="00097D27" w:rsidRDefault="00097D27" w:rsidP="00097D27">
      <w:pPr>
        <w:pStyle w:val="aff3"/>
        <w:ind w:leftChars="100" w:left="210"/>
      </w:pPr>
      <w:r>
        <w:t>----[Port10(GigabitEthernet0/0/10)][</w:t>
      </w:r>
      <w:r w:rsidRPr="00097D27">
        <w:rPr>
          <w:shd w:val="pct15" w:color="auto" w:fill="FFFFFF"/>
        </w:rPr>
        <w:t>DISCARDING</w:t>
      </w:r>
      <w:r>
        <w:t>]----</w:t>
      </w:r>
    </w:p>
    <w:p w14:paraId="537709BD" w14:textId="77777777" w:rsidR="00097D27" w:rsidRDefault="00097D27" w:rsidP="00097D27">
      <w:pPr>
        <w:pStyle w:val="aff3"/>
        <w:ind w:leftChars="100" w:left="210"/>
      </w:pPr>
      <w:r>
        <w:t xml:space="preserve"> Port Protocol       :Enabled</w:t>
      </w:r>
    </w:p>
    <w:p w14:paraId="18BD782C" w14:textId="77777777" w:rsidR="00097D27" w:rsidRDefault="00097D27" w:rsidP="00097D27">
      <w:pPr>
        <w:pStyle w:val="aff3"/>
        <w:ind w:leftChars="100" w:left="210"/>
      </w:pPr>
      <w:r>
        <w:t xml:space="preserve"> </w:t>
      </w:r>
      <w:r w:rsidRPr="00097D27">
        <w:rPr>
          <w:shd w:val="pct15" w:color="auto" w:fill="FFFFFF"/>
        </w:rPr>
        <w:t>Port Role           :Alternate Port</w:t>
      </w:r>
    </w:p>
    <w:p w14:paraId="37B7E1AA" w14:textId="77777777" w:rsidR="00097D27" w:rsidRDefault="00097D27" w:rsidP="00097D27">
      <w:pPr>
        <w:pStyle w:val="aff3"/>
        <w:ind w:leftChars="100" w:left="210"/>
      </w:pPr>
      <w:r>
        <w:t xml:space="preserve"> Port Priority       :128</w:t>
      </w:r>
    </w:p>
    <w:p w14:paraId="2458FAA5" w14:textId="77777777" w:rsidR="00097D27" w:rsidRDefault="00097D27" w:rsidP="00097D27">
      <w:pPr>
        <w:pStyle w:val="aff3"/>
        <w:ind w:leftChars="100" w:left="210"/>
      </w:pPr>
      <w:r>
        <w:t xml:space="preserve"> Port Cost(Dot1T )   :Config=auto / Active=20000</w:t>
      </w:r>
    </w:p>
    <w:p w14:paraId="04945526" w14:textId="77777777" w:rsidR="00097D27" w:rsidRDefault="00097D27" w:rsidP="00097D27">
      <w:pPr>
        <w:pStyle w:val="aff3"/>
        <w:ind w:leftChars="100" w:left="210"/>
      </w:pPr>
      <w:r>
        <w:t xml:space="preserve"> Designated Bridge/Port   :0.d0d0-4ba6-aab0 / 128.10</w:t>
      </w:r>
    </w:p>
    <w:p w14:paraId="4993580A" w14:textId="77777777" w:rsidR="00097D27" w:rsidRDefault="00097D27" w:rsidP="00097D27">
      <w:pPr>
        <w:pStyle w:val="aff3"/>
        <w:ind w:leftChars="100" w:left="210"/>
      </w:pPr>
      <w:r>
        <w:t xml:space="preserve"> Port Edged          :Config=default / Active=disabled</w:t>
      </w:r>
    </w:p>
    <w:p w14:paraId="34A54B2E" w14:textId="77777777" w:rsidR="00097D27" w:rsidRDefault="00097D27" w:rsidP="00097D27">
      <w:pPr>
        <w:pStyle w:val="aff3"/>
        <w:ind w:leftChars="100" w:left="210"/>
      </w:pPr>
      <w:r>
        <w:t xml:space="preserve"> Point-to-point      :Config=auto / Active=true</w:t>
      </w:r>
    </w:p>
    <w:p w14:paraId="4441EB7E" w14:textId="77777777" w:rsidR="00097D27" w:rsidRDefault="00097D27" w:rsidP="00097D27">
      <w:pPr>
        <w:pStyle w:val="aff3"/>
        <w:ind w:leftChars="100" w:left="210"/>
      </w:pPr>
      <w:r>
        <w:t xml:space="preserve"> Transit Limit       :6 packets/s         </w:t>
      </w:r>
    </w:p>
    <w:p w14:paraId="2FF41B10" w14:textId="77777777" w:rsidR="00097D27" w:rsidRDefault="00097D27" w:rsidP="00097D27">
      <w:pPr>
        <w:pStyle w:val="aff3"/>
        <w:ind w:leftChars="100" w:left="210"/>
      </w:pPr>
      <w:r>
        <w:t xml:space="preserve"> Protection Type     :None</w:t>
      </w:r>
    </w:p>
    <w:p w14:paraId="42BF09EE" w14:textId="77777777" w:rsidR="00097D27" w:rsidRDefault="00097D27" w:rsidP="00097D27">
      <w:pPr>
        <w:pStyle w:val="aff3"/>
        <w:ind w:leftChars="100" w:left="210"/>
      </w:pPr>
      <w:r>
        <w:t xml:space="preserve"> </w:t>
      </w:r>
      <w:r w:rsidRPr="00097D27">
        <w:rPr>
          <w:shd w:val="pct15" w:color="auto" w:fill="FFFFFF"/>
        </w:rPr>
        <w:t xml:space="preserve">Port STP Mode       :STP </w:t>
      </w:r>
    </w:p>
    <w:p w14:paraId="35ECD67D" w14:textId="77777777" w:rsidR="00097D27" w:rsidRDefault="00097D27" w:rsidP="00097D27">
      <w:pPr>
        <w:pStyle w:val="aff3"/>
        <w:ind w:leftChars="100" w:left="210"/>
      </w:pPr>
      <w:r>
        <w:t xml:space="preserve"> Port Protocol Type  :Config=auto / Active=dot1s</w:t>
      </w:r>
    </w:p>
    <w:p w14:paraId="59ED49E2" w14:textId="77777777" w:rsidR="00097D27" w:rsidRDefault="00097D27" w:rsidP="00097D27">
      <w:pPr>
        <w:pStyle w:val="aff3"/>
        <w:ind w:leftChars="100" w:left="210"/>
      </w:pPr>
      <w:r>
        <w:t xml:space="preserve"> BPDU Encapsulation  :Config=stp / Active=stp</w:t>
      </w:r>
    </w:p>
    <w:p w14:paraId="7F384016" w14:textId="77777777" w:rsidR="00097D27" w:rsidRDefault="00097D27" w:rsidP="00097D27">
      <w:pPr>
        <w:pStyle w:val="aff3"/>
        <w:ind w:leftChars="100" w:left="210"/>
      </w:pPr>
      <w:r>
        <w:t xml:space="preserve"> </w:t>
      </w:r>
      <w:r w:rsidRPr="00097D27">
        <w:rPr>
          <w:shd w:val="pct15" w:color="auto" w:fill="FFFFFF"/>
        </w:rPr>
        <w:t>PortTimes           :Hello 2s MaxAge 20s FwDly 15s RemHop 0</w:t>
      </w:r>
    </w:p>
    <w:p w14:paraId="2BFF75CB" w14:textId="77777777" w:rsidR="00097D27" w:rsidRDefault="00097D27" w:rsidP="00097D27">
      <w:pPr>
        <w:pStyle w:val="aff3"/>
        <w:ind w:leftChars="100" w:left="210"/>
      </w:pPr>
      <w:r>
        <w:t xml:space="preserve"> TC or TCN send      :0</w:t>
      </w:r>
    </w:p>
    <w:p w14:paraId="0256B282" w14:textId="77777777" w:rsidR="00097D27" w:rsidRDefault="00097D27" w:rsidP="00097D27">
      <w:pPr>
        <w:pStyle w:val="aff3"/>
        <w:ind w:leftChars="100" w:left="210"/>
      </w:pPr>
      <w:r>
        <w:t xml:space="preserve"> TC or TCN received  :18</w:t>
      </w:r>
    </w:p>
    <w:p w14:paraId="530ADCD3" w14:textId="77777777" w:rsidR="00097D27" w:rsidRDefault="00097D27" w:rsidP="00097D27">
      <w:pPr>
        <w:pStyle w:val="aff3"/>
        <w:ind w:leftChars="100" w:left="210"/>
      </w:pPr>
      <w:r>
        <w:t xml:space="preserve"> BPDU Sent           :2             </w:t>
      </w:r>
    </w:p>
    <w:p w14:paraId="62C65BF3" w14:textId="77777777" w:rsidR="00097D27" w:rsidRDefault="00097D27" w:rsidP="00097D27">
      <w:pPr>
        <w:pStyle w:val="aff3"/>
        <w:ind w:leftChars="100" w:left="210"/>
      </w:pPr>
      <w:r>
        <w:t xml:space="preserve">          TCN: 0, Config: 2, RST: 0, MST: 0</w:t>
      </w:r>
    </w:p>
    <w:p w14:paraId="6EC26D30" w14:textId="77777777" w:rsidR="00097D27" w:rsidRDefault="00097D27" w:rsidP="00097D27">
      <w:pPr>
        <w:pStyle w:val="aff3"/>
        <w:ind w:leftChars="100" w:left="210"/>
      </w:pPr>
      <w:r>
        <w:t xml:space="preserve"> BPDU Received       :3317             </w:t>
      </w:r>
    </w:p>
    <w:p w14:paraId="5DEC4DBB" w14:textId="33E3CA91" w:rsidR="00097D27" w:rsidRDefault="00097D27" w:rsidP="00097D27">
      <w:pPr>
        <w:pStyle w:val="aff3"/>
        <w:ind w:leftChars="100" w:left="210"/>
      </w:pPr>
      <w:r>
        <w:t xml:space="preserve">          TCN: 0, Config: 3317, RST: 0, MST: 0</w:t>
      </w:r>
    </w:p>
    <w:p w14:paraId="4D6EDE77" w14:textId="77777777" w:rsidR="00097D27" w:rsidRDefault="00097D27" w:rsidP="00E77D2E">
      <w:pPr>
        <w:pStyle w:val="aff3"/>
        <w:ind w:leftChars="100" w:left="210"/>
      </w:pPr>
    </w:p>
    <w:p w14:paraId="658EB2E8" w14:textId="77777777" w:rsidR="00CC714A" w:rsidRDefault="00D97C6D">
      <w:pPr>
        <w:pStyle w:val="a"/>
        <w:numPr>
          <w:ilvl w:val="0"/>
          <w:numId w:val="142"/>
        </w:numPr>
      </w:pPr>
      <w:r w:rsidRPr="00D97C6D">
        <w:rPr>
          <w:rFonts w:hint="eastAsia"/>
        </w:rPr>
        <w:t>控制根桥选举</w:t>
      </w:r>
    </w:p>
    <w:p w14:paraId="2E726784"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执行</w:t>
      </w:r>
      <w:r w:rsidRPr="00D97C6D">
        <w:rPr>
          <w:b/>
          <w:kern w:val="0"/>
        </w:rPr>
        <w:t>display stp</w:t>
      </w:r>
      <w:r w:rsidRPr="00D97C6D">
        <w:rPr>
          <w:rFonts w:hint="eastAsia"/>
          <w:kern w:val="0"/>
        </w:rPr>
        <w:t>命令查看根桥信息。</w:t>
      </w:r>
      <w:r w:rsidR="006F44A0" w:rsidRPr="00D97C6D">
        <w:rPr>
          <w:rFonts w:hint="eastAsia"/>
          <w:kern w:val="0"/>
        </w:rPr>
        <w:t>根桥设备的</w:t>
      </w:r>
      <w:r w:rsidR="006F44A0" w:rsidRPr="00D97C6D">
        <w:rPr>
          <w:kern w:val="0"/>
        </w:rPr>
        <w:t>CIST Bridge</w:t>
      </w:r>
      <w:r w:rsidR="006F44A0">
        <w:rPr>
          <w:rFonts w:hint="eastAsia"/>
          <w:kern w:val="0"/>
        </w:rPr>
        <w:t>与</w:t>
      </w:r>
      <w:r w:rsidR="006F44A0" w:rsidRPr="00D97C6D">
        <w:rPr>
          <w:kern w:val="0"/>
        </w:rPr>
        <w:t>CIST Root/ERPC</w:t>
      </w:r>
      <w:r w:rsidR="006F44A0" w:rsidRPr="00D97C6D">
        <w:rPr>
          <w:rFonts w:hint="eastAsia"/>
          <w:kern w:val="0"/>
        </w:rPr>
        <w:t>字段取值相同。</w:t>
      </w:r>
    </w:p>
    <w:p w14:paraId="3F78FB66" w14:textId="77777777" w:rsidR="005159F8" w:rsidRPr="005159F8" w:rsidRDefault="005159F8" w:rsidP="005159F8">
      <w:pPr>
        <w:pStyle w:val="aff3"/>
        <w:ind w:left="0"/>
        <w:rPr>
          <w:szCs w:val="16"/>
        </w:rPr>
      </w:pPr>
      <w:r w:rsidRPr="005159F8">
        <w:rPr>
          <w:szCs w:val="16"/>
        </w:rPr>
        <w:t xml:space="preserve">&lt;S1&gt;display stp </w:t>
      </w:r>
    </w:p>
    <w:p w14:paraId="1F51410A" w14:textId="77777777" w:rsidR="005159F8" w:rsidRPr="005159F8" w:rsidRDefault="005159F8" w:rsidP="005159F8">
      <w:pPr>
        <w:pStyle w:val="aff3"/>
        <w:ind w:left="0"/>
        <w:rPr>
          <w:szCs w:val="16"/>
        </w:rPr>
      </w:pPr>
      <w:r w:rsidRPr="005159F8">
        <w:rPr>
          <w:szCs w:val="16"/>
        </w:rPr>
        <w:t>-------[CIST Global Info][Mode STP]-------</w:t>
      </w:r>
    </w:p>
    <w:p w14:paraId="0B38CCF7" w14:textId="77777777" w:rsidR="005159F8" w:rsidRPr="005159F8" w:rsidRDefault="005159F8" w:rsidP="005159F8">
      <w:pPr>
        <w:pStyle w:val="aff3"/>
        <w:ind w:left="0"/>
        <w:rPr>
          <w:szCs w:val="16"/>
          <w:shd w:val="pct15" w:color="auto" w:fill="FFFFFF"/>
        </w:rPr>
      </w:pPr>
      <w:r w:rsidRPr="005159F8">
        <w:rPr>
          <w:szCs w:val="16"/>
          <w:shd w:val="pct15" w:color="auto" w:fill="FFFFFF"/>
        </w:rPr>
        <w:t>CIST Bridge         :0    .d0d0-4ba6-aab0</w:t>
      </w:r>
    </w:p>
    <w:p w14:paraId="1D1BD947" w14:textId="77777777" w:rsidR="005159F8" w:rsidRPr="005159F8" w:rsidRDefault="005159F8" w:rsidP="005159F8">
      <w:pPr>
        <w:pStyle w:val="aff3"/>
        <w:ind w:left="0"/>
        <w:rPr>
          <w:szCs w:val="16"/>
        </w:rPr>
      </w:pPr>
      <w:r w:rsidRPr="005159F8">
        <w:rPr>
          <w:szCs w:val="16"/>
        </w:rPr>
        <w:t>Config Times        :Hello 2s MaxAge 20s FwDly 15s MaxHop 20</w:t>
      </w:r>
    </w:p>
    <w:p w14:paraId="506B3F73" w14:textId="77777777" w:rsidR="005159F8" w:rsidRPr="005159F8" w:rsidRDefault="005159F8" w:rsidP="005159F8">
      <w:pPr>
        <w:pStyle w:val="aff3"/>
        <w:ind w:left="0"/>
        <w:rPr>
          <w:szCs w:val="16"/>
        </w:rPr>
      </w:pPr>
      <w:r w:rsidRPr="005159F8">
        <w:rPr>
          <w:szCs w:val="16"/>
        </w:rPr>
        <w:t>Active Times        :Hello 2s MaxAge 20s FwDly 15s MaxHop 20</w:t>
      </w:r>
    </w:p>
    <w:p w14:paraId="3D6E03A2" w14:textId="77777777" w:rsidR="005159F8" w:rsidRPr="005159F8" w:rsidRDefault="005159F8" w:rsidP="005159F8">
      <w:pPr>
        <w:pStyle w:val="aff3"/>
        <w:ind w:left="0"/>
        <w:rPr>
          <w:szCs w:val="16"/>
          <w:shd w:val="pct15" w:color="auto" w:fill="FFFFFF"/>
        </w:rPr>
      </w:pPr>
      <w:r w:rsidRPr="005159F8">
        <w:rPr>
          <w:szCs w:val="16"/>
          <w:shd w:val="pct15" w:color="auto" w:fill="FFFFFF"/>
        </w:rPr>
        <w:t>CIST Root/ERPC      :0    .d0d0-4ba6-aab0 / 0 (This bridge is the root)</w:t>
      </w:r>
    </w:p>
    <w:p w14:paraId="408E240F" w14:textId="77777777" w:rsidR="005159F8" w:rsidRPr="005159F8" w:rsidRDefault="005159F8" w:rsidP="005159F8">
      <w:pPr>
        <w:pStyle w:val="aff3"/>
        <w:ind w:left="0"/>
        <w:rPr>
          <w:szCs w:val="16"/>
        </w:rPr>
      </w:pPr>
      <w:r w:rsidRPr="005159F8">
        <w:rPr>
          <w:szCs w:val="16"/>
        </w:rPr>
        <w:t>CIST RegRoot/IRPC   :0    .d0d0-4ba6-aab0 / 0</w:t>
      </w:r>
    </w:p>
    <w:p w14:paraId="280A34DC" w14:textId="77777777" w:rsidR="005159F8" w:rsidRPr="005159F8" w:rsidRDefault="005159F8" w:rsidP="005159F8">
      <w:pPr>
        <w:pStyle w:val="aff3"/>
        <w:ind w:left="0"/>
        <w:rPr>
          <w:szCs w:val="16"/>
        </w:rPr>
      </w:pPr>
      <w:r w:rsidRPr="005159F8">
        <w:rPr>
          <w:szCs w:val="16"/>
        </w:rPr>
        <w:t>CIST RootPortId     :0.0</w:t>
      </w:r>
    </w:p>
    <w:p w14:paraId="2A9A947F" w14:textId="77777777" w:rsidR="005159F8" w:rsidRPr="005159F8" w:rsidRDefault="005159F8" w:rsidP="005159F8">
      <w:pPr>
        <w:pStyle w:val="aff3"/>
        <w:ind w:left="0"/>
        <w:rPr>
          <w:szCs w:val="16"/>
        </w:rPr>
      </w:pPr>
      <w:r w:rsidRPr="005159F8">
        <w:rPr>
          <w:szCs w:val="16"/>
        </w:rPr>
        <w:lastRenderedPageBreak/>
        <w:t>BPDU-Protection     :Disabled</w:t>
      </w:r>
    </w:p>
    <w:p w14:paraId="073F84F0" w14:textId="77777777" w:rsidR="005159F8" w:rsidRPr="005159F8" w:rsidRDefault="005159F8" w:rsidP="005159F8">
      <w:pPr>
        <w:pStyle w:val="aff3"/>
        <w:ind w:left="0"/>
        <w:rPr>
          <w:szCs w:val="16"/>
        </w:rPr>
      </w:pPr>
      <w:r w:rsidRPr="005159F8">
        <w:rPr>
          <w:szCs w:val="16"/>
        </w:rPr>
        <w:t>CIST Root Type      :Primary root</w:t>
      </w:r>
    </w:p>
    <w:p w14:paraId="2ADB9287" w14:textId="77777777" w:rsidR="005159F8" w:rsidRPr="005159F8" w:rsidRDefault="005159F8" w:rsidP="005159F8">
      <w:pPr>
        <w:pStyle w:val="aff3"/>
        <w:ind w:left="0"/>
        <w:rPr>
          <w:szCs w:val="16"/>
        </w:rPr>
      </w:pPr>
      <w:r w:rsidRPr="005159F8">
        <w:rPr>
          <w:szCs w:val="16"/>
        </w:rPr>
        <w:t>TC or TCN received  :11</w:t>
      </w:r>
    </w:p>
    <w:p w14:paraId="44910661" w14:textId="77777777" w:rsidR="005159F8" w:rsidRPr="005159F8" w:rsidRDefault="005159F8" w:rsidP="005159F8">
      <w:pPr>
        <w:pStyle w:val="aff3"/>
        <w:ind w:left="0"/>
        <w:rPr>
          <w:szCs w:val="16"/>
        </w:rPr>
      </w:pPr>
      <w:r w:rsidRPr="005159F8">
        <w:rPr>
          <w:szCs w:val="16"/>
        </w:rPr>
        <w:t>TC count per hello  :0</w:t>
      </w:r>
    </w:p>
    <w:p w14:paraId="0AAEA011" w14:textId="77777777" w:rsidR="005159F8" w:rsidRPr="005159F8" w:rsidRDefault="005159F8" w:rsidP="005159F8">
      <w:pPr>
        <w:pStyle w:val="aff3"/>
        <w:ind w:left="0"/>
        <w:rPr>
          <w:szCs w:val="16"/>
        </w:rPr>
      </w:pPr>
      <w:r w:rsidRPr="005159F8">
        <w:rPr>
          <w:szCs w:val="16"/>
        </w:rPr>
        <w:t xml:space="preserve">STP Converge Mode   :Normal </w:t>
      </w:r>
    </w:p>
    <w:p w14:paraId="683F6412" w14:textId="77777777" w:rsidR="005159F8" w:rsidRPr="005159F8" w:rsidRDefault="005159F8" w:rsidP="005159F8">
      <w:pPr>
        <w:pStyle w:val="aff3"/>
        <w:ind w:left="0"/>
        <w:rPr>
          <w:szCs w:val="16"/>
        </w:rPr>
      </w:pPr>
      <w:r w:rsidRPr="005159F8">
        <w:rPr>
          <w:szCs w:val="16"/>
        </w:rPr>
        <w:t>Share region-configuration :Enabled</w:t>
      </w:r>
    </w:p>
    <w:p w14:paraId="41C6FB06" w14:textId="62EEF3B5" w:rsidR="005159F8" w:rsidRDefault="005159F8" w:rsidP="005159F8">
      <w:pPr>
        <w:pStyle w:val="aff3"/>
        <w:ind w:left="0"/>
        <w:rPr>
          <w:szCs w:val="16"/>
        </w:rPr>
      </w:pPr>
      <w:r w:rsidRPr="005159F8">
        <w:rPr>
          <w:szCs w:val="16"/>
        </w:rPr>
        <w:t>Time since last TC  :0 days 2h:32m:25s</w:t>
      </w:r>
    </w:p>
    <w:p w14:paraId="32FF39CF" w14:textId="77777777" w:rsidR="005159F8" w:rsidRPr="00266D68" w:rsidRDefault="005159F8" w:rsidP="005159F8">
      <w:pPr>
        <w:pStyle w:val="aff3"/>
        <w:ind w:left="0"/>
        <w:rPr>
          <w:szCs w:val="16"/>
        </w:rPr>
      </w:pPr>
      <w:r w:rsidRPr="00266D68">
        <w:rPr>
          <w:rFonts w:hint="eastAsia"/>
          <w:szCs w:val="16"/>
        </w:rPr>
        <w:t>……</w:t>
      </w:r>
      <w:r w:rsidRPr="00266D68">
        <w:rPr>
          <w:rFonts w:hint="eastAsia"/>
          <w:szCs w:val="16"/>
        </w:rPr>
        <w:t>output omit</w:t>
      </w:r>
      <w:r w:rsidRPr="00266D68">
        <w:rPr>
          <w:rFonts w:hint="eastAsia"/>
          <w:szCs w:val="16"/>
        </w:rPr>
        <w:t>……</w:t>
      </w:r>
    </w:p>
    <w:p w14:paraId="0998F2B2" w14:textId="77777777" w:rsidR="005159F8" w:rsidRDefault="005159F8">
      <w:pPr>
        <w:pStyle w:val="aff3"/>
        <w:ind w:left="0"/>
        <w:rPr>
          <w:szCs w:val="16"/>
        </w:rPr>
      </w:pPr>
    </w:p>
    <w:p w14:paraId="0BA9AF20" w14:textId="77777777" w:rsidR="005159F8" w:rsidRPr="005159F8" w:rsidRDefault="005159F8" w:rsidP="005159F8">
      <w:pPr>
        <w:pStyle w:val="aff3"/>
        <w:ind w:left="0"/>
        <w:rPr>
          <w:szCs w:val="16"/>
        </w:rPr>
      </w:pPr>
      <w:r w:rsidRPr="005159F8">
        <w:rPr>
          <w:szCs w:val="16"/>
        </w:rPr>
        <w:t xml:space="preserve">&lt;S2&gt;display stp </w:t>
      </w:r>
    </w:p>
    <w:p w14:paraId="07B01660" w14:textId="77777777" w:rsidR="005159F8" w:rsidRPr="005159F8" w:rsidRDefault="005159F8" w:rsidP="005159F8">
      <w:pPr>
        <w:pStyle w:val="aff3"/>
        <w:ind w:left="0"/>
        <w:rPr>
          <w:szCs w:val="16"/>
        </w:rPr>
      </w:pPr>
      <w:r w:rsidRPr="005159F8">
        <w:rPr>
          <w:szCs w:val="16"/>
        </w:rPr>
        <w:t>-------[CIST Global Info][Mode STP]-------</w:t>
      </w:r>
    </w:p>
    <w:p w14:paraId="095719C0" w14:textId="77777777" w:rsidR="005159F8" w:rsidRPr="005159F8" w:rsidRDefault="005159F8" w:rsidP="005159F8">
      <w:pPr>
        <w:pStyle w:val="aff3"/>
        <w:ind w:left="0"/>
        <w:rPr>
          <w:szCs w:val="16"/>
        </w:rPr>
      </w:pPr>
      <w:r w:rsidRPr="005159F8">
        <w:rPr>
          <w:szCs w:val="16"/>
        </w:rPr>
        <w:t>CIST Bridge         :4096 .d0d0-4ba6-ac20</w:t>
      </w:r>
    </w:p>
    <w:p w14:paraId="6D83890E" w14:textId="77777777" w:rsidR="005159F8" w:rsidRPr="005159F8" w:rsidRDefault="005159F8" w:rsidP="005159F8">
      <w:pPr>
        <w:pStyle w:val="aff3"/>
        <w:ind w:left="0"/>
        <w:rPr>
          <w:szCs w:val="16"/>
        </w:rPr>
      </w:pPr>
      <w:r w:rsidRPr="005159F8">
        <w:rPr>
          <w:szCs w:val="16"/>
        </w:rPr>
        <w:t>Config Times        :Hello 2s MaxAge 20s FwDly 15s MaxHop 20</w:t>
      </w:r>
    </w:p>
    <w:p w14:paraId="6A2DC1AA" w14:textId="77777777" w:rsidR="005159F8" w:rsidRPr="005159F8" w:rsidRDefault="005159F8" w:rsidP="005159F8">
      <w:pPr>
        <w:pStyle w:val="aff3"/>
        <w:ind w:left="0"/>
        <w:rPr>
          <w:szCs w:val="16"/>
        </w:rPr>
      </w:pPr>
      <w:r w:rsidRPr="005159F8">
        <w:rPr>
          <w:szCs w:val="16"/>
        </w:rPr>
        <w:t>Active Times        :Hello 2s MaxAge 20s FwDly 15s MaxHop 20</w:t>
      </w:r>
    </w:p>
    <w:p w14:paraId="786B8007" w14:textId="77777777" w:rsidR="005159F8" w:rsidRPr="005159F8" w:rsidRDefault="005159F8" w:rsidP="005159F8">
      <w:pPr>
        <w:pStyle w:val="aff3"/>
        <w:ind w:left="0"/>
        <w:rPr>
          <w:szCs w:val="16"/>
        </w:rPr>
      </w:pPr>
      <w:r w:rsidRPr="005159F8">
        <w:rPr>
          <w:szCs w:val="16"/>
          <w:shd w:val="pct15" w:color="auto" w:fill="FFFFFF"/>
        </w:rPr>
        <w:t>CIST Root/ERPC      :0    .d0d0-4ba6-aab0 / 20000</w:t>
      </w:r>
    </w:p>
    <w:p w14:paraId="4F1B949D" w14:textId="77777777" w:rsidR="005159F8" w:rsidRPr="005159F8" w:rsidRDefault="005159F8" w:rsidP="005159F8">
      <w:pPr>
        <w:pStyle w:val="aff3"/>
        <w:ind w:left="0"/>
        <w:rPr>
          <w:szCs w:val="16"/>
        </w:rPr>
      </w:pPr>
      <w:r w:rsidRPr="005159F8">
        <w:rPr>
          <w:szCs w:val="16"/>
        </w:rPr>
        <w:t>CIST RegRoot/IRPC   :4096 .d0d0-4ba6-ac20 / 0</w:t>
      </w:r>
    </w:p>
    <w:p w14:paraId="70211F7A" w14:textId="77777777" w:rsidR="005159F8" w:rsidRPr="005159F8" w:rsidRDefault="005159F8" w:rsidP="005159F8">
      <w:pPr>
        <w:pStyle w:val="aff3"/>
        <w:ind w:left="0"/>
        <w:rPr>
          <w:szCs w:val="16"/>
        </w:rPr>
      </w:pPr>
      <w:r w:rsidRPr="005159F8">
        <w:rPr>
          <w:szCs w:val="16"/>
        </w:rPr>
        <w:t>CIST RootPortId     :128.9 (GigabitEthernet0/0/9)</w:t>
      </w:r>
    </w:p>
    <w:p w14:paraId="41C1805C" w14:textId="77777777" w:rsidR="005159F8" w:rsidRPr="005159F8" w:rsidRDefault="005159F8" w:rsidP="005159F8">
      <w:pPr>
        <w:pStyle w:val="aff3"/>
        <w:ind w:left="0"/>
        <w:rPr>
          <w:szCs w:val="16"/>
        </w:rPr>
      </w:pPr>
      <w:r w:rsidRPr="005159F8">
        <w:rPr>
          <w:szCs w:val="16"/>
        </w:rPr>
        <w:t>BPDU-Protection     :Disabled</w:t>
      </w:r>
    </w:p>
    <w:p w14:paraId="376618C6" w14:textId="77777777" w:rsidR="005159F8" w:rsidRPr="005159F8" w:rsidRDefault="005159F8" w:rsidP="005159F8">
      <w:pPr>
        <w:pStyle w:val="aff3"/>
        <w:ind w:left="0"/>
        <w:rPr>
          <w:szCs w:val="16"/>
        </w:rPr>
      </w:pPr>
      <w:r w:rsidRPr="005159F8">
        <w:rPr>
          <w:szCs w:val="16"/>
        </w:rPr>
        <w:t>CIST Root Type      :Secondary root</w:t>
      </w:r>
    </w:p>
    <w:p w14:paraId="62D1251E" w14:textId="77777777" w:rsidR="005159F8" w:rsidRPr="005159F8" w:rsidRDefault="005159F8" w:rsidP="005159F8">
      <w:pPr>
        <w:pStyle w:val="aff3"/>
        <w:ind w:left="0"/>
        <w:rPr>
          <w:szCs w:val="16"/>
        </w:rPr>
      </w:pPr>
      <w:r w:rsidRPr="005159F8">
        <w:rPr>
          <w:szCs w:val="16"/>
        </w:rPr>
        <w:t>TC or TCN received  :122</w:t>
      </w:r>
    </w:p>
    <w:p w14:paraId="0C89CACA" w14:textId="77777777" w:rsidR="005159F8" w:rsidRPr="005159F8" w:rsidRDefault="005159F8" w:rsidP="005159F8">
      <w:pPr>
        <w:pStyle w:val="aff3"/>
        <w:ind w:left="0"/>
        <w:rPr>
          <w:szCs w:val="16"/>
        </w:rPr>
      </w:pPr>
      <w:r w:rsidRPr="005159F8">
        <w:rPr>
          <w:szCs w:val="16"/>
        </w:rPr>
        <w:t>TC count per hello  :0</w:t>
      </w:r>
    </w:p>
    <w:p w14:paraId="1D356786" w14:textId="77777777" w:rsidR="005159F8" w:rsidRPr="005159F8" w:rsidRDefault="005159F8" w:rsidP="005159F8">
      <w:pPr>
        <w:pStyle w:val="aff3"/>
        <w:ind w:left="0"/>
        <w:rPr>
          <w:szCs w:val="16"/>
        </w:rPr>
      </w:pPr>
      <w:r w:rsidRPr="005159F8">
        <w:rPr>
          <w:szCs w:val="16"/>
        </w:rPr>
        <w:t xml:space="preserve">STP Converge Mode   :Normal </w:t>
      </w:r>
    </w:p>
    <w:p w14:paraId="24D145BD" w14:textId="77777777" w:rsidR="005159F8" w:rsidRPr="005159F8" w:rsidRDefault="005159F8" w:rsidP="005159F8">
      <w:pPr>
        <w:pStyle w:val="aff3"/>
        <w:ind w:left="0"/>
        <w:rPr>
          <w:szCs w:val="16"/>
        </w:rPr>
      </w:pPr>
      <w:r w:rsidRPr="005159F8">
        <w:rPr>
          <w:szCs w:val="16"/>
        </w:rPr>
        <w:t>Share region-configuration :Enabled</w:t>
      </w:r>
    </w:p>
    <w:p w14:paraId="4BA33E27" w14:textId="0B6D3722" w:rsidR="005159F8" w:rsidRDefault="005159F8" w:rsidP="005159F8">
      <w:pPr>
        <w:pStyle w:val="aff3"/>
        <w:ind w:left="0"/>
        <w:rPr>
          <w:szCs w:val="16"/>
        </w:rPr>
      </w:pPr>
      <w:r w:rsidRPr="005159F8">
        <w:rPr>
          <w:szCs w:val="16"/>
        </w:rPr>
        <w:t>Time since last TC  :0 days 2h:35m:57s</w:t>
      </w:r>
    </w:p>
    <w:p w14:paraId="6CFC6912" w14:textId="77777777" w:rsidR="00724B96" w:rsidRDefault="000D4796" w:rsidP="005159F8">
      <w:pPr>
        <w:pStyle w:val="aff3"/>
        <w:spacing w:after="156"/>
        <w:ind w:left="0"/>
      </w:pPr>
      <w:r w:rsidRPr="00266D68">
        <w:rPr>
          <w:rFonts w:hint="eastAsia"/>
        </w:rPr>
        <w:t>……</w:t>
      </w:r>
      <w:r w:rsidRPr="00266D68">
        <w:rPr>
          <w:rFonts w:hint="eastAsia"/>
        </w:rPr>
        <w:t>output omit</w:t>
      </w:r>
      <w:r w:rsidRPr="00266D68">
        <w:rPr>
          <w:rFonts w:hint="eastAsia"/>
        </w:rPr>
        <w:t>……</w:t>
      </w:r>
    </w:p>
    <w:p w14:paraId="2A57D4E5" w14:textId="77777777" w:rsidR="001A66D4" w:rsidRDefault="001A66D4">
      <w:pPr>
        <w:pStyle w:val="aff3"/>
        <w:spacing w:after="156"/>
        <w:ind w:left="0"/>
      </w:pPr>
    </w:p>
    <w:p w14:paraId="068F2AB0"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通过配置优先级，</w:t>
      </w:r>
      <w:r w:rsidR="00287A29">
        <w:rPr>
          <w:rFonts w:hint="eastAsia"/>
          <w:kern w:val="0"/>
        </w:rPr>
        <w:t>使</w:t>
      </w:r>
      <w:r w:rsidRPr="00D97C6D">
        <w:rPr>
          <w:kern w:val="0"/>
        </w:rPr>
        <w:t>S</w:t>
      </w:r>
      <w:r w:rsidR="00287A29">
        <w:rPr>
          <w:rFonts w:hint="eastAsia"/>
          <w:kern w:val="0"/>
        </w:rPr>
        <w:t>2</w:t>
      </w:r>
      <w:r w:rsidRPr="00D97C6D">
        <w:rPr>
          <w:rFonts w:hint="eastAsia"/>
          <w:kern w:val="0"/>
        </w:rPr>
        <w:t>为根桥，</w:t>
      </w:r>
      <w:r w:rsidRPr="00D97C6D">
        <w:rPr>
          <w:kern w:val="0"/>
        </w:rPr>
        <w:t>S</w:t>
      </w:r>
      <w:r w:rsidR="00287A29">
        <w:rPr>
          <w:rFonts w:hint="eastAsia"/>
          <w:kern w:val="0"/>
        </w:rPr>
        <w:t>1</w:t>
      </w:r>
      <w:r w:rsidRPr="00D97C6D">
        <w:rPr>
          <w:rFonts w:hint="eastAsia"/>
          <w:kern w:val="0"/>
        </w:rPr>
        <w:t>为备份根桥。桥优先级取值越小，则优先级越高。把</w:t>
      </w:r>
      <w:r w:rsidRPr="00D97C6D">
        <w:rPr>
          <w:kern w:val="0"/>
        </w:rPr>
        <w:t>S1</w:t>
      </w:r>
      <w:r w:rsidRPr="00D97C6D">
        <w:rPr>
          <w:rFonts w:hint="eastAsia"/>
          <w:kern w:val="0"/>
        </w:rPr>
        <w:t>和</w:t>
      </w:r>
      <w:r w:rsidRPr="00D97C6D">
        <w:rPr>
          <w:kern w:val="0"/>
        </w:rPr>
        <w:t>S2</w:t>
      </w:r>
      <w:r w:rsidRPr="00D97C6D">
        <w:rPr>
          <w:rFonts w:hint="eastAsia"/>
          <w:kern w:val="0"/>
        </w:rPr>
        <w:t>的优先级分别设置为</w:t>
      </w:r>
      <w:r w:rsidRPr="00D97C6D">
        <w:rPr>
          <w:kern w:val="0"/>
        </w:rPr>
        <w:t>8192</w:t>
      </w:r>
      <w:r w:rsidRPr="00D97C6D">
        <w:rPr>
          <w:rFonts w:hint="eastAsia"/>
          <w:kern w:val="0"/>
        </w:rPr>
        <w:t>和</w:t>
      </w:r>
      <w:r w:rsidRPr="00D97C6D">
        <w:rPr>
          <w:kern w:val="0"/>
        </w:rPr>
        <w:t>4096</w:t>
      </w:r>
      <w:r w:rsidR="006F44A0">
        <w:rPr>
          <w:rFonts w:hint="eastAsia"/>
          <w:kern w:val="0"/>
        </w:rPr>
        <w:t>。</w:t>
      </w:r>
    </w:p>
    <w:p w14:paraId="3D655F14" w14:textId="77777777" w:rsidR="000D4796" w:rsidRPr="00266D68" w:rsidRDefault="000D4796" w:rsidP="00E77D2E">
      <w:pPr>
        <w:pStyle w:val="aff3"/>
        <w:ind w:leftChars="100" w:left="210"/>
      </w:pPr>
      <w:r w:rsidRPr="00266D68">
        <w:t>[S1]undo stp root</w:t>
      </w:r>
    </w:p>
    <w:p w14:paraId="74FD647E" w14:textId="77777777" w:rsidR="000D4796" w:rsidRPr="00266D68" w:rsidRDefault="000D4796" w:rsidP="00E77D2E">
      <w:pPr>
        <w:pStyle w:val="aff3"/>
        <w:ind w:leftChars="100" w:left="210"/>
      </w:pPr>
      <w:r w:rsidRPr="00266D68">
        <w:t xml:space="preserve">[S1]stp priority </w:t>
      </w:r>
      <w:r w:rsidRPr="00266D68">
        <w:rPr>
          <w:rFonts w:hint="eastAsia"/>
        </w:rPr>
        <w:t>8192</w:t>
      </w:r>
    </w:p>
    <w:p w14:paraId="38053AFF" w14:textId="77777777" w:rsidR="000D4796" w:rsidRPr="00266D68" w:rsidRDefault="000D4796" w:rsidP="00E77D2E">
      <w:pPr>
        <w:pStyle w:val="aff3"/>
        <w:ind w:leftChars="100" w:left="210"/>
      </w:pPr>
    </w:p>
    <w:p w14:paraId="3BB520FA" w14:textId="77777777" w:rsidR="000D4796" w:rsidRPr="00266D68" w:rsidRDefault="000D4796" w:rsidP="00E77D2E">
      <w:pPr>
        <w:pStyle w:val="aff3"/>
        <w:ind w:leftChars="100" w:left="210"/>
      </w:pPr>
      <w:r w:rsidRPr="00266D68">
        <w:t>[S2]undo stp root</w:t>
      </w:r>
    </w:p>
    <w:p w14:paraId="2EBEF694" w14:textId="77777777" w:rsidR="000D4796" w:rsidRPr="00266D68" w:rsidRDefault="000D4796" w:rsidP="00E77D2E">
      <w:pPr>
        <w:pStyle w:val="aff3"/>
        <w:ind w:leftChars="100" w:left="210"/>
      </w:pPr>
      <w:r w:rsidRPr="00266D68">
        <w:t xml:space="preserve">[S2]stp priority </w:t>
      </w:r>
      <w:r w:rsidRPr="00266D68">
        <w:rPr>
          <w:rFonts w:hint="eastAsia"/>
        </w:rPr>
        <w:t>4096</w:t>
      </w:r>
    </w:p>
    <w:p w14:paraId="6F066AD9" w14:textId="77777777" w:rsidR="000D4796" w:rsidRPr="00266D68" w:rsidRDefault="000D4796" w:rsidP="00E77D2E">
      <w:pPr>
        <w:pStyle w:val="aff3"/>
        <w:ind w:leftChars="100" w:left="210"/>
      </w:pPr>
    </w:p>
    <w:p w14:paraId="643DF3ED"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执行</w:t>
      </w:r>
      <w:r w:rsidRPr="00D97C6D">
        <w:rPr>
          <w:b/>
          <w:kern w:val="0"/>
        </w:rPr>
        <w:t>display stp</w:t>
      </w:r>
      <w:r w:rsidRPr="00D97C6D">
        <w:rPr>
          <w:rFonts w:hint="eastAsia"/>
          <w:kern w:val="0"/>
        </w:rPr>
        <w:t>命令查看新</w:t>
      </w:r>
      <w:r w:rsidR="00287A29">
        <w:rPr>
          <w:rFonts w:hint="eastAsia"/>
          <w:kern w:val="0"/>
        </w:rPr>
        <w:t>的</w:t>
      </w:r>
      <w:r w:rsidRPr="00D97C6D">
        <w:rPr>
          <w:rFonts w:hint="eastAsia"/>
          <w:kern w:val="0"/>
        </w:rPr>
        <w:t>根桥信息。</w:t>
      </w:r>
    </w:p>
    <w:p w14:paraId="68A43F4E" w14:textId="77777777" w:rsidR="00820952" w:rsidRDefault="00820952" w:rsidP="00820952">
      <w:pPr>
        <w:pStyle w:val="aff3"/>
        <w:ind w:leftChars="100" w:left="210"/>
      </w:pPr>
      <w:r>
        <w:t>&lt;S1&gt;display stp</w:t>
      </w:r>
    </w:p>
    <w:p w14:paraId="001D8335" w14:textId="77777777" w:rsidR="00820952" w:rsidRDefault="00820952" w:rsidP="00820952">
      <w:pPr>
        <w:pStyle w:val="aff3"/>
        <w:ind w:leftChars="100" w:left="210"/>
      </w:pPr>
      <w:r>
        <w:lastRenderedPageBreak/>
        <w:t>-------[CIST Global Info][Mode STP]-------</w:t>
      </w:r>
    </w:p>
    <w:p w14:paraId="073F4300" w14:textId="77777777" w:rsidR="00820952" w:rsidRPr="00820952" w:rsidRDefault="00820952" w:rsidP="00820952">
      <w:pPr>
        <w:pStyle w:val="aff3"/>
        <w:ind w:leftChars="100" w:left="210"/>
        <w:rPr>
          <w:shd w:val="pct15" w:color="auto" w:fill="FFFFFF"/>
        </w:rPr>
      </w:pPr>
      <w:r w:rsidRPr="00820952">
        <w:rPr>
          <w:shd w:val="pct15" w:color="auto" w:fill="FFFFFF"/>
        </w:rPr>
        <w:t>CIST Bridge         :8192 .d0d0-4ba6-aab0</w:t>
      </w:r>
    </w:p>
    <w:p w14:paraId="20FA1A11" w14:textId="77777777" w:rsidR="00820952" w:rsidRDefault="00820952" w:rsidP="00820952">
      <w:pPr>
        <w:pStyle w:val="aff3"/>
        <w:ind w:leftChars="100" w:left="210"/>
      </w:pPr>
      <w:r>
        <w:t>Config Times        :Hello 2s MaxAge 20s FwDly 15s MaxHop 20</w:t>
      </w:r>
    </w:p>
    <w:p w14:paraId="35C6AF78" w14:textId="77777777" w:rsidR="00820952" w:rsidRDefault="00820952" w:rsidP="00820952">
      <w:pPr>
        <w:pStyle w:val="aff3"/>
        <w:ind w:leftChars="100" w:left="210"/>
      </w:pPr>
      <w:r>
        <w:t>Active Times        :Hello 2s MaxAge 20s FwDly 15s MaxHop 20</w:t>
      </w:r>
    </w:p>
    <w:p w14:paraId="22466D1E" w14:textId="77777777" w:rsidR="00820952" w:rsidRPr="00820952" w:rsidRDefault="00820952" w:rsidP="00820952">
      <w:pPr>
        <w:pStyle w:val="aff3"/>
        <w:ind w:leftChars="100" w:left="210"/>
        <w:rPr>
          <w:shd w:val="pct15" w:color="auto" w:fill="FFFFFF"/>
        </w:rPr>
      </w:pPr>
      <w:r w:rsidRPr="00820952">
        <w:rPr>
          <w:shd w:val="pct15" w:color="auto" w:fill="FFFFFF"/>
        </w:rPr>
        <w:t>CIST Root/ERPC      :4096 .d0d0-4ba6-ac20 / 20000</w:t>
      </w:r>
    </w:p>
    <w:p w14:paraId="02D4E3E1" w14:textId="77777777" w:rsidR="00820952" w:rsidRDefault="00820952" w:rsidP="00820952">
      <w:pPr>
        <w:pStyle w:val="aff3"/>
        <w:ind w:leftChars="100" w:left="210"/>
      </w:pPr>
      <w:r>
        <w:t>CIST RegRoot/IRPC   :8192 .d0d0-4ba6-aab0 / 0</w:t>
      </w:r>
    </w:p>
    <w:p w14:paraId="3C36E942" w14:textId="77777777" w:rsidR="00820952" w:rsidRDefault="00820952" w:rsidP="00820952">
      <w:pPr>
        <w:pStyle w:val="aff3"/>
        <w:ind w:leftChars="100" w:left="210"/>
      </w:pPr>
      <w:r>
        <w:t>CIST RootPortId     :128.9 (GigabitEthernet0/0/9)</w:t>
      </w:r>
    </w:p>
    <w:p w14:paraId="219F5D80" w14:textId="77777777" w:rsidR="00820952" w:rsidRDefault="00820952" w:rsidP="00820952">
      <w:pPr>
        <w:pStyle w:val="aff3"/>
        <w:ind w:leftChars="100" w:left="210"/>
      </w:pPr>
      <w:r>
        <w:t>BPDU-Protection     :Disabled</w:t>
      </w:r>
    </w:p>
    <w:p w14:paraId="79D2BDC8" w14:textId="77777777" w:rsidR="00820952" w:rsidRDefault="00820952" w:rsidP="00820952">
      <w:pPr>
        <w:pStyle w:val="aff3"/>
        <w:ind w:leftChars="100" w:left="210"/>
      </w:pPr>
      <w:r>
        <w:t>TC or TCN received  :47</w:t>
      </w:r>
    </w:p>
    <w:p w14:paraId="24C78A09" w14:textId="77777777" w:rsidR="00820952" w:rsidRDefault="00820952" w:rsidP="00820952">
      <w:pPr>
        <w:pStyle w:val="aff3"/>
        <w:ind w:leftChars="100" w:left="210"/>
      </w:pPr>
      <w:r>
        <w:t>TC count per hello  :0</w:t>
      </w:r>
    </w:p>
    <w:p w14:paraId="16072FCC" w14:textId="77777777" w:rsidR="00820952" w:rsidRDefault="00820952" w:rsidP="00820952">
      <w:pPr>
        <w:pStyle w:val="aff3"/>
        <w:ind w:leftChars="100" w:left="210"/>
      </w:pPr>
      <w:r>
        <w:t xml:space="preserve">STP Converge Mode   :Normal </w:t>
      </w:r>
    </w:p>
    <w:p w14:paraId="2CC16540" w14:textId="77777777" w:rsidR="00820952" w:rsidRDefault="00820952" w:rsidP="00820952">
      <w:pPr>
        <w:pStyle w:val="aff3"/>
        <w:ind w:leftChars="100" w:left="210"/>
      </w:pPr>
      <w:r>
        <w:t>Share region-configuration :Enabled</w:t>
      </w:r>
    </w:p>
    <w:p w14:paraId="518DC8DA" w14:textId="12560E50" w:rsidR="00820952" w:rsidRDefault="00820952" w:rsidP="00820952">
      <w:pPr>
        <w:pStyle w:val="aff3"/>
        <w:ind w:leftChars="100" w:left="210"/>
      </w:pPr>
      <w:r>
        <w:t>Time since last TC  :0 days 0h:6m:55s</w:t>
      </w:r>
    </w:p>
    <w:p w14:paraId="42C02885" w14:textId="77777777" w:rsidR="00820952" w:rsidRDefault="00820952" w:rsidP="00820952">
      <w:pPr>
        <w:pStyle w:val="aff3"/>
        <w:ind w:leftChars="100" w:left="210"/>
      </w:pPr>
      <w:r w:rsidRPr="00266D68">
        <w:rPr>
          <w:rFonts w:hint="eastAsia"/>
        </w:rPr>
        <w:t>……</w:t>
      </w:r>
      <w:r w:rsidRPr="00266D68">
        <w:rPr>
          <w:rFonts w:hint="eastAsia"/>
        </w:rPr>
        <w:t>output omit</w:t>
      </w:r>
      <w:r w:rsidRPr="00266D68">
        <w:rPr>
          <w:rFonts w:hint="eastAsia"/>
        </w:rPr>
        <w:t>……</w:t>
      </w:r>
    </w:p>
    <w:p w14:paraId="475F35D7" w14:textId="77777777" w:rsidR="00820952" w:rsidRDefault="00820952" w:rsidP="00E77D2E">
      <w:pPr>
        <w:pStyle w:val="aff3"/>
        <w:ind w:leftChars="100" w:left="210"/>
      </w:pPr>
    </w:p>
    <w:p w14:paraId="67F64761" w14:textId="77777777" w:rsidR="00820952" w:rsidRDefault="00820952" w:rsidP="00820952">
      <w:pPr>
        <w:pStyle w:val="aff3"/>
        <w:spacing w:after="156"/>
        <w:ind w:leftChars="100" w:left="210"/>
      </w:pPr>
      <w:r>
        <w:t xml:space="preserve">&lt;S2&gt;display stp </w:t>
      </w:r>
    </w:p>
    <w:p w14:paraId="6E1D4959" w14:textId="77777777" w:rsidR="00820952" w:rsidRDefault="00820952" w:rsidP="00820952">
      <w:pPr>
        <w:pStyle w:val="aff3"/>
        <w:spacing w:after="156"/>
        <w:ind w:leftChars="100" w:left="210"/>
      </w:pPr>
      <w:r>
        <w:t>-------[CIST Global Info][Mode STP]-------</w:t>
      </w:r>
    </w:p>
    <w:p w14:paraId="7493D7DC" w14:textId="77777777" w:rsidR="00820952" w:rsidRPr="00820952" w:rsidRDefault="00820952" w:rsidP="00820952">
      <w:pPr>
        <w:pStyle w:val="aff3"/>
        <w:ind w:leftChars="100" w:left="210"/>
        <w:rPr>
          <w:shd w:val="pct15" w:color="auto" w:fill="FFFFFF"/>
        </w:rPr>
      </w:pPr>
      <w:r w:rsidRPr="00820952">
        <w:rPr>
          <w:shd w:val="pct15" w:color="auto" w:fill="FFFFFF"/>
        </w:rPr>
        <w:t>CIST Bridge         :4096 .d0d0-4ba6-ac20</w:t>
      </w:r>
    </w:p>
    <w:p w14:paraId="66CD0EED" w14:textId="77777777" w:rsidR="00820952" w:rsidRDefault="00820952" w:rsidP="00820952">
      <w:pPr>
        <w:pStyle w:val="aff3"/>
        <w:spacing w:after="156"/>
        <w:ind w:leftChars="100" w:left="210"/>
      </w:pPr>
      <w:r>
        <w:t>Config Times        :Hello 2s MaxAge 20s FwDly 15s MaxHop 20</w:t>
      </w:r>
    </w:p>
    <w:p w14:paraId="63C28B9D" w14:textId="77777777" w:rsidR="00820952" w:rsidRDefault="00820952" w:rsidP="00820952">
      <w:pPr>
        <w:pStyle w:val="aff3"/>
        <w:spacing w:after="156"/>
        <w:ind w:leftChars="100" w:left="210"/>
      </w:pPr>
      <w:r>
        <w:t>Active Times        :Hello 2s MaxAge 20s FwDly 15s MaxHop 20</w:t>
      </w:r>
    </w:p>
    <w:p w14:paraId="3972E6FE" w14:textId="77777777" w:rsidR="00820952" w:rsidRPr="00820952" w:rsidRDefault="00820952" w:rsidP="00820952">
      <w:pPr>
        <w:pStyle w:val="aff3"/>
        <w:ind w:leftChars="100" w:left="210"/>
        <w:rPr>
          <w:shd w:val="pct15" w:color="auto" w:fill="FFFFFF"/>
        </w:rPr>
      </w:pPr>
      <w:r w:rsidRPr="00820952">
        <w:rPr>
          <w:shd w:val="pct15" w:color="auto" w:fill="FFFFFF"/>
        </w:rPr>
        <w:t>CIST Root/ERPC      :4096 .d0d0-4ba6-ac20 / 0 (This bridge is the root)</w:t>
      </w:r>
    </w:p>
    <w:p w14:paraId="081479C4" w14:textId="77777777" w:rsidR="00820952" w:rsidRDefault="00820952" w:rsidP="00820952">
      <w:pPr>
        <w:pStyle w:val="aff3"/>
        <w:spacing w:after="156"/>
        <w:ind w:leftChars="100" w:left="210"/>
      </w:pPr>
      <w:r>
        <w:t>CIST RegRoot/IRPC   :4096 .d0d0-4ba6-ac20 / 0</w:t>
      </w:r>
    </w:p>
    <w:p w14:paraId="148FFF5D" w14:textId="77777777" w:rsidR="00820952" w:rsidRDefault="00820952" w:rsidP="00820952">
      <w:pPr>
        <w:pStyle w:val="aff3"/>
        <w:spacing w:after="156"/>
        <w:ind w:leftChars="100" w:left="210"/>
      </w:pPr>
      <w:r>
        <w:t>CIST RootPortId     :0.0</w:t>
      </w:r>
    </w:p>
    <w:p w14:paraId="73445E3C" w14:textId="77777777" w:rsidR="00820952" w:rsidRDefault="00820952" w:rsidP="00820952">
      <w:pPr>
        <w:pStyle w:val="aff3"/>
        <w:spacing w:after="156"/>
        <w:ind w:leftChars="100" w:left="210"/>
      </w:pPr>
      <w:r>
        <w:t>BPDU-Protection     :Disabled</w:t>
      </w:r>
    </w:p>
    <w:p w14:paraId="20E020A1" w14:textId="77777777" w:rsidR="00820952" w:rsidRDefault="00820952" w:rsidP="00820952">
      <w:pPr>
        <w:pStyle w:val="aff3"/>
        <w:spacing w:after="156"/>
        <w:ind w:leftChars="100" w:left="210"/>
      </w:pPr>
      <w:r>
        <w:t>TC or TCN received  :135</w:t>
      </w:r>
    </w:p>
    <w:p w14:paraId="51508BA4" w14:textId="77777777" w:rsidR="00820952" w:rsidRDefault="00820952" w:rsidP="00820952">
      <w:pPr>
        <w:pStyle w:val="aff3"/>
        <w:spacing w:after="156"/>
        <w:ind w:leftChars="100" w:left="210"/>
      </w:pPr>
      <w:r>
        <w:t>TC count per hello  :0</w:t>
      </w:r>
    </w:p>
    <w:p w14:paraId="1A09F38A" w14:textId="77777777" w:rsidR="00820952" w:rsidRDefault="00820952" w:rsidP="00820952">
      <w:pPr>
        <w:pStyle w:val="aff3"/>
        <w:spacing w:after="156"/>
        <w:ind w:leftChars="100" w:left="210"/>
      </w:pPr>
      <w:r>
        <w:t xml:space="preserve">STP Converge Mode   :Normal </w:t>
      </w:r>
    </w:p>
    <w:p w14:paraId="0AD0AA43" w14:textId="77777777" w:rsidR="00820952" w:rsidRDefault="00820952" w:rsidP="00820952">
      <w:pPr>
        <w:pStyle w:val="aff3"/>
        <w:spacing w:after="156"/>
        <w:ind w:leftChars="100" w:left="210"/>
      </w:pPr>
      <w:r>
        <w:t>Share region-configuration :Enabled</w:t>
      </w:r>
    </w:p>
    <w:p w14:paraId="262E8223" w14:textId="02207781" w:rsidR="00820952" w:rsidRDefault="00820952" w:rsidP="00820952">
      <w:pPr>
        <w:pStyle w:val="aff3"/>
        <w:spacing w:after="156"/>
        <w:ind w:leftChars="100" w:left="210"/>
      </w:pPr>
      <w:r>
        <w:t>Time since last TC  :0 days 0h:8m:4s</w:t>
      </w:r>
    </w:p>
    <w:p w14:paraId="7E77BF62" w14:textId="77777777" w:rsidR="00820952" w:rsidRDefault="00820952" w:rsidP="00820952">
      <w:pPr>
        <w:pStyle w:val="aff3"/>
        <w:spacing w:after="156"/>
        <w:ind w:leftChars="100" w:left="210"/>
      </w:pPr>
      <w:r w:rsidRPr="00266D68">
        <w:rPr>
          <w:rFonts w:hint="eastAsia"/>
        </w:rPr>
        <w:t>……</w:t>
      </w:r>
      <w:r w:rsidRPr="00266D68">
        <w:rPr>
          <w:rFonts w:hint="eastAsia"/>
        </w:rPr>
        <w:t>output omit</w:t>
      </w:r>
      <w:r w:rsidRPr="00266D68">
        <w:rPr>
          <w:rFonts w:hint="eastAsia"/>
        </w:rPr>
        <w:t>……</w:t>
      </w:r>
    </w:p>
    <w:p w14:paraId="61432E49" w14:textId="77777777" w:rsidR="00820952" w:rsidRPr="00266D68" w:rsidRDefault="00820952" w:rsidP="00E77D2E">
      <w:pPr>
        <w:pStyle w:val="aff3"/>
        <w:spacing w:after="156"/>
        <w:ind w:leftChars="100" w:left="210"/>
      </w:pPr>
    </w:p>
    <w:p w14:paraId="5B89E5A0" w14:textId="77777777" w:rsidR="00CC714A" w:rsidRDefault="00EE5B7C">
      <w:pPr>
        <w:pStyle w:val="aff2"/>
        <w:widowControl w:val="0"/>
        <w:topLinePunct w:val="0"/>
        <w:autoSpaceDE w:val="0"/>
        <w:autoSpaceDN w:val="0"/>
        <w:snapToGrid/>
        <w:spacing w:before="0" w:after="156"/>
        <w:ind w:left="0"/>
        <w:rPr>
          <w:kern w:val="0"/>
        </w:rPr>
      </w:pPr>
      <w:r>
        <w:rPr>
          <w:rFonts w:hint="eastAsia"/>
          <w:kern w:val="0"/>
        </w:rPr>
        <w:t>由</w:t>
      </w:r>
      <w:r w:rsidRPr="00EE5B7C">
        <w:rPr>
          <w:rFonts w:hint="eastAsia"/>
          <w:kern w:val="0"/>
        </w:rPr>
        <w:t>上述回显信息中</w:t>
      </w:r>
      <w:r>
        <w:rPr>
          <w:rFonts w:hint="eastAsia"/>
          <w:kern w:val="0"/>
        </w:rPr>
        <w:t>的</w:t>
      </w:r>
      <w:r w:rsidR="00D97C6D" w:rsidRPr="00D97C6D">
        <w:rPr>
          <w:rFonts w:hint="eastAsia"/>
          <w:kern w:val="0"/>
        </w:rPr>
        <w:t>灰色部分</w:t>
      </w:r>
      <w:r w:rsidR="00287A29">
        <w:rPr>
          <w:rFonts w:hint="eastAsia"/>
          <w:kern w:val="0"/>
        </w:rPr>
        <w:t>可以看出，</w:t>
      </w:r>
      <w:r w:rsidR="00D97C6D" w:rsidRPr="00D97C6D">
        <w:rPr>
          <w:kern w:val="0"/>
        </w:rPr>
        <w:t>S2</w:t>
      </w:r>
      <w:r w:rsidR="00D97C6D" w:rsidRPr="00D97C6D">
        <w:rPr>
          <w:rFonts w:hint="eastAsia"/>
          <w:kern w:val="0"/>
        </w:rPr>
        <w:t>已经变成新的根桥。</w:t>
      </w:r>
    </w:p>
    <w:p w14:paraId="543B1021"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关闭</w:t>
      </w:r>
      <w:r w:rsidRPr="00D97C6D">
        <w:rPr>
          <w:kern w:val="0"/>
        </w:rPr>
        <w:t>S2</w:t>
      </w:r>
      <w:r w:rsidRPr="00D97C6D">
        <w:rPr>
          <w:rFonts w:hint="eastAsia"/>
          <w:kern w:val="0"/>
        </w:rPr>
        <w:t>的</w:t>
      </w:r>
      <w:r w:rsidRPr="00D97C6D">
        <w:rPr>
          <w:kern w:val="0"/>
        </w:rPr>
        <w:t>G0/0/9</w:t>
      </w:r>
      <w:r w:rsidRPr="00D97C6D">
        <w:rPr>
          <w:rFonts w:hint="eastAsia"/>
          <w:kern w:val="0"/>
        </w:rPr>
        <w:t>和</w:t>
      </w:r>
      <w:r w:rsidRPr="00D97C6D">
        <w:rPr>
          <w:kern w:val="0"/>
        </w:rPr>
        <w:t>G0/0/10</w:t>
      </w:r>
      <w:r w:rsidRPr="00D97C6D">
        <w:rPr>
          <w:rFonts w:hint="eastAsia"/>
          <w:kern w:val="0"/>
        </w:rPr>
        <w:t>端口，从而隔离</w:t>
      </w:r>
      <w:r w:rsidR="006F44A0">
        <w:rPr>
          <w:rFonts w:hint="eastAsia"/>
          <w:kern w:val="0"/>
        </w:rPr>
        <w:t>S1与</w:t>
      </w:r>
      <w:r w:rsidRPr="00D97C6D">
        <w:rPr>
          <w:kern w:val="0"/>
        </w:rPr>
        <w:t>S2</w:t>
      </w:r>
      <w:r w:rsidR="006F44A0">
        <w:rPr>
          <w:rFonts w:hint="eastAsia"/>
          <w:kern w:val="0"/>
        </w:rPr>
        <w:t>，模拟S2发生故障</w:t>
      </w:r>
      <w:r w:rsidR="00287A29">
        <w:rPr>
          <w:rFonts w:hint="eastAsia"/>
          <w:kern w:val="0"/>
        </w:rPr>
        <w:t>。</w:t>
      </w:r>
    </w:p>
    <w:p w14:paraId="78E69621" w14:textId="77777777" w:rsidR="000D4796" w:rsidRPr="00266D68" w:rsidRDefault="000D4796" w:rsidP="00E77D2E">
      <w:pPr>
        <w:pStyle w:val="aff3"/>
        <w:ind w:leftChars="100" w:left="210"/>
      </w:pPr>
      <w:r w:rsidRPr="00266D68">
        <w:t>[S</w:t>
      </w:r>
      <w:r w:rsidRPr="00266D68">
        <w:rPr>
          <w:rFonts w:hint="eastAsia"/>
        </w:rPr>
        <w:t>2</w:t>
      </w:r>
      <w:r w:rsidRPr="00266D68">
        <w:t>]interface GigabitEthernet 0/0/9</w:t>
      </w:r>
    </w:p>
    <w:p w14:paraId="411A6F84" w14:textId="77777777" w:rsidR="000D4796" w:rsidRPr="00266D68" w:rsidRDefault="000D4796" w:rsidP="00E77D2E">
      <w:pPr>
        <w:pStyle w:val="aff3"/>
        <w:ind w:leftChars="100" w:left="210"/>
      </w:pPr>
      <w:r w:rsidRPr="00266D68">
        <w:t>[S</w:t>
      </w:r>
      <w:r w:rsidRPr="00266D68">
        <w:rPr>
          <w:rFonts w:hint="eastAsia"/>
        </w:rPr>
        <w:t>2</w:t>
      </w:r>
      <w:r w:rsidRPr="00266D68">
        <w:t>-GigabitEthernet0/0/9]shutdown</w:t>
      </w:r>
    </w:p>
    <w:p w14:paraId="2E34FACA" w14:textId="77777777" w:rsidR="0002527F" w:rsidRPr="00266D68" w:rsidRDefault="0002527F" w:rsidP="00E77D2E">
      <w:pPr>
        <w:pStyle w:val="aff3"/>
        <w:ind w:leftChars="100" w:left="210"/>
      </w:pPr>
      <w:r w:rsidRPr="00266D68">
        <w:t>[S</w:t>
      </w:r>
      <w:r w:rsidRPr="00266D68">
        <w:rPr>
          <w:rFonts w:hint="eastAsia"/>
        </w:rPr>
        <w:t>2</w:t>
      </w:r>
      <w:r w:rsidRPr="00266D68">
        <w:t>-GigabitEthernet0/0/9]quit</w:t>
      </w:r>
    </w:p>
    <w:p w14:paraId="4185D712" w14:textId="77777777" w:rsidR="000D4796" w:rsidRPr="00266D68" w:rsidRDefault="000D4796" w:rsidP="00E77D2E">
      <w:pPr>
        <w:pStyle w:val="aff3"/>
        <w:ind w:leftChars="100" w:left="210"/>
      </w:pPr>
      <w:r w:rsidRPr="00266D68">
        <w:lastRenderedPageBreak/>
        <w:t>[S</w:t>
      </w:r>
      <w:r w:rsidR="0002527F" w:rsidRPr="00266D68">
        <w:t>2</w:t>
      </w:r>
      <w:r w:rsidRPr="00266D68">
        <w:t>]interface GigabitEthernet 0/0/10</w:t>
      </w:r>
    </w:p>
    <w:p w14:paraId="4698B683" w14:textId="77777777" w:rsidR="000D4796" w:rsidRPr="00266D68" w:rsidRDefault="000D4796" w:rsidP="00E77D2E">
      <w:pPr>
        <w:pStyle w:val="aff3"/>
        <w:ind w:leftChars="100" w:left="210"/>
      </w:pPr>
      <w:r w:rsidRPr="00266D68">
        <w:t>[S</w:t>
      </w:r>
      <w:r w:rsidRPr="00266D68">
        <w:rPr>
          <w:rFonts w:hint="eastAsia"/>
        </w:rPr>
        <w:t>2</w:t>
      </w:r>
      <w:r w:rsidRPr="00266D68">
        <w:t xml:space="preserve">-GigabitEthernet0/0/10]shutdown   </w:t>
      </w:r>
    </w:p>
    <w:p w14:paraId="6B9EABC9" w14:textId="77777777" w:rsidR="000D4796" w:rsidRPr="00266D68" w:rsidRDefault="000D4796" w:rsidP="00E77D2E">
      <w:pPr>
        <w:pStyle w:val="aff3"/>
        <w:ind w:leftChars="100" w:left="210"/>
      </w:pPr>
    </w:p>
    <w:p w14:paraId="35450FB3" w14:textId="4CFEB994" w:rsidR="005D1699" w:rsidRDefault="003177F9" w:rsidP="005D1699">
      <w:pPr>
        <w:pStyle w:val="aff3"/>
        <w:ind w:leftChars="100" w:left="210"/>
      </w:pPr>
      <w:r>
        <w:t>&lt;S1&gt;</w:t>
      </w:r>
      <w:r w:rsidR="005D1699">
        <w:t xml:space="preserve">display stp </w:t>
      </w:r>
    </w:p>
    <w:p w14:paraId="35782902" w14:textId="77777777" w:rsidR="005D1699" w:rsidRDefault="005D1699" w:rsidP="005D1699">
      <w:pPr>
        <w:pStyle w:val="aff3"/>
        <w:ind w:leftChars="100" w:left="210"/>
      </w:pPr>
      <w:r>
        <w:t>-------[CIST Global Info][Mode STP]-------</w:t>
      </w:r>
    </w:p>
    <w:p w14:paraId="5DCA098B" w14:textId="77777777" w:rsidR="005D1699" w:rsidRPr="005D1699" w:rsidRDefault="005D1699" w:rsidP="005D1699">
      <w:pPr>
        <w:pStyle w:val="aff3"/>
        <w:ind w:leftChars="100" w:left="210"/>
        <w:rPr>
          <w:shd w:val="pct15" w:color="auto" w:fill="FFFFFF"/>
        </w:rPr>
      </w:pPr>
      <w:r w:rsidRPr="005D1699">
        <w:rPr>
          <w:shd w:val="pct15" w:color="auto" w:fill="FFFFFF"/>
        </w:rPr>
        <w:t>CIST Bridge         :8192 .d0d0-4ba6-aab0</w:t>
      </w:r>
    </w:p>
    <w:p w14:paraId="2ADCEED7" w14:textId="77777777" w:rsidR="005D1699" w:rsidRDefault="005D1699" w:rsidP="005D1699">
      <w:pPr>
        <w:pStyle w:val="aff3"/>
        <w:ind w:leftChars="100" w:left="210"/>
      </w:pPr>
      <w:r>
        <w:t>Config Times        :Hello 2s MaxAge 20s FwDly 15s MaxHop 20</w:t>
      </w:r>
    </w:p>
    <w:p w14:paraId="78C383AC" w14:textId="77777777" w:rsidR="005D1699" w:rsidRDefault="005D1699" w:rsidP="005D1699">
      <w:pPr>
        <w:pStyle w:val="aff3"/>
        <w:ind w:leftChars="100" w:left="210"/>
      </w:pPr>
      <w:r>
        <w:t>Active Times        :Hello 2s MaxAge 20s FwDly 15s MaxHop 20</w:t>
      </w:r>
    </w:p>
    <w:p w14:paraId="7F9F47F4" w14:textId="77777777" w:rsidR="005D1699" w:rsidRPr="005D1699" w:rsidRDefault="005D1699" w:rsidP="005D1699">
      <w:pPr>
        <w:pStyle w:val="aff3"/>
        <w:ind w:leftChars="100" w:left="210"/>
        <w:rPr>
          <w:shd w:val="pct15" w:color="auto" w:fill="FFFFFF"/>
        </w:rPr>
      </w:pPr>
      <w:r w:rsidRPr="005D1699">
        <w:rPr>
          <w:shd w:val="pct15" w:color="auto" w:fill="FFFFFF"/>
        </w:rPr>
        <w:t>CIST Root/ERPC      :8192 .d0d0-4ba6-aab0 / 0 (This bridge is the root)</w:t>
      </w:r>
    </w:p>
    <w:p w14:paraId="1C986031" w14:textId="77777777" w:rsidR="005D1699" w:rsidRDefault="005D1699" w:rsidP="005D1699">
      <w:pPr>
        <w:pStyle w:val="aff3"/>
        <w:ind w:leftChars="100" w:left="210"/>
      </w:pPr>
      <w:r>
        <w:t>CIST RegRoot/IRPC   :8192 .d0d0-4ba6-aab0 / 0</w:t>
      </w:r>
    </w:p>
    <w:p w14:paraId="1CAEF7B8" w14:textId="77777777" w:rsidR="005D1699" w:rsidRDefault="005D1699" w:rsidP="005D1699">
      <w:pPr>
        <w:pStyle w:val="aff3"/>
        <w:ind w:leftChars="100" w:left="210"/>
      </w:pPr>
      <w:r>
        <w:t>CIST RootPortId     :0.0</w:t>
      </w:r>
    </w:p>
    <w:p w14:paraId="7F61FEFE" w14:textId="77777777" w:rsidR="005D1699" w:rsidRDefault="005D1699" w:rsidP="005D1699">
      <w:pPr>
        <w:pStyle w:val="aff3"/>
        <w:ind w:leftChars="100" w:left="210"/>
      </w:pPr>
      <w:r>
        <w:t>BPDU-Protection     :Disabled</w:t>
      </w:r>
    </w:p>
    <w:p w14:paraId="6D805C78" w14:textId="77777777" w:rsidR="005D1699" w:rsidRDefault="005D1699" w:rsidP="005D1699">
      <w:pPr>
        <w:pStyle w:val="aff3"/>
        <w:ind w:leftChars="100" w:left="210"/>
      </w:pPr>
      <w:r>
        <w:t>TC or TCN received  :174</w:t>
      </w:r>
    </w:p>
    <w:p w14:paraId="70684DB8" w14:textId="77777777" w:rsidR="005D1699" w:rsidRDefault="005D1699" w:rsidP="005D1699">
      <w:pPr>
        <w:pStyle w:val="aff3"/>
        <w:ind w:leftChars="100" w:left="210"/>
      </w:pPr>
      <w:r>
        <w:t>TC count per hello  :0</w:t>
      </w:r>
    </w:p>
    <w:p w14:paraId="6C7A7BDC" w14:textId="77777777" w:rsidR="005D1699" w:rsidRDefault="005D1699" w:rsidP="005D1699">
      <w:pPr>
        <w:pStyle w:val="aff3"/>
        <w:ind w:leftChars="100" w:left="210"/>
      </w:pPr>
      <w:r>
        <w:t xml:space="preserve">STP Converge Mode   :Normal </w:t>
      </w:r>
    </w:p>
    <w:p w14:paraId="31EE960B" w14:textId="77777777" w:rsidR="005D1699" w:rsidRDefault="005D1699" w:rsidP="005D1699">
      <w:pPr>
        <w:pStyle w:val="aff3"/>
        <w:ind w:leftChars="100" w:left="210"/>
      </w:pPr>
      <w:r>
        <w:t>Share region-configuration :Enabled</w:t>
      </w:r>
    </w:p>
    <w:p w14:paraId="55C4F5CC" w14:textId="77777777" w:rsidR="005D1699" w:rsidRDefault="005D1699" w:rsidP="005D1699">
      <w:pPr>
        <w:pStyle w:val="aff3"/>
        <w:ind w:leftChars="100" w:left="210"/>
      </w:pPr>
      <w:r>
        <w:t>Time since last TC  :0 days 0h:12m:51s</w:t>
      </w:r>
    </w:p>
    <w:p w14:paraId="6FC0D2C7" w14:textId="00167AE4" w:rsidR="000D4796" w:rsidRPr="00266D68" w:rsidRDefault="000D4796" w:rsidP="005D1699">
      <w:pPr>
        <w:pStyle w:val="aff3"/>
        <w:ind w:leftChars="100" w:left="210"/>
      </w:pPr>
      <w:r w:rsidRPr="00266D68">
        <w:rPr>
          <w:rFonts w:hint="eastAsia"/>
        </w:rPr>
        <w:t>……</w:t>
      </w:r>
      <w:r w:rsidRPr="00266D68">
        <w:rPr>
          <w:rFonts w:hint="eastAsia"/>
        </w:rPr>
        <w:t>output omit</w:t>
      </w:r>
      <w:r w:rsidRPr="00266D68">
        <w:rPr>
          <w:rFonts w:hint="eastAsia"/>
        </w:rPr>
        <w:t>……</w:t>
      </w:r>
    </w:p>
    <w:p w14:paraId="53630B43" w14:textId="77777777" w:rsidR="000D4796" w:rsidRPr="00266D68" w:rsidRDefault="000D4796" w:rsidP="00E77D2E">
      <w:pPr>
        <w:pStyle w:val="aff3"/>
        <w:ind w:leftChars="100" w:left="210"/>
      </w:pPr>
    </w:p>
    <w:p w14:paraId="25306C9C" w14:textId="7F50EBD1" w:rsidR="00CC714A" w:rsidRDefault="00EE5B7C">
      <w:pPr>
        <w:pStyle w:val="aff2"/>
        <w:widowControl w:val="0"/>
        <w:topLinePunct w:val="0"/>
        <w:autoSpaceDE w:val="0"/>
        <w:autoSpaceDN w:val="0"/>
        <w:snapToGrid/>
        <w:spacing w:before="0" w:after="156"/>
        <w:ind w:left="0"/>
        <w:rPr>
          <w:kern w:val="0"/>
        </w:rPr>
      </w:pPr>
      <w:r w:rsidRPr="00EE5B7C">
        <w:rPr>
          <w:rFonts w:hint="eastAsia"/>
          <w:kern w:val="0"/>
        </w:rPr>
        <w:t>在上述回显信息中</w:t>
      </w:r>
      <w:r w:rsidR="00D97C6D" w:rsidRPr="00D97C6D">
        <w:rPr>
          <w:rFonts w:hint="eastAsia"/>
          <w:kern w:val="0"/>
        </w:rPr>
        <w:t>，灰色部分表明当</w:t>
      </w:r>
      <w:r w:rsidR="00D97C6D" w:rsidRPr="00D97C6D">
        <w:rPr>
          <w:kern w:val="0"/>
        </w:rPr>
        <w:t>S2</w:t>
      </w:r>
      <w:r w:rsidR="00D97C6D" w:rsidRPr="00D97C6D">
        <w:rPr>
          <w:rFonts w:hint="eastAsia"/>
          <w:kern w:val="0"/>
        </w:rPr>
        <w:t>故障时，</w:t>
      </w:r>
      <w:r w:rsidR="00D97C6D" w:rsidRPr="00D97C6D">
        <w:rPr>
          <w:kern w:val="0"/>
        </w:rPr>
        <w:t>S1</w:t>
      </w:r>
      <w:r w:rsidR="0006627A">
        <w:rPr>
          <w:rFonts w:hint="eastAsia"/>
          <w:kern w:val="0"/>
        </w:rPr>
        <w:t>变成根桥</w:t>
      </w:r>
      <w:r w:rsidR="0006627A">
        <w:rPr>
          <w:kern w:val="0"/>
        </w:rPr>
        <w:t>，</w:t>
      </w:r>
      <w:r w:rsidR="003177F9">
        <w:rPr>
          <w:rFonts w:hint="eastAsia"/>
          <w:kern w:val="0"/>
        </w:rPr>
        <w:t>然后</w:t>
      </w:r>
      <w:r w:rsidR="00D97C6D" w:rsidRPr="00D97C6D">
        <w:rPr>
          <w:rFonts w:hint="eastAsia"/>
          <w:kern w:val="0"/>
        </w:rPr>
        <w:t>开启S</w:t>
      </w:r>
      <w:r w:rsidR="00287A29">
        <w:rPr>
          <w:rFonts w:hint="eastAsia"/>
          <w:kern w:val="0"/>
        </w:rPr>
        <w:t>2</w:t>
      </w:r>
      <w:r w:rsidR="00D97C6D" w:rsidRPr="00D97C6D">
        <w:rPr>
          <w:rFonts w:hint="eastAsia"/>
          <w:kern w:val="0"/>
        </w:rPr>
        <w:t>之前关闭的接口</w:t>
      </w:r>
      <w:r w:rsidR="00287A29">
        <w:rPr>
          <w:rFonts w:hint="eastAsia"/>
          <w:kern w:val="0"/>
        </w:rPr>
        <w:t>。</w:t>
      </w:r>
    </w:p>
    <w:p w14:paraId="4DC35D56" w14:textId="77777777" w:rsidR="000D4796" w:rsidRPr="00266D68" w:rsidRDefault="008310C3" w:rsidP="00E77D2E">
      <w:pPr>
        <w:pStyle w:val="aff3"/>
        <w:ind w:leftChars="100" w:left="210"/>
      </w:pPr>
      <w:r w:rsidRPr="00266D68">
        <w:t>[S2</w:t>
      </w:r>
      <w:r w:rsidR="000D4796" w:rsidRPr="00266D68">
        <w:t xml:space="preserve">]interface GigabitEthernet 0/0/9 </w:t>
      </w:r>
    </w:p>
    <w:p w14:paraId="5AE07CB7" w14:textId="77777777" w:rsidR="000D4796" w:rsidRPr="00266D68" w:rsidRDefault="008310C3" w:rsidP="00E77D2E">
      <w:pPr>
        <w:pStyle w:val="aff3"/>
        <w:ind w:leftChars="100" w:left="210"/>
      </w:pPr>
      <w:r w:rsidRPr="00266D68">
        <w:t>[S2</w:t>
      </w:r>
      <w:r w:rsidR="000D4796" w:rsidRPr="00266D68">
        <w:t>-GigabitEthernet0/0/9]undo shutdown</w:t>
      </w:r>
    </w:p>
    <w:p w14:paraId="711D5577" w14:textId="77777777" w:rsidR="006F5E93" w:rsidRPr="00266D68" w:rsidRDefault="006F5E93" w:rsidP="00E77D2E">
      <w:pPr>
        <w:pStyle w:val="aff3"/>
        <w:ind w:leftChars="100" w:left="210"/>
      </w:pPr>
      <w:r w:rsidRPr="00266D68">
        <w:t>[S2-GigabitEthernet0/0/9]quit</w:t>
      </w:r>
    </w:p>
    <w:p w14:paraId="0D64A008" w14:textId="77777777" w:rsidR="000D4796" w:rsidRPr="00266D68" w:rsidRDefault="006F5E93" w:rsidP="00E77D2E">
      <w:pPr>
        <w:pStyle w:val="aff3"/>
        <w:ind w:leftChars="100" w:left="210"/>
      </w:pPr>
      <w:r w:rsidRPr="00266D68">
        <w:t>[S2]</w:t>
      </w:r>
      <w:r w:rsidR="000D4796" w:rsidRPr="00266D68">
        <w:t>interface GigabitEthernet 0/0/10</w:t>
      </w:r>
    </w:p>
    <w:p w14:paraId="685C18AA" w14:textId="77777777" w:rsidR="000D4796" w:rsidRPr="00266D68" w:rsidRDefault="008310C3" w:rsidP="00E77D2E">
      <w:pPr>
        <w:pStyle w:val="aff3"/>
        <w:ind w:leftChars="100" w:left="210"/>
      </w:pPr>
      <w:r w:rsidRPr="00266D68">
        <w:t>[S2</w:t>
      </w:r>
      <w:r w:rsidR="000D4796" w:rsidRPr="00266D68">
        <w:t>-GigabitEthernet0/0/10]undo shutdown</w:t>
      </w:r>
    </w:p>
    <w:p w14:paraId="302B0FB8" w14:textId="77777777" w:rsidR="000D4796" w:rsidRPr="00266D68" w:rsidRDefault="000D4796" w:rsidP="00E77D2E">
      <w:pPr>
        <w:pStyle w:val="aff3"/>
        <w:ind w:leftChars="100" w:left="210"/>
      </w:pPr>
    </w:p>
    <w:p w14:paraId="0D1811B5" w14:textId="77777777" w:rsidR="00936C37" w:rsidRPr="00936C37" w:rsidRDefault="00936C37" w:rsidP="00936C37">
      <w:pPr>
        <w:pStyle w:val="aff3"/>
        <w:ind w:leftChars="100" w:left="210"/>
      </w:pPr>
      <w:r w:rsidRPr="00936C37">
        <w:t>&lt;S1&gt;display stp</w:t>
      </w:r>
    </w:p>
    <w:p w14:paraId="6F6BFF8D" w14:textId="77777777" w:rsidR="00936C37" w:rsidRPr="00936C37" w:rsidRDefault="00936C37" w:rsidP="00936C37">
      <w:pPr>
        <w:pStyle w:val="aff3"/>
        <w:ind w:leftChars="100" w:left="210"/>
      </w:pPr>
      <w:r w:rsidRPr="00936C37">
        <w:t>-------[CIST Global Info][Mode STP]-------</w:t>
      </w:r>
    </w:p>
    <w:p w14:paraId="1D37CA46" w14:textId="77777777" w:rsidR="00936C37" w:rsidRPr="00936C37" w:rsidRDefault="00936C37" w:rsidP="00936C37">
      <w:pPr>
        <w:pStyle w:val="aff3"/>
        <w:ind w:leftChars="100" w:left="210"/>
        <w:rPr>
          <w:shd w:val="pct15" w:color="auto" w:fill="FFFFFF"/>
        </w:rPr>
      </w:pPr>
      <w:r w:rsidRPr="00936C37">
        <w:rPr>
          <w:shd w:val="pct15" w:color="auto" w:fill="FFFFFF"/>
        </w:rPr>
        <w:t>CIST Bridge         :8192 .d0d0-4ba6-aab0</w:t>
      </w:r>
    </w:p>
    <w:p w14:paraId="00579143" w14:textId="77777777" w:rsidR="00936C37" w:rsidRPr="00936C37" w:rsidRDefault="00936C37" w:rsidP="00936C37">
      <w:pPr>
        <w:pStyle w:val="aff3"/>
        <w:ind w:leftChars="100" w:left="210"/>
      </w:pPr>
      <w:r w:rsidRPr="00936C37">
        <w:t>Config Times        :Hello 2s MaxAge 20s FwDly 15s MaxHop 20</w:t>
      </w:r>
    </w:p>
    <w:p w14:paraId="3A6C62CD" w14:textId="77777777" w:rsidR="00936C37" w:rsidRPr="00936C37" w:rsidRDefault="00936C37" w:rsidP="00936C37">
      <w:pPr>
        <w:pStyle w:val="aff3"/>
        <w:ind w:leftChars="100" w:left="210"/>
      </w:pPr>
      <w:r w:rsidRPr="00936C37">
        <w:t>Active Times        :Hello 2s MaxAge 20s FwDly 15s MaxHop 20</w:t>
      </w:r>
    </w:p>
    <w:p w14:paraId="6B17136F" w14:textId="77777777" w:rsidR="00936C37" w:rsidRPr="00936C37" w:rsidRDefault="00936C37" w:rsidP="00936C37">
      <w:pPr>
        <w:pStyle w:val="aff3"/>
        <w:ind w:leftChars="100" w:left="210"/>
        <w:rPr>
          <w:shd w:val="pct15" w:color="auto" w:fill="FFFFFF"/>
        </w:rPr>
      </w:pPr>
      <w:r w:rsidRPr="00936C37">
        <w:rPr>
          <w:shd w:val="pct15" w:color="auto" w:fill="FFFFFF"/>
        </w:rPr>
        <w:t>CIST Root/ERPC      :4096 .d0d0-4ba6-ac20 / 20000</w:t>
      </w:r>
    </w:p>
    <w:p w14:paraId="6F51840E" w14:textId="77777777" w:rsidR="00936C37" w:rsidRPr="00936C37" w:rsidRDefault="00936C37" w:rsidP="00936C37">
      <w:pPr>
        <w:pStyle w:val="aff3"/>
        <w:ind w:leftChars="100" w:left="210"/>
      </w:pPr>
      <w:r w:rsidRPr="00936C37">
        <w:t>CIST RegRoot/IRPC   :8192 .d0d0-4ba6-aab0 / 0</w:t>
      </w:r>
    </w:p>
    <w:p w14:paraId="2543FB4F" w14:textId="77777777" w:rsidR="00936C37" w:rsidRPr="00936C37" w:rsidRDefault="00936C37" w:rsidP="00936C37">
      <w:pPr>
        <w:pStyle w:val="aff3"/>
        <w:ind w:leftChars="100" w:left="210"/>
      </w:pPr>
      <w:r w:rsidRPr="00936C37">
        <w:t>CIST RootPortId     :128.34 (GigabitEthernet0/0/9)</w:t>
      </w:r>
    </w:p>
    <w:p w14:paraId="3C0CC0AB" w14:textId="77777777" w:rsidR="00936C37" w:rsidRPr="00936C37" w:rsidRDefault="00936C37" w:rsidP="00936C37">
      <w:pPr>
        <w:pStyle w:val="aff3"/>
        <w:ind w:leftChars="100" w:left="210"/>
      </w:pPr>
      <w:r w:rsidRPr="00936C37">
        <w:t>BPDU-Protection     :Disabled</w:t>
      </w:r>
    </w:p>
    <w:p w14:paraId="50483816" w14:textId="77777777" w:rsidR="00936C37" w:rsidRPr="00936C37" w:rsidRDefault="00936C37" w:rsidP="00936C37">
      <w:pPr>
        <w:pStyle w:val="aff3"/>
        <w:ind w:leftChars="100" w:left="210"/>
      </w:pPr>
      <w:r w:rsidRPr="00936C37">
        <w:t>TC or TCN received  :195</w:t>
      </w:r>
    </w:p>
    <w:p w14:paraId="7D9C8745" w14:textId="77777777" w:rsidR="00936C37" w:rsidRPr="00936C37" w:rsidRDefault="00936C37" w:rsidP="00936C37">
      <w:pPr>
        <w:pStyle w:val="aff3"/>
        <w:ind w:leftChars="100" w:left="210"/>
      </w:pPr>
      <w:r w:rsidRPr="00936C37">
        <w:lastRenderedPageBreak/>
        <w:t>TC count per hello  :1</w:t>
      </w:r>
    </w:p>
    <w:p w14:paraId="78FE55C1" w14:textId="77777777" w:rsidR="00936C37" w:rsidRPr="00936C37" w:rsidRDefault="00936C37" w:rsidP="00936C37">
      <w:pPr>
        <w:pStyle w:val="aff3"/>
        <w:ind w:leftChars="100" w:left="210"/>
      </w:pPr>
      <w:r w:rsidRPr="00936C37">
        <w:t xml:space="preserve">STP Converge Mode   :Normal </w:t>
      </w:r>
    </w:p>
    <w:p w14:paraId="502CB856" w14:textId="77777777" w:rsidR="00936C37" w:rsidRPr="00936C37" w:rsidRDefault="00936C37" w:rsidP="00936C37">
      <w:pPr>
        <w:pStyle w:val="aff3"/>
        <w:ind w:leftChars="100" w:left="210"/>
      </w:pPr>
      <w:r w:rsidRPr="00936C37">
        <w:t>Share region-configuration :Enabled</w:t>
      </w:r>
    </w:p>
    <w:p w14:paraId="04049CF6" w14:textId="77777777" w:rsidR="00936C37" w:rsidRPr="00936C37" w:rsidRDefault="00936C37" w:rsidP="00936C37">
      <w:pPr>
        <w:pStyle w:val="aff3"/>
        <w:ind w:leftChars="100" w:left="210"/>
      </w:pPr>
      <w:r w:rsidRPr="00936C37">
        <w:t>Time since last TC  :0 days 0h:2m:59s</w:t>
      </w:r>
    </w:p>
    <w:p w14:paraId="44D6D7EA" w14:textId="4006374C" w:rsidR="000D4796" w:rsidRPr="00266D68" w:rsidRDefault="000D4796" w:rsidP="00936C37">
      <w:pPr>
        <w:pStyle w:val="aff3"/>
        <w:ind w:leftChars="100" w:left="210"/>
      </w:pPr>
      <w:r w:rsidRPr="00266D68">
        <w:rPr>
          <w:rFonts w:hint="eastAsia"/>
        </w:rPr>
        <w:t>……</w:t>
      </w:r>
      <w:r w:rsidRPr="00266D68">
        <w:rPr>
          <w:rFonts w:hint="eastAsia"/>
        </w:rPr>
        <w:t xml:space="preserve">output </w:t>
      </w:r>
      <w:r w:rsidR="00161426">
        <w:rPr>
          <w:rFonts w:hint="eastAsia"/>
        </w:rPr>
        <w:t>omit</w:t>
      </w:r>
      <w:r w:rsidRPr="00266D68">
        <w:rPr>
          <w:rFonts w:hint="eastAsia"/>
        </w:rPr>
        <w:t>……</w:t>
      </w:r>
    </w:p>
    <w:p w14:paraId="01260780" w14:textId="77777777" w:rsidR="000D4796" w:rsidRPr="00266D68" w:rsidRDefault="000D4796" w:rsidP="00E77D2E">
      <w:pPr>
        <w:pStyle w:val="aff3"/>
        <w:ind w:leftChars="100" w:left="210"/>
      </w:pPr>
    </w:p>
    <w:p w14:paraId="0B61D2B7" w14:textId="77777777" w:rsidR="00936C37" w:rsidRDefault="00936C37" w:rsidP="00936C37">
      <w:pPr>
        <w:pStyle w:val="aff3"/>
        <w:spacing w:after="156"/>
        <w:ind w:leftChars="100" w:left="210"/>
      </w:pPr>
      <w:r>
        <w:t xml:space="preserve">&lt;S2&gt;display stp          </w:t>
      </w:r>
    </w:p>
    <w:p w14:paraId="42DD6DAA" w14:textId="77777777" w:rsidR="00936C37" w:rsidRDefault="00936C37" w:rsidP="00936C37">
      <w:pPr>
        <w:pStyle w:val="aff3"/>
        <w:spacing w:after="156"/>
        <w:ind w:leftChars="100" w:left="210"/>
      </w:pPr>
      <w:r>
        <w:t>-------[CIST Global Info][Mode STP]-------</w:t>
      </w:r>
    </w:p>
    <w:p w14:paraId="43C4F746" w14:textId="77777777" w:rsidR="00936C37" w:rsidRPr="00936C37" w:rsidRDefault="00936C37" w:rsidP="00936C37">
      <w:pPr>
        <w:pStyle w:val="aff3"/>
        <w:ind w:leftChars="100" w:left="210"/>
        <w:rPr>
          <w:shd w:val="pct15" w:color="auto" w:fill="FFFFFF"/>
        </w:rPr>
      </w:pPr>
      <w:r w:rsidRPr="00936C37">
        <w:rPr>
          <w:shd w:val="pct15" w:color="auto" w:fill="FFFFFF"/>
        </w:rPr>
        <w:t>CIST Bridge         :4096 .d0d0-4ba6-ac20</w:t>
      </w:r>
    </w:p>
    <w:p w14:paraId="764F18C9" w14:textId="77777777" w:rsidR="00936C37" w:rsidRDefault="00936C37" w:rsidP="00936C37">
      <w:pPr>
        <w:pStyle w:val="aff3"/>
        <w:spacing w:after="156"/>
        <w:ind w:leftChars="100" w:left="210"/>
      </w:pPr>
      <w:r>
        <w:t>Config Times        :Hello 2s MaxAge 20s FwDly 15s MaxHop 20</w:t>
      </w:r>
    </w:p>
    <w:p w14:paraId="5376C77C" w14:textId="77777777" w:rsidR="00936C37" w:rsidRDefault="00936C37" w:rsidP="00936C37">
      <w:pPr>
        <w:pStyle w:val="aff3"/>
        <w:spacing w:after="156"/>
        <w:ind w:leftChars="100" w:left="210"/>
      </w:pPr>
      <w:r>
        <w:t>Active Times        :Hello 2s MaxAge 20s FwDly 15s MaxHop 20</w:t>
      </w:r>
    </w:p>
    <w:p w14:paraId="0ECFD29E" w14:textId="77777777" w:rsidR="00936C37" w:rsidRPr="00936C37" w:rsidRDefault="00936C37" w:rsidP="00936C37">
      <w:pPr>
        <w:pStyle w:val="aff3"/>
        <w:ind w:leftChars="100" w:left="210"/>
        <w:rPr>
          <w:shd w:val="pct15" w:color="auto" w:fill="FFFFFF"/>
        </w:rPr>
      </w:pPr>
      <w:r w:rsidRPr="00936C37">
        <w:rPr>
          <w:shd w:val="pct15" w:color="auto" w:fill="FFFFFF"/>
        </w:rPr>
        <w:t>CIST Root/ERPC      :4096 .d0d0-4ba6-ac20 / 0 (This bridge is the root)</w:t>
      </w:r>
    </w:p>
    <w:p w14:paraId="55CFA075" w14:textId="77777777" w:rsidR="00936C37" w:rsidRDefault="00936C37" w:rsidP="00936C37">
      <w:pPr>
        <w:pStyle w:val="aff3"/>
        <w:spacing w:after="156"/>
        <w:ind w:leftChars="100" w:left="210"/>
      </w:pPr>
      <w:r>
        <w:t>CIST RegRoot/IRPC   :4096 .d0d0-4ba6-ac20 / 0</w:t>
      </w:r>
    </w:p>
    <w:p w14:paraId="194B9707" w14:textId="77777777" w:rsidR="00936C37" w:rsidRDefault="00936C37" w:rsidP="00936C37">
      <w:pPr>
        <w:pStyle w:val="aff3"/>
        <w:spacing w:after="156"/>
        <w:ind w:leftChars="100" w:left="210"/>
      </w:pPr>
      <w:r>
        <w:t>CIST RootPortId     :0.0</w:t>
      </w:r>
    </w:p>
    <w:p w14:paraId="03ED97F3" w14:textId="77777777" w:rsidR="00936C37" w:rsidRDefault="00936C37" w:rsidP="00936C37">
      <w:pPr>
        <w:pStyle w:val="aff3"/>
        <w:spacing w:after="156"/>
        <w:ind w:leftChars="100" w:left="210"/>
      </w:pPr>
      <w:r>
        <w:t>BPDU-Protection     :Disabled</w:t>
      </w:r>
    </w:p>
    <w:p w14:paraId="4CEB05CA" w14:textId="77777777" w:rsidR="00936C37" w:rsidRDefault="00936C37" w:rsidP="00936C37">
      <w:pPr>
        <w:pStyle w:val="aff3"/>
        <w:spacing w:after="156"/>
        <w:ind w:leftChars="100" w:left="210"/>
      </w:pPr>
      <w:r>
        <w:t>TC or TCN received  :146</w:t>
      </w:r>
    </w:p>
    <w:p w14:paraId="6F49FF48" w14:textId="77777777" w:rsidR="00936C37" w:rsidRDefault="00936C37" w:rsidP="00936C37">
      <w:pPr>
        <w:pStyle w:val="aff3"/>
        <w:spacing w:after="156"/>
        <w:ind w:leftChars="100" w:left="210"/>
      </w:pPr>
      <w:r>
        <w:t>TC count per hello  :0</w:t>
      </w:r>
    </w:p>
    <w:p w14:paraId="04D35263" w14:textId="77777777" w:rsidR="00936C37" w:rsidRDefault="00936C37" w:rsidP="00936C37">
      <w:pPr>
        <w:pStyle w:val="aff3"/>
        <w:spacing w:after="156"/>
        <w:ind w:leftChars="100" w:left="210"/>
      </w:pPr>
      <w:r>
        <w:t xml:space="preserve">STP Converge Mode   :Normal </w:t>
      </w:r>
    </w:p>
    <w:p w14:paraId="3A0C62BA" w14:textId="77777777" w:rsidR="00936C37" w:rsidRDefault="00936C37" w:rsidP="00936C37">
      <w:pPr>
        <w:pStyle w:val="aff3"/>
        <w:spacing w:after="156"/>
        <w:ind w:leftChars="100" w:left="210"/>
      </w:pPr>
      <w:r>
        <w:t>Share region-configuration :Enabled</w:t>
      </w:r>
    </w:p>
    <w:p w14:paraId="5987DF4A" w14:textId="77777777" w:rsidR="00936C37" w:rsidRDefault="00936C37" w:rsidP="00936C37">
      <w:pPr>
        <w:pStyle w:val="aff3"/>
        <w:spacing w:after="156"/>
        <w:ind w:leftChars="100" w:left="210"/>
      </w:pPr>
      <w:r>
        <w:t>Time since last TC  :0 days 0h:2m:20s</w:t>
      </w:r>
    </w:p>
    <w:p w14:paraId="4FFFFC5C" w14:textId="4C8E0E2C" w:rsidR="000D4796" w:rsidRPr="00266D68" w:rsidRDefault="000D4796" w:rsidP="00936C37">
      <w:pPr>
        <w:pStyle w:val="aff3"/>
        <w:spacing w:after="156"/>
        <w:ind w:leftChars="100" w:left="210"/>
      </w:pPr>
      <w:r w:rsidRPr="00266D68">
        <w:rPr>
          <w:rFonts w:hint="eastAsia"/>
        </w:rPr>
        <w:t>……</w:t>
      </w:r>
      <w:r w:rsidRPr="00266D68">
        <w:rPr>
          <w:rFonts w:hint="eastAsia"/>
        </w:rPr>
        <w:t>output omit</w:t>
      </w:r>
      <w:r w:rsidRPr="00266D68">
        <w:rPr>
          <w:rFonts w:hint="eastAsia"/>
        </w:rPr>
        <w:t>……</w:t>
      </w:r>
    </w:p>
    <w:p w14:paraId="2A813196" w14:textId="77777777" w:rsidR="000D4796" w:rsidRPr="00266D68" w:rsidRDefault="000D4796" w:rsidP="00E77D2E">
      <w:pPr>
        <w:pStyle w:val="aff3"/>
        <w:ind w:leftChars="100" w:left="210"/>
      </w:pPr>
    </w:p>
    <w:p w14:paraId="39580B01" w14:textId="77777777" w:rsidR="00CC714A" w:rsidRDefault="00EE5B7C">
      <w:pPr>
        <w:pStyle w:val="aff2"/>
        <w:widowControl w:val="0"/>
        <w:topLinePunct w:val="0"/>
        <w:autoSpaceDE w:val="0"/>
        <w:autoSpaceDN w:val="0"/>
        <w:snapToGrid/>
        <w:spacing w:before="0" w:after="156"/>
        <w:ind w:left="0"/>
        <w:rPr>
          <w:kern w:val="0"/>
        </w:rPr>
      </w:pPr>
      <w:r w:rsidRPr="00EE5B7C">
        <w:rPr>
          <w:rFonts w:hint="eastAsia"/>
          <w:kern w:val="0"/>
        </w:rPr>
        <w:t>在上述回显信息中</w:t>
      </w:r>
      <w:r w:rsidR="00D97C6D" w:rsidRPr="00D97C6D">
        <w:rPr>
          <w:rFonts w:hint="eastAsia"/>
          <w:kern w:val="0"/>
        </w:rPr>
        <w:t>，灰色部分表明</w:t>
      </w:r>
      <w:r w:rsidR="00D97C6D" w:rsidRPr="00D97C6D">
        <w:rPr>
          <w:kern w:val="0"/>
        </w:rPr>
        <w:t>S2</w:t>
      </w:r>
      <w:r w:rsidR="00D97C6D" w:rsidRPr="00D97C6D">
        <w:rPr>
          <w:rFonts w:hint="eastAsia"/>
          <w:kern w:val="0"/>
        </w:rPr>
        <w:t>已经恢复正常，重新变成根桥。</w:t>
      </w:r>
    </w:p>
    <w:p w14:paraId="01AAF218" w14:textId="77777777" w:rsidR="00CC714A" w:rsidRDefault="00D97C6D">
      <w:pPr>
        <w:pStyle w:val="a"/>
        <w:numPr>
          <w:ilvl w:val="0"/>
          <w:numId w:val="142"/>
        </w:numPr>
      </w:pPr>
      <w:r w:rsidRPr="00D97C6D">
        <w:rPr>
          <w:rFonts w:hint="eastAsia"/>
        </w:rPr>
        <w:t>控制根端口选举</w:t>
      </w:r>
    </w:p>
    <w:p w14:paraId="16163633"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在</w:t>
      </w:r>
      <w:r w:rsidRPr="00D97C6D">
        <w:rPr>
          <w:kern w:val="0"/>
        </w:rPr>
        <w:t>S1</w:t>
      </w:r>
      <w:r w:rsidRPr="00D97C6D">
        <w:rPr>
          <w:rFonts w:hint="eastAsia"/>
          <w:kern w:val="0"/>
        </w:rPr>
        <w:t>上执行</w:t>
      </w:r>
      <w:r w:rsidRPr="00D97C6D">
        <w:rPr>
          <w:b/>
          <w:kern w:val="0"/>
        </w:rPr>
        <w:t>display stp brief</w:t>
      </w:r>
      <w:r w:rsidRPr="00D97C6D">
        <w:rPr>
          <w:rFonts w:hint="eastAsia"/>
          <w:kern w:val="0"/>
        </w:rPr>
        <w:t>命令查看端口角色。</w:t>
      </w:r>
    </w:p>
    <w:p w14:paraId="6D29EDD6" w14:textId="77777777" w:rsidR="001A065E" w:rsidRPr="00266D68" w:rsidRDefault="006F5E93" w:rsidP="00E77D2E">
      <w:pPr>
        <w:pStyle w:val="aff3"/>
        <w:ind w:leftChars="100" w:left="210"/>
      </w:pPr>
      <w:r w:rsidRPr="00266D68">
        <w:t>&lt;</w:t>
      </w:r>
      <w:r w:rsidR="000D4796" w:rsidRPr="00266D68">
        <w:t>S</w:t>
      </w:r>
      <w:r w:rsidR="000D4796" w:rsidRPr="00266D68">
        <w:rPr>
          <w:rFonts w:hint="eastAsia"/>
        </w:rPr>
        <w:t>1</w:t>
      </w:r>
      <w:r w:rsidRPr="00266D68">
        <w:t>&gt;</w:t>
      </w:r>
      <w:r w:rsidR="000D4796" w:rsidRPr="00266D68">
        <w:t xml:space="preserve">display stp brief  </w:t>
      </w:r>
    </w:p>
    <w:p w14:paraId="7C961B22" w14:textId="77777777" w:rsidR="000D4796" w:rsidRPr="00266D68" w:rsidRDefault="001A065E" w:rsidP="00E77D2E">
      <w:pPr>
        <w:pStyle w:val="aff3"/>
        <w:ind w:leftChars="100" w:left="210" w:firstLine="420"/>
      </w:pPr>
      <w:r w:rsidRPr="00266D68">
        <w:t>MSTID</w:t>
      </w:r>
      <w:r w:rsidRPr="00266D68">
        <w:tab/>
        <w:t>Port</w:t>
      </w:r>
      <w:r w:rsidRPr="00266D68">
        <w:tab/>
      </w:r>
      <w:r w:rsidRPr="00266D68">
        <w:tab/>
      </w:r>
      <w:r w:rsidRPr="00266D68">
        <w:tab/>
      </w:r>
      <w:r w:rsidRPr="00266D68">
        <w:tab/>
      </w:r>
      <w:r w:rsidRPr="00266D68">
        <w:tab/>
        <w:t>Role</w:t>
      </w:r>
      <w:r w:rsidRPr="00266D68">
        <w:tab/>
        <w:t>STP State</w:t>
      </w:r>
      <w:r w:rsidRPr="00266D68">
        <w:tab/>
      </w:r>
      <w:r w:rsidR="000D4796" w:rsidRPr="00266D68">
        <w:t>Protection</w:t>
      </w:r>
    </w:p>
    <w:p w14:paraId="259BD2E0" w14:textId="77777777" w:rsidR="001A065E" w:rsidRPr="00266D68" w:rsidRDefault="001A065E" w:rsidP="00E77D2E">
      <w:pPr>
        <w:pStyle w:val="aff3"/>
        <w:ind w:leftChars="100" w:left="210" w:firstLine="420"/>
      </w:pPr>
      <w:r w:rsidRPr="00266D68">
        <w:t>0</w:t>
      </w:r>
      <w:r w:rsidRPr="00266D68">
        <w:tab/>
      </w:r>
      <w:r w:rsidRPr="00266D68">
        <w:tab/>
      </w:r>
      <w:r w:rsidR="000D4796" w:rsidRPr="00266D68">
        <w:t>G</w:t>
      </w:r>
      <w:r w:rsidRPr="00266D68">
        <w:t>igabitEthernet0/0/9</w:t>
      </w:r>
      <w:r w:rsidRPr="00266D68">
        <w:tab/>
        <w:t>ROOT</w:t>
      </w:r>
      <w:r w:rsidRPr="00266D68">
        <w:tab/>
        <w:t>FORWARDING</w:t>
      </w:r>
      <w:r w:rsidRPr="00266D68">
        <w:tab/>
      </w:r>
      <w:r w:rsidR="000D4796" w:rsidRPr="00266D68">
        <w:t>NONE</w:t>
      </w:r>
    </w:p>
    <w:p w14:paraId="65F5A806" w14:textId="77777777" w:rsidR="000D4796" w:rsidRPr="00266D68" w:rsidRDefault="001A065E" w:rsidP="00E77D2E">
      <w:pPr>
        <w:pStyle w:val="aff3"/>
        <w:ind w:leftChars="100" w:left="210" w:firstLine="420"/>
      </w:pPr>
      <w:r w:rsidRPr="00266D68">
        <w:t>0</w:t>
      </w:r>
      <w:r w:rsidRPr="00266D68">
        <w:tab/>
      </w:r>
      <w:r w:rsidRPr="00266D68">
        <w:tab/>
        <w:t>GigabitEthernet0/0/10</w:t>
      </w:r>
      <w:r w:rsidRPr="00266D68">
        <w:tab/>
        <w:t>ALTE</w:t>
      </w:r>
      <w:r w:rsidRPr="00266D68">
        <w:tab/>
        <w:t>DISCARDING</w:t>
      </w:r>
      <w:r w:rsidRPr="00266D68">
        <w:tab/>
      </w:r>
      <w:r w:rsidR="000D4796" w:rsidRPr="00266D68">
        <w:t>NONE</w:t>
      </w:r>
    </w:p>
    <w:p w14:paraId="1C3BE76B" w14:textId="77777777" w:rsidR="000D4796" w:rsidRPr="00266D68" w:rsidRDefault="000D4796" w:rsidP="00E77D2E">
      <w:pPr>
        <w:pStyle w:val="aff3"/>
        <w:ind w:leftChars="100" w:left="210"/>
      </w:pPr>
    </w:p>
    <w:p w14:paraId="4129A34D" w14:textId="77777777" w:rsidR="00CC714A" w:rsidRDefault="00EE5B7C">
      <w:pPr>
        <w:pStyle w:val="aff2"/>
        <w:widowControl w:val="0"/>
        <w:topLinePunct w:val="0"/>
        <w:autoSpaceDE w:val="0"/>
        <w:autoSpaceDN w:val="0"/>
        <w:snapToGrid/>
        <w:spacing w:before="0" w:after="156"/>
        <w:ind w:left="0"/>
        <w:rPr>
          <w:kern w:val="0"/>
        </w:rPr>
      </w:pPr>
      <w:r w:rsidRPr="00EE5B7C">
        <w:rPr>
          <w:rFonts w:hint="eastAsia"/>
          <w:kern w:val="0"/>
        </w:rPr>
        <w:t>上述回显信息</w:t>
      </w:r>
      <w:r w:rsidR="00D97C6D" w:rsidRPr="00D97C6D">
        <w:rPr>
          <w:rFonts w:hint="eastAsia"/>
          <w:kern w:val="0"/>
        </w:rPr>
        <w:t>表明</w:t>
      </w:r>
      <w:r w:rsidR="00D97C6D" w:rsidRPr="00D97C6D">
        <w:rPr>
          <w:kern w:val="0"/>
        </w:rPr>
        <w:t>G0/0/9</w:t>
      </w:r>
      <w:r w:rsidR="00D97C6D" w:rsidRPr="00D97C6D">
        <w:rPr>
          <w:rFonts w:hint="eastAsia"/>
          <w:kern w:val="0"/>
        </w:rPr>
        <w:t>是根端口，</w:t>
      </w:r>
      <w:r w:rsidR="00D97C6D" w:rsidRPr="00D97C6D">
        <w:rPr>
          <w:kern w:val="0"/>
        </w:rPr>
        <w:t>G0/0/10</w:t>
      </w:r>
      <w:r w:rsidR="00D97C6D" w:rsidRPr="00D97C6D">
        <w:rPr>
          <w:rFonts w:hint="eastAsia"/>
          <w:kern w:val="0"/>
        </w:rPr>
        <w:t>是</w:t>
      </w:r>
      <w:r w:rsidR="00D97C6D" w:rsidRPr="00D97C6D">
        <w:rPr>
          <w:kern w:val="0"/>
        </w:rPr>
        <w:t>Alternate</w:t>
      </w:r>
      <w:r w:rsidR="00D97C6D" w:rsidRPr="00D97C6D">
        <w:rPr>
          <w:rFonts w:hint="eastAsia"/>
          <w:kern w:val="0"/>
        </w:rPr>
        <w:t>端口。</w:t>
      </w:r>
      <w:r w:rsidR="00287A29">
        <w:rPr>
          <w:rFonts w:hint="eastAsia"/>
          <w:kern w:val="0"/>
        </w:rPr>
        <w:t>通过</w:t>
      </w:r>
      <w:r w:rsidR="00D97C6D" w:rsidRPr="00D97C6D">
        <w:rPr>
          <w:rFonts w:hint="eastAsia"/>
          <w:kern w:val="0"/>
        </w:rPr>
        <w:t>修改端口优先级，</w:t>
      </w:r>
      <w:r w:rsidR="00287A29">
        <w:rPr>
          <w:rFonts w:hint="eastAsia"/>
          <w:kern w:val="0"/>
        </w:rPr>
        <w:t>使</w:t>
      </w:r>
      <w:r w:rsidR="00D97C6D" w:rsidRPr="00D97C6D">
        <w:rPr>
          <w:kern w:val="0"/>
        </w:rPr>
        <w:t>G0/0/10</w:t>
      </w:r>
      <w:r w:rsidR="00287A29">
        <w:rPr>
          <w:rFonts w:hint="eastAsia"/>
          <w:kern w:val="0"/>
        </w:rPr>
        <w:t>成</w:t>
      </w:r>
      <w:r w:rsidR="00D97C6D" w:rsidRPr="00D97C6D">
        <w:rPr>
          <w:rFonts w:hint="eastAsia"/>
          <w:kern w:val="0"/>
        </w:rPr>
        <w:t>为根端口，</w:t>
      </w:r>
      <w:r w:rsidR="00D97C6D" w:rsidRPr="00D97C6D">
        <w:rPr>
          <w:kern w:val="0"/>
        </w:rPr>
        <w:t>G0/0/9</w:t>
      </w:r>
      <w:r w:rsidR="00287A29">
        <w:rPr>
          <w:rFonts w:hint="eastAsia"/>
          <w:kern w:val="0"/>
        </w:rPr>
        <w:t>成</w:t>
      </w:r>
      <w:r w:rsidR="00D97C6D" w:rsidRPr="00D97C6D">
        <w:rPr>
          <w:rFonts w:hint="eastAsia"/>
          <w:kern w:val="0"/>
        </w:rPr>
        <w:t>为</w:t>
      </w:r>
      <w:r w:rsidR="00D97C6D" w:rsidRPr="00D97C6D">
        <w:rPr>
          <w:kern w:val="0"/>
        </w:rPr>
        <w:t>Alternate</w:t>
      </w:r>
      <w:r w:rsidR="00D97C6D" w:rsidRPr="00D97C6D">
        <w:rPr>
          <w:rFonts w:hint="eastAsia"/>
          <w:kern w:val="0"/>
        </w:rPr>
        <w:t>端口。</w:t>
      </w:r>
    </w:p>
    <w:p w14:paraId="756A99FC"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修改</w:t>
      </w:r>
      <w:r w:rsidRPr="00D97C6D">
        <w:rPr>
          <w:kern w:val="0"/>
        </w:rPr>
        <w:t>S2</w:t>
      </w:r>
      <w:r w:rsidRPr="00D97C6D">
        <w:rPr>
          <w:rFonts w:hint="eastAsia"/>
          <w:kern w:val="0"/>
        </w:rPr>
        <w:t>上</w:t>
      </w:r>
      <w:r w:rsidRPr="00D97C6D">
        <w:rPr>
          <w:kern w:val="0"/>
        </w:rPr>
        <w:t>G0/0/9</w:t>
      </w:r>
      <w:r w:rsidRPr="00D97C6D">
        <w:rPr>
          <w:rFonts w:hint="eastAsia"/>
          <w:kern w:val="0"/>
        </w:rPr>
        <w:t>和</w:t>
      </w:r>
      <w:r w:rsidRPr="00D97C6D">
        <w:rPr>
          <w:kern w:val="0"/>
        </w:rPr>
        <w:t>G0/0/10</w:t>
      </w:r>
      <w:r w:rsidRPr="00D97C6D">
        <w:rPr>
          <w:rFonts w:hint="eastAsia"/>
          <w:kern w:val="0"/>
        </w:rPr>
        <w:t>端口的优先级。</w:t>
      </w:r>
    </w:p>
    <w:p w14:paraId="15A250A9" w14:textId="710C1361" w:rsidR="00CC714A" w:rsidRDefault="00287A29">
      <w:pPr>
        <w:pStyle w:val="aff2"/>
        <w:widowControl w:val="0"/>
        <w:topLinePunct w:val="0"/>
        <w:autoSpaceDE w:val="0"/>
        <w:autoSpaceDN w:val="0"/>
        <w:snapToGrid/>
        <w:spacing w:before="0" w:after="156"/>
        <w:ind w:left="0"/>
        <w:rPr>
          <w:kern w:val="0"/>
        </w:rPr>
      </w:pPr>
      <w:r>
        <w:rPr>
          <w:rFonts w:hint="eastAsia"/>
          <w:kern w:val="0"/>
        </w:rPr>
        <w:t>缺省情况下</w:t>
      </w:r>
      <w:r w:rsidR="00D97C6D" w:rsidRPr="00D97C6D">
        <w:rPr>
          <w:rFonts w:hint="eastAsia"/>
          <w:kern w:val="0"/>
        </w:rPr>
        <w:t>端口优先级为</w:t>
      </w:r>
      <w:r w:rsidR="00D97C6D" w:rsidRPr="00D97C6D">
        <w:rPr>
          <w:kern w:val="0"/>
        </w:rPr>
        <w:t>128</w:t>
      </w:r>
      <w:r w:rsidR="00D97C6D" w:rsidRPr="00D97C6D">
        <w:rPr>
          <w:rFonts w:hint="eastAsia"/>
          <w:kern w:val="0"/>
        </w:rPr>
        <w:t>。端口优先级取值越大，</w:t>
      </w:r>
      <w:r w:rsidR="00410704">
        <w:rPr>
          <w:rFonts w:hint="eastAsia"/>
          <w:kern w:val="0"/>
        </w:rPr>
        <w:t>则</w:t>
      </w:r>
      <w:r w:rsidR="00D97C6D" w:rsidRPr="00D97C6D">
        <w:rPr>
          <w:rFonts w:hint="eastAsia"/>
          <w:kern w:val="0"/>
        </w:rPr>
        <w:t>优先级越低。在</w:t>
      </w:r>
      <w:r w:rsidR="00D97C6D" w:rsidRPr="00D97C6D">
        <w:rPr>
          <w:kern w:val="0"/>
        </w:rPr>
        <w:t>S2</w:t>
      </w:r>
      <w:r w:rsidR="00D97C6D" w:rsidRPr="00D97C6D">
        <w:rPr>
          <w:rFonts w:hint="eastAsia"/>
          <w:kern w:val="0"/>
        </w:rPr>
        <w:t>上，</w:t>
      </w:r>
      <w:r w:rsidR="00EE5B7C">
        <w:rPr>
          <w:rFonts w:hint="eastAsia"/>
          <w:kern w:val="0"/>
        </w:rPr>
        <w:t>修改</w:t>
      </w:r>
      <w:r w:rsidR="00D97C6D" w:rsidRPr="00D97C6D">
        <w:rPr>
          <w:kern w:val="0"/>
        </w:rPr>
        <w:t>G0/0/9</w:t>
      </w:r>
      <w:r w:rsidR="00EE5B7C">
        <w:rPr>
          <w:rFonts w:hint="eastAsia"/>
          <w:kern w:val="0"/>
        </w:rPr>
        <w:lastRenderedPageBreak/>
        <w:t>的端口</w:t>
      </w:r>
      <w:r w:rsidR="00D97C6D" w:rsidRPr="00D97C6D">
        <w:rPr>
          <w:rFonts w:hint="eastAsia"/>
          <w:kern w:val="0"/>
        </w:rPr>
        <w:t>优先级</w:t>
      </w:r>
      <w:r w:rsidR="00410704">
        <w:rPr>
          <w:rFonts w:hint="eastAsia"/>
          <w:kern w:val="0"/>
        </w:rPr>
        <w:t>值</w:t>
      </w:r>
      <w:r w:rsidR="00D97C6D" w:rsidRPr="00D97C6D">
        <w:rPr>
          <w:rFonts w:hint="eastAsia"/>
          <w:kern w:val="0"/>
        </w:rPr>
        <w:t>为</w:t>
      </w:r>
      <w:r w:rsidR="00D97C6D" w:rsidRPr="00D97C6D">
        <w:rPr>
          <w:kern w:val="0"/>
        </w:rPr>
        <w:t>32</w:t>
      </w:r>
      <w:r w:rsidR="00D97C6D" w:rsidRPr="00D97C6D">
        <w:rPr>
          <w:rFonts w:hint="eastAsia"/>
          <w:kern w:val="0"/>
        </w:rPr>
        <w:t>，</w:t>
      </w:r>
      <w:r w:rsidR="00D97C6D" w:rsidRPr="00D97C6D">
        <w:rPr>
          <w:kern w:val="0"/>
        </w:rPr>
        <w:t>G0/0/10</w:t>
      </w:r>
      <w:r w:rsidR="00EE5B7C">
        <w:rPr>
          <w:rFonts w:hint="eastAsia"/>
          <w:kern w:val="0"/>
        </w:rPr>
        <w:t>的端口</w:t>
      </w:r>
      <w:r w:rsidR="00D97C6D" w:rsidRPr="00D97C6D">
        <w:rPr>
          <w:rFonts w:hint="eastAsia"/>
          <w:kern w:val="0"/>
        </w:rPr>
        <w:t>优先级</w:t>
      </w:r>
      <w:r w:rsidR="00410704">
        <w:rPr>
          <w:rFonts w:hint="eastAsia"/>
          <w:kern w:val="0"/>
        </w:rPr>
        <w:t>值</w:t>
      </w:r>
      <w:r w:rsidR="00D97C6D" w:rsidRPr="00D97C6D">
        <w:rPr>
          <w:rFonts w:hint="eastAsia"/>
          <w:kern w:val="0"/>
        </w:rPr>
        <w:t>为</w:t>
      </w:r>
      <w:r w:rsidR="00D97C6D" w:rsidRPr="00D97C6D">
        <w:rPr>
          <w:kern w:val="0"/>
        </w:rPr>
        <w:t>16</w:t>
      </w:r>
      <w:r w:rsidR="00D97C6D" w:rsidRPr="00D97C6D">
        <w:rPr>
          <w:rFonts w:hint="eastAsia"/>
          <w:kern w:val="0"/>
        </w:rPr>
        <w:t>。因此，</w:t>
      </w:r>
      <w:r w:rsidR="00D97C6D" w:rsidRPr="00D97C6D">
        <w:rPr>
          <w:kern w:val="0"/>
        </w:rPr>
        <w:t>S1</w:t>
      </w:r>
      <w:r w:rsidR="00D97C6D" w:rsidRPr="00D97C6D">
        <w:rPr>
          <w:rFonts w:hint="eastAsia"/>
          <w:kern w:val="0"/>
        </w:rPr>
        <w:t>上的</w:t>
      </w:r>
      <w:r w:rsidR="00D97C6D" w:rsidRPr="00D97C6D">
        <w:rPr>
          <w:kern w:val="0"/>
        </w:rPr>
        <w:t>G0/0/10</w:t>
      </w:r>
      <w:r w:rsidR="00D97C6D" w:rsidRPr="00D97C6D">
        <w:rPr>
          <w:rFonts w:hint="eastAsia"/>
          <w:kern w:val="0"/>
        </w:rPr>
        <w:t>端口</w:t>
      </w:r>
      <w:r w:rsidR="00EE5B7C">
        <w:rPr>
          <w:rFonts w:hint="eastAsia"/>
          <w:kern w:val="0"/>
        </w:rPr>
        <w:t>优先级</w:t>
      </w:r>
      <w:r w:rsidR="007E53AF">
        <w:rPr>
          <w:rFonts w:hint="eastAsia"/>
          <w:kern w:val="0"/>
        </w:rPr>
        <w:t>值大</w:t>
      </w:r>
      <w:r w:rsidR="00EE5B7C">
        <w:rPr>
          <w:rFonts w:hint="eastAsia"/>
          <w:kern w:val="0"/>
        </w:rPr>
        <w:t>于S2的</w:t>
      </w:r>
      <w:r w:rsidR="00EE5B7C" w:rsidRPr="00287A29">
        <w:rPr>
          <w:kern w:val="0"/>
        </w:rPr>
        <w:t>G0/0/10</w:t>
      </w:r>
      <w:r w:rsidR="00EE5B7C" w:rsidRPr="00287A29">
        <w:rPr>
          <w:rFonts w:hint="eastAsia"/>
          <w:kern w:val="0"/>
        </w:rPr>
        <w:t>端口</w:t>
      </w:r>
      <w:r w:rsidR="00EE5B7C">
        <w:rPr>
          <w:rFonts w:hint="eastAsia"/>
          <w:kern w:val="0"/>
        </w:rPr>
        <w:t>优先级，成</w:t>
      </w:r>
      <w:r w:rsidR="00D97C6D" w:rsidRPr="00D97C6D">
        <w:rPr>
          <w:rFonts w:hint="eastAsia"/>
          <w:kern w:val="0"/>
        </w:rPr>
        <w:t>为根端口。</w:t>
      </w:r>
    </w:p>
    <w:p w14:paraId="0EFD1D78" w14:textId="77777777" w:rsidR="000D4796" w:rsidRPr="00266D68" w:rsidRDefault="000D4796" w:rsidP="00E77D2E">
      <w:pPr>
        <w:pStyle w:val="aff3"/>
        <w:ind w:leftChars="100" w:left="210"/>
      </w:pPr>
      <w:r w:rsidRPr="00266D68">
        <w:t>[S</w:t>
      </w:r>
      <w:r w:rsidRPr="00266D68">
        <w:rPr>
          <w:rFonts w:hint="eastAsia"/>
        </w:rPr>
        <w:t>2</w:t>
      </w:r>
      <w:r w:rsidRPr="00266D68">
        <w:t>]interface GigabitEthernet 0/0/9</w:t>
      </w:r>
    </w:p>
    <w:p w14:paraId="1F602F4E" w14:textId="77777777" w:rsidR="000D4796" w:rsidRPr="00266D68" w:rsidRDefault="000D4796" w:rsidP="00E77D2E">
      <w:pPr>
        <w:pStyle w:val="aff3"/>
        <w:ind w:leftChars="100" w:left="210"/>
      </w:pPr>
      <w:r w:rsidRPr="00266D68">
        <w:t>[S</w:t>
      </w:r>
      <w:r w:rsidRPr="00266D68">
        <w:rPr>
          <w:rFonts w:hint="eastAsia"/>
        </w:rPr>
        <w:t>2</w:t>
      </w:r>
      <w:r w:rsidRPr="00266D68">
        <w:t>-GigabitEthernet0/0/9]stp port priority 32</w:t>
      </w:r>
    </w:p>
    <w:p w14:paraId="48038B58" w14:textId="77777777" w:rsidR="006F5E93" w:rsidRPr="00266D68" w:rsidRDefault="006F5E93" w:rsidP="00E77D2E">
      <w:pPr>
        <w:pStyle w:val="aff3"/>
        <w:ind w:leftChars="100" w:left="210"/>
      </w:pPr>
      <w:r w:rsidRPr="00266D68">
        <w:t>[S2-GigabitEthernet0/0/9]quit</w:t>
      </w:r>
    </w:p>
    <w:p w14:paraId="4B0577CC" w14:textId="77777777" w:rsidR="000D4796" w:rsidRPr="00266D68" w:rsidRDefault="000D4796" w:rsidP="00E77D2E">
      <w:pPr>
        <w:pStyle w:val="aff3"/>
        <w:ind w:leftChars="100" w:left="210"/>
      </w:pPr>
      <w:r w:rsidRPr="00266D68">
        <w:t>[S</w:t>
      </w:r>
      <w:r w:rsidRPr="00266D68">
        <w:rPr>
          <w:rFonts w:hint="eastAsia"/>
        </w:rPr>
        <w:t>2</w:t>
      </w:r>
      <w:r w:rsidRPr="00266D68">
        <w:t>]interface GigabitEthernet 0/0/10</w:t>
      </w:r>
    </w:p>
    <w:p w14:paraId="2BD1BC3B" w14:textId="77777777" w:rsidR="000D4796" w:rsidRPr="00266D68" w:rsidRDefault="000D4796" w:rsidP="00E77D2E">
      <w:pPr>
        <w:pStyle w:val="aff3"/>
        <w:ind w:leftChars="100" w:left="210"/>
      </w:pPr>
      <w:r w:rsidRPr="00266D68">
        <w:t>[S</w:t>
      </w:r>
      <w:r w:rsidRPr="00266D68">
        <w:rPr>
          <w:rFonts w:hint="eastAsia"/>
        </w:rPr>
        <w:t>2</w:t>
      </w:r>
      <w:r w:rsidRPr="00266D68">
        <w:t>-GigabitEthernet0/0/10]stp port priority 16</w:t>
      </w:r>
    </w:p>
    <w:p w14:paraId="282EE539" w14:textId="77777777" w:rsidR="000D4796" w:rsidRPr="00266D68" w:rsidRDefault="000D4796" w:rsidP="00E77D2E">
      <w:pPr>
        <w:pStyle w:val="aff3"/>
        <w:ind w:leftChars="100" w:left="210"/>
      </w:pPr>
    </w:p>
    <w:p w14:paraId="2A1C819E"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提示：此处是修改</w:t>
      </w:r>
      <w:r w:rsidRPr="00D97C6D">
        <w:rPr>
          <w:kern w:val="0"/>
        </w:rPr>
        <w:t>S</w:t>
      </w:r>
      <w:r w:rsidR="00EE5B7C">
        <w:rPr>
          <w:rFonts w:hint="eastAsia"/>
          <w:kern w:val="0"/>
        </w:rPr>
        <w:t>2</w:t>
      </w:r>
      <w:r w:rsidRPr="00D97C6D">
        <w:rPr>
          <w:rFonts w:hint="eastAsia"/>
          <w:kern w:val="0"/>
        </w:rPr>
        <w:t>的端口优先级，而不是修改</w:t>
      </w:r>
      <w:r w:rsidRPr="00D97C6D">
        <w:rPr>
          <w:kern w:val="0"/>
        </w:rPr>
        <w:t>S</w:t>
      </w:r>
      <w:r w:rsidR="00EE5B7C">
        <w:rPr>
          <w:rFonts w:hint="eastAsia"/>
          <w:kern w:val="0"/>
        </w:rPr>
        <w:t>1</w:t>
      </w:r>
      <w:r w:rsidRPr="00D97C6D">
        <w:rPr>
          <w:rFonts w:hint="eastAsia"/>
          <w:kern w:val="0"/>
        </w:rPr>
        <w:t>的端口优先级。</w:t>
      </w:r>
    </w:p>
    <w:p w14:paraId="6D49E599" w14:textId="77777777" w:rsidR="000D5538" w:rsidRDefault="000D5538" w:rsidP="000D5538">
      <w:pPr>
        <w:pStyle w:val="aff3"/>
        <w:ind w:leftChars="100" w:left="210"/>
      </w:pPr>
      <w:r>
        <w:t>&lt;S2&gt;display stp interface GigabitEthernet 0/0/9</w:t>
      </w:r>
    </w:p>
    <w:p w14:paraId="46FA07B5" w14:textId="77777777" w:rsidR="000D5538" w:rsidRDefault="000D5538" w:rsidP="000D5538">
      <w:pPr>
        <w:pStyle w:val="aff3"/>
        <w:ind w:leftChars="100" w:left="210"/>
      </w:pPr>
      <w:r>
        <w:t>-------[CIST Global Info][Mode STP]-------</w:t>
      </w:r>
    </w:p>
    <w:p w14:paraId="01067E9A" w14:textId="77777777" w:rsidR="000D5538" w:rsidRDefault="000D5538" w:rsidP="000D5538">
      <w:pPr>
        <w:pStyle w:val="aff3"/>
        <w:ind w:leftChars="100" w:left="210"/>
      </w:pPr>
      <w:r>
        <w:t>CIST Bridge         :4096 .d0d0-4ba6-ac20</w:t>
      </w:r>
    </w:p>
    <w:p w14:paraId="7133973C" w14:textId="77777777" w:rsidR="000D5538" w:rsidRDefault="000D5538" w:rsidP="000D5538">
      <w:pPr>
        <w:pStyle w:val="aff3"/>
        <w:ind w:leftChars="100" w:left="210"/>
      </w:pPr>
      <w:r>
        <w:t>Config Times        :Hello 2s MaxAge 20s FwDly 15s MaxHop 20</w:t>
      </w:r>
    </w:p>
    <w:p w14:paraId="633DC8F7" w14:textId="77777777" w:rsidR="000D5538" w:rsidRDefault="000D5538" w:rsidP="000D5538">
      <w:pPr>
        <w:pStyle w:val="aff3"/>
        <w:ind w:leftChars="100" w:left="210"/>
      </w:pPr>
      <w:r>
        <w:t>Active Times        :Hello 2s MaxAge 20s FwDly 15s MaxHop 20</w:t>
      </w:r>
    </w:p>
    <w:p w14:paraId="54538DF6" w14:textId="77777777" w:rsidR="000D5538" w:rsidRDefault="000D5538" w:rsidP="000D5538">
      <w:pPr>
        <w:pStyle w:val="aff3"/>
        <w:ind w:leftChars="100" w:left="210"/>
      </w:pPr>
      <w:r>
        <w:t>CIST Root/ERPC      :4096 .d0d0-4ba6-ac20 / 0 (This bridge is the root)</w:t>
      </w:r>
    </w:p>
    <w:p w14:paraId="2479F53A" w14:textId="77777777" w:rsidR="000D5538" w:rsidRDefault="000D5538" w:rsidP="000D5538">
      <w:pPr>
        <w:pStyle w:val="aff3"/>
        <w:ind w:leftChars="100" w:left="210"/>
      </w:pPr>
      <w:r>
        <w:t>CIST RegRoot/IRPC   :4096 .d0d0-4ba6-ac20 / 0</w:t>
      </w:r>
    </w:p>
    <w:p w14:paraId="75C18A42" w14:textId="77777777" w:rsidR="000D5538" w:rsidRDefault="000D5538" w:rsidP="000D5538">
      <w:pPr>
        <w:pStyle w:val="aff3"/>
        <w:ind w:leftChars="100" w:left="210"/>
      </w:pPr>
      <w:r>
        <w:t>CIST RootPortId     :0.0</w:t>
      </w:r>
    </w:p>
    <w:p w14:paraId="1CE1FE2A" w14:textId="77777777" w:rsidR="000D5538" w:rsidRDefault="000D5538" w:rsidP="000D5538">
      <w:pPr>
        <w:pStyle w:val="aff3"/>
        <w:ind w:leftChars="100" w:left="210"/>
      </w:pPr>
      <w:r>
        <w:t>BPDU-Protection     :Disabled</w:t>
      </w:r>
    </w:p>
    <w:p w14:paraId="24E05239" w14:textId="77777777" w:rsidR="000D5538" w:rsidRDefault="000D5538" w:rsidP="000D5538">
      <w:pPr>
        <w:pStyle w:val="aff3"/>
        <w:ind w:leftChars="100" w:left="210"/>
      </w:pPr>
      <w:r>
        <w:t>TC or TCN received  :147</w:t>
      </w:r>
    </w:p>
    <w:p w14:paraId="4CBF1AB1" w14:textId="77777777" w:rsidR="000D5538" w:rsidRDefault="000D5538" w:rsidP="000D5538">
      <w:pPr>
        <w:pStyle w:val="aff3"/>
        <w:ind w:leftChars="100" w:left="210"/>
      </w:pPr>
      <w:r>
        <w:t>TC count per hello  :0</w:t>
      </w:r>
    </w:p>
    <w:p w14:paraId="5A6FC4CD" w14:textId="77777777" w:rsidR="000D5538" w:rsidRDefault="000D5538" w:rsidP="000D5538">
      <w:pPr>
        <w:pStyle w:val="aff3"/>
        <w:ind w:leftChars="100" w:left="210"/>
      </w:pPr>
      <w:r>
        <w:t xml:space="preserve">STP Converge Mode   :Normal </w:t>
      </w:r>
    </w:p>
    <w:p w14:paraId="0CDDD7C6" w14:textId="77777777" w:rsidR="000D5538" w:rsidRDefault="000D5538" w:rsidP="000D5538">
      <w:pPr>
        <w:pStyle w:val="aff3"/>
        <w:ind w:leftChars="100" w:left="210"/>
      </w:pPr>
      <w:r>
        <w:t>Share region-configuration :Enabled</w:t>
      </w:r>
    </w:p>
    <w:p w14:paraId="35AB7E9A" w14:textId="77777777" w:rsidR="000D5538" w:rsidRDefault="000D5538" w:rsidP="000D5538">
      <w:pPr>
        <w:pStyle w:val="aff3"/>
        <w:ind w:leftChars="100" w:left="210"/>
      </w:pPr>
      <w:r>
        <w:t>Time since last TC  :0 days 0h:7m:35s</w:t>
      </w:r>
    </w:p>
    <w:p w14:paraId="0F24B237" w14:textId="77777777" w:rsidR="000D5538" w:rsidRDefault="000D5538" w:rsidP="000D5538">
      <w:pPr>
        <w:pStyle w:val="aff3"/>
        <w:ind w:leftChars="100" w:left="210"/>
      </w:pPr>
      <w:r>
        <w:t>Number of TC        :41</w:t>
      </w:r>
    </w:p>
    <w:p w14:paraId="0DD59A69" w14:textId="77777777" w:rsidR="000D5538" w:rsidRDefault="000D5538" w:rsidP="000D5538">
      <w:pPr>
        <w:pStyle w:val="aff3"/>
        <w:ind w:leftChars="100" w:left="210"/>
      </w:pPr>
      <w:r>
        <w:t>Last TC occurred    :GigabitEthernet0/0/10</w:t>
      </w:r>
    </w:p>
    <w:p w14:paraId="56916AFC" w14:textId="77777777" w:rsidR="000D5538" w:rsidRDefault="000D5538" w:rsidP="000D5538">
      <w:pPr>
        <w:pStyle w:val="aff3"/>
        <w:ind w:leftChars="100" w:left="210"/>
      </w:pPr>
      <w:r>
        <w:t>----[Port34(GigabitEthernet0/0/9)][FORWARDING]----</w:t>
      </w:r>
    </w:p>
    <w:p w14:paraId="23C23245" w14:textId="77777777" w:rsidR="000D5538" w:rsidRDefault="000D5538" w:rsidP="000D5538">
      <w:pPr>
        <w:pStyle w:val="aff3"/>
        <w:ind w:leftChars="100" w:left="210"/>
      </w:pPr>
      <w:r>
        <w:t xml:space="preserve"> Port Protocol       :Enabled</w:t>
      </w:r>
    </w:p>
    <w:p w14:paraId="6C0F4A0B" w14:textId="77777777" w:rsidR="000D5538" w:rsidRDefault="000D5538" w:rsidP="000D5538">
      <w:pPr>
        <w:pStyle w:val="aff3"/>
        <w:ind w:leftChars="100" w:left="210"/>
      </w:pPr>
      <w:r>
        <w:t xml:space="preserve"> Port Role           :Designated Port</w:t>
      </w:r>
    </w:p>
    <w:p w14:paraId="2198850E" w14:textId="77777777" w:rsidR="000D5538" w:rsidRPr="000D5538" w:rsidRDefault="000D5538" w:rsidP="000D5538">
      <w:pPr>
        <w:pStyle w:val="aff3"/>
        <w:ind w:leftChars="100" w:left="210"/>
        <w:rPr>
          <w:shd w:val="pct15" w:color="auto" w:fill="FFFFFF"/>
        </w:rPr>
      </w:pPr>
      <w:r w:rsidRPr="000D5538">
        <w:rPr>
          <w:shd w:val="pct15" w:color="auto" w:fill="FFFFFF"/>
        </w:rPr>
        <w:t xml:space="preserve"> Port Priority       :32</w:t>
      </w:r>
    </w:p>
    <w:p w14:paraId="733523B4" w14:textId="77777777" w:rsidR="000D5538" w:rsidRDefault="000D5538" w:rsidP="000D5538">
      <w:pPr>
        <w:pStyle w:val="aff3"/>
        <w:ind w:leftChars="100" w:left="210"/>
      </w:pPr>
      <w:r>
        <w:t xml:space="preserve"> Port Cost(Dot1T )   :Config=auto / Active=20000</w:t>
      </w:r>
    </w:p>
    <w:p w14:paraId="58A7A461" w14:textId="77777777" w:rsidR="000D5538" w:rsidRDefault="000D5538" w:rsidP="000D5538">
      <w:pPr>
        <w:pStyle w:val="aff3"/>
        <w:ind w:leftChars="100" w:left="210"/>
      </w:pPr>
      <w:r>
        <w:t xml:space="preserve"> Designated Bridge/Port   :4096.d0d0-4ba6-ac20 / 32.34</w:t>
      </w:r>
    </w:p>
    <w:p w14:paraId="3259FDF9" w14:textId="77777777" w:rsidR="000D5538" w:rsidRDefault="000D5538" w:rsidP="000D5538">
      <w:pPr>
        <w:pStyle w:val="aff3"/>
        <w:ind w:leftChars="100" w:left="210"/>
      </w:pPr>
      <w:r>
        <w:t xml:space="preserve"> Port Edged          :Config=default / Active=disabled</w:t>
      </w:r>
    </w:p>
    <w:p w14:paraId="4171000A" w14:textId="77777777" w:rsidR="000D5538" w:rsidRDefault="000D5538" w:rsidP="000D5538">
      <w:pPr>
        <w:pStyle w:val="aff3"/>
        <w:ind w:leftChars="100" w:left="210"/>
      </w:pPr>
      <w:r>
        <w:t xml:space="preserve"> Point-to-point      :Config=auto / Active=true</w:t>
      </w:r>
    </w:p>
    <w:p w14:paraId="271B5D85" w14:textId="77777777" w:rsidR="000D5538" w:rsidRDefault="000D5538" w:rsidP="000D5538">
      <w:pPr>
        <w:pStyle w:val="aff3"/>
        <w:ind w:leftChars="100" w:left="210"/>
      </w:pPr>
      <w:r>
        <w:t xml:space="preserve"> Transit Limit       :6 packets/s</w:t>
      </w:r>
    </w:p>
    <w:p w14:paraId="5FDF81A5" w14:textId="77777777" w:rsidR="000D5538" w:rsidRDefault="000D5538" w:rsidP="000D5538">
      <w:pPr>
        <w:pStyle w:val="aff3"/>
        <w:ind w:leftChars="100" w:left="210"/>
      </w:pPr>
      <w:r>
        <w:t xml:space="preserve"> Protection Type     :None                </w:t>
      </w:r>
    </w:p>
    <w:p w14:paraId="1C7D77FA" w14:textId="77777777" w:rsidR="000D5538" w:rsidRDefault="000D5538" w:rsidP="000D5538">
      <w:pPr>
        <w:pStyle w:val="aff3"/>
        <w:ind w:leftChars="100" w:left="210"/>
      </w:pPr>
      <w:r>
        <w:t xml:space="preserve"> Port STP Mode       :STP </w:t>
      </w:r>
    </w:p>
    <w:p w14:paraId="14706DEA" w14:textId="77777777" w:rsidR="000D5538" w:rsidRDefault="000D5538" w:rsidP="000D5538">
      <w:pPr>
        <w:pStyle w:val="aff3"/>
        <w:ind w:leftChars="100" w:left="210"/>
      </w:pPr>
      <w:r>
        <w:lastRenderedPageBreak/>
        <w:t xml:space="preserve"> Port Protocol Type  :Config=auto / Active=dot1s</w:t>
      </w:r>
    </w:p>
    <w:p w14:paraId="38357769" w14:textId="77777777" w:rsidR="000D5538" w:rsidRDefault="000D5538" w:rsidP="000D5538">
      <w:pPr>
        <w:pStyle w:val="aff3"/>
        <w:ind w:leftChars="100" w:left="210"/>
      </w:pPr>
      <w:r>
        <w:t xml:space="preserve"> BPDU Encapsulation  :Config=stp / Active=stp</w:t>
      </w:r>
    </w:p>
    <w:p w14:paraId="7632C2F8" w14:textId="77777777" w:rsidR="000D5538" w:rsidRDefault="000D5538" w:rsidP="000D5538">
      <w:pPr>
        <w:pStyle w:val="aff3"/>
        <w:ind w:leftChars="100" w:left="210"/>
      </w:pPr>
      <w:r>
        <w:t xml:space="preserve"> PortTimes           :Hello 2s MaxAge 20s FwDly 15s RemHop 20</w:t>
      </w:r>
    </w:p>
    <w:p w14:paraId="146E9D68" w14:textId="77777777" w:rsidR="000D5538" w:rsidRDefault="000D5538" w:rsidP="000D5538">
      <w:pPr>
        <w:pStyle w:val="aff3"/>
        <w:ind w:leftChars="100" w:left="210"/>
      </w:pPr>
      <w:r>
        <w:t xml:space="preserve"> TC or TCN send      :35</w:t>
      </w:r>
    </w:p>
    <w:p w14:paraId="72995540" w14:textId="77777777" w:rsidR="000D5538" w:rsidRDefault="000D5538" w:rsidP="000D5538">
      <w:pPr>
        <w:pStyle w:val="aff3"/>
        <w:ind w:leftChars="100" w:left="210"/>
      </w:pPr>
      <w:r>
        <w:t xml:space="preserve"> TC or TCN received  :2</w:t>
      </w:r>
    </w:p>
    <w:p w14:paraId="7F687A79" w14:textId="77777777" w:rsidR="000D5538" w:rsidRDefault="000D5538" w:rsidP="000D5538">
      <w:pPr>
        <w:pStyle w:val="aff3"/>
        <w:ind w:leftChars="100" w:left="210"/>
      </w:pPr>
      <w:r>
        <w:t xml:space="preserve"> BPDU Sent           :1013             </w:t>
      </w:r>
    </w:p>
    <w:p w14:paraId="662F6878" w14:textId="77777777" w:rsidR="000D5538" w:rsidRDefault="000D5538" w:rsidP="000D5538">
      <w:pPr>
        <w:pStyle w:val="aff3"/>
        <w:ind w:leftChars="100" w:left="210"/>
      </w:pPr>
      <w:r>
        <w:t xml:space="preserve">          TCN: 0, Config: 1013, RST: 0, MST: 0</w:t>
      </w:r>
    </w:p>
    <w:p w14:paraId="43C7AED1" w14:textId="77777777" w:rsidR="000D5538" w:rsidRDefault="000D5538" w:rsidP="000D5538">
      <w:pPr>
        <w:pStyle w:val="aff3"/>
        <w:ind w:leftChars="100" w:left="210"/>
      </w:pPr>
      <w:r>
        <w:t xml:space="preserve"> BPDU Received       :2             </w:t>
      </w:r>
    </w:p>
    <w:p w14:paraId="5E8A5EFE" w14:textId="77777777" w:rsidR="000D5538" w:rsidRDefault="000D5538" w:rsidP="000D5538">
      <w:pPr>
        <w:pStyle w:val="aff3"/>
        <w:ind w:leftChars="100" w:left="210"/>
      </w:pPr>
      <w:r>
        <w:t xml:space="preserve">          TCN: 2, Config: 0, RST: 0, MST: 0</w:t>
      </w:r>
    </w:p>
    <w:p w14:paraId="4B18F749" w14:textId="7D6B12A8" w:rsidR="000D4796" w:rsidRPr="00266D68" w:rsidRDefault="000D5538" w:rsidP="000D5538">
      <w:pPr>
        <w:pStyle w:val="aff3"/>
        <w:ind w:leftChars="100" w:left="210"/>
      </w:pPr>
      <w:r>
        <w:t xml:space="preserve"> Last forwarding time: 2016/11/22 10:00:00 UTC</w:t>
      </w:r>
    </w:p>
    <w:p w14:paraId="17D39638" w14:textId="77777777" w:rsidR="000D4796" w:rsidRPr="00266D68" w:rsidRDefault="000D4796" w:rsidP="00E77D2E">
      <w:pPr>
        <w:pStyle w:val="aff3"/>
        <w:ind w:leftChars="100" w:left="210"/>
      </w:pPr>
    </w:p>
    <w:p w14:paraId="2B36AEFF" w14:textId="77777777" w:rsidR="000D4796" w:rsidRPr="00266D68" w:rsidRDefault="006F5E93" w:rsidP="00E77D2E">
      <w:pPr>
        <w:pStyle w:val="aff3"/>
        <w:ind w:leftChars="100" w:left="210"/>
      </w:pPr>
      <w:r w:rsidRPr="00266D68">
        <w:t>&lt;S2&gt;</w:t>
      </w:r>
      <w:r w:rsidR="000D4796" w:rsidRPr="00266D68">
        <w:t>display stp interface GigabitEthernet 0/0/10</w:t>
      </w:r>
    </w:p>
    <w:p w14:paraId="00F64496" w14:textId="77777777" w:rsidR="000D5538" w:rsidRDefault="000D5538" w:rsidP="000D5538">
      <w:pPr>
        <w:pStyle w:val="aff3"/>
        <w:ind w:leftChars="100" w:left="210"/>
      </w:pPr>
      <w:r>
        <w:t>-------[CIST Global Info][Mode STP]-------</w:t>
      </w:r>
    </w:p>
    <w:p w14:paraId="02B1D768" w14:textId="77777777" w:rsidR="000D5538" w:rsidRDefault="000D5538" w:rsidP="000D5538">
      <w:pPr>
        <w:pStyle w:val="aff3"/>
        <w:ind w:leftChars="100" w:left="210"/>
      </w:pPr>
      <w:r>
        <w:t>CIST Bridge         :4096 .d0d0-4ba6-ac20</w:t>
      </w:r>
    </w:p>
    <w:p w14:paraId="7BA16B00" w14:textId="77777777" w:rsidR="000D5538" w:rsidRDefault="000D5538" w:rsidP="000D5538">
      <w:pPr>
        <w:pStyle w:val="aff3"/>
        <w:ind w:leftChars="100" w:left="210"/>
      </w:pPr>
      <w:r>
        <w:t>Config Times        :Hello 2s MaxAge 20s FwDly 15s MaxHop 20</w:t>
      </w:r>
    </w:p>
    <w:p w14:paraId="7A92C981" w14:textId="77777777" w:rsidR="000D5538" w:rsidRDefault="000D5538" w:rsidP="000D5538">
      <w:pPr>
        <w:pStyle w:val="aff3"/>
        <w:ind w:leftChars="100" w:left="210"/>
      </w:pPr>
      <w:r>
        <w:t>Active Times        :Hello 2s MaxAge 20s FwDly 15s MaxHop 20</w:t>
      </w:r>
    </w:p>
    <w:p w14:paraId="6C495E1C" w14:textId="77777777" w:rsidR="000D5538" w:rsidRDefault="000D5538" w:rsidP="000D5538">
      <w:pPr>
        <w:pStyle w:val="aff3"/>
        <w:ind w:leftChars="100" w:left="210"/>
      </w:pPr>
      <w:r>
        <w:t>CIST Root/ERPC      :4096 .d0d0-4ba6-ac20 / 0 (This bridge is the root)</w:t>
      </w:r>
    </w:p>
    <w:p w14:paraId="55AC48F0" w14:textId="77777777" w:rsidR="000D5538" w:rsidRDefault="000D5538" w:rsidP="000D5538">
      <w:pPr>
        <w:pStyle w:val="aff3"/>
        <w:ind w:leftChars="100" w:left="210"/>
      </w:pPr>
      <w:r>
        <w:t>CIST RegRootIRPC   :4096 .d0d0-4ba6-ac20 / 0</w:t>
      </w:r>
    </w:p>
    <w:p w14:paraId="4D770743" w14:textId="77777777" w:rsidR="000D5538" w:rsidRDefault="000D5538" w:rsidP="000D5538">
      <w:pPr>
        <w:pStyle w:val="aff3"/>
        <w:ind w:leftChars="100" w:left="210"/>
      </w:pPr>
      <w:r>
        <w:t>CIST RootPortId     :0.0</w:t>
      </w:r>
    </w:p>
    <w:p w14:paraId="6A5E7AA4" w14:textId="77777777" w:rsidR="000D5538" w:rsidRDefault="000D5538" w:rsidP="000D5538">
      <w:pPr>
        <w:pStyle w:val="aff3"/>
        <w:ind w:leftChars="100" w:left="210"/>
      </w:pPr>
      <w:r>
        <w:t>BPDU-Protection     :Disabled</w:t>
      </w:r>
    </w:p>
    <w:p w14:paraId="4593D599" w14:textId="77777777" w:rsidR="000D5538" w:rsidRDefault="000D5538" w:rsidP="000D5538">
      <w:pPr>
        <w:pStyle w:val="aff3"/>
        <w:ind w:leftChars="100" w:left="210"/>
      </w:pPr>
      <w:r>
        <w:t>TC or TCN received  :147</w:t>
      </w:r>
    </w:p>
    <w:p w14:paraId="53761743" w14:textId="77777777" w:rsidR="000D5538" w:rsidRDefault="000D5538" w:rsidP="000D5538">
      <w:pPr>
        <w:pStyle w:val="aff3"/>
        <w:ind w:leftChars="100" w:left="210"/>
      </w:pPr>
      <w:r>
        <w:t>TC count per hello  :0</w:t>
      </w:r>
    </w:p>
    <w:p w14:paraId="74674685" w14:textId="77777777" w:rsidR="000D5538" w:rsidRDefault="000D5538" w:rsidP="000D5538">
      <w:pPr>
        <w:pStyle w:val="aff3"/>
        <w:ind w:leftChars="100" w:left="210"/>
      </w:pPr>
      <w:r>
        <w:t xml:space="preserve">STP Converge Mode   :Normal </w:t>
      </w:r>
    </w:p>
    <w:p w14:paraId="39094CB6" w14:textId="77777777" w:rsidR="000D5538" w:rsidRDefault="000D5538" w:rsidP="000D5538">
      <w:pPr>
        <w:pStyle w:val="aff3"/>
        <w:ind w:leftChars="100" w:left="210"/>
      </w:pPr>
      <w:r>
        <w:t>Share region-configuration :Enabled</w:t>
      </w:r>
    </w:p>
    <w:p w14:paraId="34D0A747" w14:textId="77777777" w:rsidR="000D5538" w:rsidRDefault="000D5538" w:rsidP="000D5538">
      <w:pPr>
        <w:pStyle w:val="aff3"/>
        <w:ind w:leftChars="100" w:left="210"/>
      </w:pPr>
      <w:r>
        <w:t>Time since last TC  :0 days 0h:8m:19s</w:t>
      </w:r>
    </w:p>
    <w:p w14:paraId="43AE1B5F" w14:textId="77777777" w:rsidR="000D5538" w:rsidRDefault="000D5538" w:rsidP="000D5538">
      <w:pPr>
        <w:pStyle w:val="aff3"/>
        <w:ind w:leftChars="100" w:left="210"/>
      </w:pPr>
      <w:r>
        <w:t>Number of TC        :41</w:t>
      </w:r>
    </w:p>
    <w:p w14:paraId="095CD76B" w14:textId="77777777" w:rsidR="000D5538" w:rsidRDefault="000D5538" w:rsidP="000D5538">
      <w:pPr>
        <w:pStyle w:val="aff3"/>
        <w:ind w:leftChars="100" w:left="210"/>
      </w:pPr>
      <w:r>
        <w:t>Last TC occurred    :GigabitEthernet0/0/10</w:t>
      </w:r>
    </w:p>
    <w:p w14:paraId="49C0D76C" w14:textId="77777777" w:rsidR="000D5538" w:rsidRDefault="000D5538" w:rsidP="000D5538">
      <w:pPr>
        <w:pStyle w:val="aff3"/>
        <w:ind w:leftChars="100" w:left="210"/>
      </w:pPr>
      <w:r>
        <w:t>----[Port35(GigabitEthernet0/0/10)][FORWARDING]----</w:t>
      </w:r>
    </w:p>
    <w:p w14:paraId="061522E1" w14:textId="77777777" w:rsidR="000D5538" w:rsidRDefault="000D5538" w:rsidP="000D5538">
      <w:pPr>
        <w:pStyle w:val="aff3"/>
        <w:ind w:leftChars="100" w:left="210"/>
      </w:pPr>
      <w:r>
        <w:t xml:space="preserve"> Port Protocol       :Enabled</w:t>
      </w:r>
    </w:p>
    <w:p w14:paraId="73E7C0A4" w14:textId="77777777" w:rsidR="000D5538" w:rsidRDefault="000D5538" w:rsidP="000D5538">
      <w:pPr>
        <w:pStyle w:val="aff3"/>
        <w:ind w:leftChars="100" w:left="210"/>
      </w:pPr>
      <w:r>
        <w:t xml:space="preserve"> Port Role           :Designated Port</w:t>
      </w:r>
    </w:p>
    <w:p w14:paraId="1CD6488B" w14:textId="77777777" w:rsidR="000D5538" w:rsidRDefault="000D5538" w:rsidP="000D5538">
      <w:pPr>
        <w:pStyle w:val="aff3"/>
        <w:ind w:leftChars="100" w:left="210"/>
      </w:pPr>
      <w:r>
        <w:t xml:space="preserve"> </w:t>
      </w:r>
      <w:r w:rsidRPr="000D5538">
        <w:rPr>
          <w:shd w:val="pct15" w:color="auto" w:fill="FFFFFF"/>
        </w:rPr>
        <w:t>Port Priority       :16</w:t>
      </w:r>
    </w:p>
    <w:p w14:paraId="63A9C4CD" w14:textId="77777777" w:rsidR="000D5538" w:rsidRDefault="000D5538" w:rsidP="000D5538">
      <w:pPr>
        <w:pStyle w:val="aff3"/>
        <w:ind w:leftChars="100" w:left="210"/>
      </w:pPr>
      <w:r>
        <w:t xml:space="preserve"> Port Cost(Dot1T )   :Config=auto / Active=20000</w:t>
      </w:r>
    </w:p>
    <w:p w14:paraId="02EFD12E" w14:textId="77777777" w:rsidR="000D5538" w:rsidRDefault="000D5538" w:rsidP="000D5538">
      <w:pPr>
        <w:pStyle w:val="aff3"/>
        <w:ind w:leftChars="100" w:left="210"/>
      </w:pPr>
      <w:r>
        <w:t xml:space="preserve"> Designated Bridge/Port   :4096.d0d0-4ba6-ac20 / 16.35</w:t>
      </w:r>
    </w:p>
    <w:p w14:paraId="453889FB" w14:textId="77777777" w:rsidR="000D5538" w:rsidRDefault="000D5538" w:rsidP="000D5538">
      <w:pPr>
        <w:pStyle w:val="aff3"/>
        <w:ind w:leftChars="100" w:left="210"/>
      </w:pPr>
      <w:r>
        <w:t xml:space="preserve"> Port Edged          :Config=default / Active=disabled</w:t>
      </w:r>
    </w:p>
    <w:p w14:paraId="25124BD6" w14:textId="77777777" w:rsidR="000D5538" w:rsidRDefault="000D5538" w:rsidP="000D5538">
      <w:pPr>
        <w:pStyle w:val="aff3"/>
        <w:ind w:leftChars="100" w:left="210"/>
      </w:pPr>
      <w:r>
        <w:t xml:space="preserve"> Point-to-point      :Config=auto / Active=true</w:t>
      </w:r>
    </w:p>
    <w:p w14:paraId="49F41F91" w14:textId="77777777" w:rsidR="000D5538" w:rsidRDefault="000D5538" w:rsidP="000D5538">
      <w:pPr>
        <w:pStyle w:val="aff3"/>
        <w:ind w:leftChars="100" w:left="210"/>
      </w:pPr>
      <w:r>
        <w:t xml:space="preserve"> Transit Limit       :6 packets/s</w:t>
      </w:r>
    </w:p>
    <w:p w14:paraId="356BDAD0" w14:textId="77777777" w:rsidR="000D5538" w:rsidRDefault="000D5538" w:rsidP="000D5538">
      <w:pPr>
        <w:pStyle w:val="aff3"/>
        <w:ind w:leftChars="100" w:left="210"/>
      </w:pPr>
      <w:r>
        <w:t xml:space="preserve"> Protection Type     :None                </w:t>
      </w:r>
    </w:p>
    <w:p w14:paraId="05B62EF0" w14:textId="77777777" w:rsidR="000D5538" w:rsidRDefault="000D5538" w:rsidP="000D5538">
      <w:pPr>
        <w:pStyle w:val="aff3"/>
        <w:ind w:leftChars="100" w:left="210"/>
      </w:pPr>
      <w:r>
        <w:lastRenderedPageBreak/>
        <w:t xml:space="preserve"> Port STP Mode       :STP </w:t>
      </w:r>
    </w:p>
    <w:p w14:paraId="39336AB4" w14:textId="77777777" w:rsidR="000D5538" w:rsidRDefault="000D5538" w:rsidP="000D5538">
      <w:pPr>
        <w:pStyle w:val="aff3"/>
        <w:ind w:leftChars="100" w:left="210"/>
      </w:pPr>
      <w:r>
        <w:t xml:space="preserve"> Port Protocol Type  :Config=auto / Active=dot1s</w:t>
      </w:r>
    </w:p>
    <w:p w14:paraId="04915A1B" w14:textId="77777777" w:rsidR="000D5538" w:rsidRDefault="000D5538" w:rsidP="000D5538">
      <w:pPr>
        <w:pStyle w:val="aff3"/>
        <w:ind w:leftChars="100" w:left="210"/>
      </w:pPr>
      <w:r>
        <w:t xml:space="preserve"> BPDU Encapsulation  :Config=stp / Active=stp</w:t>
      </w:r>
    </w:p>
    <w:p w14:paraId="573A61B3" w14:textId="77777777" w:rsidR="000D5538" w:rsidRDefault="000D5538" w:rsidP="000D5538">
      <w:pPr>
        <w:pStyle w:val="aff3"/>
        <w:ind w:leftChars="100" w:left="210"/>
      </w:pPr>
      <w:r>
        <w:t xml:space="preserve"> PortTimes           :Hello 2s MaxAge 20s FwDly 15s RemHop 20</w:t>
      </w:r>
    </w:p>
    <w:p w14:paraId="75C2EA17" w14:textId="77777777" w:rsidR="000D5538" w:rsidRDefault="000D5538" w:rsidP="000D5538">
      <w:pPr>
        <w:pStyle w:val="aff3"/>
        <w:ind w:leftChars="100" w:left="210"/>
      </w:pPr>
      <w:r>
        <w:t xml:space="preserve"> TC or TCN send      :35</w:t>
      </w:r>
    </w:p>
    <w:p w14:paraId="519B5AEE" w14:textId="77777777" w:rsidR="000D5538" w:rsidRDefault="000D5538" w:rsidP="000D5538">
      <w:pPr>
        <w:pStyle w:val="aff3"/>
        <w:ind w:leftChars="100" w:left="210"/>
      </w:pPr>
      <w:r>
        <w:t xml:space="preserve"> TC or TCN received  :1</w:t>
      </w:r>
    </w:p>
    <w:p w14:paraId="4FFC4FED" w14:textId="77777777" w:rsidR="000D5538" w:rsidRDefault="000D5538" w:rsidP="000D5538">
      <w:pPr>
        <w:pStyle w:val="aff3"/>
        <w:ind w:leftChars="100" w:left="210"/>
      </w:pPr>
      <w:r>
        <w:t xml:space="preserve"> BPDU Sent           :1032             </w:t>
      </w:r>
    </w:p>
    <w:p w14:paraId="1D930D6B" w14:textId="77777777" w:rsidR="000D5538" w:rsidRDefault="000D5538" w:rsidP="000D5538">
      <w:pPr>
        <w:pStyle w:val="aff3"/>
        <w:ind w:leftChars="100" w:left="210"/>
      </w:pPr>
      <w:r>
        <w:t xml:space="preserve">          TCN: 0, Config: 1032, RST: 0, MST: 0</w:t>
      </w:r>
    </w:p>
    <w:p w14:paraId="2D767EF0" w14:textId="77777777" w:rsidR="000D5538" w:rsidRDefault="000D5538" w:rsidP="000D5538">
      <w:pPr>
        <w:pStyle w:val="aff3"/>
        <w:ind w:leftChars="100" w:left="210"/>
      </w:pPr>
      <w:r>
        <w:t xml:space="preserve"> BPDU Received       :2             </w:t>
      </w:r>
    </w:p>
    <w:p w14:paraId="35F09873" w14:textId="77777777" w:rsidR="000D5538" w:rsidRDefault="000D5538" w:rsidP="000D5538">
      <w:pPr>
        <w:pStyle w:val="aff3"/>
        <w:ind w:leftChars="100" w:left="210"/>
      </w:pPr>
      <w:r>
        <w:t xml:space="preserve">          TCN: 1, Config: 1, RST: 0, MST: 0</w:t>
      </w:r>
    </w:p>
    <w:p w14:paraId="0E0D7625" w14:textId="6A1556C1" w:rsidR="000D4796" w:rsidRPr="00266D68" w:rsidRDefault="000D5538" w:rsidP="000D5538">
      <w:pPr>
        <w:pStyle w:val="aff3"/>
        <w:ind w:leftChars="100" w:left="210"/>
      </w:pPr>
      <w:r>
        <w:t xml:space="preserve"> Last forwarding time: 2016/11/22 10:00:11 UTC</w:t>
      </w:r>
    </w:p>
    <w:p w14:paraId="357A19C5" w14:textId="77777777" w:rsidR="000D4796" w:rsidRPr="00266D68" w:rsidRDefault="000D4796" w:rsidP="00E77D2E">
      <w:pPr>
        <w:pStyle w:val="aff3"/>
        <w:ind w:leftChars="100" w:left="210"/>
      </w:pPr>
    </w:p>
    <w:p w14:paraId="283B7A7A"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在</w:t>
      </w:r>
      <w:r w:rsidRPr="00D97C6D">
        <w:rPr>
          <w:kern w:val="0"/>
        </w:rPr>
        <w:t>S1</w:t>
      </w:r>
      <w:r w:rsidRPr="00D97C6D">
        <w:rPr>
          <w:rFonts w:hint="eastAsia"/>
          <w:kern w:val="0"/>
        </w:rPr>
        <w:t>上执行</w:t>
      </w:r>
      <w:r w:rsidRPr="00D97C6D">
        <w:rPr>
          <w:b/>
          <w:kern w:val="0"/>
        </w:rPr>
        <w:t>display stp brief</w:t>
      </w:r>
      <w:r w:rsidRPr="00D97C6D">
        <w:rPr>
          <w:rFonts w:hint="eastAsia"/>
          <w:kern w:val="0"/>
        </w:rPr>
        <w:t>命令查看端口角色。</w:t>
      </w:r>
    </w:p>
    <w:p w14:paraId="0CD660FB" w14:textId="77777777" w:rsidR="000D4796" w:rsidRPr="00266D68" w:rsidRDefault="006F5E93" w:rsidP="00E77D2E">
      <w:pPr>
        <w:pStyle w:val="aff3"/>
        <w:ind w:leftChars="100" w:left="210"/>
      </w:pPr>
      <w:r w:rsidRPr="00266D68">
        <w:t>&lt;</w:t>
      </w:r>
      <w:r w:rsidR="000D4796" w:rsidRPr="00266D68">
        <w:t>S</w:t>
      </w:r>
      <w:r w:rsidR="000D4796" w:rsidRPr="00266D68">
        <w:rPr>
          <w:rFonts w:hint="eastAsia"/>
        </w:rPr>
        <w:t>1</w:t>
      </w:r>
      <w:r w:rsidRPr="00266D68">
        <w:t>&gt;</w:t>
      </w:r>
      <w:r w:rsidR="000D4796" w:rsidRPr="00266D68">
        <w:t>display stp brief</w:t>
      </w:r>
    </w:p>
    <w:p w14:paraId="17533BAD" w14:textId="77777777" w:rsidR="001A065E" w:rsidRPr="00266D68" w:rsidRDefault="000D4796" w:rsidP="00E77D2E">
      <w:pPr>
        <w:pStyle w:val="aff3"/>
        <w:ind w:leftChars="100" w:left="210" w:firstLine="420"/>
      </w:pPr>
      <w:r w:rsidRPr="00266D68">
        <w:t>MSTID</w:t>
      </w:r>
      <w:r w:rsidR="001A065E" w:rsidRPr="00266D68">
        <w:tab/>
      </w:r>
      <w:r w:rsidRPr="00266D68">
        <w:t>Port</w:t>
      </w:r>
      <w:r w:rsidR="001A065E" w:rsidRPr="00266D68">
        <w:tab/>
      </w:r>
      <w:r w:rsidR="001A065E" w:rsidRPr="00266D68">
        <w:tab/>
      </w:r>
      <w:r w:rsidR="001A065E" w:rsidRPr="00266D68">
        <w:tab/>
      </w:r>
      <w:r w:rsidR="001A065E" w:rsidRPr="00266D68">
        <w:tab/>
      </w:r>
      <w:r w:rsidR="001A065E" w:rsidRPr="00266D68">
        <w:tab/>
        <w:t>Role</w:t>
      </w:r>
      <w:r w:rsidR="001A065E" w:rsidRPr="00266D68">
        <w:tab/>
        <w:t>STP State</w:t>
      </w:r>
      <w:r w:rsidR="001A065E" w:rsidRPr="00266D68">
        <w:tab/>
      </w:r>
      <w:r w:rsidRPr="00266D68">
        <w:t>Protection</w:t>
      </w:r>
    </w:p>
    <w:p w14:paraId="6F25220E" w14:textId="77777777" w:rsidR="001A065E" w:rsidRPr="00266D68" w:rsidRDefault="000D4796" w:rsidP="00E77D2E">
      <w:pPr>
        <w:pStyle w:val="aff3"/>
        <w:ind w:leftChars="100" w:left="210" w:firstLine="420"/>
        <w:rPr>
          <w:shd w:val="pct15" w:color="auto" w:fill="FFFFFF"/>
        </w:rPr>
      </w:pPr>
      <w:r w:rsidRPr="00266D68">
        <w:rPr>
          <w:shd w:val="pct15" w:color="auto" w:fill="FFFFFF"/>
        </w:rPr>
        <w:t>0</w:t>
      </w:r>
      <w:r w:rsidR="001A065E" w:rsidRPr="00266D68">
        <w:rPr>
          <w:shd w:val="pct15" w:color="auto" w:fill="FFFFFF"/>
        </w:rPr>
        <w:tab/>
      </w:r>
      <w:r w:rsidR="001A065E" w:rsidRPr="00266D68">
        <w:rPr>
          <w:shd w:val="pct15" w:color="auto" w:fill="FFFFFF"/>
        </w:rPr>
        <w:tab/>
        <w:t>GigabitEthernet0/0/9</w:t>
      </w:r>
      <w:r w:rsidR="001A065E" w:rsidRPr="00266D68">
        <w:rPr>
          <w:shd w:val="pct15" w:color="auto" w:fill="FFFFFF"/>
        </w:rPr>
        <w:tab/>
        <w:t>ALTE</w:t>
      </w:r>
      <w:r w:rsidR="001A065E" w:rsidRPr="00266D68">
        <w:rPr>
          <w:shd w:val="pct15" w:color="auto" w:fill="FFFFFF"/>
        </w:rPr>
        <w:tab/>
        <w:t>DISCARDING</w:t>
      </w:r>
      <w:r w:rsidR="001A065E" w:rsidRPr="00266D68">
        <w:rPr>
          <w:shd w:val="pct15" w:color="auto" w:fill="FFFFFF"/>
        </w:rPr>
        <w:tab/>
      </w:r>
      <w:r w:rsidRPr="00266D68">
        <w:rPr>
          <w:shd w:val="pct15" w:color="auto" w:fill="FFFFFF"/>
        </w:rPr>
        <w:t>NONE</w:t>
      </w:r>
    </w:p>
    <w:p w14:paraId="7E98547D" w14:textId="77777777" w:rsidR="000D4796" w:rsidRPr="00266D68" w:rsidRDefault="001A065E" w:rsidP="00E77D2E">
      <w:pPr>
        <w:pStyle w:val="aff3"/>
        <w:ind w:leftChars="100" w:left="210" w:firstLine="420"/>
        <w:rPr>
          <w:shd w:val="pct15" w:color="auto" w:fill="FFFFFF"/>
        </w:rPr>
      </w:pPr>
      <w:r w:rsidRPr="00266D68">
        <w:rPr>
          <w:shd w:val="pct15" w:color="auto" w:fill="FFFFFF"/>
        </w:rPr>
        <w:t>0</w:t>
      </w:r>
      <w:r w:rsidRPr="00266D68">
        <w:rPr>
          <w:shd w:val="pct15" w:color="auto" w:fill="FFFFFF"/>
        </w:rPr>
        <w:tab/>
      </w:r>
      <w:r w:rsidRPr="00266D68">
        <w:rPr>
          <w:shd w:val="pct15" w:color="auto" w:fill="FFFFFF"/>
        </w:rPr>
        <w:tab/>
      </w:r>
      <w:r w:rsidR="000D4796" w:rsidRPr="00266D68">
        <w:rPr>
          <w:shd w:val="pct15" w:color="auto" w:fill="FFFFFF"/>
        </w:rPr>
        <w:t>GigabitEth</w:t>
      </w:r>
      <w:r w:rsidRPr="00266D68">
        <w:rPr>
          <w:shd w:val="pct15" w:color="auto" w:fill="FFFFFF"/>
        </w:rPr>
        <w:t>ernet0/0/10</w:t>
      </w:r>
      <w:r w:rsidRPr="00266D68">
        <w:rPr>
          <w:shd w:val="pct15" w:color="auto" w:fill="FFFFFF"/>
        </w:rPr>
        <w:tab/>
        <w:t>ROOT</w:t>
      </w:r>
      <w:r w:rsidRPr="00266D68">
        <w:rPr>
          <w:shd w:val="pct15" w:color="auto" w:fill="FFFFFF"/>
        </w:rPr>
        <w:tab/>
        <w:t>FORWARDING</w:t>
      </w:r>
      <w:r w:rsidRPr="00266D68">
        <w:rPr>
          <w:shd w:val="pct15" w:color="auto" w:fill="FFFFFF"/>
        </w:rPr>
        <w:tab/>
      </w:r>
      <w:r w:rsidR="000D4796" w:rsidRPr="00266D68">
        <w:rPr>
          <w:shd w:val="pct15" w:color="auto" w:fill="FFFFFF"/>
        </w:rPr>
        <w:t>NONE</w:t>
      </w:r>
    </w:p>
    <w:p w14:paraId="34EE44B5" w14:textId="77777777" w:rsidR="000D4796" w:rsidRPr="00266D68" w:rsidRDefault="000D4796" w:rsidP="00E77D2E">
      <w:pPr>
        <w:pStyle w:val="aff3"/>
        <w:ind w:leftChars="100" w:left="210"/>
      </w:pPr>
    </w:p>
    <w:p w14:paraId="33CEB2FD"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在上述回显信息中，灰色部分表明</w:t>
      </w:r>
      <w:r w:rsidRPr="00D97C6D">
        <w:rPr>
          <w:kern w:val="0"/>
        </w:rPr>
        <w:t>S1</w:t>
      </w:r>
      <w:r w:rsidRPr="00D97C6D">
        <w:rPr>
          <w:rFonts w:hint="eastAsia"/>
          <w:kern w:val="0"/>
        </w:rPr>
        <w:t>的</w:t>
      </w:r>
      <w:r w:rsidRPr="00D97C6D">
        <w:rPr>
          <w:kern w:val="0"/>
        </w:rPr>
        <w:t>G0/0/10</w:t>
      </w:r>
      <w:r w:rsidRPr="00D97C6D">
        <w:rPr>
          <w:rFonts w:hint="eastAsia"/>
          <w:kern w:val="0"/>
        </w:rPr>
        <w:t>端口是根端口，</w:t>
      </w:r>
      <w:r w:rsidRPr="00D97C6D">
        <w:rPr>
          <w:kern w:val="0"/>
        </w:rPr>
        <w:t>G0/0/9</w:t>
      </w:r>
      <w:r w:rsidRPr="00D97C6D">
        <w:rPr>
          <w:rFonts w:hint="eastAsia"/>
          <w:kern w:val="0"/>
        </w:rPr>
        <w:t>是</w:t>
      </w:r>
      <w:r w:rsidRPr="00D97C6D">
        <w:rPr>
          <w:kern w:val="0"/>
        </w:rPr>
        <w:t>Alternate</w:t>
      </w:r>
      <w:r w:rsidRPr="00D97C6D">
        <w:rPr>
          <w:rFonts w:hint="eastAsia"/>
          <w:kern w:val="0"/>
        </w:rPr>
        <w:t>端口。</w:t>
      </w:r>
    </w:p>
    <w:p w14:paraId="1BB56895"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关闭</w:t>
      </w:r>
      <w:r w:rsidRPr="00D97C6D">
        <w:rPr>
          <w:kern w:val="0"/>
        </w:rPr>
        <w:t>S1</w:t>
      </w:r>
      <w:r w:rsidRPr="00D97C6D">
        <w:rPr>
          <w:rFonts w:hint="eastAsia"/>
          <w:kern w:val="0"/>
        </w:rPr>
        <w:t>的</w:t>
      </w:r>
      <w:r w:rsidRPr="00D97C6D">
        <w:rPr>
          <w:kern w:val="0"/>
        </w:rPr>
        <w:t>GigabitEthernet 0/0/10</w:t>
      </w:r>
      <w:r w:rsidRPr="00D97C6D">
        <w:rPr>
          <w:rFonts w:hint="eastAsia"/>
          <w:kern w:val="0"/>
        </w:rPr>
        <w:t>端口，再查看端口角色。</w:t>
      </w:r>
    </w:p>
    <w:p w14:paraId="1979D959" w14:textId="77777777" w:rsidR="000D4796" w:rsidRPr="00266D68" w:rsidRDefault="000D4796" w:rsidP="00E77D2E">
      <w:pPr>
        <w:pStyle w:val="aff3"/>
        <w:ind w:leftChars="100" w:left="210"/>
      </w:pPr>
      <w:r w:rsidRPr="00266D68">
        <w:t>[S</w:t>
      </w:r>
      <w:r w:rsidRPr="00266D68">
        <w:rPr>
          <w:rFonts w:hint="eastAsia"/>
        </w:rPr>
        <w:t>1</w:t>
      </w:r>
      <w:r w:rsidRPr="00266D68">
        <w:t>]interface GigabitEthernet 0/0/10</w:t>
      </w:r>
    </w:p>
    <w:p w14:paraId="7293EE2A" w14:textId="77777777" w:rsidR="000D4796" w:rsidRPr="00266D68" w:rsidRDefault="000D4796" w:rsidP="00E77D2E">
      <w:pPr>
        <w:pStyle w:val="aff3"/>
        <w:ind w:leftChars="100" w:left="210"/>
      </w:pPr>
      <w:r w:rsidRPr="00266D68">
        <w:t>[S</w:t>
      </w:r>
      <w:r w:rsidRPr="00266D68">
        <w:rPr>
          <w:rFonts w:hint="eastAsia"/>
        </w:rPr>
        <w:t>1</w:t>
      </w:r>
      <w:r w:rsidRPr="00266D68">
        <w:t>-GigabitEthernet0/0/10]shutdown</w:t>
      </w:r>
    </w:p>
    <w:p w14:paraId="3024C25C" w14:textId="77777777" w:rsidR="001A065E" w:rsidRPr="00266D68" w:rsidRDefault="000D4796" w:rsidP="00E77D2E">
      <w:pPr>
        <w:pStyle w:val="aff3"/>
        <w:ind w:leftChars="100" w:left="210"/>
      </w:pPr>
      <w:r w:rsidRPr="00266D68">
        <w:t>&lt;S</w:t>
      </w:r>
      <w:r w:rsidRPr="00266D68">
        <w:rPr>
          <w:rFonts w:hint="eastAsia"/>
        </w:rPr>
        <w:t>1</w:t>
      </w:r>
      <w:r w:rsidRPr="00266D68">
        <w:t>&gt;display stp brief</w:t>
      </w:r>
    </w:p>
    <w:p w14:paraId="0D411C11" w14:textId="77777777" w:rsidR="001A065E" w:rsidRPr="00266D68" w:rsidRDefault="001A065E" w:rsidP="00E77D2E">
      <w:pPr>
        <w:pStyle w:val="aff3"/>
        <w:ind w:leftChars="100" w:left="210" w:firstLine="420"/>
      </w:pPr>
      <w:r w:rsidRPr="00266D68">
        <w:t>MSTID</w:t>
      </w:r>
      <w:r w:rsidRPr="00266D68">
        <w:tab/>
        <w:t>Port</w:t>
      </w:r>
      <w:r w:rsidRPr="00266D68">
        <w:tab/>
      </w:r>
      <w:r w:rsidRPr="00266D68">
        <w:tab/>
      </w:r>
      <w:r w:rsidRPr="00266D68">
        <w:tab/>
      </w:r>
      <w:r w:rsidRPr="00266D68">
        <w:tab/>
      </w:r>
      <w:r w:rsidRPr="00266D68">
        <w:tab/>
        <w:t>Role</w:t>
      </w:r>
      <w:r w:rsidRPr="00266D68">
        <w:tab/>
        <w:t>STP State</w:t>
      </w:r>
      <w:r w:rsidRPr="00266D68">
        <w:tab/>
        <w:t>Protection</w:t>
      </w:r>
    </w:p>
    <w:p w14:paraId="15DE6715" w14:textId="77777777" w:rsidR="000D4796" w:rsidRPr="00266D68" w:rsidRDefault="001A065E" w:rsidP="00E77D2E">
      <w:pPr>
        <w:pStyle w:val="aff3"/>
        <w:ind w:leftChars="100" w:left="210" w:firstLine="420"/>
        <w:rPr>
          <w:shd w:val="pct15" w:color="auto" w:fill="FFFFFF"/>
        </w:rPr>
      </w:pPr>
      <w:r w:rsidRPr="00266D68">
        <w:rPr>
          <w:shd w:val="pct15" w:color="auto" w:fill="FFFFFF"/>
        </w:rPr>
        <w:t>0</w:t>
      </w:r>
      <w:r w:rsidRPr="00266D68">
        <w:rPr>
          <w:shd w:val="pct15" w:color="auto" w:fill="FFFFFF"/>
        </w:rPr>
        <w:tab/>
      </w:r>
      <w:r w:rsidRPr="00266D68">
        <w:rPr>
          <w:shd w:val="pct15" w:color="auto" w:fill="FFFFFF"/>
        </w:rPr>
        <w:tab/>
        <w:t>GigabitEthernet0/0/9</w:t>
      </w:r>
      <w:r w:rsidRPr="00266D68">
        <w:rPr>
          <w:shd w:val="pct15" w:color="auto" w:fill="FFFFFF"/>
        </w:rPr>
        <w:tab/>
        <w:t>ROOT</w:t>
      </w:r>
      <w:r w:rsidRPr="00266D68">
        <w:rPr>
          <w:shd w:val="pct15" w:color="auto" w:fill="FFFFFF"/>
        </w:rPr>
        <w:tab/>
        <w:t>FORWARDING</w:t>
      </w:r>
      <w:r w:rsidRPr="00266D68">
        <w:rPr>
          <w:shd w:val="pct15" w:color="auto" w:fill="FFFFFF"/>
        </w:rPr>
        <w:tab/>
      </w:r>
      <w:r w:rsidR="000D4796" w:rsidRPr="00266D68">
        <w:rPr>
          <w:shd w:val="pct15" w:color="auto" w:fill="FFFFFF"/>
        </w:rPr>
        <w:t>NONE</w:t>
      </w:r>
    </w:p>
    <w:p w14:paraId="10255F3B" w14:textId="77777777" w:rsidR="000D4796" w:rsidRPr="00266D68" w:rsidRDefault="000D4796" w:rsidP="00E77D2E">
      <w:pPr>
        <w:pStyle w:val="aff3"/>
        <w:ind w:leftChars="100" w:left="210"/>
      </w:pPr>
    </w:p>
    <w:p w14:paraId="04C322AB"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在</w:t>
      </w:r>
      <w:r w:rsidR="00EE5B7C">
        <w:rPr>
          <w:rFonts w:hint="eastAsia"/>
          <w:kern w:val="0"/>
        </w:rPr>
        <w:t>上述</w:t>
      </w:r>
      <w:r w:rsidRPr="00D97C6D">
        <w:rPr>
          <w:rFonts w:hint="eastAsia"/>
          <w:kern w:val="0"/>
        </w:rPr>
        <w:t>回显信息中</w:t>
      </w:r>
      <w:r w:rsidR="00EE5B7C">
        <w:rPr>
          <w:rFonts w:hint="eastAsia"/>
          <w:kern w:val="0"/>
        </w:rPr>
        <w:t>的灰色部分可以看出</w:t>
      </w:r>
      <w:r w:rsidRPr="00D97C6D">
        <w:rPr>
          <w:rFonts w:hint="eastAsia"/>
          <w:kern w:val="0"/>
        </w:rPr>
        <w:t>，</w:t>
      </w:r>
      <w:r w:rsidR="00EE5B7C">
        <w:rPr>
          <w:rFonts w:hint="eastAsia"/>
          <w:kern w:val="0"/>
        </w:rPr>
        <w:t>S1的</w:t>
      </w:r>
      <w:r w:rsidRPr="00D97C6D">
        <w:rPr>
          <w:kern w:val="0"/>
        </w:rPr>
        <w:t>G0/0/9</w:t>
      </w:r>
      <w:r w:rsidRPr="00D97C6D">
        <w:rPr>
          <w:rFonts w:hint="eastAsia"/>
          <w:kern w:val="0"/>
        </w:rPr>
        <w:t>变成了根端口。在</w:t>
      </w:r>
      <w:r w:rsidRPr="00D97C6D">
        <w:rPr>
          <w:kern w:val="0"/>
        </w:rPr>
        <w:t>S2</w:t>
      </w:r>
      <w:r w:rsidRPr="00D97C6D">
        <w:rPr>
          <w:rFonts w:hint="eastAsia"/>
          <w:kern w:val="0"/>
        </w:rPr>
        <w:t>上恢复</w:t>
      </w:r>
      <w:r w:rsidRPr="00D97C6D">
        <w:rPr>
          <w:kern w:val="0"/>
        </w:rPr>
        <w:t>G0/0/9</w:t>
      </w:r>
      <w:r w:rsidRPr="00D97C6D">
        <w:rPr>
          <w:rFonts w:hint="eastAsia"/>
          <w:kern w:val="0"/>
        </w:rPr>
        <w:t>和</w:t>
      </w:r>
      <w:r w:rsidRPr="00D97C6D">
        <w:rPr>
          <w:kern w:val="0"/>
        </w:rPr>
        <w:t>G0/0/10</w:t>
      </w:r>
      <w:r w:rsidRPr="00D97C6D">
        <w:rPr>
          <w:rFonts w:hint="eastAsia"/>
          <w:kern w:val="0"/>
        </w:rPr>
        <w:t>端口的缺省优先级</w:t>
      </w:r>
      <w:r w:rsidR="005E3BAD">
        <w:rPr>
          <w:rFonts w:hint="eastAsia"/>
          <w:kern w:val="0"/>
        </w:rPr>
        <w:t>，并</w:t>
      </w:r>
      <w:r w:rsidRPr="00D97C6D">
        <w:rPr>
          <w:rFonts w:hint="eastAsia"/>
          <w:kern w:val="0"/>
        </w:rPr>
        <w:t>重新开启</w:t>
      </w:r>
      <w:r w:rsidRPr="00D97C6D">
        <w:rPr>
          <w:kern w:val="0"/>
        </w:rPr>
        <w:t>S1</w:t>
      </w:r>
      <w:r w:rsidRPr="00D97C6D">
        <w:rPr>
          <w:rFonts w:hint="eastAsia"/>
          <w:kern w:val="0"/>
        </w:rPr>
        <w:t>上关闭的端口。</w:t>
      </w:r>
    </w:p>
    <w:p w14:paraId="4D15B17E" w14:textId="77777777" w:rsidR="000D4796" w:rsidRPr="00266D68" w:rsidRDefault="000D4796" w:rsidP="00E77D2E">
      <w:pPr>
        <w:pStyle w:val="aff3"/>
        <w:ind w:leftChars="100" w:left="210"/>
      </w:pPr>
      <w:r w:rsidRPr="00266D68">
        <w:t>[S</w:t>
      </w:r>
      <w:r w:rsidRPr="00266D68">
        <w:rPr>
          <w:rFonts w:hint="eastAsia"/>
        </w:rPr>
        <w:t>2</w:t>
      </w:r>
      <w:r w:rsidRPr="00266D68">
        <w:t>]interface GigabitEthernet 0/0/9</w:t>
      </w:r>
    </w:p>
    <w:p w14:paraId="54471187" w14:textId="77777777" w:rsidR="000D4796" w:rsidRPr="00266D68" w:rsidRDefault="000D4796" w:rsidP="00E77D2E">
      <w:pPr>
        <w:pStyle w:val="aff3"/>
        <w:ind w:leftChars="100" w:left="210"/>
      </w:pPr>
      <w:r w:rsidRPr="00266D68">
        <w:t>[S</w:t>
      </w:r>
      <w:r w:rsidRPr="00266D68">
        <w:rPr>
          <w:rFonts w:hint="eastAsia"/>
        </w:rPr>
        <w:t>2</w:t>
      </w:r>
      <w:r w:rsidRPr="00266D68">
        <w:t>-GigabitEthernet0/0/9]</w:t>
      </w:r>
      <w:r w:rsidRPr="00266D68">
        <w:rPr>
          <w:rFonts w:hint="eastAsia"/>
        </w:rPr>
        <w:t xml:space="preserve">undo </w:t>
      </w:r>
      <w:r w:rsidRPr="00266D68">
        <w:t>stp port priority</w:t>
      </w:r>
    </w:p>
    <w:p w14:paraId="45785151" w14:textId="77777777" w:rsidR="00C31E6E" w:rsidRPr="00266D68" w:rsidRDefault="00C31E6E" w:rsidP="00E77D2E">
      <w:pPr>
        <w:pStyle w:val="aff3"/>
        <w:ind w:leftChars="100" w:left="210"/>
      </w:pPr>
      <w:r w:rsidRPr="00266D68">
        <w:t>[S2-GigabitEthernet0/0/9]quit</w:t>
      </w:r>
    </w:p>
    <w:p w14:paraId="33D47222" w14:textId="77777777" w:rsidR="000D4796" w:rsidRPr="00266D68" w:rsidRDefault="000D4796" w:rsidP="00E77D2E">
      <w:pPr>
        <w:pStyle w:val="aff3"/>
        <w:ind w:leftChars="100" w:left="210"/>
      </w:pPr>
      <w:r w:rsidRPr="00266D68">
        <w:t>[S</w:t>
      </w:r>
      <w:r w:rsidRPr="00266D68">
        <w:rPr>
          <w:rFonts w:hint="eastAsia"/>
        </w:rPr>
        <w:t>2</w:t>
      </w:r>
      <w:r w:rsidRPr="00266D68">
        <w:t>]interface GigabitEthernet 0/0/10</w:t>
      </w:r>
    </w:p>
    <w:p w14:paraId="782B56CB" w14:textId="77777777" w:rsidR="000D4796" w:rsidRPr="00266D68" w:rsidRDefault="000D4796" w:rsidP="00E77D2E">
      <w:pPr>
        <w:pStyle w:val="aff3"/>
        <w:ind w:leftChars="100" w:left="210"/>
      </w:pPr>
      <w:r w:rsidRPr="00266D68">
        <w:t>[S</w:t>
      </w:r>
      <w:r w:rsidRPr="00266D68">
        <w:rPr>
          <w:rFonts w:hint="eastAsia"/>
        </w:rPr>
        <w:t>2</w:t>
      </w:r>
      <w:r w:rsidRPr="00266D68">
        <w:t>-GigabitEthernet0/0/10]</w:t>
      </w:r>
      <w:r w:rsidRPr="00266D68">
        <w:rPr>
          <w:rFonts w:hint="eastAsia"/>
        </w:rPr>
        <w:t xml:space="preserve">undo </w:t>
      </w:r>
      <w:r w:rsidRPr="00266D68">
        <w:t>stp port priority</w:t>
      </w:r>
    </w:p>
    <w:p w14:paraId="31AD9EC9" w14:textId="77777777" w:rsidR="000D4796" w:rsidRPr="00266D68" w:rsidRDefault="000D4796" w:rsidP="00E77D2E">
      <w:pPr>
        <w:pStyle w:val="aff2"/>
        <w:spacing w:after="156"/>
        <w:ind w:leftChars="100" w:left="210" w:firstLine="0"/>
        <w:rPr>
          <w:rFonts w:eastAsiaTheme="minorEastAsia"/>
        </w:rPr>
      </w:pPr>
    </w:p>
    <w:p w14:paraId="6CB1545E" w14:textId="77777777" w:rsidR="000D4796" w:rsidRPr="00266D68" w:rsidRDefault="000D4796" w:rsidP="00E77D2E">
      <w:pPr>
        <w:pStyle w:val="aff3"/>
        <w:ind w:leftChars="100" w:left="210"/>
      </w:pPr>
      <w:r w:rsidRPr="00266D68">
        <w:t>[S</w:t>
      </w:r>
      <w:r w:rsidRPr="00266D68">
        <w:rPr>
          <w:rFonts w:hint="eastAsia"/>
        </w:rPr>
        <w:t>1</w:t>
      </w:r>
      <w:r w:rsidRPr="00266D68">
        <w:t>]interface GigabitEthernet 0/0/10</w:t>
      </w:r>
    </w:p>
    <w:p w14:paraId="69FE81B2" w14:textId="77777777" w:rsidR="000D4796" w:rsidRPr="00266D68" w:rsidRDefault="000D4796" w:rsidP="00E77D2E">
      <w:pPr>
        <w:pStyle w:val="aff3"/>
        <w:ind w:leftChars="100" w:left="210"/>
      </w:pPr>
      <w:r w:rsidRPr="00266D68">
        <w:lastRenderedPageBreak/>
        <w:t>[S</w:t>
      </w:r>
      <w:r w:rsidRPr="00266D68">
        <w:rPr>
          <w:rFonts w:hint="eastAsia"/>
        </w:rPr>
        <w:t>1</w:t>
      </w:r>
      <w:r w:rsidRPr="00266D68">
        <w:t>-GigabitEthernet0/0/10]</w:t>
      </w:r>
      <w:r w:rsidRPr="00266D68">
        <w:rPr>
          <w:rFonts w:hint="eastAsia"/>
        </w:rPr>
        <w:t xml:space="preserve">undo </w:t>
      </w:r>
      <w:r w:rsidRPr="00266D68">
        <w:t>shutdown</w:t>
      </w:r>
    </w:p>
    <w:p w14:paraId="63C28B10" w14:textId="77777777" w:rsidR="000D4796" w:rsidRPr="00266D68" w:rsidRDefault="000D4796" w:rsidP="00E77D2E">
      <w:pPr>
        <w:pStyle w:val="aff3"/>
        <w:ind w:leftChars="100" w:left="210"/>
      </w:pPr>
    </w:p>
    <w:p w14:paraId="395DD940"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在</w:t>
      </w:r>
      <w:r w:rsidRPr="00D97C6D">
        <w:rPr>
          <w:kern w:val="0"/>
        </w:rPr>
        <w:t>S1</w:t>
      </w:r>
      <w:r w:rsidRPr="00D97C6D">
        <w:rPr>
          <w:rFonts w:hint="eastAsia"/>
          <w:kern w:val="0"/>
        </w:rPr>
        <w:t>上执行</w:t>
      </w:r>
      <w:r w:rsidRPr="00D97C6D">
        <w:rPr>
          <w:b/>
          <w:kern w:val="0"/>
        </w:rPr>
        <w:t>display stp brief</w:t>
      </w:r>
      <w:r w:rsidRPr="00D97C6D">
        <w:rPr>
          <w:rFonts w:hint="eastAsia"/>
          <w:kern w:val="0"/>
        </w:rPr>
        <w:t>命令和</w:t>
      </w:r>
      <w:r w:rsidRPr="00D97C6D">
        <w:rPr>
          <w:b/>
          <w:kern w:val="0"/>
        </w:rPr>
        <w:t>display stp interface</w:t>
      </w:r>
      <w:r w:rsidRPr="00D97C6D">
        <w:rPr>
          <w:rFonts w:hint="eastAsia"/>
          <w:kern w:val="0"/>
        </w:rPr>
        <w:t>命令查看端口角色。</w:t>
      </w:r>
    </w:p>
    <w:p w14:paraId="6064506D" w14:textId="77777777" w:rsidR="000D4796" w:rsidRPr="00266D68" w:rsidRDefault="00C31E6E" w:rsidP="00E77D2E">
      <w:pPr>
        <w:pStyle w:val="aff3"/>
        <w:ind w:leftChars="100" w:left="210"/>
      </w:pPr>
      <w:r w:rsidRPr="00266D68">
        <w:t>&lt;</w:t>
      </w:r>
      <w:r w:rsidR="000D4796" w:rsidRPr="00266D68">
        <w:t>S</w:t>
      </w:r>
      <w:r w:rsidR="000D4796" w:rsidRPr="00266D68">
        <w:rPr>
          <w:rFonts w:hint="eastAsia"/>
        </w:rPr>
        <w:t>1</w:t>
      </w:r>
      <w:r w:rsidRPr="00266D68">
        <w:t>&gt;</w:t>
      </w:r>
      <w:r w:rsidR="000D4796" w:rsidRPr="00266D68">
        <w:t xml:space="preserve">display stp brief  </w:t>
      </w:r>
    </w:p>
    <w:p w14:paraId="036E602F" w14:textId="77777777" w:rsidR="008743C6" w:rsidRPr="00266D68" w:rsidRDefault="008743C6" w:rsidP="00E77D2E">
      <w:pPr>
        <w:pStyle w:val="aff3"/>
        <w:ind w:leftChars="100" w:left="210" w:firstLine="420"/>
      </w:pPr>
      <w:r w:rsidRPr="00266D68">
        <w:t>MSTID</w:t>
      </w:r>
      <w:r w:rsidRPr="00266D68">
        <w:tab/>
        <w:t>Port</w:t>
      </w:r>
      <w:r w:rsidRPr="00266D68">
        <w:tab/>
      </w:r>
      <w:r w:rsidRPr="00266D68">
        <w:tab/>
      </w:r>
      <w:r w:rsidRPr="00266D68">
        <w:tab/>
      </w:r>
      <w:r w:rsidRPr="00266D68">
        <w:tab/>
      </w:r>
      <w:r w:rsidRPr="00266D68">
        <w:tab/>
        <w:t>Role</w:t>
      </w:r>
      <w:r w:rsidRPr="00266D68">
        <w:tab/>
        <w:t>STP State</w:t>
      </w:r>
      <w:r w:rsidRPr="00266D68">
        <w:tab/>
      </w:r>
      <w:r w:rsidR="000D4796" w:rsidRPr="00266D68">
        <w:t>Protection</w:t>
      </w:r>
    </w:p>
    <w:p w14:paraId="3C6CA4D8" w14:textId="77777777" w:rsidR="008743C6" w:rsidRPr="00266D68" w:rsidRDefault="000D4796" w:rsidP="00E77D2E">
      <w:pPr>
        <w:pStyle w:val="aff3"/>
        <w:ind w:leftChars="100" w:left="210" w:firstLine="420"/>
      </w:pPr>
      <w:r w:rsidRPr="00266D68">
        <w:t>0</w:t>
      </w:r>
      <w:r w:rsidR="008743C6" w:rsidRPr="00266D68">
        <w:tab/>
      </w:r>
      <w:r w:rsidR="008743C6" w:rsidRPr="00266D68">
        <w:tab/>
        <w:t>GigabitEthernet0/0/9</w:t>
      </w:r>
      <w:r w:rsidR="008743C6" w:rsidRPr="00266D68">
        <w:tab/>
        <w:t>ROOT</w:t>
      </w:r>
      <w:r w:rsidR="008743C6" w:rsidRPr="00266D68">
        <w:tab/>
        <w:t>FORWARDING</w:t>
      </w:r>
      <w:r w:rsidR="008743C6" w:rsidRPr="00266D68">
        <w:tab/>
      </w:r>
      <w:r w:rsidRPr="00266D68">
        <w:t>NONE</w:t>
      </w:r>
    </w:p>
    <w:p w14:paraId="2EFCCE08" w14:textId="77777777" w:rsidR="000D4796" w:rsidRPr="00266D68" w:rsidRDefault="008743C6" w:rsidP="00E77D2E">
      <w:pPr>
        <w:pStyle w:val="aff3"/>
        <w:ind w:leftChars="100" w:left="210" w:firstLine="420"/>
        <w:rPr>
          <w:shd w:val="pct15" w:color="auto" w:fill="FFFFFF"/>
        </w:rPr>
      </w:pPr>
      <w:r w:rsidRPr="00266D68">
        <w:rPr>
          <w:shd w:val="pct15" w:color="auto" w:fill="FFFFFF"/>
        </w:rPr>
        <w:t>0</w:t>
      </w:r>
      <w:r w:rsidRPr="00266D68">
        <w:rPr>
          <w:shd w:val="pct15" w:color="auto" w:fill="FFFFFF"/>
        </w:rPr>
        <w:tab/>
      </w:r>
      <w:r w:rsidRPr="00266D68">
        <w:rPr>
          <w:shd w:val="pct15" w:color="auto" w:fill="FFFFFF"/>
        </w:rPr>
        <w:tab/>
        <w:t>GigabitEthernet0/0/10</w:t>
      </w:r>
      <w:r w:rsidRPr="00266D68">
        <w:rPr>
          <w:shd w:val="pct15" w:color="auto" w:fill="FFFFFF"/>
        </w:rPr>
        <w:tab/>
        <w:t>ALTE</w:t>
      </w:r>
      <w:r w:rsidRPr="00266D68">
        <w:rPr>
          <w:shd w:val="pct15" w:color="auto" w:fill="FFFFFF"/>
        </w:rPr>
        <w:tab/>
        <w:t>DISCARDING</w:t>
      </w:r>
      <w:r w:rsidRPr="00266D68">
        <w:rPr>
          <w:shd w:val="pct15" w:color="auto" w:fill="FFFFFF"/>
        </w:rPr>
        <w:tab/>
      </w:r>
      <w:r w:rsidR="000D4796" w:rsidRPr="00266D68">
        <w:rPr>
          <w:shd w:val="pct15" w:color="auto" w:fill="FFFFFF"/>
        </w:rPr>
        <w:t>NONE</w:t>
      </w:r>
    </w:p>
    <w:p w14:paraId="3378E166" w14:textId="77777777" w:rsidR="000D4796" w:rsidRPr="00266D68" w:rsidRDefault="000D4796" w:rsidP="00E77D2E">
      <w:pPr>
        <w:pStyle w:val="aff2"/>
        <w:spacing w:after="156"/>
        <w:ind w:leftChars="100" w:left="210" w:firstLine="0"/>
        <w:rPr>
          <w:rFonts w:ascii="Courier New" w:eastAsiaTheme="minorEastAsia" w:hAnsi="Courier New" w:cs="Courier New"/>
          <w:sz w:val="18"/>
          <w:szCs w:val="18"/>
        </w:rPr>
      </w:pPr>
    </w:p>
    <w:p w14:paraId="07D6B029" w14:textId="77777777" w:rsidR="00B6054E" w:rsidRDefault="00B6054E" w:rsidP="00B6054E">
      <w:pPr>
        <w:pStyle w:val="aff3"/>
        <w:ind w:leftChars="100" w:left="210"/>
      </w:pPr>
      <w:r>
        <w:t>&lt;S1&gt;display stp interface GigabitEthernet 0/0/9</w:t>
      </w:r>
    </w:p>
    <w:p w14:paraId="5230CD2A" w14:textId="77777777" w:rsidR="00B6054E" w:rsidRDefault="00B6054E" w:rsidP="00B6054E">
      <w:pPr>
        <w:pStyle w:val="aff3"/>
        <w:ind w:leftChars="100" w:left="210"/>
      </w:pPr>
      <w:r>
        <w:t>-------[CIST Global Info][Mode STP]-------</w:t>
      </w:r>
    </w:p>
    <w:p w14:paraId="353BADE8" w14:textId="77777777" w:rsidR="00B6054E" w:rsidRDefault="00B6054E" w:rsidP="00B6054E">
      <w:pPr>
        <w:pStyle w:val="aff3"/>
        <w:ind w:leftChars="100" w:left="210"/>
      </w:pPr>
      <w:r>
        <w:t>CIST Bridge         :8192 .d0d0-4ba6-aab0</w:t>
      </w:r>
    </w:p>
    <w:p w14:paraId="4D8B7B77" w14:textId="77777777" w:rsidR="00B6054E" w:rsidRDefault="00B6054E" w:rsidP="00B6054E">
      <w:pPr>
        <w:pStyle w:val="aff3"/>
        <w:ind w:leftChars="100" w:left="210"/>
      </w:pPr>
      <w:r>
        <w:t>Config Times        :Hello 2s MaxAge 20s FwDly 15s MaxHop 20</w:t>
      </w:r>
    </w:p>
    <w:p w14:paraId="7B0C6A6E" w14:textId="77777777" w:rsidR="00B6054E" w:rsidRDefault="00B6054E" w:rsidP="00B6054E">
      <w:pPr>
        <w:pStyle w:val="aff3"/>
        <w:ind w:leftChars="100" w:left="210"/>
      </w:pPr>
      <w:r>
        <w:t>Active Times        :Hello 2s MaxAge 20s FwDly 15s MaxHop 20</w:t>
      </w:r>
    </w:p>
    <w:p w14:paraId="265BF4E0" w14:textId="77777777" w:rsidR="00B6054E" w:rsidRDefault="00B6054E" w:rsidP="00B6054E">
      <w:pPr>
        <w:pStyle w:val="aff3"/>
        <w:ind w:leftChars="100" w:left="210"/>
      </w:pPr>
      <w:r>
        <w:t>CIST Root/ERPC      :4096 .d0d0-4ba6-ac20 / 20000</w:t>
      </w:r>
    </w:p>
    <w:p w14:paraId="30CDF30B" w14:textId="77777777" w:rsidR="00B6054E" w:rsidRDefault="00B6054E" w:rsidP="00B6054E">
      <w:pPr>
        <w:pStyle w:val="aff3"/>
        <w:ind w:leftChars="100" w:left="210"/>
      </w:pPr>
      <w:r>
        <w:t>CIST RegRoot/IRPC   :8192 .d0d0-4ba6-aab0 / 0</w:t>
      </w:r>
    </w:p>
    <w:p w14:paraId="67F1B347" w14:textId="77777777" w:rsidR="00B6054E" w:rsidRDefault="00B6054E" w:rsidP="00B6054E">
      <w:pPr>
        <w:pStyle w:val="aff3"/>
        <w:ind w:leftChars="100" w:left="210"/>
      </w:pPr>
      <w:r>
        <w:t>CIST RootPortId     :128.34 (GigabitEthernet0/0/9)</w:t>
      </w:r>
    </w:p>
    <w:p w14:paraId="3E77932B" w14:textId="77777777" w:rsidR="00B6054E" w:rsidRDefault="00B6054E" w:rsidP="00B6054E">
      <w:pPr>
        <w:pStyle w:val="aff3"/>
        <w:ind w:leftChars="100" w:left="210"/>
      </w:pPr>
      <w:r>
        <w:t>BPDU-Protection     :Disabled</w:t>
      </w:r>
    </w:p>
    <w:p w14:paraId="0C55B370" w14:textId="77777777" w:rsidR="00B6054E" w:rsidRDefault="00B6054E" w:rsidP="00B6054E">
      <w:pPr>
        <w:pStyle w:val="aff3"/>
        <w:ind w:leftChars="100" w:left="210"/>
      </w:pPr>
      <w:r>
        <w:t>TC or TCN received  :314</w:t>
      </w:r>
    </w:p>
    <w:p w14:paraId="4ED188DB" w14:textId="77777777" w:rsidR="00B6054E" w:rsidRDefault="00B6054E" w:rsidP="00B6054E">
      <w:pPr>
        <w:pStyle w:val="aff3"/>
        <w:ind w:leftChars="100" w:left="210"/>
      </w:pPr>
      <w:r>
        <w:t>TC count per hello  :0</w:t>
      </w:r>
    </w:p>
    <w:p w14:paraId="577C2A1A" w14:textId="77777777" w:rsidR="00B6054E" w:rsidRDefault="00B6054E" w:rsidP="00B6054E">
      <w:pPr>
        <w:pStyle w:val="aff3"/>
        <w:ind w:leftChars="100" w:left="210"/>
      </w:pPr>
      <w:r>
        <w:t xml:space="preserve">STP Converge Mode   :Normal </w:t>
      </w:r>
    </w:p>
    <w:p w14:paraId="5167FA8A" w14:textId="77777777" w:rsidR="00B6054E" w:rsidRDefault="00B6054E" w:rsidP="00B6054E">
      <w:pPr>
        <w:pStyle w:val="aff3"/>
        <w:ind w:leftChars="100" w:left="210"/>
      </w:pPr>
      <w:r>
        <w:t>Share region-configuration :Enabled</w:t>
      </w:r>
    </w:p>
    <w:p w14:paraId="1D036AD5" w14:textId="77777777" w:rsidR="00B6054E" w:rsidRDefault="00B6054E" w:rsidP="00B6054E">
      <w:pPr>
        <w:pStyle w:val="aff3"/>
        <w:ind w:leftChars="100" w:left="210"/>
      </w:pPr>
      <w:r>
        <w:t>Time since last TC  :0 days 0h:0m:37s</w:t>
      </w:r>
    </w:p>
    <w:p w14:paraId="27263A08" w14:textId="77777777" w:rsidR="00B6054E" w:rsidRDefault="00B6054E" w:rsidP="00B6054E">
      <w:pPr>
        <w:pStyle w:val="aff3"/>
        <w:ind w:leftChars="100" w:left="210"/>
      </w:pPr>
      <w:r>
        <w:t>Number of TC        :61</w:t>
      </w:r>
    </w:p>
    <w:p w14:paraId="008D17C8" w14:textId="77777777" w:rsidR="00B6054E" w:rsidRDefault="00B6054E" w:rsidP="00B6054E">
      <w:pPr>
        <w:pStyle w:val="aff3"/>
        <w:ind w:leftChars="100" w:left="210"/>
      </w:pPr>
      <w:r>
        <w:t>Last TC occurred    :GigabitEthernet0/0/9</w:t>
      </w:r>
    </w:p>
    <w:p w14:paraId="3FD60316" w14:textId="77777777" w:rsidR="00B6054E" w:rsidRDefault="00B6054E" w:rsidP="00B6054E">
      <w:pPr>
        <w:pStyle w:val="aff3"/>
        <w:ind w:leftChars="100" w:left="210"/>
      </w:pPr>
      <w:r>
        <w:t>----[Port34(</w:t>
      </w:r>
      <w:r w:rsidRPr="00B6054E">
        <w:rPr>
          <w:shd w:val="pct15" w:color="auto" w:fill="FFFFFF"/>
        </w:rPr>
        <w:t>GigabitEthernet0/0/9</w:t>
      </w:r>
      <w:r>
        <w:t>)][FORWARDING]----</w:t>
      </w:r>
    </w:p>
    <w:p w14:paraId="10413C03" w14:textId="77777777" w:rsidR="00B6054E" w:rsidRDefault="00B6054E" w:rsidP="00B6054E">
      <w:pPr>
        <w:pStyle w:val="aff3"/>
        <w:ind w:leftChars="100" w:left="210"/>
      </w:pPr>
      <w:r>
        <w:t xml:space="preserve"> Port Protocol       :Enabled</w:t>
      </w:r>
    </w:p>
    <w:p w14:paraId="31A7F5F0" w14:textId="77777777" w:rsidR="00B6054E" w:rsidRDefault="00B6054E" w:rsidP="00B6054E">
      <w:pPr>
        <w:pStyle w:val="aff3"/>
        <w:ind w:leftChars="100" w:left="210"/>
      </w:pPr>
      <w:r>
        <w:t xml:space="preserve"> Port Role           :Root Port</w:t>
      </w:r>
    </w:p>
    <w:p w14:paraId="1392D088" w14:textId="77777777" w:rsidR="00B6054E" w:rsidRDefault="00B6054E" w:rsidP="00B6054E">
      <w:pPr>
        <w:pStyle w:val="aff3"/>
        <w:ind w:leftChars="100" w:left="210"/>
      </w:pPr>
      <w:r>
        <w:t xml:space="preserve"> Port Priority       :128</w:t>
      </w:r>
    </w:p>
    <w:p w14:paraId="0256AACE" w14:textId="77777777" w:rsidR="00B6054E" w:rsidRPr="00B6054E" w:rsidRDefault="00B6054E" w:rsidP="00B6054E">
      <w:pPr>
        <w:pStyle w:val="aff3"/>
        <w:ind w:leftChars="100" w:left="210"/>
        <w:rPr>
          <w:shd w:val="pct15" w:color="auto" w:fill="FFFFFF"/>
        </w:rPr>
      </w:pPr>
      <w:r>
        <w:t xml:space="preserve"> </w:t>
      </w:r>
      <w:r w:rsidRPr="00B6054E">
        <w:rPr>
          <w:shd w:val="pct15" w:color="auto" w:fill="FFFFFF"/>
        </w:rPr>
        <w:t>Port Cost(Dot1T )   :Config=auto / Active=20000</w:t>
      </w:r>
    </w:p>
    <w:p w14:paraId="51E3598E" w14:textId="77777777" w:rsidR="00B6054E" w:rsidRDefault="00B6054E" w:rsidP="00B6054E">
      <w:pPr>
        <w:pStyle w:val="aff3"/>
        <w:ind w:leftChars="100" w:left="210"/>
      </w:pPr>
      <w:r>
        <w:t xml:space="preserve"> Designated Bridge/Port   :4096.d0d0-4ba6-ac20 / 128.34</w:t>
      </w:r>
    </w:p>
    <w:p w14:paraId="19EF89B0" w14:textId="77777777" w:rsidR="00B6054E" w:rsidRDefault="00B6054E" w:rsidP="00B6054E">
      <w:pPr>
        <w:pStyle w:val="aff3"/>
        <w:ind w:leftChars="100" w:left="210"/>
      </w:pPr>
      <w:r>
        <w:t xml:space="preserve"> Port Edged          :Config=default / Active=disabled</w:t>
      </w:r>
    </w:p>
    <w:p w14:paraId="1581DB0A" w14:textId="77777777" w:rsidR="00B6054E" w:rsidRDefault="00B6054E" w:rsidP="00B6054E">
      <w:pPr>
        <w:pStyle w:val="aff3"/>
        <w:ind w:leftChars="100" w:left="210"/>
      </w:pPr>
      <w:r>
        <w:t xml:space="preserve"> Point-to-point      :Config=auto / Active=true</w:t>
      </w:r>
    </w:p>
    <w:p w14:paraId="31BCC7A8" w14:textId="77777777" w:rsidR="00B6054E" w:rsidRDefault="00B6054E" w:rsidP="00B6054E">
      <w:pPr>
        <w:pStyle w:val="aff3"/>
        <w:ind w:leftChars="100" w:left="210"/>
      </w:pPr>
      <w:r>
        <w:t xml:space="preserve"> Transit Limit       :6 packets/s</w:t>
      </w:r>
    </w:p>
    <w:p w14:paraId="32443446" w14:textId="77777777" w:rsidR="00B6054E" w:rsidRDefault="00B6054E" w:rsidP="00B6054E">
      <w:pPr>
        <w:pStyle w:val="aff3"/>
        <w:ind w:leftChars="100" w:left="210"/>
      </w:pPr>
      <w:r>
        <w:t xml:space="preserve"> Protection Type     :None                </w:t>
      </w:r>
    </w:p>
    <w:p w14:paraId="7D963CC4" w14:textId="77777777" w:rsidR="00B6054E" w:rsidRDefault="00B6054E" w:rsidP="00B6054E">
      <w:pPr>
        <w:pStyle w:val="aff3"/>
        <w:ind w:leftChars="100" w:left="210"/>
      </w:pPr>
      <w:r>
        <w:t xml:space="preserve"> Port STP Mode       :STP </w:t>
      </w:r>
    </w:p>
    <w:p w14:paraId="07A61528" w14:textId="77777777" w:rsidR="00B6054E" w:rsidRDefault="00B6054E" w:rsidP="00B6054E">
      <w:pPr>
        <w:pStyle w:val="aff3"/>
        <w:ind w:leftChars="100" w:left="210"/>
      </w:pPr>
      <w:r>
        <w:t xml:space="preserve"> Port Protocol Type  :Config=auto / Active=dot1s</w:t>
      </w:r>
    </w:p>
    <w:p w14:paraId="09864D04" w14:textId="77777777" w:rsidR="00B6054E" w:rsidRDefault="00B6054E" w:rsidP="00B6054E">
      <w:pPr>
        <w:pStyle w:val="aff3"/>
        <w:ind w:leftChars="100" w:left="210"/>
      </w:pPr>
      <w:r>
        <w:lastRenderedPageBreak/>
        <w:t xml:space="preserve"> BPDU Encapsulation  :Config=stp / Active=stp</w:t>
      </w:r>
    </w:p>
    <w:p w14:paraId="00454FC0" w14:textId="77777777" w:rsidR="00B6054E" w:rsidRDefault="00B6054E" w:rsidP="00B6054E">
      <w:pPr>
        <w:pStyle w:val="aff3"/>
        <w:ind w:leftChars="100" w:left="210"/>
      </w:pPr>
      <w:r>
        <w:t xml:space="preserve"> PortTimes           :Hello 2s MaxAge 20s FwDly 15s RemHop 0</w:t>
      </w:r>
    </w:p>
    <w:p w14:paraId="7E111C30" w14:textId="77777777" w:rsidR="00B6054E" w:rsidRDefault="00B6054E" w:rsidP="00B6054E">
      <w:pPr>
        <w:pStyle w:val="aff3"/>
        <w:ind w:leftChars="100" w:left="210"/>
      </w:pPr>
      <w:r>
        <w:t xml:space="preserve"> TC or TCN send      :37</w:t>
      </w:r>
    </w:p>
    <w:p w14:paraId="71735A6B" w14:textId="77777777" w:rsidR="00B6054E" w:rsidRDefault="00B6054E" w:rsidP="00B6054E">
      <w:pPr>
        <w:pStyle w:val="aff3"/>
        <w:ind w:leftChars="100" w:left="210"/>
      </w:pPr>
      <w:r>
        <w:t xml:space="preserve"> TC or TCN received  :70</w:t>
      </w:r>
    </w:p>
    <w:p w14:paraId="7160A232" w14:textId="77777777" w:rsidR="00B6054E" w:rsidRDefault="00B6054E" w:rsidP="00B6054E">
      <w:pPr>
        <w:pStyle w:val="aff3"/>
        <w:ind w:leftChars="100" w:left="210"/>
      </w:pPr>
      <w:r>
        <w:t xml:space="preserve"> BPDU Sent           :122             </w:t>
      </w:r>
    </w:p>
    <w:p w14:paraId="233B4496" w14:textId="77777777" w:rsidR="00B6054E" w:rsidRDefault="00B6054E" w:rsidP="00B6054E">
      <w:pPr>
        <w:pStyle w:val="aff3"/>
        <w:ind w:leftChars="100" w:left="210"/>
      </w:pPr>
      <w:r>
        <w:t xml:space="preserve">          TCN: 3, Config: 119, RST: 0, MST: 0</w:t>
      </w:r>
    </w:p>
    <w:p w14:paraId="33C3020A" w14:textId="77777777" w:rsidR="00B6054E" w:rsidRDefault="00B6054E" w:rsidP="00B6054E">
      <w:pPr>
        <w:pStyle w:val="aff3"/>
        <w:ind w:leftChars="100" w:left="210"/>
      </w:pPr>
      <w:r>
        <w:t xml:space="preserve"> BPDU Received       :1259             </w:t>
      </w:r>
    </w:p>
    <w:p w14:paraId="5B32016A" w14:textId="77777777" w:rsidR="00B6054E" w:rsidRDefault="00B6054E" w:rsidP="00B6054E">
      <w:pPr>
        <w:pStyle w:val="aff3"/>
        <w:ind w:leftChars="100" w:left="210"/>
      </w:pPr>
      <w:r>
        <w:t xml:space="preserve">          TCN: 0, Config: 1259, RST: 0, MST: 0</w:t>
      </w:r>
    </w:p>
    <w:p w14:paraId="277A8B6D" w14:textId="286D19CC" w:rsidR="000D4796" w:rsidRDefault="00B6054E" w:rsidP="00B6054E">
      <w:pPr>
        <w:pStyle w:val="aff3"/>
        <w:ind w:leftChars="100" w:left="210"/>
      </w:pPr>
      <w:r>
        <w:t xml:space="preserve"> Last forwarding time: 2016/11/22 10:07:20 UTC</w:t>
      </w:r>
    </w:p>
    <w:p w14:paraId="7C837C39" w14:textId="77777777" w:rsidR="00B6054E" w:rsidRPr="00266D68" w:rsidRDefault="00B6054E" w:rsidP="00B6054E">
      <w:pPr>
        <w:pStyle w:val="aff3"/>
        <w:ind w:leftChars="100" w:left="210"/>
      </w:pPr>
    </w:p>
    <w:p w14:paraId="4C835C72" w14:textId="77777777" w:rsidR="00B6054E" w:rsidRDefault="00B6054E" w:rsidP="00B6054E">
      <w:pPr>
        <w:pStyle w:val="aff3"/>
        <w:ind w:leftChars="100" w:left="210"/>
      </w:pPr>
      <w:r>
        <w:t>&lt;S1&gt;display stp interface GigabitEthernet 0/0/10</w:t>
      </w:r>
    </w:p>
    <w:p w14:paraId="667E527C" w14:textId="77777777" w:rsidR="00B6054E" w:rsidRDefault="00B6054E" w:rsidP="00B6054E">
      <w:pPr>
        <w:pStyle w:val="aff3"/>
        <w:ind w:leftChars="100" w:left="210"/>
      </w:pPr>
      <w:r>
        <w:t>-------[CIST Global Info][Mode STP]-------</w:t>
      </w:r>
    </w:p>
    <w:p w14:paraId="172F4D6B" w14:textId="77777777" w:rsidR="00B6054E" w:rsidRDefault="00B6054E" w:rsidP="00B6054E">
      <w:pPr>
        <w:pStyle w:val="aff3"/>
        <w:ind w:leftChars="100" w:left="210"/>
      </w:pPr>
      <w:r>
        <w:t>CIST Bridge         :8192 .d0d0-4ba6-aab0</w:t>
      </w:r>
    </w:p>
    <w:p w14:paraId="0CB9CAB4" w14:textId="77777777" w:rsidR="00B6054E" w:rsidRDefault="00B6054E" w:rsidP="00B6054E">
      <w:pPr>
        <w:pStyle w:val="aff3"/>
        <w:ind w:leftChars="100" w:left="210"/>
      </w:pPr>
      <w:r>
        <w:t>Config Times        :Hello 2s MaxAge 20s FwDly 15s MaxHop 20</w:t>
      </w:r>
    </w:p>
    <w:p w14:paraId="4EA22425" w14:textId="77777777" w:rsidR="00B6054E" w:rsidRDefault="00B6054E" w:rsidP="00B6054E">
      <w:pPr>
        <w:pStyle w:val="aff3"/>
        <w:ind w:leftChars="100" w:left="210"/>
      </w:pPr>
      <w:r>
        <w:t>Active Times        :Hello 2s MaxAge 20s FwDly 15s MaxHop 20</w:t>
      </w:r>
    </w:p>
    <w:p w14:paraId="3D518798" w14:textId="77777777" w:rsidR="00B6054E" w:rsidRDefault="00B6054E" w:rsidP="00B6054E">
      <w:pPr>
        <w:pStyle w:val="aff3"/>
        <w:ind w:leftChars="100" w:left="210"/>
      </w:pPr>
      <w:r>
        <w:t>CIST Root/ERPC      :4096 .d0d0-4ba6-ac20 / 20000</w:t>
      </w:r>
    </w:p>
    <w:p w14:paraId="7BCB9820" w14:textId="77777777" w:rsidR="00B6054E" w:rsidRDefault="00B6054E" w:rsidP="00B6054E">
      <w:pPr>
        <w:pStyle w:val="aff3"/>
        <w:ind w:leftChars="100" w:left="210"/>
      </w:pPr>
      <w:r>
        <w:t>CIST RegRoot/IRPC   :8192 .d0d0-4ba6-aab0 / 0</w:t>
      </w:r>
    </w:p>
    <w:p w14:paraId="4C97EF85" w14:textId="77777777" w:rsidR="00B6054E" w:rsidRDefault="00B6054E" w:rsidP="00B6054E">
      <w:pPr>
        <w:pStyle w:val="aff3"/>
        <w:ind w:leftChars="100" w:left="210"/>
      </w:pPr>
      <w:r>
        <w:t>CIST RootPortId     :128.34 (GigabitEthernet0/0/9)</w:t>
      </w:r>
    </w:p>
    <w:p w14:paraId="7BCCB0BB" w14:textId="77777777" w:rsidR="00B6054E" w:rsidRDefault="00B6054E" w:rsidP="00B6054E">
      <w:pPr>
        <w:pStyle w:val="aff3"/>
        <w:ind w:leftChars="100" w:left="210"/>
      </w:pPr>
      <w:r>
        <w:t>BPDU-Protection     :Disabled</w:t>
      </w:r>
    </w:p>
    <w:p w14:paraId="76A4F9F4" w14:textId="77777777" w:rsidR="00B6054E" w:rsidRDefault="00B6054E" w:rsidP="00B6054E">
      <w:pPr>
        <w:pStyle w:val="aff3"/>
        <w:ind w:leftChars="100" w:left="210"/>
      </w:pPr>
      <w:r>
        <w:t>TC or TCN received  :314</w:t>
      </w:r>
    </w:p>
    <w:p w14:paraId="321607F1" w14:textId="77777777" w:rsidR="00B6054E" w:rsidRDefault="00B6054E" w:rsidP="00B6054E">
      <w:pPr>
        <w:pStyle w:val="aff3"/>
        <w:ind w:leftChars="100" w:left="210"/>
      </w:pPr>
      <w:r>
        <w:t>TC count per hello  :0</w:t>
      </w:r>
    </w:p>
    <w:p w14:paraId="123B7D99" w14:textId="77777777" w:rsidR="00B6054E" w:rsidRDefault="00B6054E" w:rsidP="00B6054E">
      <w:pPr>
        <w:pStyle w:val="aff3"/>
        <w:ind w:leftChars="100" w:left="210"/>
      </w:pPr>
      <w:r>
        <w:t xml:space="preserve">STP Converge Mode   :Normal </w:t>
      </w:r>
    </w:p>
    <w:p w14:paraId="0F4E1048" w14:textId="77777777" w:rsidR="00B6054E" w:rsidRDefault="00B6054E" w:rsidP="00B6054E">
      <w:pPr>
        <w:pStyle w:val="aff3"/>
        <w:ind w:leftChars="100" w:left="210"/>
      </w:pPr>
      <w:r>
        <w:t>Share region-configuration :Enabled</w:t>
      </w:r>
    </w:p>
    <w:p w14:paraId="40D34863" w14:textId="77777777" w:rsidR="00B6054E" w:rsidRDefault="00B6054E" w:rsidP="00B6054E">
      <w:pPr>
        <w:pStyle w:val="aff3"/>
        <w:ind w:leftChars="100" w:left="210"/>
      </w:pPr>
      <w:r>
        <w:t>Time since last TC  :0 days 0h:6m:25s</w:t>
      </w:r>
    </w:p>
    <w:p w14:paraId="048CDA95" w14:textId="77777777" w:rsidR="00B6054E" w:rsidRDefault="00B6054E" w:rsidP="00B6054E">
      <w:pPr>
        <w:pStyle w:val="aff3"/>
        <w:ind w:leftChars="100" w:left="210"/>
      </w:pPr>
      <w:r>
        <w:t>Number of TC        :61</w:t>
      </w:r>
    </w:p>
    <w:p w14:paraId="2AAA26B9" w14:textId="77777777" w:rsidR="00B6054E" w:rsidRDefault="00B6054E" w:rsidP="00B6054E">
      <w:pPr>
        <w:pStyle w:val="aff3"/>
        <w:ind w:leftChars="100" w:left="210"/>
      </w:pPr>
      <w:r>
        <w:t>Last TC occurred    :GigabitEthernet0/0/9</w:t>
      </w:r>
    </w:p>
    <w:p w14:paraId="5C9C6192" w14:textId="77777777" w:rsidR="00B6054E" w:rsidRDefault="00B6054E" w:rsidP="00B6054E">
      <w:pPr>
        <w:pStyle w:val="aff3"/>
        <w:ind w:leftChars="100" w:left="210"/>
      </w:pPr>
      <w:r>
        <w:t>----[Port35(</w:t>
      </w:r>
      <w:r w:rsidRPr="00B6054E">
        <w:rPr>
          <w:shd w:val="pct15" w:color="auto" w:fill="FFFFFF"/>
        </w:rPr>
        <w:t>GigabitEthernet0/0/10</w:t>
      </w:r>
      <w:r>
        <w:t>)][DISCARDING]----</w:t>
      </w:r>
    </w:p>
    <w:p w14:paraId="7657FA1F" w14:textId="77777777" w:rsidR="00B6054E" w:rsidRDefault="00B6054E" w:rsidP="00B6054E">
      <w:pPr>
        <w:pStyle w:val="aff3"/>
        <w:ind w:leftChars="100" w:left="210"/>
      </w:pPr>
      <w:r>
        <w:t xml:space="preserve"> Port Protocol       :Enabled</w:t>
      </w:r>
    </w:p>
    <w:p w14:paraId="28238088" w14:textId="77777777" w:rsidR="00B6054E" w:rsidRDefault="00B6054E" w:rsidP="00B6054E">
      <w:pPr>
        <w:pStyle w:val="aff3"/>
        <w:ind w:leftChars="100" w:left="210"/>
      </w:pPr>
      <w:r>
        <w:t xml:space="preserve"> Port Role           :Alternate Port</w:t>
      </w:r>
    </w:p>
    <w:p w14:paraId="7506B240" w14:textId="77777777" w:rsidR="00B6054E" w:rsidRDefault="00B6054E" w:rsidP="00B6054E">
      <w:pPr>
        <w:pStyle w:val="aff3"/>
        <w:ind w:leftChars="100" w:left="210"/>
      </w:pPr>
      <w:r>
        <w:t xml:space="preserve"> Port Priority       :128</w:t>
      </w:r>
    </w:p>
    <w:p w14:paraId="1CF14115" w14:textId="77777777" w:rsidR="00B6054E" w:rsidRDefault="00B6054E" w:rsidP="00B6054E">
      <w:pPr>
        <w:pStyle w:val="aff3"/>
        <w:ind w:leftChars="100" w:left="210"/>
      </w:pPr>
      <w:r>
        <w:t xml:space="preserve"> </w:t>
      </w:r>
      <w:r w:rsidRPr="00B6054E">
        <w:rPr>
          <w:shd w:val="pct15" w:color="auto" w:fill="FFFFFF"/>
        </w:rPr>
        <w:t>Port Cost(Dot1T )   :Config=auto / Active=20000</w:t>
      </w:r>
    </w:p>
    <w:p w14:paraId="6E5A719B" w14:textId="77777777" w:rsidR="00B6054E" w:rsidRDefault="00B6054E" w:rsidP="00B6054E">
      <w:pPr>
        <w:pStyle w:val="aff3"/>
        <w:ind w:leftChars="100" w:left="210"/>
      </w:pPr>
      <w:r>
        <w:t xml:space="preserve"> Designated Bridge/Port   :4096.d0d0-4ba6-ac20 / 128.35</w:t>
      </w:r>
    </w:p>
    <w:p w14:paraId="1EC5433E" w14:textId="77777777" w:rsidR="00B6054E" w:rsidRDefault="00B6054E" w:rsidP="00B6054E">
      <w:pPr>
        <w:pStyle w:val="aff3"/>
        <w:ind w:leftChars="100" w:left="210"/>
      </w:pPr>
      <w:r>
        <w:t xml:space="preserve"> Port Edged          :Config=default / Active=disabled</w:t>
      </w:r>
    </w:p>
    <w:p w14:paraId="10B165C9" w14:textId="77777777" w:rsidR="00B6054E" w:rsidRDefault="00B6054E" w:rsidP="00B6054E">
      <w:pPr>
        <w:pStyle w:val="aff3"/>
        <w:ind w:leftChars="100" w:left="210"/>
      </w:pPr>
      <w:r>
        <w:t xml:space="preserve"> Point-to-point      :Config=auto / Active=true</w:t>
      </w:r>
    </w:p>
    <w:p w14:paraId="009A95B5" w14:textId="77777777" w:rsidR="00B6054E" w:rsidRDefault="00B6054E" w:rsidP="00B6054E">
      <w:pPr>
        <w:pStyle w:val="aff3"/>
        <w:ind w:leftChars="100" w:left="210"/>
      </w:pPr>
      <w:r>
        <w:t xml:space="preserve"> Transit Limit       :6 packets/s</w:t>
      </w:r>
    </w:p>
    <w:p w14:paraId="456DF162" w14:textId="77777777" w:rsidR="00B6054E" w:rsidRDefault="00B6054E" w:rsidP="00B6054E">
      <w:pPr>
        <w:pStyle w:val="aff3"/>
        <w:ind w:leftChars="100" w:left="210"/>
      </w:pPr>
      <w:r>
        <w:t xml:space="preserve"> Protection Type     :None                </w:t>
      </w:r>
    </w:p>
    <w:p w14:paraId="25D21206" w14:textId="77777777" w:rsidR="00B6054E" w:rsidRDefault="00B6054E" w:rsidP="00B6054E">
      <w:pPr>
        <w:pStyle w:val="aff3"/>
        <w:ind w:leftChars="100" w:left="210"/>
      </w:pPr>
      <w:r>
        <w:t xml:space="preserve"> Port STP Mode       :STP </w:t>
      </w:r>
    </w:p>
    <w:p w14:paraId="070A31D2" w14:textId="77777777" w:rsidR="00B6054E" w:rsidRDefault="00B6054E" w:rsidP="00B6054E">
      <w:pPr>
        <w:pStyle w:val="aff3"/>
        <w:ind w:leftChars="100" w:left="210"/>
      </w:pPr>
      <w:r>
        <w:lastRenderedPageBreak/>
        <w:t xml:space="preserve"> Port Protocol Type  :Config=auto / Active=dot1s</w:t>
      </w:r>
    </w:p>
    <w:p w14:paraId="2D25FD43" w14:textId="77777777" w:rsidR="00B6054E" w:rsidRDefault="00B6054E" w:rsidP="00B6054E">
      <w:pPr>
        <w:pStyle w:val="aff3"/>
        <w:ind w:leftChars="100" w:left="210"/>
      </w:pPr>
      <w:r>
        <w:t xml:space="preserve"> BPDU Encapsulation  :Config=stp / Active=stp</w:t>
      </w:r>
    </w:p>
    <w:p w14:paraId="2571C11E" w14:textId="77777777" w:rsidR="00B6054E" w:rsidRDefault="00B6054E" w:rsidP="00B6054E">
      <w:pPr>
        <w:pStyle w:val="aff3"/>
        <w:ind w:leftChars="100" w:left="210"/>
      </w:pPr>
      <w:r>
        <w:t xml:space="preserve"> PortTimes           :Hello 2s MaxAge 20s FwDly 15s RemHop 0</w:t>
      </w:r>
    </w:p>
    <w:p w14:paraId="180A6435" w14:textId="77777777" w:rsidR="00B6054E" w:rsidRDefault="00B6054E" w:rsidP="00B6054E">
      <w:pPr>
        <w:pStyle w:val="aff3"/>
        <w:ind w:leftChars="100" w:left="210"/>
      </w:pPr>
      <w:r>
        <w:t xml:space="preserve"> TC or TCN send      :0</w:t>
      </w:r>
    </w:p>
    <w:p w14:paraId="61B30398" w14:textId="77777777" w:rsidR="00B6054E" w:rsidRDefault="00B6054E" w:rsidP="00B6054E">
      <w:pPr>
        <w:pStyle w:val="aff3"/>
        <w:ind w:leftChars="100" w:left="210"/>
      </w:pPr>
      <w:r>
        <w:t xml:space="preserve"> TC or TCN received  :17</w:t>
      </w:r>
    </w:p>
    <w:p w14:paraId="2B9DBCDB" w14:textId="77777777" w:rsidR="00B6054E" w:rsidRDefault="00B6054E" w:rsidP="00B6054E">
      <w:pPr>
        <w:pStyle w:val="aff3"/>
        <w:ind w:leftChars="100" w:left="210"/>
      </w:pPr>
      <w:r>
        <w:t xml:space="preserve"> BPDU Sent           :2             </w:t>
      </w:r>
    </w:p>
    <w:p w14:paraId="5D62E0D8" w14:textId="77777777" w:rsidR="00B6054E" w:rsidRDefault="00B6054E" w:rsidP="00B6054E">
      <w:pPr>
        <w:pStyle w:val="aff3"/>
        <w:ind w:leftChars="100" w:left="210"/>
      </w:pPr>
      <w:r>
        <w:t xml:space="preserve">          TCN: 0, Config: 2, RST: 0, MST: 0</w:t>
      </w:r>
    </w:p>
    <w:p w14:paraId="35589CA8" w14:textId="77777777" w:rsidR="00B6054E" w:rsidRDefault="00B6054E" w:rsidP="00B6054E">
      <w:pPr>
        <w:pStyle w:val="aff3"/>
        <w:ind w:leftChars="100" w:left="210"/>
      </w:pPr>
      <w:r>
        <w:t xml:space="preserve"> BPDU Received       :209             </w:t>
      </w:r>
    </w:p>
    <w:p w14:paraId="59D7337D" w14:textId="237E98DF" w:rsidR="000D4796" w:rsidRDefault="00B6054E" w:rsidP="00B6054E">
      <w:pPr>
        <w:pStyle w:val="aff3"/>
        <w:ind w:leftChars="100" w:left="210"/>
      </w:pPr>
      <w:r>
        <w:t xml:space="preserve">          TCN: 0, Config: 209, RST: 0, MST: 0</w:t>
      </w:r>
    </w:p>
    <w:p w14:paraId="4ABB738F" w14:textId="77777777" w:rsidR="00B6054E" w:rsidRPr="00266D68" w:rsidRDefault="00B6054E" w:rsidP="00B6054E">
      <w:pPr>
        <w:pStyle w:val="aff3"/>
        <w:ind w:leftChars="100" w:left="210"/>
      </w:pPr>
    </w:p>
    <w:p w14:paraId="2FDF2791"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在上述回显信息中，灰色部分表明</w:t>
      </w:r>
      <w:r w:rsidRPr="00D97C6D">
        <w:rPr>
          <w:kern w:val="0"/>
        </w:rPr>
        <w:t>G0/0/9</w:t>
      </w:r>
      <w:r w:rsidRPr="00D97C6D">
        <w:rPr>
          <w:rFonts w:hint="eastAsia"/>
          <w:kern w:val="0"/>
        </w:rPr>
        <w:t>和</w:t>
      </w:r>
      <w:r w:rsidRPr="00D97C6D">
        <w:rPr>
          <w:kern w:val="0"/>
        </w:rPr>
        <w:t>G0/0/10</w:t>
      </w:r>
      <w:r w:rsidRPr="00D97C6D">
        <w:rPr>
          <w:rFonts w:hint="eastAsia"/>
          <w:kern w:val="0"/>
        </w:rPr>
        <w:t>的</w:t>
      </w:r>
      <w:r w:rsidR="005E3BAD">
        <w:rPr>
          <w:rFonts w:hint="eastAsia"/>
          <w:kern w:val="0"/>
        </w:rPr>
        <w:t>端口</w:t>
      </w:r>
      <w:r w:rsidRPr="00D97C6D">
        <w:rPr>
          <w:rFonts w:hint="eastAsia"/>
          <w:kern w:val="0"/>
        </w:rPr>
        <w:t>开销</w:t>
      </w:r>
      <w:r w:rsidR="005E3BAD">
        <w:rPr>
          <w:rFonts w:hint="eastAsia"/>
          <w:kern w:val="0"/>
        </w:rPr>
        <w:t>缺省情况下为</w:t>
      </w:r>
      <w:r w:rsidRPr="00D97C6D">
        <w:rPr>
          <w:kern w:val="0"/>
        </w:rPr>
        <w:t>20000</w:t>
      </w:r>
      <w:r w:rsidR="005E3BAD">
        <w:rPr>
          <w:rFonts w:hint="eastAsia"/>
          <w:kern w:val="0"/>
        </w:rPr>
        <w:t>。</w:t>
      </w:r>
    </w:p>
    <w:p w14:paraId="1EFDA165"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修改S1上的G0/0/9端口开销值为</w:t>
      </w:r>
      <w:r w:rsidRPr="00D97C6D">
        <w:rPr>
          <w:kern w:val="0"/>
        </w:rPr>
        <w:t>200000</w:t>
      </w:r>
      <w:r w:rsidRPr="00D97C6D">
        <w:rPr>
          <w:rFonts w:hint="eastAsia"/>
          <w:kern w:val="0"/>
        </w:rPr>
        <w:t>。</w:t>
      </w:r>
    </w:p>
    <w:p w14:paraId="0325709E" w14:textId="77777777" w:rsidR="000D4796" w:rsidRPr="00266D68" w:rsidRDefault="006F5E93" w:rsidP="00E77D2E">
      <w:pPr>
        <w:pStyle w:val="aff3"/>
        <w:ind w:leftChars="100" w:left="210"/>
      </w:pPr>
      <w:r w:rsidRPr="00266D68">
        <w:t>[S1]interface</w:t>
      </w:r>
      <w:r w:rsidR="00AA326B" w:rsidRPr="00266D68">
        <w:t xml:space="preserve"> GigabitEthernet</w:t>
      </w:r>
      <w:r w:rsidR="000D4796" w:rsidRPr="00266D68">
        <w:t xml:space="preserve"> 0/0/9</w:t>
      </w:r>
    </w:p>
    <w:p w14:paraId="4E5E1778" w14:textId="77777777" w:rsidR="000D4796" w:rsidRPr="00266D68" w:rsidRDefault="000D4796" w:rsidP="00E77D2E">
      <w:pPr>
        <w:pStyle w:val="aff3"/>
        <w:ind w:leftChars="100" w:left="210"/>
      </w:pPr>
      <w:r w:rsidRPr="00266D68">
        <w:t>[S1-GigabitEthernet0/0/9]stp cost 200000</w:t>
      </w:r>
    </w:p>
    <w:p w14:paraId="0AB727AC" w14:textId="77777777" w:rsidR="000D4796" w:rsidRPr="00266D68" w:rsidRDefault="000D4796" w:rsidP="00E77D2E">
      <w:pPr>
        <w:pStyle w:val="aff3"/>
        <w:ind w:leftChars="100" w:left="210"/>
      </w:pPr>
    </w:p>
    <w:p w14:paraId="2F79AA22"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在</w:t>
      </w:r>
      <w:r w:rsidRPr="00D97C6D">
        <w:rPr>
          <w:kern w:val="0"/>
        </w:rPr>
        <w:t>S1</w:t>
      </w:r>
      <w:r w:rsidRPr="00D97C6D">
        <w:rPr>
          <w:rFonts w:hint="eastAsia"/>
          <w:kern w:val="0"/>
        </w:rPr>
        <w:t>上执行</w:t>
      </w:r>
      <w:r w:rsidRPr="00D97C6D">
        <w:rPr>
          <w:b/>
          <w:kern w:val="0"/>
        </w:rPr>
        <w:t>display stp brief</w:t>
      </w:r>
      <w:r w:rsidRPr="00D97C6D">
        <w:rPr>
          <w:rFonts w:hint="eastAsia"/>
          <w:kern w:val="0"/>
        </w:rPr>
        <w:t>命令和</w:t>
      </w:r>
      <w:r w:rsidRPr="00D97C6D">
        <w:rPr>
          <w:b/>
          <w:kern w:val="0"/>
        </w:rPr>
        <w:t>display stp interface</w:t>
      </w:r>
      <w:r w:rsidRPr="00D97C6D">
        <w:rPr>
          <w:rFonts w:hint="eastAsia"/>
          <w:kern w:val="0"/>
        </w:rPr>
        <w:t>命令查看端口角色。</w:t>
      </w:r>
    </w:p>
    <w:p w14:paraId="69809A1D" w14:textId="77777777" w:rsidR="000D4796" w:rsidRPr="00266D68" w:rsidRDefault="00930995" w:rsidP="00E77D2E">
      <w:pPr>
        <w:pStyle w:val="aff3"/>
        <w:ind w:leftChars="100" w:left="210"/>
      </w:pPr>
      <w:r w:rsidRPr="00266D68">
        <w:t>&lt;S1&gt;</w:t>
      </w:r>
      <w:r w:rsidR="000D4796" w:rsidRPr="00266D68">
        <w:t xml:space="preserve">display stp interface GigabitEthernet 0/0/9 </w:t>
      </w:r>
    </w:p>
    <w:p w14:paraId="7A140CD9" w14:textId="77777777" w:rsidR="00B6054E" w:rsidRDefault="00B6054E" w:rsidP="00B6054E">
      <w:pPr>
        <w:pStyle w:val="aff3"/>
        <w:ind w:leftChars="100" w:left="210"/>
      </w:pPr>
      <w:r>
        <w:t>-------[CIST Global Info][Mode STP]-------</w:t>
      </w:r>
    </w:p>
    <w:p w14:paraId="6E3DDAAA" w14:textId="77777777" w:rsidR="00B6054E" w:rsidRDefault="00B6054E" w:rsidP="00B6054E">
      <w:pPr>
        <w:pStyle w:val="aff3"/>
        <w:ind w:leftChars="100" w:left="210"/>
      </w:pPr>
      <w:r>
        <w:t>CIST Bridge         :8192 .d0d0-4ba6-aab0</w:t>
      </w:r>
    </w:p>
    <w:p w14:paraId="55FA9315" w14:textId="77777777" w:rsidR="00B6054E" w:rsidRDefault="00B6054E" w:rsidP="00B6054E">
      <w:pPr>
        <w:pStyle w:val="aff3"/>
        <w:ind w:leftChars="100" w:left="210"/>
      </w:pPr>
      <w:r>
        <w:t>Config Times        :Hello 2s MaxAge 20s FwDly 15s MaxHop 20</w:t>
      </w:r>
    </w:p>
    <w:p w14:paraId="08E9790E" w14:textId="77777777" w:rsidR="00B6054E" w:rsidRDefault="00B6054E" w:rsidP="00B6054E">
      <w:pPr>
        <w:pStyle w:val="aff3"/>
        <w:ind w:leftChars="100" w:left="210"/>
      </w:pPr>
      <w:r>
        <w:t>Active Times        :Hello 2s MaxAge 20s FwDly 15s MaxHop 20</w:t>
      </w:r>
    </w:p>
    <w:p w14:paraId="7FD5BB30" w14:textId="77777777" w:rsidR="00B6054E" w:rsidRDefault="00B6054E" w:rsidP="00B6054E">
      <w:pPr>
        <w:pStyle w:val="aff3"/>
        <w:ind w:leftChars="100" w:left="210"/>
      </w:pPr>
      <w:r>
        <w:t>CIST Root/ERPC      :4096 .d0d0-4ba6-ac20 / 20000</w:t>
      </w:r>
    </w:p>
    <w:p w14:paraId="457B2DFA" w14:textId="77777777" w:rsidR="00B6054E" w:rsidRDefault="00B6054E" w:rsidP="00B6054E">
      <w:pPr>
        <w:pStyle w:val="aff3"/>
        <w:ind w:leftChars="100" w:left="210"/>
      </w:pPr>
      <w:r>
        <w:t>CIST RegRoot/IRPC   :8192 .d0d0-4ba6-aab0 / 0</w:t>
      </w:r>
    </w:p>
    <w:p w14:paraId="219FAE4F" w14:textId="77777777" w:rsidR="00B6054E" w:rsidRDefault="00B6054E" w:rsidP="00B6054E">
      <w:pPr>
        <w:pStyle w:val="aff3"/>
        <w:ind w:leftChars="100" w:left="210"/>
      </w:pPr>
      <w:r>
        <w:t>CIST RootPortId     :128.35 (GigabitEthernet0/0/10)</w:t>
      </w:r>
    </w:p>
    <w:p w14:paraId="05EEC20D" w14:textId="77777777" w:rsidR="00B6054E" w:rsidRDefault="00B6054E" w:rsidP="00B6054E">
      <w:pPr>
        <w:pStyle w:val="aff3"/>
        <w:ind w:leftChars="100" w:left="210"/>
      </w:pPr>
      <w:r>
        <w:t>BPDU-Protection     :Disabled</w:t>
      </w:r>
    </w:p>
    <w:p w14:paraId="33972CCA" w14:textId="77777777" w:rsidR="00B6054E" w:rsidRDefault="00B6054E" w:rsidP="00B6054E">
      <w:pPr>
        <w:pStyle w:val="aff3"/>
        <w:ind w:leftChars="100" w:left="210"/>
      </w:pPr>
      <w:r>
        <w:t>TC or TCN received  :332</w:t>
      </w:r>
    </w:p>
    <w:p w14:paraId="499E0079" w14:textId="77777777" w:rsidR="00B6054E" w:rsidRDefault="00B6054E" w:rsidP="00B6054E">
      <w:pPr>
        <w:pStyle w:val="aff3"/>
        <w:ind w:leftChars="100" w:left="210"/>
      </w:pPr>
      <w:r>
        <w:t>TC count per hello  :1</w:t>
      </w:r>
    </w:p>
    <w:p w14:paraId="4D84F98C" w14:textId="77777777" w:rsidR="00B6054E" w:rsidRDefault="00B6054E" w:rsidP="00B6054E">
      <w:pPr>
        <w:pStyle w:val="aff3"/>
        <w:ind w:leftChars="100" w:left="210"/>
      </w:pPr>
      <w:r>
        <w:t xml:space="preserve">STP Converge Mode   :Normal </w:t>
      </w:r>
    </w:p>
    <w:p w14:paraId="016656AA" w14:textId="77777777" w:rsidR="00B6054E" w:rsidRDefault="00B6054E" w:rsidP="00B6054E">
      <w:pPr>
        <w:pStyle w:val="aff3"/>
        <w:ind w:leftChars="100" w:left="210"/>
      </w:pPr>
      <w:r>
        <w:t>Share region-configuration :Enabled</w:t>
      </w:r>
    </w:p>
    <w:p w14:paraId="4E177353" w14:textId="77777777" w:rsidR="00B6054E" w:rsidRDefault="00B6054E" w:rsidP="00B6054E">
      <w:pPr>
        <w:pStyle w:val="aff3"/>
        <w:ind w:leftChars="100" w:left="210"/>
      </w:pPr>
      <w:r>
        <w:t>Time since last TC  :0 days 0h:9m:42s</w:t>
      </w:r>
    </w:p>
    <w:p w14:paraId="74B02080" w14:textId="77777777" w:rsidR="00B6054E" w:rsidRDefault="00B6054E" w:rsidP="00B6054E">
      <w:pPr>
        <w:pStyle w:val="aff3"/>
        <w:ind w:leftChars="100" w:left="210"/>
      </w:pPr>
      <w:r>
        <w:t>Number of TC        :61</w:t>
      </w:r>
    </w:p>
    <w:p w14:paraId="23DBC2A4" w14:textId="77777777" w:rsidR="00B6054E" w:rsidRDefault="00B6054E" w:rsidP="00B6054E">
      <w:pPr>
        <w:pStyle w:val="aff3"/>
        <w:ind w:leftChars="100" w:left="210"/>
      </w:pPr>
      <w:r>
        <w:t>Last TC occurred    :GigabitEthernet0/0/9</w:t>
      </w:r>
    </w:p>
    <w:p w14:paraId="40C6D609" w14:textId="77777777" w:rsidR="00B6054E" w:rsidRDefault="00B6054E" w:rsidP="00B6054E">
      <w:pPr>
        <w:pStyle w:val="aff3"/>
        <w:ind w:leftChars="100" w:left="210"/>
      </w:pPr>
      <w:r>
        <w:t>----[Port34(</w:t>
      </w:r>
      <w:r w:rsidRPr="00B6054E">
        <w:rPr>
          <w:shd w:val="pct15" w:color="auto" w:fill="FFFFFF"/>
        </w:rPr>
        <w:t>GigabitEthernet0/0/9</w:t>
      </w:r>
      <w:r>
        <w:t>)][DISCARDING]----</w:t>
      </w:r>
    </w:p>
    <w:p w14:paraId="270DE38C" w14:textId="77777777" w:rsidR="00B6054E" w:rsidRDefault="00B6054E" w:rsidP="00B6054E">
      <w:pPr>
        <w:pStyle w:val="aff3"/>
        <w:ind w:leftChars="100" w:left="210"/>
      </w:pPr>
      <w:r>
        <w:t xml:space="preserve"> Port Protocol       :Enabled</w:t>
      </w:r>
    </w:p>
    <w:p w14:paraId="5ADF4840" w14:textId="77777777" w:rsidR="00B6054E" w:rsidRDefault="00B6054E" w:rsidP="00B6054E">
      <w:pPr>
        <w:pStyle w:val="aff3"/>
        <w:ind w:leftChars="100" w:left="210"/>
      </w:pPr>
      <w:r>
        <w:t xml:space="preserve"> Port Role           :Alternate Port</w:t>
      </w:r>
    </w:p>
    <w:p w14:paraId="42E3A9A6" w14:textId="77777777" w:rsidR="00B6054E" w:rsidRDefault="00B6054E" w:rsidP="00B6054E">
      <w:pPr>
        <w:pStyle w:val="aff3"/>
        <w:ind w:leftChars="100" w:left="210"/>
      </w:pPr>
      <w:r>
        <w:t xml:space="preserve"> Port Priority       :128</w:t>
      </w:r>
    </w:p>
    <w:p w14:paraId="32F01C73" w14:textId="77777777" w:rsidR="00B6054E" w:rsidRDefault="00B6054E" w:rsidP="00B6054E">
      <w:pPr>
        <w:pStyle w:val="aff3"/>
        <w:ind w:leftChars="100" w:left="210"/>
      </w:pPr>
      <w:r>
        <w:lastRenderedPageBreak/>
        <w:t xml:space="preserve"> </w:t>
      </w:r>
      <w:r w:rsidRPr="00B6054E">
        <w:rPr>
          <w:shd w:val="pct15" w:color="auto" w:fill="FFFFFF"/>
        </w:rPr>
        <w:t>Port Cost(Dot1T )   :Config=200000 / Active=200000</w:t>
      </w:r>
    </w:p>
    <w:p w14:paraId="408024C5" w14:textId="77777777" w:rsidR="00B6054E" w:rsidRDefault="00B6054E" w:rsidP="00B6054E">
      <w:pPr>
        <w:pStyle w:val="aff3"/>
        <w:ind w:leftChars="100" w:left="210"/>
      </w:pPr>
      <w:r>
        <w:t xml:space="preserve"> Designated Bridge/Port   :4096.d0d0-4ba6-ac20 / 128.34</w:t>
      </w:r>
    </w:p>
    <w:p w14:paraId="0F0F6DDD" w14:textId="77777777" w:rsidR="00B6054E" w:rsidRDefault="00B6054E" w:rsidP="00B6054E">
      <w:pPr>
        <w:pStyle w:val="aff3"/>
        <w:ind w:leftChars="100" w:left="210"/>
      </w:pPr>
      <w:r>
        <w:t xml:space="preserve"> Port Edged          :Config=default / Active=disabled</w:t>
      </w:r>
    </w:p>
    <w:p w14:paraId="5DF67806" w14:textId="77777777" w:rsidR="00B6054E" w:rsidRDefault="00B6054E" w:rsidP="00B6054E">
      <w:pPr>
        <w:pStyle w:val="aff3"/>
        <w:ind w:leftChars="100" w:left="210"/>
      </w:pPr>
      <w:r>
        <w:t xml:space="preserve"> Point-to-point      :Config=auto / Active=true</w:t>
      </w:r>
    </w:p>
    <w:p w14:paraId="5367559F" w14:textId="77777777" w:rsidR="00B6054E" w:rsidRDefault="00B6054E" w:rsidP="00B6054E">
      <w:pPr>
        <w:pStyle w:val="aff3"/>
        <w:ind w:leftChars="100" w:left="210"/>
      </w:pPr>
      <w:r>
        <w:t xml:space="preserve"> Transit Limit       :6 packets/s</w:t>
      </w:r>
    </w:p>
    <w:p w14:paraId="3E4C8DA1" w14:textId="77777777" w:rsidR="00B6054E" w:rsidRDefault="00B6054E" w:rsidP="00B6054E">
      <w:pPr>
        <w:pStyle w:val="aff3"/>
        <w:ind w:leftChars="100" w:left="210"/>
      </w:pPr>
      <w:r>
        <w:t xml:space="preserve"> Protection Type     :None                </w:t>
      </w:r>
    </w:p>
    <w:p w14:paraId="19E21D4D" w14:textId="77777777" w:rsidR="00B6054E" w:rsidRDefault="00B6054E" w:rsidP="00B6054E">
      <w:pPr>
        <w:pStyle w:val="aff3"/>
        <w:ind w:leftChars="100" w:left="210"/>
      </w:pPr>
      <w:r>
        <w:t xml:space="preserve"> Port STP Mode       :STP </w:t>
      </w:r>
    </w:p>
    <w:p w14:paraId="128AD536" w14:textId="77777777" w:rsidR="00B6054E" w:rsidRDefault="00B6054E" w:rsidP="00B6054E">
      <w:pPr>
        <w:pStyle w:val="aff3"/>
        <w:ind w:leftChars="100" w:left="210"/>
      </w:pPr>
      <w:r>
        <w:t xml:space="preserve"> Port Protocol Type  :Config=auto / Active=dot1s</w:t>
      </w:r>
    </w:p>
    <w:p w14:paraId="732241F8" w14:textId="77777777" w:rsidR="00B6054E" w:rsidRDefault="00B6054E" w:rsidP="00B6054E">
      <w:pPr>
        <w:pStyle w:val="aff3"/>
        <w:ind w:leftChars="100" w:left="210"/>
      </w:pPr>
      <w:r>
        <w:t xml:space="preserve"> BPDU Encapsulation  :Config=stp / Active=stp</w:t>
      </w:r>
    </w:p>
    <w:p w14:paraId="0449C0A2" w14:textId="77777777" w:rsidR="00B6054E" w:rsidRDefault="00B6054E" w:rsidP="00B6054E">
      <w:pPr>
        <w:pStyle w:val="aff3"/>
        <w:ind w:leftChars="100" w:left="210"/>
      </w:pPr>
      <w:r>
        <w:t xml:space="preserve"> PortTimes           :Hello 2s MaxAge 20s FwDly 15s RemHop 0</w:t>
      </w:r>
    </w:p>
    <w:p w14:paraId="1C6FABF2" w14:textId="77777777" w:rsidR="00B6054E" w:rsidRDefault="00B6054E" w:rsidP="00B6054E">
      <w:pPr>
        <w:pStyle w:val="aff3"/>
        <w:ind w:leftChars="100" w:left="210"/>
      </w:pPr>
      <w:r>
        <w:t xml:space="preserve"> TC or TCN send      :37</w:t>
      </w:r>
    </w:p>
    <w:p w14:paraId="03241306" w14:textId="77777777" w:rsidR="00B6054E" w:rsidRDefault="00B6054E" w:rsidP="00B6054E">
      <w:pPr>
        <w:pStyle w:val="aff3"/>
        <w:ind w:leftChars="100" w:left="210"/>
      </w:pPr>
      <w:r>
        <w:t xml:space="preserve"> TC or TCN received  :80</w:t>
      </w:r>
    </w:p>
    <w:p w14:paraId="19FA71D3" w14:textId="77777777" w:rsidR="00B6054E" w:rsidRDefault="00B6054E" w:rsidP="00B6054E">
      <w:pPr>
        <w:pStyle w:val="aff3"/>
        <w:ind w:leftChars="100" w:left="210"/>
      </w:pPr>
      <w:r>
        <w:t xml:space="preserve"> BPDU Sent           :122             </w:t>
      </w:r>
    </w:p>
    <w:p w14:paraId="37ED5850" w14:textId="77777777" w:rsidR="00B6054E" w:rsidRDefault="00B6054E" w:rsidP="00B6054E">
      <w:pPr>
        <w:pStyle w:val="aff3"/>
        <w:ind w:leftChars="100" w:left="210"/>
      </w:pPr>
      <w:r>
        <w:t xml:space="preserve">          TCN: 3, Config: 119, RST: 0, MST: 0</w:t>
      </w:r>
    </w:p>
    <w:p w14:paraId="2761C96F" w14:textId="77777777" w:rsidR="00B6054E" w:rsidRDefault="00B6054E" w:rsidP="00B6054E">
      <w:pPr>
        <w:pStyle w:val="aff3"/>
        <w:ind w:leftChars="100" w:left="210"/>
      </w:pPr>
      <w:r>
        <w:t xml:space="preserve"> BPDU Received       :1531             </w:t>
      </w:r>
    </w:p>
    <w:p w14:paraId="6D796F07" w14:textId="77777777" w:rsidR="00B6054E" w:rsidRDefault="00B6054E" w:rsidP="00B6054E">
      <w:pPr>
        <w:pStyle w:val="aff3"/>
        <w:ind w:leftChars="100" w:left="210"/>
      </w:pPr>
      <w:r>
        <w:t xml:space="preserve">          TCN: 0, Config: 1531, RST: 0, MST: 0</w:t>
      </w:r>
    </w:p>
    <w:p w14:paraId="52AF0683" w14:textId="66A55939" w:rsidR="000D4796" w:rsidRDefault="00B6054E" w:rsidP="00B6054E">
      <w:pPr>
        <w:pStyle w:val="aff3"/>
        <w:ind w:leftChars="100" w:left="210"/>
      </w:pPr>
      <w:r>
        <w:t xml:space="preserve"> Last forwarding time: 2016/11/22 10:07:20 UTC</w:t>
      </w:r>
    </w:p>
    <w:p w14:paraId="705CDF4F" w14:textId="77777777" w:rsidR="00B6054E" w:rsidRPr="00266D68" w:rsidRDefault="00B6054E" w:rsidP="00B6054E">
      <w:pPr>
        <w:pStyle w:val="aff3"/>
        <w:ind w:leftChars="100" w:left="210"/>
      </w:pPr>
    </w:p>
    <w:p w14:paraId="1F999ECB" w14:textId="77777777" w:rsidR="009E3750" w:rsidRPr="00266D68" w:rsidRDefault="00930995" w:rsidP="00E77D2E">
      <w:pPr>
        <w:pStyle w:val="aff3"/>
        <w:ind w:leftChars="100" w:left="210"/>
      </w:pPr>
      <w:r w:rsidRPr="00266D68">
        <w:t>&lt;</w:t>
      </w:r>
      <w:r w:rsidR="006F5E93" w:rsidRPr="00266D68">
        <w:t>S1</w:t>
      </w:r>
      <w:r w:rsidRPr="00266D68">
        <w:t>&gt;</w:t>
      </w:r>
      <w:r w:rsidR="006F5E93" w:rsidRPr="00266D68">
        <w:t>display</w:t>
      </w:r>
      <w:r w:rsidR="000D4796" w:rsidRPr="00266D68">
        <w:t xml:space="preserve"> stp brief </w:t>
      </w:r>
    </w:p>
    <w:p w14:paraId="636D84FF" w14:textId="77777777" w:rsidR="009E3750" w:rsidRPr="00266D68" w:rsidRDefault="000D4796" w:rsidP="00E77D2E">
      <w:pPr>
        <w:pStyle w:val="aff3"/>
        <w:ind w:leftChars="100" w:left="210" w:firstLine="420"/>
      </w:pPr>
      <w:r w:rsidRPr="00266D68">
        <w:t>MSTID</w:t>
      </w:r>
      <w:r w:rsidR="009E3750" w:rsidRPr="00266D68">
        <w:tab/>
      </w:r>
      <w:r w:rsidRPr="00266D68">
        <w:t>Port</w:t>
      </w:r>
      <w:r w:rsidR="009E3750" w:rsidRPr="00266D68">
        <w:tab/>
      </w:r>
      <w:r w:rsidR="009E3750" w:rsidRPr="00266D68">
        <w:tab/>
      </w:r>
      <w:r w:rsidR="009E3750" w:rsidRPr="00266D68">
        <w:tab/>
      </w:r>
      <w:r w:rsidR="009E3750" w:rsidRPr="00266D68">
        <w:tab/>
      </w:r>
      <w:r w:rsidR="009E3750" w:rsidRPr="00266D68">
        <w:tab/>
        <w:t>Role</w:t>
      </w:r>
      <w:r w:rsidR="009E3750" w:rsidRPr="00266D68">
        <w:tab/>
        <w:t>STP State</w:t>
      </w:r>
      <w:r w:rsidR="009E3750" w:rsidRPr="00266D68">
        <w:tab/>
      </w:r>
      <w:r w:rsidRPr="00266D68">
        <w:t>Protection</w:t>
      </w:r>
    </w:p>
    <w:p w14:paraId="7B940DC3" w14:textId="77777777" w:rsidR="009E3750" w:rsidRPr="00266D68" w:rsidRDefault="009E3750" w:rsidP="00E77D2E">
      <w:pPr>
        <w:pStyle w:val="aff3"/>
        <w:ind w:leftChars="100" w:left="210" w:firstLine="420"/>
      </w:pPr>
      <w:r w:rsidRPr="00266D68">
        <w:t>0</w:t>
      </w:r>
      <w:r w:rsidRPr="00266D68">
        <w:tab/>
      </w:r>
      <w:r w:rsidRPr="00266D68">
        <w:tab/>
      </w:r>
      <w:r w:rsidR="000D4796" w:rsidRPr="00266D68">
        <w:t>GigabitEthernet0/0/9</w:t>
      </w:r>
      <w:r w:rsidRPr="00266D68">
        <w:tab/>
      </w:r>
      <w:r w:rsidRPr="00266D68">
        <w:rPr>
          <w:shd w:val="pct15" w:color="auto" w:fill="FFFFFF"/>
        </w:rPr>
        <w:t>ALTE</w:t>
      </w:r>
      <w:r w:rsidRPr="00266D68">
        <w:rPr>
          <w:shd w:val="pct15" w:color="auto" w:fill="FFFFFF"/>
        </w:rPr>
        <w:tab/>
      </w:r>
      <w:r w:rsidR="000D4796" w:rsidRPr="00266D68">
        <w:rPr>
          <w:shd w:val="pct15" w:color="auto" w:fill="FFFFFF"/>
        </w:rPr>
        <w:t>DISCARDING</w:t>
      </w:r>
      <w:r w:rsidRPr="00266D68">
        <w:tab/>
      </w:r>
      <w:r w:rsidR="000D4796" w:rsidRPr="00266D68">
        <w:t>NONE</w:t>
      </w:r>
    </w:p>
    <w:p w14:paraId="79E0FDF4" w14:textId="77777777" w:rsidR="000D4796" w:rsidRPr="00266D68" w:rsidRDefault="009E3750" w:rsidP="00E77D2E">
      <w:pPr>
        <w:pStyle w:val="aff3"/>
        <w:ind w:leftChars="100" w:left="210" w:firstLine="420"/>
      </w:pPr>
      <w:r w:rsidRPr="00266D68">
        <w:t>0</w:t>
      </w:r>
      <w:r w:rsidRPr="00266D68">
        <w:tab/>
      </w:r>
      <w:r w:rsidRPr="00266D68">
        <w:tab/>
      </w:r>
      <w:r w:rsidR="000D4796" w:rsidRPr="00266D68">
        <w:t>GigabitEthernet0/0/10</w:t>
      </w:r>
      <w:r w:rsidRPr="00266D68">
        <w:tab/>
      </w:r>
      <w:r w:rsidRPr="00266D68">
        <w:rPr>
          <w:shd w:val="pct15" w:color="auto" w:fill="FFFFFF"/>
        </w:rPr>
        <w:t>ROOT</w:t>
      </w:r>
      <w:r w:rsidRPr="00266D68">
        <w:rPr>
          <w:shd w:val="pct15" w:color="auto" w:fill="FFFFFF"/>
        </w:rPr>
        <w:tab/>
      </w:r>
      <w:r w:rsidR="000D4796" w:rsidRPr="00266D68">
        <w:rPr>
          <w:shd w:val="pct15" w:color="auto" w:fill="FFFFFF"/>
        </w:rPr>
        <w:t>FORWARDING</w:t>
      </w:r>
      <w:r w:rsidRPr="00266D68">
        <w:tab/>
      </w:r>
      <w:r w:rsidR="000D4796" w:rsidRPr="00266D68">
        <w:t>NONE</w:t>
      </w:r>
    </w:p>
    <w:p w14:paraId="477B6D41" w14:textId="77777777" w:rsidR="000D4796" w:rsidRPr="00266D68" w:rsidRDefault="000D4796" w:rsidP="00E77D2E">
      <w:pPr>
        <w:pStyle w:val="aff3"/>
        <w:ind w:leftChars="100" w:left="210"/>
      </w:pPr>
    </w:p>
    <w:p w14:paraId="651B3AF1" w14:textId="77777777" w:rsidR="00CC714A" w:rsidRDefault="00D97C6D">
      <w:pPr>
        <w:pStyle w:val="aff2"/>
        <w:widowControl w:val="0"/>
        <w:topLinePunct w:val="0"/>
        <w:autoSpaceDE w:val="0"/>
        <w:autoSpaceDN w:val="0"/>
        <w:snapToGrid/>
        <w:spacing w:before="0" w:after="156"/>
        <w:ind w:left="0"/>
        <w:rPr>
          <w:kern w:val="0"/>
        </w:rPr>
      </w:pPr>
      <w:bookmarkStart w:id="142" w:name="_Toc311646492"/>
      <w:bookmarkStart w:id="143" w:name="_Toc370463103"/>
      <w:bookmarkStart w:id="144" w:name="_Toc370484163"/>
      <w:bookmarkStart w:id="145" w:name="_Toc376167730"/>
      <w:r w:rsidRPr="00D97C6D">
        <w:rPr>
          <w:rFonts w:hint="eastAsia"/>
          <w:kern w:val="0"/>
        </w:rPr>
        <w:t>此时，S1上的</w:t>
      </w:r>
      <w:r w:rsidRPr="00D97C6D">
        <w:rPr>
          <w:kern w:val="0"/>
        </w:rPr>
        <w:t>G0/0/10</w:t>
      </w:r>
      <w:r w:rsidRPr="00D97C6D">
        <w:rPr>
          <w:rFonts w:hint="eastAsia"/>
          <w:kern w:val="0"/>
        </w:rPr>
        <w:t>端口变为根端口。</w:t>
      </w:r>
    </w:p>
    <w:p w14:paraId="60B111B5" w14:textId="77777777" w:rsidR="00CC714A" w:rsidRDefault="00D97C6D">
      <w:pPr>
        <w:pStyle w:val="aff0"/>
        <w:keepLines w:val="0"/>
        <w:topLinePunct w:val="0"/>
        <w:adjustRightInd/>
        <w:snapToGrid/>
        <w:spacing w:before="240" w:after="240" w:line="240" w:lineRule="auto"/>
        <w:jc w:val="both"/>
        <w:rPr>
          <w:rFonts w:cs="Times New Roman"/>
        </w:rPr>
      </w:pPr>
      <w:bookmarkStart w:id="146" w:name="_Toc382494100"/>
      <w:bookmarkStart w:id="147" w:name="_Toc469933034"/>
      <w:bookmarkEnd w:id="142"/>
      <w:bookmarkEnd w:id="143"/>
      <w:bookmarkEnd w:id="144"/>
      <w:bookmarkEnd w:id="145"/>
      <w:r w:rsidRPr="00D97C6D">
        <w:rPr>
          <w:rFonts w:cs="Times New Roman" w:hint="eastAsia"/>
          <w:noProof w:val="0"/>
          <w:lang w:eastAsia="zh-CN"/>
        </w:rPr>
        <w:t>配置文件</w:t>
      </w:r>
      <w:bookmarkEnd w:id="146"/>
      <w:bookmarkEnd w:id="147"/>
    </w:p>
    <w:p w14:paraId="040124A6" w14:textId="77777777" w:rsidR="00D16D52" w:rsidRPr="00266D68" w:rsidRDefault="00D16D52" w:rsidP="00E77D2E">
      <w:pPr>
        <w:pStyle w:val="aff3"/>
        <w:ind w:leftChars="100" w:left="210"/>
      </w:pPr>
      <w:r w:rsidRPr="00266D68">
        <w:t xml:space="preserve">&lt;S1&gt;display current-configuration </w:t>
      </w:r>
    </w:p>
    <w:p w14:paraId="3AE7AA41" w14:textId="77777777" w:rsidR="00D16D52" w:rsidRPr="00266D68" w:rsidRDefault="00D16D52" w:rsidP="00E77D2E">
      <w:pPr>
        <w:pStyle w:val="aff3"/>
        <w:ind w:leftChars="100" w:left="210"/>
      </w:pPr>
      <w:r w:rsidRPr="00266D68">
        <w:t>#</w:t>
      </w:r>
    </w:p>
    <w:p w14:paraId="647B510F" w14:textId="77777777" w:rsidR="00D16D52" w:rsidRPr="00266D68" w:rsidRDefault="00D16D52" w:rsidP="00E77D2E">
      <w:pPr>
        <w:pStyle w:val="aff3"/>
        <w:ind w:leftChars="100" w:left="210"/>
      </w:pPr>
      <w:r w:rsidRPr="00266D68">
        <w:t>!Software Version V</w:t>
      </w:r>
      <w:r w:rsidR="00326411">
        <w:rPr>
          <w:rFonts w:hint="eastAsia"/>
        </w:rPr>
        <w:t>2</w:t>
      </w:r>
      <w:r w:rsidRPr="00266D68">
        <w:t>00R00</w:t>
      </w:r>
      <w:r w:rsidR="00326411">
        <w:rPr>
          <w:rFonts w:hint="eastAsia"/>
        </w:rPr>
        <w:t>8</w:t>
      </w:r>
      <w:r w:rsidRPr="00266D68">
        <w:t>C00SPC</w:t>
      </w:r>
      <w:r w:rsidR="00326411">
        <w:rPr>
          <w:rFonts w:hint="eastAsia"/>
        </w:rPr>
        <w:t>5</w:t>
      </w:r>
      <w:r w:rsidRPr="00266D68">
        <w:t>00</w:t>
      </w:r>
    </w:p>
    <w:p w14:paraId="69E1974B" w14:textId="77777777" w:rsidR="00D16D52" w:rsidRPr="00266D68" w:rsidRDefault="00D16D52" w:rsidP="00E77D2E">
      <w:pPr>
        <w:pStyle w:val="aff3"/>
        <w:ind w:leftChars="100" w:left="210"/>
      </w:pPr>
      <w:r w:rsidRPr="00266D68">
        <w:t xml:space="preserve"> sysname S1</w:t>
      </w:r>
    </w:p>
    <w:p w14:paraId="0E761933" w14:textId="77777777" w:rsidR="00D16D52" w:rsidRPr="00266D68" w:rsidRDefault="00D16D52" w:rsidP="00E77D2E">
      <w:pPr>
        <w:pStyle w:val="aff3"/>
        <w:ind w:leftChars="100" w:left="210"/>
      </w:pPr>
      <w:r w:rsidRPr="00266D68">
        <w:t>#</w:t>
      </w:r>
    </w:p>
    <w:p w14:paraId="63B18427" w14:textId="77777777" w:rsidR="00D16D52" w:rsidRPr="00266D68" w:rsidRDefault="00D16D52" w:rsidP="00E77D2E">
      <w:pPr>
        <w:pStyle w:val="aff3"/>
        <w:ind w:leftChars="100" w:left="210"/>
      </w:pPr>
      <w:r w:rsidRPr="00266D68">
        <w:t xml:space="preserve"> stp mode stp</w:t>
      </w:r>
    </w:p>
    <w:p w14:paraId="2C27C913" w14:textId="77777777" w:rsidR="00D16D52" w:rsidRPr="00266D68" w:rsidRDefault="00D16D52" w:rsidP="00E77D2E">
      <w:pPr>
        <w:pStyle w:val="aff3"/>
        <w:ind w:leftChars="100" w:left="210"/>
      </w:pPr>
      <w:r w:rsidRPr="00266D68">
        <w:t xml:space="preserve"> stp instance 0 priority 8192</w:t>
      </w:r>
    </w:p>
    <w:p w14:paraId="0D59AFE1" w14:textId="77777777" w:rsidR="00D16D52" w:rsidRDefault="00D16D52" w:rsidP="00E77D2E">
      <w:pPr>
        <w:pStyle w:val="aff3"/>
        <w:ind w:leftChars="100" w:left="210"/>
      </w:pPr>
      <w:r w:rsidRPr="00266D68">
        <w:t>#</w:t>
      </w:r>
    </w:p>
    <w:p w14:paraId="2D128956" w14:textId="77777777" w:rsidR="00BC3AEF" w:rsidRDefault="00BC3AEF" w:rsidP="00BC3AEF">
      <w:pPr>
        <w:pStyle w:val="aff3"/>
        <w:ind w:leftChars="100" w:left="210"/>
      </w:pPr>
      <w:r>
        <w:t>interface GigabitEthernet0/0/1</w:t>
      </w:r>
    </w:p>
    <w:p w14:paraId="3B2B7DBC" w14:textId="77777777" w:rsidR="00BC3AEF" w:rsidRDefault="00BC3AEF" w:rsidP="00BC3AEF">
      <w:pPr>
        <w:pStyle w:val="aff3"/>
        <w:ind w:leftChars="100" w:left="210"/>
      </w:pPr>
      <w:r>
        <w:t xml:space="preserve"> shutdown</w:t>
      </w:r>
    </w:p>
    <w:p w14:paraId="0E8378CE" w14:textId="77777777" w:rsidR="00BC3AEF" w:rsidRDefault="00BC3AEF" w:rsidP="00BC3AEF">
      <w:pPr>
        <w:pStyle w:val="aff3"/>
        <w:ind w:leftChars="100" w:left="210"/>
      </w:pPr>
      <w:r>
        <w:lastRenderedPageBreak/>
        <w:t>#</w:t>
      </w:r>
    </w:p>
    <w:p w14:paraId="64BE32B4" w14:textId="77777777" w:rsidR="00BC3AEF" w:rsidRDefault="00BC3AEF" w:rsidP="00BC3AEF">
      <w:pPr>
        <w:pStyle w:val="aff3"/>
        <w:ind w:leftChars="100" w:left="210"/>
      </w:pPr>
      <w:r>
        <w:t>interface GigabitEthernet0/0/2</w:t>
      </w:r>
    </w:p>
    <w:p w14:paraId="6FAC023F" w14:textId="77777777" w:rsidR="00BC3AEF" w:rsidRDefault="00BC3AEF" w:rsidP="00BC3AEF">
      <w:pPr>
        <w:pStyle w:val="aff3"/>
        <w:ind w:leftChars="100" w:left="210"/>
      </w:pPr>
      <w:r>
        <w:t xml:space="preserve"> shutdown                                 </w:t>
      </w:r>
    </w:p>
    <w:p w14:paraId="34DF2971" w14:textId="77777777" w:rsidR="00BC3AEF" w:rsidRDefault="00BC3AEF" w:rsidP="00BC3AEF">
      <w:pPr>
        <w:pStyle w:val="aff3"/>
        <w:ind w:leftChars="100" w:left="210"/>
      </w:pPr>
      <w:r>
        <w:t>#</w:t>
      </w:r>
    </w:p>
    <w:p w14:paraId="7045A5F2" w14:textId="77777777" w:rsidR="00BC3AEF" w:rsidRDefault="00BC3AEF" w:rsidP="00BC3AEF">
      <w:pPr>
        <w:pStyle w:val="aff3"/>
        <w:ind w:leftChars="100" w:left="210"/>
      </w:pPr>
      <w:r>
        <w:t>interface GigabitEthernet0/0/3</w:t>
      </w:r>
    </w:p>
    <w:p w14:paraId="3AFC2336" w14:textId="77777777" w:rsidR="00BC3AEF" w:rsidRDefault="00BC3AEF" w:rsidP="00BC3AEF">
      <w:pPr>
        <w:pStyle w:val="aff3"/>
        <w:ind w:leftChars="100" w:left="210"/>
      </w:pPr>
      <w:r>
        <w:t xml:space="preserve"> shutdown</w:t>
      </w:r>
    </w:p>
    <w:p w14:paraId="4394FC16" w14:textId="75DF907A" w:rsidR="00BC3AEF" w:rsidRPr="00266D68" w:rsidRDefault="00BC3AEF" w:rsidP="00BC3AEF">
      <w:pPr>
        <w:pStyle w:val="aff3"/>
        <w:ind w:leftChars="100" w:left="210"/>
      </w:pPr>
      <w:r>
        <w:t>#</w:t>
      </w:r>
    </w:p>
    <w:p w14:paraId="44BCF346" w14:textId="77777777" w:rsidR="00D16D52" w:rsidRPr="00266D68" w:rsidRDefault="00D16D52" w:rsidP="00E77D2E">
      <w:pPr>
        <w:pStyle w:val="aff3"/>
        <w:ind w:leftChars="100" w:left="210"/>
      </w:pPr>
      <w:r w:rsidRPr="00266D68">
        <w:t>interface GigabitEthernet0/0/9</w:t>
      </w:r>
    </w:p>
    <w:p w14:paraId="1FCDA889" w14:textId="77777777" w:rsidR="00D16D52" w:rsidRPr="00266D68" w:rsidRDefault="00D16D52" w:rsidP="00E77D2E">
      <w:pPr>
        <w:pStyle w:val="aff3"/>
        <w:ind w:leftChars="100" w:left="210"/>
      </w:pPr>
      <w:r w:rsidRPr="00266D68">
        <w:t xml:space="preserve"> stp instance 0 cost 200000</w:t>
      </w:r>
    </w:p>
    <w:p w14:paraId="2FC75D06" w14:textId="77777777" w:rsidR="00D16D52" w:rsidRPr="00266D68" w:rsidRDefault="00D16D52" w:rsidP="00E77D2E">
      <w:pPr>
        <w:pStyle w:val="aff3"/>
        <w:ind w:leftChars="100" w:left="210"/>
      </w:pPr>
      <w:r w:rsidRPr="00266D68">
        <w:t>#</w:t>
      </w:r>
    </w:p>
    <w:p w14:paraId="0E486D13" w14:textId="77777777" w:rsidR="00D16D52" w:rsidRPr="00266D68" w:rsidRDefault="00D16D52" w:rsidP="00E77D2E">
      <w:pPr>
        <w:pStyle w:val="aff3"/>
        <w:ind w:leftChars="100" w:left="210"/>
      </w:pPr>
      <w:r w:rsidRPr="00266D68">
        <w:t>interface GigabitEthernet0/0/10</w:t>
      </w:r>
    </w:p>
    <w:p w14:paraId="1CB68B90" w14:textId="77777777" w:rsidR="00BC3AEF" w:rsidRDefault="00D16D52" w:rsidP="00E77D2E">
      <w:pPr>
        <w:pStyle w:val="aff3"/>
        <w:ind w:leftChars="100" w:left="210"/>
      </w:pPr>
      <w:r w:rsidRPr="00266D68">
        <w:t>#</w:t>
      </w:r>
    </w:p>
    <w:p w14:paraId="2BE02C63" w14:textId="4E0F947E" w:rsidR="00BC3AEF" w:rsidRDefault="00BC3AEF" w:rsidP="00BC3AEF">
      <w:pPr>
        <w:pStyle w:val="aff3"/>
        <w:ind w:leftChars="100" w:left="210"/>
      </w:pPr>
      <w:r>
        <w:t xml:space="preserve">interface GigabitEthernet0/0/13           </w:t>
      </w:r>
    </w:p>
    <w:p w14:paraId="5213A117" w14:textId="77777777" w:rsidR="00BC3AEF" w:rsidRDefault="00BC3AEF" w:rsidP="00BC3AEF">
      <w:pPr>
        <w:pStyle w:val="aff3"/>
        <w:ind w:leftChars="100" w:left="210"/>
      </w:pPr>
      <w:r>
        <w:t xml:space="preserve"> shutdown</w:t>
      </w:r>
    </w:p>
    <w:p w14:paraId="54C4D946" w14:textId="695BF3B5" w:rsidR="00BC3AEF" w:rsidRDefault="00BC3AEF" w:rsidP="00BC3AEF">
      <w:pPr>
        <w:pStyle w:val="aff3"/>
        <w:ind w:leftChars="100" w:left="210"/>
      </w:pPr>
      <w:r>
        <w:t>#</w:t>
      </w:r>
    </w:p>
    <w:p w14:paraId="1ED03F74" w14:textId="77777777" w:rsidR="00BC3AEF" w:rsidRDefault="00BC3AEF" w:rsidP="00BC3AEF">
      <w:pPr>
        <w:pStyle w:val="aff3"/>
        <w:ind w:leftChars="100" w:left="210"/>
      </w:pPr>
      <w:r>
        <w:t>interface GigabitEthernet0/0/14</w:t>
      </w:r>
    </w:p>
    <w:p w14:paraId="361F03A2" w14:textId="77777777" w:rsidR="00BC3AEF" w:rsidRDefault="00BC3AEF" w:rsidP="00BC3AEF">
      <w:pPr>
        <w:pStyle w:val="aff3"/>
        <w:ind w:leftChars="100" w:left="210"/>
      </w:pPr>
      <w:r>
        <w:t xml:space="preserve"> shutdown</w:t>
      </w:r>
    </w:p>
    <w:p w14:paraId="0B8D26BB" w14:textId="5EDB240F" w:rsidR="00D16D52" w:rsidRPr="00266D68" w:rsidRDefault="00BC3AEF" w:rsidP="00BC3AEF">
      <w:pPr>
        <w:pStyle w:val="aff3"/>
        <w:ind w:leftChars="100" w:left="210"/>
      </w:pPr>
      <w:r>
        <w:t>#</w:t>
      </w:r>
      <w:r w:rsidR="00D16D52" w:rsidRPr="00266D68">
        <w:t xml:space="preserve">                                       </w:t>
      </w:r>
    </w:p>
    <w:p w14:paraId="41138995" w14:textId="77777777" w:rsidR="00D16D52" w:rsidRPr="00266D68" w:rsidRDefault="00D16D52" w:rsidP="00E77D2E">
      <w:pPr>
        <w:pStyle w:val="aff3"/>
        <w:ind w:leftChars="100" w:left="210"/>
      </w:pPr>
      <w:r w:rsidRPr="00266D68">
        <w:t>user-interface con 0</w:t>
      </w:r>
    </w:p>
    <w:p w14:paraId="2591F511" w14:textId="77777777" w:rsidR="00D16D52" w:rsidRPr="00266D68" w:rsidRDefault="00D16D52" w:rsidP="00E77D2E">
      <w:pPr>
        <w:pStyle w:val="aff3"/>
        <w:ind w:leftChars="100" w:left="210"/>
      </w:pPr>
      <w:r w:rsidRPr="00266D68">
        <w:t>user-interface vty 0 4</w:t>
      </w:r>
    </w:p>
    <w:p w14:paraId="6B736224" w14:textId="77777777" w:rsidR="00D16D52" w:rsidRPr="00266D68" w:rsidRDefault="00D16D52" w:rsidP="00E77D2E">
      <w:pPr>
        <w:pStyle w:val="aff3"/>
        <w:ind w:leftChars="100" w:left="210"/>
      </w:pPr>
      <w:r w:rsidRPr="00266D68">
        <w:t>#</w:t>
      </w:r>
    </w:p>
    <w:p w14:paraId="4488FE88" w14:textId="77777777" w:rsidR="00D16D52" w:rsidRPr="00266D68" w:rsidRDefault="00D16D52" w:rsidP="00E77D2E">
      <w:pPr>
        <w:pStyle w:val="aff3"/>
        <w:ind w:leftChars="100" w:left="210"/>
      </w:pPr>
      <w:r w:rsidRPr="00266D68">
        <w:t>return</w:t>
      </w:r>
    </w:p>
    <w:p w14:paraId="56998032" w14:textId="77777777" w:rsidR="00D16D52" w:rsidRPr="00266D68" w:rsidRDefault="00D16D52" w:rsidP="00E77D2E">
      <w:pPr>
        <w:pStyle w:val="aff3"/>
        <w:ind w:leftChars="100" w:left="210"/>
      </w:pPr>
    </w:p>
    <w:p w14:paraId="59D7E15E" w14:textId="77777777" w:rsidR="00D16D52" w:rsidRPr="00266D68" w:rsidRDefault="00D16D52" w:rsidP="00E77D2E">
      <w:pPr>
        <w:pStyle w:val="aff3"/>
        <w:ind w:leftChars="100" w:left="210"/>
      </w:pPr>
      <w:r w:rsidRPr="00266D68">
        <w:t xml:space="preserve">&lt;S2&gt;display current-configuration </w:t>
      </w:r>
    </w:p>
    <w:p w14:paraId="49EDBFDE" w14:textId="77777777" w:rsidR="00D16D52" w:rsidRPr="00266D68" w:rsidRDefault="00D16D52" w:rsidP="00E77D2E">
      <w:pPr>
        <w:pStyle w:val="aff3"/>
        <w:ind w:leftChars="100" w:left="210"/>
      </w:pPr>
      <w:r w:rsidRPr="00266D68">
        <w:t>#</w:t>
      </w:r>
    </w:p>
    <w:p w14:paraId="40E696FE" w14:textId="77777777" w:rsidR="00D16D52" w:rsidRPr="00266D68" w:rsidRDefault="00D16D52" w:rsidP="00E77D2E">
      <w:pPr>
        <w:pStyle w:val="aff3"/>
        <w:ind w:leftChars="100" w:left="210"/>
      </w:pPr>
      <w:r w:rsidRPr="00266D68">
        <w:t>!Software Version V</w:t>
      </w:r>
      <w:r w:rsidR="00326411">
        <w:rPr>
          <w:rFonts w:hint="eastAsia"/>
        </w:rPr>
        <w:t>2</w:t>
      </w:r>
      <w:r w:rsidRPr="00266D68">
        <w:t>00R00</w:t>
      </w:r>
      <w:r w:rsidR="00326411">
        <w:rPr>
          <w:rFonts w:hint="eastAsia"/>
        </w:rPr>
        <w:t>8</w:t>
      </w:r>
      <w:r w:rsidRPr="00266D68">
        <w:t>C00SPC</w:t>
      </w:r>
      <w:r w:rsidR="00326411">
        <w:rPr>
          <w:rFonts w:hint="eastAsia"/>
        </w:rPr>
        <w:t>5</w:t>
      </w:r>
      <w:r w:rsidRPr="00266D68">
        <w:t>00</w:t>
      </w:r>
    </w:p>
    <w:p w14:paraId="693B64F7" w14:textId="77777777" w:rsidR="00D16D52" w:rsidRPr="00266D68" w:rsidRDefault="00D16D52" w:rsidP="00E77D2E">
      <w:pPr>
        <w:pStyle w:val="aff3"/>
        <w:ind w:leftChars="100" w:left="210"/>
      </w:pPr>
      <w:r w:rsidRPr="00266D68">
        <w:t xml:space="preserve"> sysname S2</w:t>
      </w:r>
    </w:p>
    <w:p w14:paraId="269D37A4" w14:textId="77777777" w:rsidR="00D16D52" w:rsidRPr="00266D68" w:rsidRDefault="00D16D52" w:rsidP="00E77D2E">
      <w:pPr>
        <w:pStyle w:val="aff3"/>
        <w:ind w:leftChars="100" w:left="210"/>
      </w:pPr>
      <w:r w:rsidRPr="00266D68">
        <w:t>#</w:t>
      </w:r>
    </w:p>
    <w:p w14:paraId="786C553B" w14:textId="77777777" w:rsidR="00D16D52" w:rsidRPr="00266D68" w:rsidRDefault="00D16D52" w:rsidP="00E77D2E">
      <w:pPr>
        <w:pStyle w:val="aff3"/>
        <w:ind w:leftChars="100" w:left="210"/>
      </w:pPr>
      <w:r w:rsidRPr="00266D68">
        <w:t xml:space="preserve"> stp mode stp</w:t>
      </w:r>
    </w:p>
    <w:p w14:paraId="6F0EC3A6" w14:textId="77777777" w:rsidR="00D16D52" w:rsidRPr="00266D68" w:rsidRDefault="00D16D52" w:rsidP="00E77D2E">
      <w:pPr>
        <w:pStyle w:val="aff3"/>
        <w:ind w:leftChars="100" w:left="210"/>
      </w:pPr>
      <w:r w:rsidRPr="00266D68">
        <w:t xml:space="preserve"> stp instance 0 priority 4096</w:t>
      </w:r>
    </w:p>
    <w:p w14:paraId="2474A407" w14:textId="77777777" w:rsidR="00D16D52" w:rsidRDefault="00D16D52" w:rsidP="00E77D2E">
      <w:pPr>
        <w:pStyle w:val="aff3"/>
        <w:ind w:leftChars="100" w:left="210"/>
      </w:pPr>
      <w:r w:rsidRPr="00266D68">
        <w:t>#</w:t>
      </w:r>
    </w:p>
    <w:p w14:paraId="5D42C384" w14:textId="77777777" w:rsidR="00BC3AEF" w:rsidRDefault="00BC3AEF" w:rsidP="00BC3AEF">
      <w:pPr>
        <w:pStyle w:val="aff3"/>
        <w:ind w:leftChars="100" w:left="210"/>
      </w:pPr>
      <w:r>
        <w:t>interface GigabitEthernet0/0/1</w:t>
      </w:r>
    </w:p>
    <w:p w14:paraId="65538FB8" w14:textId="77777777" w:rsidR="00BC3AEF" w:rsidRDefault="00BC3AEF" w:rsidP="00BC3AEF">
      <w:pPr>
        <w:pStyle w:val="aff3"/>
        <w:ind w:leftChars="100" w:left="210"/>
      </w:pPr>
      <w:r>
        <w:t xml:space="preserve"> shutdown</w:t>
      </w:r>
    </w:p>
    <w:p w14:paraId="51BD6DD8" w14:textId="77777777" w:rsidR="00BC3AEF" w:rsidRDefault="00BC3AEF" w:rsidP="00BC3AEF">
      <w:pPr>
        <w:pStyle w:val="aff3"/>
        <w:ind w:leftChars="100" w:left="210"/>
      </w:pPr>
      <w:r>
        <w:t>#</w:t>
      </w:r>
    </w:p>
    <w:p w14:paraId="6B2BD5CD" w14:textId="77777777" w:rsidR="00BC3AEF" w:rsidRDefault="00BC3AEF" w:rsidP="00BC3AEF">
      <w:pPr>
        <w:pStyle w:val="aff3"/>
        <w:ind w:leftChars="100" w:left="210"/>
      </w:pPr>
      <w:r>
        <w:t>interface GigabitEthernet0/0/2</w:t>
      </w:r>
    </w:p>
    <w:p w14:paraId="0BB60D9D" w14:textId="77777777" w:rsidR="00BC3AEF" w:rsidRDefault="00BC3AEF" w:rsidP="00BC3AEF">
      <w:pPr>
        <w:pStyle w:val="aff3"/>
        <w:ind w:leftChars="100" w:left="210"/>
      </w:pPr>
      <w:r>
        <w:t xml:space="preserve"> shutdown</w:t>
      </w:r>
    </w:p>
    <w:p w14:paraId="6235087D" w14:textId="77777777" w:rsidR="00BC3AEF" w:rsidRDefault="00BC3AEF" w:rsidP="00BC3AEF">
      <w:pPr>
        <w:pStyle w:val="aff3"/>
        <w:ind w:leftChars="100" w:left="210"/>
      </w:pPr>
      <w:r>
        <w:t>#</w:t>
      </w:r>
    </w:p>
    <w:p w14:paraId="2793960D" w14:textId="77777777" w:rsidR="00BC3AEF" w:rsidRDefault="00BC3AEF" w:rsidP="00BC3AEF">
      <w:pPr>
        <w:pStyle w:val="aff3"/>
        <w:ind w:leftChars="100" w:left="210"/>
      </w:pPr>
      <w:r>
        <w:lastRenderedPageBreak/>
        <w:t>interface GigabitEthernet0/0/3</w:t>
      </w:r>
    </w:p>
    <w:p w14:paraId="63F0471D" w14:textId="77777777" w:rsidR="00BC3AEF" w:rsidRDefault="00BC3AEF" w:rsidP="00BC3AEF">
      <w:pPr>
        <w:pStyle w:val="aff3"/>
        <w:ind w:leftChars="100" w:left="210"/>
      </w:pPr>
      <w:r>
        <w:t xml:space="preserve"> shutdown</w:t>
      </w:r>
    </w:p>
    <w:p w14:paraId="264A346B" w14:textId="13E50DF0" w:rsidR="00BC3AEF" w:rsidRDefault="00BC3AEF" w:rsidP="00BC3AEF">
      <w:pPr>
        <w:pStyle w:val="aff3"/>
        <w:ind w:leftChars="100" w:left="210"/>
      </w:pPr>
      <w:r>
        <w:t>#</w:t>
      </w:r>
    </w:p>
    <w:p w14:paraId="1B3E919F" w14:textId="77777777" w:rsidR="00BC3AEF" w:rsidRDefault="00BC3AEF" w:rsidP="00BC3AEF">
      <w:pPr>
        <w:pStyle w:val="aff3"/>
        <w:ind w:leftChars="100" w:left="210"/>
      </w:pPr>
      <w:r>
        <w:t>interface GigabitEthernet0/0/6</w:t>
      </w:r>
    </w:p>
    <w:p w14:paraId="4A654492" w14:textId="77777777" w:rsidR="00BC3AEF" w:rsidRDefault="00BC3AEF" w:rsidP="00BC3AEF">
      <w:pPr>
        <w:pStyle w:val="aff3"/>
        <w:ind w:leftChars="100" w:left="210"/>
      </w:pPr>
      <w:r>
        <w:t xml:space="preserve"> shutdown</w:t>
      </w:r>
    </w:p>
    <w:p w14:paraId="2A047DA4" w14:textId="77777777" w:rsidR="00BC3AEF" w:rsidRDefault="00BC3AEF" w:rsidP="00BC3AEF">
      <w:pPr>
        <w:pStyle w:val="aff3"/>
        <w:ind w:leftChars="100" w:left="210"/>
      </w:pPr>
      <w:r>
        <w:t>#</w:t>
      </w:r>
    </w:p>
    <w:p w14:paraId="0954C5F0" w14:textId="77777777" w:rsidR="00BC3AEF" w:rsidRDefault="00BC3AEF" w:rsidP="00BC3AEF">
      <w:pPr>
        <w:pStyle w:val="aff3"/>
        <w:ind w:leftChars="100" w:left="210"/>
      </w:pPr>
      <w:r>
        <w:t>interface GigabitEthernet0/0/7</w:t>
      </w:r>
    </w:p>
    <w:p w14:paraId="2118C716" w14:textId="143A34FF" w:rsidR="00BC3AEF" w:rsidRDefault="00BC3AEF" w:rsidP="00BC3AEF">
      <w:pPr>
        <w:pStyle w:val="aff3"/>
        <w:ind w:leftChars="100" w:left="210"/>
      </w:pPr>
      <w:r>
        <w:t xml:space="preserve"> shutdown</w:t>
      </w:r>
    </w:p>
    <w:p w14:paraId="7E358AA5" w14:textId="77777777" w:rsidR="00BC3AEF" w:rsidRPr="00266D68" w:rsidRDefault="00BC3AEF" w:rsidP="00BC3AEF">
      <w:pPr>
        <w:pStyle w:val="aff3"/>
        <w:ind w:leftChars="100" w:left="210"/>
      </w:pPr>
      <w:r w:rsidRPr="00266D68">
        <w:t>#</w:t>
      </w:r>
    </w:p>
    <w:p w14:paraId="29C5699A" w14:textId="77777777" w:rsidR="00D16D52" w:rsidRPr="00266D68" w:rsidRDefault="00D16D52" w:rsidP="00E77D2E">
      <w:pPr>
        <w:pStyle w:val="aff3"/>
        <w:ind w:leftChars="100" w:left="210"/>
      </w:pPr>
      <w:r w:rsidRPr="00266D68">
        <w:t>interface GigabitEthernet0/0/9</w:t>
      </w:r>
    </w:p>
    <w:p w14:paraId="1570F03F" w14:textId="77777777" w:rsidR="00D16D52" w:rsidRPr="00266D68" w:rsidRDefault="00D16D52" w:rsidP="00E77D2E">
      <w:pPr>
        <w:pStyle w:val="aff3"/>
        <w:ind w:leftChars="100" w:left="210"/>
      </w:pPr>
      <w:r w:rsidRPr="00266D68">
        <w:t>#</w:t>
      </w:r>
    </w:p>
    <w:p w14:paraId="28BD5650" w14:textId="77777777" w:rsidR="00D16D52" w:rsidRPr="00266D68" w:rsidRDefault="00D16D52" w:rsidP="00E77D2E">
      <w:pPr>
        <w:pStyle w:val="aff3"/>
        <w:ind w:leftChars="100" w:left="210"/>
      </w:pPr>
      <w:r w:rsidRPr="00266D68">
        <w:t>interface GigabitEthernet0/0/10</w:t>
      </w:r>
    </w:p>
    <w:p w14:paraId="02A50219" w14:textId="77777777" w:rsidR="00D16D52" w:rsidRPr="00266D68" w:rsidRDefault="00D16D52" w:rsidP="00E77D2E">
      <w:pPr>
        <w:pStyle w:val="aff3"/>
        <w:ind w:leftChars="100" w:left="210"/>
      </w:pPr>
      <w:r w:rsidRPr="00266D68">
        <w:t>#</w:t>
      </w:r>
    </w:p>
    <w:p w14:paraId="0F4E340E" w14:textId="77777777" w:rsidR="00D16D52" w:rsidRPr="00266D68" w:rsidRDefault="00D16D52" w:rsidP="00E77D2E">
      <w:pPr>
        <w:pStyle w:val="aff3"/>
        <w:ind w:leftChars="100" w:left="210"/>
      </w:pPr>
      <w:r w:rsidRPr="00266D68">
        <w:t xml:space="preserve">user-interface con 0                      </w:t>
      </w:r>
    </w:p>
    <w:p w14:paraId="462FAEB1" w14:textId="77777777" w:rsidR="00D16D52" w:rsidRPr="00266D68" w:rsidRDefault="00D16D52" w:rsidP="00E77D2E">
      <w:pPr>
        <w:pStyle w:val="aff3"/>
        <w:ind w:leftChars="100" w:left="210"/>
      </w:pPr>
      <w:r w:rsidRPr="00266D68">
        <w:t>user-interface vty 0 4</w:t>
      </w:r>
    </w:p>
    <w:p w14:paraId="2E4D9039" w14:textId="77777777" w:rsidR="00D16D52" w:rsidRPr="00266D68" w:rsidRDefault="00D16D52" w:rsidP="00E77D2E">
      <w:pPr>
        <w:pStyle w:val="aff3"/>
        <w:ind w:leftChars="100" w:left="210"/>
      </w:pPr>
      <w:r w:rsidRPr="00266D68">
        <w:t>#</w:t>
      </w:r>
    </w:p>
    <w:p w14:paraId="70A29EF7" w14:textId="77777777" w:rsidR="00D16D52" w:rsidRPr="00266D68" w:rsidRDefault="00D16D52" w:rsidP="00E77D2E">
      <w:pPr>
        <w:pStyle w:val="aff3"/>
        <w:ind w:leftChars="100" w:left="210"/>
      </w:pPr>
      <w:r w:rsidRPr="00266D68">
        <w:t>return</w:t>
      </w:r>
    </w:p>
    <w:p w14:paraId="29B955C7" w14:textId="77777777" w:rsidR="00D16D52" w:rsidRPr="00266D68" w:rsidRDefault="00D16D52" w:rsidP="00E77D2E">
      <w:pPr>
        <w:pStyle w:val="aff3"/>
        <w:ind w:leftChars="100" w:left="210"/>
      </w:pPr>
    </w:p>
    <w:p w14:paraId="461C8A6F" w14:textId="77777777" w:rsidR="00D16D52" w:rsidRPr="00266D68" w:rsidRDefault="00955722" w:rsidP="00E77D2E">
      <w:pPr>
        <w:pStyle w:val="aff3"/>
        <w:ind w:leftChars="100" w:left="210"/>
      </w:pPr>
      <w:r w:rsidRPr="00266D68">
        <w:t>&lt;S</w:t>
      </w:r>
      <w:r w:rsidR="00D16D52" w:rsidRPr="00266D68">
        <w:t xml:space="preserve">3&gt;display current-configuration </w:t>
      </w:r>
    </w:p>
    <w:p w14:paraId="4FF7A7AE" w14:textId="77777777" w:rsidR="00D16D52" w:rsidRPr="00266D68" w:rsidRDefault="00D16D52" w:rsidP="00E77D2E">
      <w:pPr>
        <w:pStyle w:val="aff3"/>
        <w:ind w:leftChars="100" w:left="210"/>
      </w:pPr>
      <w:r w:rsidRPr="00266D68">
        <w:t>#</w:t>
      </w:r>
    </w:p>
    <w:p w14:paraId="6AE89281" w14:textId="77777777" w:rsidR="00D16D52" w:rsidRPr="00266D68" w:rsidRDefault="00D16D52" w:rsidP="00E77D2E">
      <w:pPr>
        <w:pStyle w:val="aff3"/>
        <w:ind w:leftChars="100" w:left="210"/>
      </w:pPr>
      <w:r w:rsidRPr="00266D68">
        <w:t>!Software Version V</w:t>
      </w:r>
      <w:r w:rsidR="00B707FF">
        <w:rPr>
          <w:rFonts w:hint="eastAsia"/>
        </w:rPr>
        <w:t>1</w:t>
      </w:r>
      <w:r w:rsidRPr="00266D68">
        <w:t>00R00</w:t>
      </w:r>
      <w:r w:rsidR="00B707FF">
        <w:rPr>
          <w:rFonts w:hint="eastAsia"/>
        </w:rPr>
        <w:t>6</w:t>
      </w:r>
      <w:r w:rsidRPr="00266D68">
        <w:t>C0</w:t>
      </w:r>
      <w:r w:rsidR="005337D6">
        <w:rPr>
          <w:rFonts w:hint="eastAsia"/>
        </w:rPr>
        <w:t>5</w:t>
      </w:r>
    </w:p>
    <w:p w14:paraId="774945F6" w14:textId="77777777" w:rsidR="00D16D52" w:rsidRPr="00266D68" w:rsidRDefault="00955722" w:rsidP="00E77D2E">
      <w:pPr>
        <w:pStyle w:val="aff3"/>
        <w:ind w:leftChars="100" w:left="210"/>
      </w:pPr>
      <w:r w:rsidRPr="00266D68">
        <w:t xml:space="preserve"> sysname S</w:t>
      </w:r>
      <w:r w:rsidR="00D16D52" w:rsidRPr="00266D68">
        <w:t>3</w:t>
      </w:r>
    </w:p>
    <w:p w14:paraId="510DEC2C" w14:textId="77777777" w:rsidR="00D16D52" w:rsidRPr="00266D68" w:rsidRDefault="00D16D52" w:rsidP="00E77D2E">
      <w:pPr>
        <w:pStyle w:val="aff3"/>
        <w:ind w:leftChars="100" w:left="210"/>
      </w:pPr>
      <w:r w:rsidRPr="00266D68">
        <w:t>#</w:t>
      </w:r>
    </w:p>
    <w:p w14:paraId="1E2A2CED" w14:textId="77777777" w:rsidR="00D16D52" w:rsidRPr="00266D68" w:rsidRDefault="00D16D52" w:rsidP="00E77D2E">
      <w:pPr>
        <w:pStyle w:val="aff3"/>
        <w:ind w:leftChars="100" w:left="210"/>
      </w:pPr>
      <w:r w:rsidRPr="00266D68">
        <w:t>interface Ethernet0/0/1</w:t>
      </w:r>
    </w:p>
    <w:p w14:paraId="530A4AE0" w14:textId="77777777" w:rsidR="00D16D52" w:rsidRPr="00266D68" w:rsidRDefault="00D16D52" w:rsidP="00E77D2E">
      <w:pPr>
        <w:pStyle w:val="aff3"/>
        <w:ind w:leftChars="100" w:left="210"/>
      </w:pPr>
      <w:r w:rsidRPr="00266D68">
        <w:t xml:space="preserve"> shutdown</w:t>
      </w:r>
    </w:p>
    <w:p w14:paraId="4CE757DA" w14:textId="77777777" w:rsidR="00D16D52" w:rsidRPr="00266D68" w:rsidRDefault="00D16D52" w:rsidP="00E77D2E">
      <w:pPr>
        <w:pStyle w:val="aff3"/>
        <w:ind w:leftChars="100" w:left="210"/>
      </w:pPr>
      <w:r w:rsidRPr="00266D68">
        <w:t>#</w:t>
      </w:r>
    </w:p>
    <w:p w14:paraId="62223649" w14:textId="77777777" w:rsidR="00D16D52" w:rsidRPr="00266D68" w:rsidRDefault="00D16D52" w:rsidP="00E77D2E">
      <w:pPr>
        <w:pStyle w:val="aff3"/>
        <w:ind w:leftChars="100" w:left="210"/>
      </w:pPr>
      <w:r w:rsidRPr="00266D68">
        <w:t>interface Ethernet0/0/13</w:t>
      </w:r>
    </w:p>
    <w:p w14:paraId="55898488" w14:textId="77777777" w:rsidR="00D16D52" w:rsidRPr="00266D68" w:rsidRDefault="00D16D52" w:rsidP="00E77D2E">
      <w:pPr>
        <w:pStyle w:val="aff3"/>
        <w:ind w:leftChars="100" w:left="210"/>
      </w:pPr>
      <w:r w:rsidRPr="00266D68">
        <w:t xml:space="preserve"> shutdown</w:t>
      </w:r>
    </w:p>
    <w:p w14:paraId="17AE3278" w14:textId="77777777" w:rsidR="00D16D52" w:rsidRPr="00266D68" w:rsidRDefault="00D16D52" w:rsidP="00E77D2E">
      <w:pPr>
        <w:pStyle w:val="aff3"/>
        <w:ind w:leftChars="100" w:left="210"/>
      </w:pPr>
      <w:r w:rsidRPr="00266D68">
        <w:t>#</w:t>
      </w:r>
    </w:p>
    <w:p w14:paraId="10D2F000" w14:textId="77777777" w:rsidR="00D16D52" w:rsidRPr="00266D68" w:rsidRDefault="00D16D52" w:rsidP="00E77D2E">
      <w:pPr>
        <w:pStyle w:val="aff3"/>
        <w:ind w:leftChars="100" w:left="210"/>
      </w:pPr>
      <w:r w:rsidRPr="00266D68">
        <w:t>interface Ethernet0/0/</w:t>
      </w:r>
      <w:r w:rsidR="00987109">
        <w:rPr>
          <w:rFonts w:hint="eastAsia"/>
        </w:rPr>
        <w:t>7</w:t>
      </w:r>
    </w:p>
    <w:p w14:paraId="074DF1A4" w14:textId="77777777" w:rsidR="00D16D52" w:rsidRPr="00266D68" w:rsidRDefault="00D16D52" w:rsidP="00E77D2E">
      <w:pPr>
        <w:pStyle w:val="aff3"/>
        <w:ind w:leftChars="100" w:left="210"/>
      </w:pPr>
      <w:r w:rsidRPr="00266D68">
        <w:t xml:space="preserve"> shutdown</w:t>
      </w:r>
    </w:p>
    <w:p w14:paraId="543BD88C" w14:textId="77777777" w:rsidR="00D16D52" w:rsidRPr="00266D68" w:rsidRDefault="00D16D52" w:rsidP="00E77D2E">
      <w:pPr>
        <w:pStyle w:val="aff3"/>
        <w:ind w:leftChars="100" w:left="210"/>
      </w:pPr>
      <w:r w:rsidRPr="00266D68">
        <w:t>#</w:t>
      </w:r>
    </w:p>
    <w:p w14:paraId="16EF6700" w14:textId="77777777" w:rsidR="00D16D52" w:rsidRPr="00266D68" w:rsidRDefault="00D16D52" w:rsidP="00E77D2E">
      <w:pPr>
        <w:pStyle w:val="aff3"/>
        <w:ind w:leftChars="100" w:left="210"/>
      </w:pPr>
      <w:r w:rsidRPr="00266D68">
        <w:t>user-interface con 0</w:t>
      </w:r>
    </w:p>
    <w:p w14:paraId="794F334D" w14:textId="77777777" w:rsidR="00D16D52" w:rsidRPr="00266D68" w:rsidRDefault="00D16D52" w:rsidP="00E77D2E">
      <w:pPr>
        <w:pStyle w:val="aff3"/>
        <w:ind w:leftChars="100" w:left="210"/>
      </w:pPr>
      <w:r w:rsidRPr="00266D68">
        <w:t>user-interface vty 0 4</w:t>
      </w:r>
    </w:p>
    <w:p w14:paraId="6E701C09" w14:textId="77777777" w:rsidR="00D16D52" w:rsidRPr="00266D68" w:rsidRDefault="00D16D52" w:rsidP="00E77D2E">
      <w:pPr>
        <w:pStyle w:val="aff3"/>
        <w:ind w:leftChars="100" w:left="210"/>
      </w:pPr>
      <w:r w:rsidRPr="00266D68">
        <w:t>#</w:t>
      </w:r>
    </w:p>
    <w:p w14:paraId="5DF08A44" w14:textId="77777777" w:rsidR="00D16D52" w:rsidRPr="00266D68" w:rsidRDefault="00D16D52" w:rsidP="00E77D2E">
      <w:pPr>
        <w:pStyle w:val="aff3"/>
        <w:ind w:leftChars="100" w:left="210"/>
      </w:pPr>
      <w:r w:rsidRPr="00266D68">
        <w:t>return</w:t>
      </w:r>
    </w:p>
    <w:p w14:paraId="6FF53C6D" w14:textId="77777777" w:rsidR="00D16D52" w:rsidRPr="00266D68" w:rsidRDefault="00D16D52" w:rsidP="00E77D2E">
      <w:pPr>
        <w:pStyle w:val="aff3"/>
        <w:ind w:leftChars="100" w:left="210"/>
      </w:pPr>
    </w:p>
    <w:p w14:paraId="2E1C06C1" w14:textId="77777777" w:rsidR="00D16D52" w:rsidRPr="00266D68" w:rsidRDefault="00D16D52" w:rsidP="00E77D2E">
      <w:pPr>
        <w:pStyle w:val="aff3"/>
        <w:ind w:leftChars="100" w:left="210"/>
      </w:pPr>
      <w:r w:rsidRPr="00266D68">
        <w:lastRenderedPageBreak/>
        <w:t xml:space="preserve">&lt;S4&gt;display current-configuration </w:t>
      </w:r>
    </w:p>
    <w:p w14:paraId="043BD5FC" w14:textId="77777777" w:rsidR="00D16D52" w:rsidRPr="00266D68" w:rsidRDefault="00D16D52" w:rsidP="00E77D2E">
      <w:pPr>
        <w:pStyle w:val="aff3"/>
        <w:ind w:leftChars="100" w:left="210"/>
      </w:pPr>
      <w:r w:rsidRPr="00266D68">
        <w:t>#</w:t>
      </w:r>
    </w:p>
    <w:p w14:paraId="068CDD0C" w14:textId="77777777" w:rsidR="00D16D52" w:rsidRPr="00266D68" w:rsidRDefault="00D16D52" w:rsidP="00E77D2E">
      <w:pPr>
        <w:pStyle w:val="aff3"/>
        <w:ind w:leftChars="100" w:left="210"/>
      </w:pPr>
      <w:r w:rsidRPr="00266D68">
        <w:t>!Software Version V</w:t>
      </w:r>
      <w:r w:rsidR="00B707FF">
        <w:rPr>
          <w:rFonts w:hint="eastAsia"/>
        </w:rPr>
        <w:t>1</w:t>
      </w:r>
      <w:r w:rsidRPr="00266D68">
        <w:t>00R00</w:t>
      </w:r>
      <w:r w:rsidR="00B707FF">
        <w:rPr>
          <w:rFonts w:hint="eastAsia"/>
        </w:rPr>
        <w:t>6</w:t>
      </w:r>
      <w:r w:rsidRPr="00266D68">
        <w:t>C0</w:t>
      </w:r>
      <w:r w:rsidR="006507DF">
        <w:rPr>
          <w:rFonts w:hint="eastAsia"/>
        </w:rPr>
        <w:t>5</w:t>
      </w:r>
    </w:p>
    <w:p w14:paraId="6508C72F" w14:textId="77777777" w:rsidR="00D16D52" w:rsidRPr="00266D68" w:rsidRDefault="00D16D52" w:rsidP="00E77D2E">
      <w:pPr>
        <w:pStyle w:val="aff3"/>
        <w:ind w:leftChars="100" w:left="210"/>
      </w:pPr>
      <w:r w:rsidRPr="00266D68">
        <w:t xml:space="preserve"> sysname S4</w:t>
      </w:r>
    </w:p>
    <w:p w14:paraId="1CCE4E43" w14:textId="77777777" w:rsidR="00D16D52" w:rsidRPr="00266D68" w:rsidRDefault="00D16D52" w:rsidP="00E77D2E">
      <w:pPr>
        <w:pStyle w:val="aff3"/>
        <w:ind w:leftChars="100" w:left="210"/>
      </w:pPr>
      <w:r w:rsidRPr="00266D68">
        <w:t>#</w:t>
      </w:r>
    </w:p>
    <w:p w14:paraId="319D214E" w14:textId="77777777" w:rsidR="00D16D52" w:rsidRPr="00266D68" w:rsidRDefault="00D16D52" w:rsidP="00E77D2E">
      <w:pPr>
        <w:pStyle w:val="aff3"/>
        <w:ind w:leftChars="100" w:left="210"/>
      </w:pPr>
      <w:r w:rsidRPr="00266D68">
        <w:t>interface Ethernet0/0/14</w:t>
      </w:r>
    </w:p>
    <w:p w14:paraId="74137351" w14:textId="77777777" w:rsidR="00D16D52" w:rsidRPr="00266D68" w:rsidRDefault="00D16D52" w:rsidP="00E77D2E">
      <w:pPr>
        <w:pStyle w:val="aff3"/>
        <w:ind w:leftChars="100" w:left="210"/>
      </w:pPr>
      <w:r w:rsidRPr="00266D68">
        <w:t xml:space="preserve"> shutdown</w:t>
      </w:r>
    </w:p>
    <w:p w14:paraId="32B401F3" w14:textId="77777777" w:rsidR="00BC3AEF" w:rsidRPr="00266D68" w:rsidRDefault="00BC3AEF" w:rsidP="00BC3AEF">
      <w:pPr>
        <w:pStyle w:val="aff3"/>
        <w:ind w:leftChars="100" w:left="210"/>
      </w:pPr>
      <w:r w:rsidRPr="00266D68">
        <w:t>#</w:t>
      </w:r>
    </w:p>
    <w:p w14:paraId="3EBB8DA3" w14:textId="53EA322D" w:rsidR="00BC3AEF" w:rsidRPr="00266D68" w:rsidRDefault="00BC3AEF" w:rsidP="00BC3AEF">
      <w:pPr>
        <w:pStyle w:val="aff3"/>
        <w:ind w:leftChars="100" w:left="210"/>
      </w:pPr>
      <w:r w:rsidRPr="00266D68">
        <w:t>interface Ethernet0/0/</w:t>
      </w:r>
      <w:r>
        <w:t>1</w:t>
      </w:r>
    </w:p>
    <w:p w14:paraId="3C356F32" w14:textId="77777777" w:rsidR="00BC3AEF" w:rsidRPr="00266D68" w:rsidRDefault="00BC3AEF" w:rsidP="00BC3AEF">
      <w:pPr>
        <w:pStyle w:val="aff3"/>
        <w:ind w:leftChars="100" w:left="210"/>
      </w:pPr>
      <w:r w:rsidRPr="00266D68">
        <w:t xml:space="preserve"> shutdown</w:t>
      </w:r>
    </w:p>
    <w:p w14:paraId="68F7A7DB" w14:textId="77777777" w:rsidR="00BC3AEF" w:rsidRPr="00266D68" w:rsidRDefault="00BC3AEF" w:rsidP="00BC3AEF">
      <w:pPr>
        <w:pStyle w:val="aff3"/>
        <w:ind w:leftChars="100" w:left="210"/>
      </w:pPr>
      <w:r w:rsidRPr="00266D68">
        <w:t>#</w:t>
      </w:r>
    </w:p>
    <w:p w14:paraId="78A54B40" w14:textId="77777777" w:rsidR="00D16D52" w:rsidRPr="00266D68" w:rsidRDefault="00D16D52" w:rsidP="00E77D2E">
      <w:pPr>
        <w:pStyle w:val="aff3"/>
        <w:ind w:leftChars="100" w:left="210"/>
      </w:pPr>
      <w:r w:rsidRPr="00266D68">
        <w:t>interface Ethernet0/0/</w:t>
      </w:r>
      <w:r w:rsidR="00987109">
        <w:rPr>
          <w:rFonts w:hint="eastAsia"/>
        </w:rPr>
        <w:t>6</w:t>
      </w:r>
    </w:p>
    <w:p w14:paraId="7844E19D" w14:textId="77777777" w:rsidR="00D16D52" w:rsidRPr="00266D68" w:rsidRDefault="00D16D52" w:rsidP="00E77D2E">
      <w:pPr>
        <w:pStyle w:val="aff3"/>
        <w:ind w:leftChars="100" w:left="210"/>
      </w:pPr>
      <w:r w:rsidRPr="00266D68">
        <w:t xml:space="preserve"> shutdown</w:t>
      </w:r>
    </w:p>
    <w:p w14:paraId="05903E8C" w14:textId="77777777" w:rsidR="00D16D52" w:rsidRPr="00266D68" w:rsidRDefault="00D16D52" w:rsidP="00E77D2E">
      <w:pPr>
        <w:pStyle w:val="aff3"/>
        <w:ind w:leftChars="100" w:left="210"/>
      </w:pPr>
      <w:r w:rsidRPr="00266D68">
        <w:t>#</w:t>
      </w:r>
    </w:p>
    <w:p w14:paraId="09BC33BD" w14:textId="77777777" w:rsidR="00D16D52" w:rsidRPr="00266D68" w:rsidRDefault="00D16D52" w:rsidP="00E77D2E">
      <w:pPr>
        <w:pStyle w:val="aff3"/>
        <w:ind w:leftChars="100" w:left="210"/>
      </w:pPr>
      <w:r w:rsidRPr="00266D68">
        <w:t>user-interface con 0</w:t>
      </w:r>
    </w:p>
    <w:p w14:paraId="141999F4" w14:textId="77777777" w:rsidR="00D16D52" w:rsidRPr="00266D68" w:rsidRDefault="00D16D52" w:rsidP="00E77D2E">
      <w:pPr>
        <w:pStyle w:val="aff3"/>
        <w:ind w:leftChars="100" w:left="210"/>
      </w:pPr>
      <w:r w:rsidRPr="00266D68">
        <w:t>user-interface vty 0 4</w:t>
      </w:r>
    </w:p>
    <w:p w14:paraId="3533D346" w14:textId="77777777" w:rsidR="00D16D52" w:rsidRPr="00266D68" w:rsidRDefault="00D16D52" w:rsidP="00E77D2E">
      <w:pPr>
        <w:pStyle w:val="aff3"/>
        <w:ind w:leftChars="100" w:left="210"/>
      </w:pPr>
      <w:r w:rsidRPr="00266D68">
        <w:t>#</w:t>
      </w:r>
    </w:p>
    <w:p w14:paraId="203CEFA9" w14:textId="77777777" w:rsidR="00D16D52" w:rsidRPr="00266D68" w:rsidRDefault="00D16D52" w:rsidP="00E77D2E">
      <w:pPr>
        <w:pStyle w:val="aff3"/>
        <w:ind w:leftChars="100" w:left="210"/>
      </w:pPr>
      <w:r w:rsidRPr="00266D68">
        <w:t>return</w:t>
      </w:r>
    </w:p>
    <w:p w14:paraId="5CC2E7F5" w14:textId="77777777" w:rsidR="00110F3E" w:rsidRDefault="008A0E40" w:rsidP="00110F3E">
      <w:pPr>
        <w:adjustRightInd/>
        <w:spacing w:line="240" w:lineRule="auto"/>
        <w:ind w:left="0"/>
      </w:pPr>
      <w:r w:rsidRPr="00266D68">
        <w:br w:type="page"/>
      </w:r>
    </w:p>
    <w:p w14:paraId="3C49795F" w14:textId="77777777" w:rsidR="00CC714A" w:rsidRDefault="00D97C6D">
      <w:pPr>
        <w:pStyle w:val="aff0"/>
        <w:keepLines w:val="0"/>
        <w:topLinePunct w:val="0"/>
        <w:adjustRightInd/>
        <w:snapToGrid/>
        <w:spacing w:before="240" w:after="240" w:line="240" w:lineRule="auto"/>
        <w:jc w:val="both"/>
        <w:rPr>
          <w:rFonts w:cs="Times New Roman"/>
          <w:lang w:eastAsia="zh-CN"/>
        </w:rPr>
      </w:pPr>
      <w:bookmarkStart w:id="148" w:name="_Toc469933035"/>
      <w:bookmarkStart w:id="149" w:name="_Toc370463105"/>
      <w:bookmarkStart w:id="150" w:name="_Toc370484165"/>
      <w:bookmarkStart w:id="151" w:name="_Toc376167732"/>
      <w:bookmarkStart w:id="152" w:name="_Toc376167731"/>
      <w:r w:rsidRPr="00D97C6D">
        <w:rPr>
          <w:rFonts w:cs="Times New Roman" w:hint="eastAsia"/>
          <w:noProof w:val="0"/>
          <w:lang w:eastAsia="zh-CN"/>
        </w:rPr>
        <w:lastRenderedPageBreak/>
        <w:t>实验</w:t>
      </w:r>
      <w:r w:rsidRPr="00D97C6D">
        <w:rPr>
          <w:rFonts w:cs="Times New Roman"/>
          <w:noProof w:val="0"/>
          <w:lang w:eastAsia="zh-CN"/>
        </w:rPr>
        <w:t xml:space="preserve">3-2 </w:t>
      </w:r>
      <w:r w:rsidRPr="00D97C6D">
        <w:rPr>
          <w:rFonts w:cs="Times New Roman" w:hint="eastAsia"/>
          <w:noProof w:val="0"/>
          <w:lang w:eastAsia="zh-CN"/>
        </w:rPr>
        <w:t>配置</w:t>
      </w:r>
      <w:r w:rsidRPr="00D97C6D">
        <w:rPr>
          <w:rFonts w:cs="Times New Roman"/>
          <w:noProof w:val="0"/>
          <w:lang w:eastAsia="zh-CN"/>
        </w:rPr>
        <w:t>RSTP</w:t>
      </w:r>
      <w:bookmarkEnd w:id="148"/>
    </w:p>
    <w:p w14:paraId="69C20368" w14:textId="77777777" w:rsidR="00CC714A" w:rsidRPr="004355C1" w:rsidRDefault="00110F3E">
      <w:pPr>
        <w:pStyle w:val="aff0"/>
        <w:keepLines w:val="0"/>
        <w:topLinePunct w:val="0"/>
        <w:adjustRightInd/>
        <w:snapToGrid/>
        <w:spacing w:before="240" w:after="240" w:line="240" w:lineRule="auto"/>
        <w:jc w:val="both"/>
        <w:rPr>
          <w:lang w:eastAsia="zh-CN"/>
        </w:rPr>
      </w:pPr>
      <w:bookmarkStart w:id="153" w:name="_Toc382494102"/>
      <w:bookmarkStart w:id="154" w:name="_Toc469933036"/>
      <w:bookmarkEnd w:id="149"/>
      <w:bookmarkEnd w:id="150"/>
      <w:bookmarkEnd w:id="151"/>
      <w:bookmarkEnd w:id="152"/>
      <w:r w:rsidRPr="00110F3E">
        <w:rPr>
          <w:rFonts w:cs="Times New Roman" w:hint="eastAsia"/>
          <w:lang w:eastAsia="zh-CN"/>
        </w:rPr>
        <w:t>学习目标</w:t>
      </w:r>
      <w:bookmarkEnd w:id="153"/>
      <w:bookmarkEnd w:id="154"/>
      <w:r w:rsidRPr="00110F3E">
        <w:rPr>
          <w:rFonts w:cs="Times New Roman"/>
          <w:lang w:eastAsia="zh-CN"/>
        </w:rPr>
        <w:t xml:space="preserve"> </w:t>
      </w:r>
    </w:p>
    <w:p w14:paraId="53099B13" w14:textId="77777777" w:rsidR="00CC714A" w:rsidRDefault="00D97C6D">
      <w:pPr>
        <w:pStyle w:val="a2"/>
        <w:widowControl w:val="0"/>
        <w:numPr>
          <w:ilvl w:val="0"/>
          <w:numId w:val="3"/>
        </w:numPr>
        <w:topLinePunct w:val="0"/>
        <w:autoSpaceDE w:val="0"/>
        <w:autoSpaceDN w:val="0"/>
        <w:snapToGrid/>
        <w:spacing w:before="0" w:after="0"/>
        <w:ind w:firstLine="0"/>
        <w:rPr>
          <w:rStyle w:val="aff8"/>
          <w:b w:val="0"/>
          <w:bCs w:val="0"/>
          <w:kern w:val="0"/>
        </w:rPr>
      </w:pPr>
      <w:r w:rsidRPr="00D97C6D">
        <w:rPr>
          <w:rStyle w:val="aff8"/>
          <w:rFonts w:hint="eastAsia"/>
          <w:b w:val="0"/>
          <w:bCs w:val="0"/>
          <w:kern w:val="0"/>
        </w:rPr>
        <w:t>掌握启用和禁用</w:t>
      </w:r>
      <w:r w:rsidRPr="00D97C6D">
        <w:rPr>
          <w:rStyle w:val="aff8"/>
          <w:b w:val="0"/>
          <w:bCs w:val="0"/>
          <w:kern w:val="0"/>
        </w:rPr>
        <w:t>RSTP</w:t>
      </w:r>
      <w:r w:rsidRPr="00D97C6D">
        <w:rPr>
          <w:rStyle w:val="aff8"/>
          <w:rFonts w:hint="eastAsia"/>
          <w:b w:val="0"/>
          <w:bCs w:val="0"/>
          <w:kern w:val="0"/>
        </w:rPr>
        <w:t>的配置</w:t>
      </w:r>
      <w:r w:rsidR="004355C1">
        <w:rPr>
          <w:rStyle w:val="aff8"/>
          <w:rFonts w:hint="eastAsia"/>
          <w:b w:val="0"/>
          <w:bCs w:val="0"/>
          <w:kern w:val="0"/>
        </w:rPr>
        <w:t>方法</w:t>
      </w:r>
    </w:p>
    <w:p w14:paraId="328F1021" w14:textId="77777777" w:rsidR="00CC714A" w:rsidRDefault="00D97C6D">
      <w:pPr>
        <w:pStyle w:val="a2"/>
        <w:widowControl w:val="0"/>
        <w:numPr>
          <w:ilvl w:val="0"/>
          <w:numId w:val="3"/>
        </w:numPr>
        <w:topLinePunct w:val="0"/>
        <w:autoSpaceDE w:val="0"/>
        <w:autoSpaceDN w:val="0"/>
        <w:snapToGrid/>
        <w:spacing w:before="0" w:after="0"/>
        <w:ind w:firstLine="0"/>
        <w:rPr>
          <w:rStyle w:val="aff8"/>
          <w:b w:val="0"/>
          <w:bCs w:val="0"/>
          <w:kern w:val="0"/>
        </w:rPr>
      </w:pPr>
      <w:r w:rsidRPr="00D97C6D">
        <w:rPr>
          <w:rStyle w:val="aff8"/>
          <w:rFonts w:hint="eastAsia"/>
          <w:b w:val="0"/>
          <w:bCs w:val="0"/>
          <w:kern w:val="0"/>
        </w:rPr>
        <w:t>掌握边缘端口的配置</w:t>
      </w:r>
      <w:r w:rsidR="004355C1">
        <w:rPr>
          <w:rStyle w:val="aff8"/>
          <w:rFonts w:hint="eastAsia"/>
          <w:b w:val="0"/>
          <w:bCs w:val="0"/>
          <w:kern w:val="0"/>
        </w:rPr>
        <w:t>方法</w:t>
      </w:r>
    </w:p>
    <w:p w14:paraId="356A8EDE" w14:textId="77777777" w:rsidR="00CC714A" w:rsidRDefault="00D97C6D">
      <w:pPr>
        <w:pStyle w:val="a2"/>
        <w:widowControl w:val="0"/>
        <w:numPr>
          <w:ilvl w:val="0"/>
          <w:numId w:val="3"/>
        </w:numPr>
        <w:topLinePunct w:val="0"/>
        <w:autoSpaceDE w:val="0"/>
        <w:autoSpaceDN w:val="0"/>
        <w:snapToGrid/>
        <w:spacing w:before="0" w:after="0"/>
        <w:ind w:firstLine="0"/>
        <w:rPr>
          <w:rStyle w:val="aff8"/>
          <w:b w:val="0"/>
          <w:bCs w:val="0"/>
          <w:kern w:val="0"/>
        </w:rPr>
      </w:pPr>
      <w:r w:rsidRPr="00D97C6D">
        <w:rPr>
          <w:rStyle w:val="aff8"/>
          <w:rFonts w:hint="eastAsia"/>
          <w:b w:val="0"/>
          <w:bCs w:val="0"/>
          <w:kern w:val="0"/>
        </w:rPr>
        <w:t>掌握</w:t>
      </w:r>
      <w:r w:rsidRPr="00D97C6D">
        <w:rPr>
          <w:rStyle w:val="aff8"/>
          <w:b w:val="0"/>
          <w:bCs w:val="0"/>
          <w:kern w:val="0"/>
        </w:rPr>
        <w:t>RSTP BPDU</w:t>
      </w:r>
      <w:r w:rsidRPr="00D97C6D">
        <w:rPr>
          <w:rStyle w:val="aff8"/>
          <w:rFonts w:hint="eastAsia"/>
          <w:b w:val="0"/>
          <w:bCs w:val="0"/>
          <w:kern w:val="0"/>
        </w:rPr>
        <w:t>保护功能的配置</w:t>
      </w:r>
      <w:r w:rsidR="004355C1">
        <w:rPr>
          <w:rStyle w:val="aff8"/>
          <w:rFonts w:hint="eastAsia"/>
          <w:b w:val="0"/>
          <w:bCs w:val="0"/>
          <w:kern w:val="0"/>
        </w:rPr>
        <w:t>方法</w:t>
      </w:r>
    </w:p>
    <w:p w14:paraId="53F79C0F" w14:textId="77777777" w:rsidR="00CC714A" w:rsidRDefault="00D97C6D">
      <w:pPr>
        <w:pStyle w:val="a2"/>
        <w:widowControl w:val="0"/>
        <w:numPr>
          <w:ilvl w:val="0"/>
          <w:numId w:val="3"/>
        </w:numPr>
        <w:topLinePunct w:val="0"/>
        <w:autoSpaceDE w:val="0"/>
        <w:autoSpaceDN w:val="0"/>
        <w:snapToGrid/>
        <w:spacing w:before="0" w:after="0"/>
        <w:ind w:firstLine="0"/>
        <w:rPr>
          <w:rStyle w:val="aff8"/>
          <w:b w:val="0"/>
          <w:bCs w:val="0"/>
          <w:kern w:val="0"/>
        </w:rPr>
      </w:pPr>
      <w:bookmarkStart w:id="155" w:name="_Toc370463106"/>
      <w:bookmarkStart w:id="156" w:name="_Toc370484166"/>
      <w:bookmarkStart w:id="157" w:name="_Toc376167733"/>
      <w:r w:rsidRPr="00D97C6D">
        <w:rPr>
          <w:rStyle w:val="aff8"/>
          <w:rFonts w:hint="eastAsia"/>
          <w:b w:val="0"/>
          <w:bCs w:val="0"/>
          <w:kern w:val="0"/>
        </w:rPr>
        <w:t>掌握</w:t>
      </w:r>
      <w:r w:rsidRPr="00D97C6D">
        <w:rPr>
          <w:rStyle w:val="aff8"/>
          <w:b w:val="0"/>
          <w:bCs w:val="0"/>
          <w:kern w:val="0"/>
        </w:rPr>
        <w:t>RSTP</w:t>
      </w:r>
      <w:r w:rsidRPr="00D97C6D">
        <w:rPr>
          <w:rStyle w:val="aff8"/>
          <w:rFonts w:hint="eastAsia"/>
          <w:b w:val="0"/>
          <w:bCs w:val="0"/>
          <w:kern w:val="0"/>
        </w:rPr>
        <w:t>环路保护功能的配置</w:t>
      </w:r>
      <w:r w:rsidR="004355C1">
        <w:rPr>
          <w:rStyle w:val="aff8"/>
          <w:rFonts w:hint="eastAsia"/>
          <w:b w:val="0"/>
          <w:bCs w:val="0"/>
          <w:kern w:val="0"/>
        </w:rPr>
        <w:t>方法</w:t>
      </w:r>
    </w:p>
    <w:p w14:paraId="5D2ADB3E" w14:textId="77777777" w:rsidR="00CC714A" w:rsidRDefault="00D97C6D">
      <w:pPr>
        <w:pStyle w:val="aff0"/>
        <w:keepLines w:val="0"/>
        <w:topLinePunct w:val="0"/>
        <w:adjustRightInd/>
        <w:snapToGrid/>
        <w:spacing w:before="240" w:after="240" w:line="240" w:lineRule="auto"/>
        <w:jc w:val="both"/>
        <w:rPr>
          <w:rFonts w:cs="Times New Roman"/>
        </w:rPr>
      </w:pPr>
      <w:bookmarkStart w:id="158" w:name="_Toc382494103"/>
      <w:bookmarkStart w:id="159" w:name="_Toc469933037"/>
      <w:bookmarkEnd w:id="155"/>
      <w:bookmarkEnd w:id="156"/>
      <w:bookmarkEnd w:id="157"/>
      <w:r w:rsidRPr="00D97C6D">
        <w:rPr>
          <w:rFonts w:cs="Times New Roman" w:hint="eastAsia"/>
          <w:noProof w:val="0"/>
          <w:lang w:eastAsia="zh-CN"/>
        </w:rPr>
        <w:t>拓扑图</w:t>
      </w:r>
      <w:bookmarkEnd w:id="158"/>
      <w:bookmarkEnd w:id="159"/>
    </w:p>
    <w:p w14:paraId="5029B3A9" w14:textId="77777777" w:rsidR="000D4796" w:rsidRPr="00266D68" w:rsidRDefault="000D4796" w:rsidP="00E77D2E">
      <w:pPr>
        <w:pStyle w:val="aff1"/>
        <w:ind w:leftChars="100" w:left="210"/>
      </w:pPr>
      <w:r w:rsidRPr="00266D68">
        <w:drawing>
          <wp:inline distT="0" distB="0" distL="0" distR="0" wp14:anchorId="094569D8" wp14:editId="46FA4ABA">
            <wp:extent cx="3219450" cy="1095375"/>
            <wp:effectExtent l="19050" t="0" r="0" b="0"/>
            <wp:docPr id="19" name="图片 2" descr="C:\Documents and Settings\Administrator\桌面\eNSP实验图\HCDA2.0实验\S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tor\桌面\eNSP实验图\HCDA2.0实验\STP.png"/>
                    <pic:cNvPicPr>
                      <a:picLocks noChangeAspect="1" noChangeArrowheads="1"/>
                    </pic:cNvPicPr>
                  </pic:nvPicPr>
                  <pic:blipFill>
                    <a:blip r:embed="rId42" cstate="print"/>
                    <a:srcRect/>
                    <a:stretch>
                      <a:fillRect/>
                    </a:stretch>
                  </pic:blipFill>
                  <pic:spPr bwMode="auto">
                    <a:xfrm>
                      <a:off x="0" y="0"/>
                      <a:ext cx="3219450" cy="1095375"/>
                    </a:xfrm>
                    <a:prstGeom prst="rect">
                      <a:avLst/>
                    </a:prstGeom>
                    <a:noFill/>
                    <a:ln w="9525">
                      <a:noFill/>
                      <a:miter lim="800000"/>
                      <a:headEnd/>
                      <a:tailEnd/>
                    </a:ln>
                  </pic:spPr>
                </pic:pic>
              </a:graphicData>
            </a:graphic>
          </wp:inline>
        </w:drawing>
      </w:r>
    </w:p>
    <w:p w14:paraId="6ADE47F0" w14:textId="77777777" w:rsidR="00CC714A" w:rsidRDefault="00D97C6D">
      <w:pPr>
        <w:pStyle w:val="aff1"/>
        <w:widowControl w:val="0"/>
        <w:topLinePunct w:val="0"/>
        <w:autoSpaceDE w:val="0"/>
        <w:autoSpaceDN w:val="0"/>
        <w:snapToGrid/>
        <w:spacing w:before="0" w:after="0" w:line="360" w:lineRule="auto"/>
        <w:ind w:left="0"/>
        <w:rPr>
          <w:rFonts w:cs="Times New Roman"/>
          <w:kern w:val="0"/>
        </w:rPr>
      </w:pPr>
      <w:bookmarkStart w:id="160" w:name="_Toc370463107"/>
      <w:bookmarkStart w:id="161" w:name="_Toc370484167"/>
      <w:bookmarkStart w:id="162" w:name="_Toc376167734"/>
      <w:r w:rsidRPr="00D97C6D">
        <w:rPr>
          <w:rFonts w:cs="Times New Roman" w:hint="eastAsia"/>
          <w:kern w:val="0"/>
        </w:rPr>
        <w:t>图</w:t>
      </w:r>
      <w:r w:rsidRPr="00D97C6D">
        <w:rPr>
          <w:rFonts w:cs="Times New Roman"/>
          <w:kern w:val="0"/>
        </w:rPr>
        <w:t xml:space="preserve">3.2 </w:t>
      </w:r>
      <w:r w:rsidR="005E3BAD">
        <w:rPr>
          <w:rFonts w:cs="Times New Roman" w:hint="eastAsia"/>
          <w:kern w:val="0"/>
        </w:rPr>
        <w:t>配置</w:t>
      </w:r>
      <w:r w:rsidRPr="00D97C6D">
        <w:rPr>
          <w:rFonts w:cs="Times New Roman"/>
          <w:kern w:val="0"/>
        </w:rPr>
        <w:t>RSTP</w:t>
      </w:r>
      <w:r w:rsidR="005E3BAD">
        <w:rPr>
          <w:rFonts w:cs="Times New Roman" w:hint="eastAsia"/>
          <w:kern w:val="0"/>
        </w:rPr>
        <w:t>实验</w:t>
      </w:r>
      <w:r w:rsidRPr="00D97C6D">
        <w:rPr>
          <w:rFonts w:cs="Times New Roman" w:hint="eastAsia"/>
          <w:kern w:val="0"/>
        </w:rPr>
        <w:t>拓扑图</w:t>
      </w:r>
    </w:p>
    <w:p w14:paraId="6C7AB174" w14:textId="77777777" w:rsidR="00CC714A" w:rsidRDefault="00D97C6D">
      <w:pPr>
        <w:pStyle w:val="aff0"/>
        <w:keepLines w:val="0"/>
        <w:topLinePunct w:val="0"/>
        <w:adjustRightInd/>
        <w:snapToGrid/>
        <w:spacing w:before="240" w:after="240" w:line="240" w:lineRule="auto"/>
        <w:jc w:val="both"/>
        <w:rPr>
          <w:rFonts w:cs="Times New Roman"/>
          <w:lang w:eastAsia="zh-CN"/>
        </w:rPr>
      </w:pPr>
      <w:bookmarkStart w:id="163" w:name="_Toc382494104"/>
      <w:bookmarkStart w:id="164" w:name="_Toc469933038"/>
      <w:bookmarkEnd w:id="160"/>
      <w:bookmarkEnd w:id="161"/>
      <w:bookmarkEnd w:id="162"/>
      <w:r w:rsidRPr="00D97C6D">
        <w:rPr>
          <w:rFonts w:cs="Times New Roman" w:hint="eastAsia"/>
          <w:noProof w:val="0"/>
          <w:lang w:eastAsia="zh-CN"/>
        </w:rPr>
        <w:t>场景</w:t>
      </w:r>
      <w:bookmarkEnd w:id="163"/>
      <w:bookmarkEnd w:id="164"/>
    </w:p>
    <w:p w14:paraId="39F6A54E" w14:textId="77777777" w:rsidR="00CC714A" w:rsidRDefault="00D97C6D">
      <w:pPr>
        <w:pStyle w:val="aff2"/>
        <w:widowControl w:val="0"/>
        <w:topLinePunct w:val="0"/>
        <w:autoSpaceDE w:val="0"/>
        <w:autoSpaceDN w:val="0"/>
        <w:snapToGrid/>
        <w:spacing w:before="0" w:after="156"/>
        <w:ind w:left="0"/>
        <w:rPr>
          <w:kern w:val="0"/>
        </w:rPr>
      </w:pPr>
      <w:bookmarkStart w:id="165" w:name="_Toc370463108"/>
      <w:bookmarkStart w:id="166" w:name="_Toc370484168"/>
      <w:bookmarkStart w:id="167" w:name="_Toc376167735"/>
      <w:r w:rsidRPr="00D97C6D">
        <w:rPr>
          <w:rFonts w:hint="eastAsia"/>
          <w:kern w:val="0"/>
        </w:rPr>
        <w:t>公司的网络使用了两层网络结构，核心层和接入层</w:t>
      </w:r>
      <w:r w:rsidR="005E3BAD">
        <w:rPr>
          <w:rFonts w:hint="eastAsia"/>
          <w:kern w:val="0"/>
        </w:rPr>
        <w:t>，并</w:t>
      </w:r>
      <w:r w:rsidRPr="00D97C6D">
        <w:rPr>
          <w:rFonts w:hint="eastAsia"/>
          <w:kern w:val="0"/>
        </w:rPr>
        <w:t>采用了冗余</w:t>
      </w:r>
      <w:r w:rsidR="005E3BAD">
        <w:rPr>
          <w:rFonts w:hint="eastAsia"/>
          <w:kern w:val="0"/>
        </w:rPr>
        <w:t>设计。</w:t>
      </w:r>
      <w:r w:rsidR="004355C1">
        <w:rPr>
          <w:rFonts w:hint="eastAsia"/>
          <w:kern w:val="0"/>
        </w:rPr>
        <w:t>您</w:t>
      </w:r>
      <w:r w:rsidR="005E3BAD" w:rsidRPr="005E3BAD">
        <w:rPr>
          <w:rFonts w:hint="eastAsia"/>
          <w:kern w:val="0"/>
        </w:rPr>
        <w:t>是公司的网络管理员</w:t>
      </w:r>
      <w:r w:rsidR="005E3BAD">
        <w:rPr>
          <w:rFonts w:hint="eastAsia"/>
          <w:kern w:val="0"/>
        </w:rPr>
        <w:t>，</w:t>
      </w:r>
      <w:r w:rsidR="008E5BFD">
        <w:rPr>
          <w:rFonts w:hint="eastAsia"/>
          <w:kern w:val="0"/>
        </w:rPr>
        <w:t>需要通过使用RSTP来</w:t>
      </w:r>
      <w:r w:rsidRPr="00D97C6D">
        <w:rPr>
          <w:rFonts w:hint="eastAsia"/>
          <w:kern w:val="0"/>
        </w:rPr>
        <w:t>避免</w:t>
      </w:r>
      <w:r w:rsidR="005E3BAD">
        <w:rPr>
          <w:rFonts w:hint="eastAsia"/>
          <w:kern w:val="0"/>
        </w:rPr>
        <w:t>网络中</w:t>
      </w:r>
      <w:r w:rsidR="008E5BFD">
        <w:rPr>
          <w:rFonts w:hint="eastAsia"/>
          <w:kern w:val="0"/>
        </w:rPr>
        <w:t>产生二层</w:t>
      </w:r>
      <w:r w:rsidRPr="00D97C6D">
        <w:rPr>
          <w:rFonts w:hint="eastAsia"/>
          <w:kern w:val="0"/>
        </w:rPr>
        <w:t>环路问题。本实验中，</w:t>
      </w:r>
      <w:r w:rsidR="008E5BFD">
        <w:rPr>
          <w:rFonts w:hint="eastAsia"/>
          <w:kern w:val="0"/>
        </w:rPr>
        <w:t>还将通过</w:t>
      </w:r>
      <w:r w:rsidRPr="00D97C6D">
        <w:rPr>
          <w:rFonts w:hint="eastAsia"/>
          <w:kern w:val="0"/>
        </w:rPr>
        <w:t>配置</w:t>
      </w:r>
      <w:r w:rsidRPr="00D97C6D">
        <w:rPr>
          <w:kern w:val="0"/>
        </w:rPr>
        <w:t>RSTP</w:t>
      </w:r>
      <w:r w:rsidR="005E3BAD">
        <w:rPr>
          <w:rFonts w:hint="eastAsia"/>
          <w:kern w:val="0"/>
        </w:rPr>
        <w:t>的一些</w:t>
      </w:r>
      <w:r w:rsidRPr="00D97C6D">
        <w:rPr>
          <w:rFonts w:hint="eastAsia"/>
          <w:kern w:val="0"/>
        </w:rPr>
        <w:t>特性来加</w:t>
      </w:r>
      <w:r w:rsidR="005E3BAD">
        <w:rPr>
          <w:rFonts w:hint="eastAsia"/>
          <w:kern w:val="0"/>
        </w:rPr>
        <w:t>快</w:t>
      </w:r>
      <w:r w:rsidRPr="00D97C6D">
        <w:rPr>
          <w:kern w:val="0"/>
        </w:rPr>
        <w:t>RSTP</w:t>
      </w:r>
      <w:r w:rsidRPr="00D97C6D">
        <w:rPr>
          <w:rFonts w:hint="eastAsia"/>
          <w:kern w:val="0"/>
        </w:rPr>
        <w:t>收敛</w:t>
      </w:r>
      <w:r w:rsidR="005E3BAD">
        <w:rPr>
          <w:rFonts w:hint="eastAsia"/>
          <w:kern w:val="0"/>
        </w:rPr>
        <w:t>速度</w:t>
      </w:r>
      <w:r w:rsidRPr="00D97C6D">
        <w:rPr>
          <w:rFonts w:hint="eastAsia"/>
          <w:kern w:val="0"/>
        </w:rPr>
        <w:t>，并配置</w:t>
      </w:r>
      <w:r w:rsidR="008E5BFD">
        <w:rPr>
          <w:rFonts w:hint="eastAsia"/>
          <w:kern w:val="0"/>
        </w:rPr>
        <w:t>相关</w:t>
      </w:r>
      <w:r w:rsidRPr="00D97C6D">
        <w:rPr>
          <w:rFonts w:hint="eastAsia"/>
          <w:kern w:val="0"/>
        </w:rPr>
        <w:t>保护功能</w:t>
      </w:r>
      <w:r w:rsidR="003577A3">
        <w:rPr>
          <w:rFonts w:hint="eastAsia"/>
          <w:kern w:val="0"/>
        </w:rPr>
        <w:t>。</w:t>
      </w:r>
    </w:p>
    <w:p w14:paraId="4630660C" w14:textId="77777777" w:rsidR="00CC714A" w:rsidRDefault="00D97C6D">
      <w:pPr>
        <w:pStyle w:val="aff0"/>
        <w:keepLines w:val="0"/>
        <w:topLinePunct w:val="0"/>
        <w:adjustRightInd/>
        <w:snapToGrid/>
        <w:spacing w:before="240" w:after="240" w:line="240" w:lineRule="auto"/>
        <w:jc w:val="both"/>
        <w:rPr>
          <w:rFonts w:cs="Times New Roman"/>
        </w:rPr>
      </w:pPr>
      <w:bookmarkStart w:id="168" w:name="_Toc382494105"/>
      <w:bookmarkStart w:id="169" w:name="_Toc469933039"/>
      <w:bookmarkEnd w:id="165"/>
      <w:bookmarkEnd w:id="166"/>
      <w:bookmarkEnd w:id="167"/>
      <w:r w:rsidRPr="00D97C6D">
        <w:rPr>
          <w:rFonts w:cs="Times New Roman" w:hint="eastAsia"/>
          <w:noProof w:val="0"/>
          <w:lang w:eastAsia="zh-CN"/>
        </w:rPr>
        <w:t>操作步骤</w:t>
      </w:r>
      <w:bookmarkEnd w:id="168"/>
      <w:bookmarkEnd w:id="169"/>
    </w:p>
    <w:p w14:paraId="49C7A37D" w14:textId="77777777" w:rsidR="00CC714A" w:rsidRDefault="00D97C6D">
      <w:pPr>
        <w:pStyle w:val="a"/>
        <w:numPr>
          <w:ilvl w:val="0"/>
          <w:numId w:val="146"/>
        </w:numPr>
      </w:pPr>
      <w:r w:rsidRPr="00D97C6D">
        <w:rPr>
          <w:rFonts w:hint="eastAsia"/>
        </w:rPr>
        <w:t>实验环境准备</w:t>
      </w:r>
    </w:p>
    <w:p w14:paraId="0AD7D70B"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如果本</w:t>
      </w:r>
      <w:r w:rsidR="003577A3">
        <w:rPr>
          <w:rFonts w:hint="eastAsia"/>
          <w:kern w:val="0"/>
        </w:rPr>
        <w:t>实验</w:t>
      </w:r>
      <w:r w:rsidRPr="00D97C6D">
        <w:rPr>
          <w:rFonts w:hint="eastAsia"/>
          <w:kern w:val="0"/>
        </w:rPr>
        <w:t>中</w:t>
      </w:r>
      <w:r w:rsidR="008E5BFD">
        <w:rPr>
          <w:rFonts w:hint="eastAsia"/>
          <w:kern w:val="0"/>
        </w:rPr>
        <w:t>您</w:t>
      </w:r>
      <w:r w:rsidRPr="00D97C6D">
        <w:rPr>
          <w:rFonts w:hint="eastAsia"/>
          <w:kern w:val="0"/>
        </w:rPr>
        <w:t>使用的是空配置设备，需要从步骤</w:t>
      </w:r>
      <w:r w:rsidRPr="00D97C6D">
        <w:rPr>
          <w:kern w:val="0"/>
        </w:rPr>
        <w:t>1</w:t>
      </w:r>
      <w:r w:rsidRPr="00D97C6D">
        <w:rPr>
          <w:rFonts w:hint="eastAsia"/>
          <w:kern w:val="0"/>
        </w:rPr>
        <w:t>开始，并跳过步骤</w:t>
      </w:r>
      <w:r w:rsidRPr="00D97C6D">
        <w:rPr>
          <w:kern w:val="0"/>
        </w:rPr>
        <w:t>2</w:t>
      </w:r>
      <w:r w:rsidRPr="00D97C6D">
        <w:rPr>
          <w:rFonts w:hint="eastAsia"/>
          <w:kern w:val="0"/>
        </w:rPr>
        <w:t>。如果使用的设备包含上一个实验的配置，请直接从步骤</w:t>
      </w:r>
      <w:r w:rsidRPr="00D97C6D">
        <w:rPr>
          <w:kern w:val="0"/>
        </w:rPr>
        <w:t>2</w:t>
      </w:r>
      <w:r w:rsidRPr="00D97C6D">
        <w:rPr>
          <w:rFonts w:hint="eastAsia"/>
          <w:kern w:val="0"/>
        </w:rPr>
        <w:t>开始。</w:t>
      </w:r>
    </w:p>
    <w:p w14:paraId="1561724D"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为了保证实验结果的准确性，必须先关闭无关的端口。</w:t>
      </w:r>
    </w:p>
    <w:p w14:paraId="566ABB61" w14:textId="6C6B02F0" w:rsidR="00CC714A" w:rsidRDefault="003577A3">
      <w:pPr>
        <w:pStyle w:val="aff2"/>
        <w:widowControl w:val="0"/>
        <w:topLinePunct w:val="0"/>
        <w:autoSpaceDE w:val="0"/>
        <w:autoSpaceDN w:val="0"/>
        <w:snapToGrid/>
        <w:spacing w:before="0" w:after="156"/>
        <w:ind w:left="0"/>
        <w:rPr>
          <w:kern w:val="0"/>
        </w:rPr>
      </w:pPr>
      <w:r>
        <w:rPr>
          <w:rFonts w:hint="eastAsia"/>
          <w:kern w:val="0"/>
        </w:rPr>
        <w:lastRenderedPageBreak/>
        <w:t>在实验</w:t>
      </w:r>
      <w:r w:rsidR="00D97C6D" w:rsidRPr="00D97C6D">
        <w:rPr>
          <w:rFonts w:hint="eastAsia"/>
          <w:kern w:val="0"/>
        </w:rPr>
        <w:t>配置之前，先关闭</w:t>
      </w:r>
      <w:r w:rsidR="0057242B">
        <w:rPr>
          <w:rFonts w:hint="eastAsia"/>
          <w:kern w:val="0"/>
        </w:rPr>
        <w:t>S</w:t>
      </w:r>
      <w:r w:rsidR="0057242B">
        <w:rPr>
          <w:kern w:val="0"/>
        </w:rPr>
        <w:t>1</w:t>
      </w:r>
      <w:r w:rsidR="0057242B">
        <w:rPr>
          <w:rFonts w:hint="eastAsia"/>
          <w:kern w:val="0"/>
        </w:rPr>
        <w:t>上的</w:t>
      </w:r>
      <w:r w:rsidR="0057242B">
        <w:rPr>
          <w:kern w:val="0"/>
        </w:rPr>
        <w:t>G0</w:t>
      </w:r>
      <w:r w:rsidR="0057242B">
        <w:rPr>
          <w:rFonts w:hint="eastAsia"/>
          <w:kern w:val="0"/>
        </w:rPr>
        <w:t>/0/1、</w:t>
      </w:r>
      <w:r w:rsidR="0057242B">
        <w:rPr>
          <w:kern w:val="0"/>
        </w:rPr>
        <w:t>G0</w:t>
      </w:r>
      <w:r w:rsidR="0057242B">
        <w:rPr>
          <w:rFonts w:hint="eastAsia"/>
          <w:kern w:val="0"/>
        </w:rPr>
        <w:t>/0/2、</w:t>
      </w:r>
      <w:r w:rsidR="0057242B">
        <w:rPr>
          <w:kern w:val="0"/>
        </w:rPr>
        <w:t>G0/0/3、G0/0/13、G0/0/14</w:t>
      </w:r>
      <w:r w:rsidR="0057242B">
        <w:rPr>
          <w:rFonts w:hint="eastAsia"/>
          <w:kern w:val="0"/>
        </w:rPr>
        <w:t>端口</w:t>
      </w:r>
      <w:r w:rsidR="0057242B">
        <w:rPr>
          <w:kern w:val="0"/>
        </w:rPr>
        <w:t>，S2</w:t>
      </w:r>
      <w:r w:rsidR="0057242B">
        <w:rPr>
          <w:rFonts w:hint="eastAsia"/>
          <w:kern w:val="0"/>
        </w:rPr>
        <w:t>的G</w:t>
      </w:r>
      <w:r w:rsidR="0057242B">
        <w:rPr>
          <w:kern w:val="0"/>
        </w:rPr>
        <w:t>0</w:t>
      </w:r>
      <w:r w:rsidR="0057242B">
        <w:rPr>
          <w:rFonts w:hint="eastAsia"/>
          <w:kern w:val="0"/>
        </w:rPr>
        <w:t>/0/1、</w:t>
      </w:r>
      <w:r w:rsidR="0057242B">
        <w:rPr>
          <w:kern w:val="0"/>
        </w:rPr>
        <w:t>G0/0/2、G0/0/3、G0/0/6</w:t>
      </w:r>
      <w:r w:rsidR="0057242B">
        <w:rPr>
          <w:rFonts w:hint="eastAsia"/>
          <w:kern w:val="0"/>
        </w:rPr>
        <w:t>、G0/0/7端口，</w:t>
      </w:r>
      <w:r w:rsidR="0057242B" w:rsidRPr="00D97C6D">
        <w:rPr>
          <w:kern w:val="0"/>
        </w:rPr>
        <w:t>S3</w:t>
      </w:r>
      <w:r w:rsidR="0057242B" w:rsidRPr="00D97C6D">
        <w:rPr>
          <w:rFonts w:hint="eastAsia"/>
          <w:kern w:val="0"/>
        </w:rPr>
        <w:t>上的</w:t>
      </w:r>
      <w:r w:rsidR="0057242B" w:rsidRPr="00D97C6D">
        <w:rPr>
          <w:kern w:val="0"/>
        </w:rPr>
        <w:t>E0/0/1</w:t>
      </w:r>
      <w:r w:rsidR="0057242B" w:rsidRPr="00D97C6D">
        <w:rPr>
          <w:rFonts w:hint="eastAsia"/>
          <w:kern w:val="0"/>
        </w:rPr>
        <w:t>、</w:t>
      </w:r>
      <w:r w:rsidR="0057242B" w:rsidRPr="00D97C6D">
        <w:rPr>
          <w:kern w:val="0"/>
        </w:rPr>
        <w:t>E0/0/</w:t>
      </w:r>
      <w:r w:rsidR="0057242B">
        <w:rPr>
          <w:rFonts w:hint="eastAsia"/>
          <w:kern w:val="0"/>
        </w:rPr>
        <w:t>7</w:t>
      </w:r>
      <w:r w:rsidR="0057242B" w:rsidRPr="00D97C6D">
        <w:rPr>
          <w:rFonts w:hint="eastAsia"/>
          <w:kern w:val="0"/>
        </w:rPr>
        <w:t>、</w:t>
      </w:r>
      <w:r w:rsidR="0057242B" w:rsidRPr="00D97C6D">
        <w:rPr>
          <w:kern w:val="0"/>
        </w:rPr>
        <w:t>E0/0/</w:t>
      </w:r>
      <w:r w:rsidR="0057242B">
        <w:rPr>
          <w:rFonts w:hint="eastAsia"/>
          <w:kern w:val="0"/>
        </w:rPr>
        <w:t>1</w:t>
      </w:r>
      <w:r w:rsidR="0057242B" w:rsidRPr="00D97C6D">
        <w:rPr>
          <w:kern w:val="0"/>
        </w:rPr>
        <w:t>3</w:t>
      </w:r>
      <w:r w:rsidR="0057242B" w:rsidRPr="00D97C6D">
        <w:rPr>
          <w:rFonts w:hint="eastAsia"/>
          <w:kern w:val="0"/>
        </w:rPr>
        <w:t>端口，</w:t>
      </w:r>
      <w:r w:rsidR="0057242B" w:rsidRPr="00D97C6D">
        <w:rPr>
          <w:kern w:val="0"/>
        </w:rPr>
        <w:t>S4</w:t>
      </w:r>
      <w:r w:rsidR="0057242B" w:rsidRPr="00D97C6D">
        <w:rPr>
          <w:rFonts w:hint="eastAsia"/>
          <w:kern w:val="0"/>
        </w:rPr>
        <w:t>上的</w:t>
      </w:r>
      <w:r w:rsidR="0057242B" w:rsidRPr="00D97C6D">
        <w:rPr>
          <w:kern w:val="0"/>
        </w:rPr>
        <w:t>E0/0/1</w:t>
      </w:r>
      <w:r w:rsidR="0057242B" w:rsidRPr="00D97C6D">
        <w:rPr>
          <w:rFonts w:hint="eastAsia"/>
          <w:kern w:val="0"/>
        </w:rPr>
        <w:t>、</w:t>
      </w:r>
      <w:r w:rsidR="0057242B" w:rsidRPr="00D97C6D">
        <w:rPr>
          <w:kern w:val="0"/>
        </w:rPr>
        <w:t>E0/0/</w:t>
      </w:r>
      <w:r w:rsidR="0057242B">
        <w:rPr>
          <w:rFonts w:hint="eastAsia"/>
          <w:kern w:val="0"/>
        </w:rPr>
        <w:t>6、</w:t>
      </w:r>
      <w:r w:rsidR="0057242B" w:rsidRPr="00D97C6D">
        <w:rPr>
          <w:kern w:val="0"/>
        </w:rPr>
        <w:t>E0/0/</w:t>
      </w:r>
      <w:r w:rsidR="0057242B">
        <w:rPr>
          <w:rFonts w:hint="eastAsia"/>
          <w:kern w:val="0"/>
        </w:rPr>
        <w:t>14端口</w:t>
      </w:r>
      <w:r w:rsidR="00545C11">
        <w:rPr>
          <w:rFonts w:hint="eastAsia"/>
          <w:kern w:val="0"/>
        </w:rPr>
        <w:t>，</w:t>
      </w:r>
      <w:r w:rsidR="00D97C6D" w:rsidRPr="00D97C6D">
        <w:rPr>
          <w:rFonts w:hint="eastAsia"/>
          <w:kern w:val="0"/>
        </w:rPr>
        <w:t>确保设备空配置启动。如果</w:t>
      </w:r>
      <w:r w:rsidR="00D97C6D" w:rsidRPr="00D97C6D">
        <w:rPr>
          <w:kern w:val="0"/>
        </w:rPr>
        <w:t>STP</w:t>
      </w:r>
      <w:r w:rsidR="00D97C6D" w:rsidRPr="00D97C6D">
        <w:rPr>
          <w:rFonts w:hint="eastAsia"/>
          <w:kern w:val="0"/>
        </w:rPr>
        <w:t>被禁用，</w:t>
      </w:r>
      <w:r w:rsidR="00545C11">
        <w:rPr>
          <w:rFonts w:hint="eastAsia"/>
          <w:kern w:val="0"/>
        </w:rPr>
        <w:t>则需</w:t>
      </w:r>
      <w:r w:rsidR="00D97C6D" w:rsidRPr="00D97C6D">
        <w:rPr>
          <w:rFonts w:hint="eastAsia"/>
          <w:kern w:val="0"/>
        </w:rPr>
        <w:t>执行</w:t>
      </w:r>
      <w:r w:rsidR="00110F3E" w:rsidRPr="00110F3E">
        <w:rPr>
          <w:b/>
          <w:kern w:val="0"/>
        </w:rPr>
        <w:t>stp enable</w:t>
      </w:r>
      <w:r w:rsidR="00D97C6D" w:rsidRPr="00D97C6D">
        <w:rPr>
          <w:rFonts w:hint="eastAsia"/>
          <w:kern w:val="0"/>
        </w:rPr>
        <w:t>命令启用</w:t>
      </w:r>
      <w:r w:rsidR="00D97C6D" w:rsidRPr="00D97C6D">
        <w:rPr>
          <w:kern w:val="0"/>
        </w:rPr>
        <w:t>STP</w:t>
      </w:r>
      <w:r w:rsidR="00D97C6D" w:rsidRPr="00D97C6D">
        <w:rPr>
          <w:rFonts w:hint="eastAsia"/>
          <w:kern w:val="0"/>
        </w:rPr>
        <w:t>。</w:t>
      </w:r>
    </w:p>
    <w:p w14:paraId="73538E0A" w14:textId="77777777" w:rsidR="0057242B" w:rsidRPr="00266D68" w:rsidRDefault="0057242B" w:rsidP="0057242B">
      <w:pPr>
        <w:pStyle w:val="aff3"/>
        <w:ind w:leftChars="100" w:left="210"/>
      </w:pPr>
      <w:r w:rsidRPr="00266D68">
        <w:t>&lt;Quidway&gt;system-view</w:t>
      </w:r>
    </w:p>
    <w:p w14:paraId="677D1C21" w14:textId="77777777" w:rsidR="0057242B" w:rsidRPr="00266D68" w:rsidRDefault="0057242B" w:rsidP="0057242B">
      <w:pPr>
        <w:pStyle w:val="aff3"/>
        <w:ind w:leftChars="100" w:left="210"/>
      </w:pPr>
      <w:r w:rsidRPr="00266D68">
        <w:t>Enter system view, return user view with Ctrl+Z.</w:t>
      </w:r>
    </w:p>
    <w:p w14:paraId="45ACF9A0" w14:textId="77777777" w:rsidR="0057242B" w:rsidRDefault="0057242B" w:rsidP="0057242B">
      <w:pPr>
        <w:pStyle w:val="aff3"/>
        <w:ind w:leftChars="100" w:left="210"/>
      </w:pPr>
      <w:r w:rsidRPr="00266D68">
        <w:t>[Quidway]sysname S1</w:t>
      </w:r>
    </w:p>
    <w:p w14:paraId="17F14E96" w14:textId="77777777" w:rsidR="0057242B" w:rsidRPr="00266D68" w:rsidRDefault="0057242B" w:rsidP="0057242B">
      <w:pPr>
        <w:pStyle w:val="aff3"/>
        <w:ind w:leftChars="100" w:left="210"/>
      </w:pPr>
      <w:r w:rsidRPr="00266D68">
        <w:t>[</w:t>
      </w:r>
      <w:r>
        <w:rPr>
          <w:rFonts w:hint="eastAsia"/>
        </w:rPr>
        <w:t>S</w:t>
      </w:r>
      <w:r>
        <w:t>1</w:t>
      </w:r>
      <w:r w:rsidRPr="00266D68">
        <w:t>]</w:t>
      </w:r>
      <w:r w:rsidRPr="001E57DB">
        <w:t>interface GigabitEthernet 0/0/1</w:t>
      </w:r>
    </w:p>
    <w:p w14:paraId="1F6093B5" w14:textId="77777777" w:rsidR="0057242B" w:rsidRPr="00266D68" w:rsidRDefault="0057242B" w:rsidP="0057242B">
      <w:pPr>
        <w:pStyle w:val="aff3"/>
        <w:ind w:leftChars="100" w:left="210"/>
      </w:pPr>
      <w:r w:rsidRPr="001E57DB">
        <w:t>[S1-GigabitEthernet0/0/1]</w:t>
      </w:r>
      <w:r w:rsidRPr="00266D68">
        <w:t>shutdown</w:t>
      </w:r>
    </w:p>
    <w:p w14:paraId="570F379B" w14:textId="77777777" w:rsidR="0057242B" w:rsidRDefault="0057242B" w:rsidP="0057242B">
      <w:pPr>
        <w:pStyle w:val="aff3"/>
        <w:ind w:leftChars="100" w:left="210"/>
      </w:pPr>
      <w:r w:rsidRPr="001E57DB">
        <w:t>[S1-GigabitEthernet0/0/1]</w:t>
      </w:r>
      <w:r w:rsidRPr="00266D68">
        <w:t>quit</w:t>
      </w:r>
    </w:p>
    <w:p w14:paraId="7DD51FA1" w14:textId="77777777" w:rsidR="0057242B" w:rsidRDefault="0057242B" w:rsidP="0057242B">
      <w:pPr>
        <w:pStyle w:val="aff3"/>
        <w:ind w:leftChars="100" w:left="210"/>
      </w:pPr>
      <w:r>
        <w:t>[S1]interface GigabitEthernet 0/0/2</w:t>
      </w:r>
    </w:p>
    <w:p w14:paraId="742B5A06" w14:textId="77777777" w:rsidR="0057242B" w:rsidRDefault="0057242B" w:rsidP="0057242B">
      <w:pPr>
        <w:pStyle w:val="aff3"/>
        <w:ind w:leftChars="100" w:left="210"/>
      </w:pPr>
      <w:r>
        <w:t xml:space="preserve">[S1-GigabitEthernet0/0/2]shutdown </w:t>
      </w:r>
    </w:p>
    <w:p w14:paraId="3E297FCE" w14:textId="77777777" w:rsidR="0057242B" w:rsidRDefault="0057242B" w:rsidP="0057242B">
      <w:pPr>
        <w:pStyle w:val="aff3"/>
        <w:ind w:leftChars="100" w:left="210"/>
      </w:pPr>
      <w:r>
        <w:t>[S1-GigabitEthernet0/0/2]quit</w:t>
      </w:r>
    </w:p>
    <w:p w14:paraId="5918E3C4" w14:textId="77777777" w:rsidR="0057242B" w:rsidRDefault="0057242B" w:rsidP="0057242B">
      <w:pPr>
        <w:pStyle w:val="aff3"/>
        <w:ind w:leftChars="100" w:left="210"/>
      </w:pPr>
      <w:r>
        <w:t>[S1]interface GigabitEthernet 0/0/3</w:t>
      </w:r>
    </w:p>
    <w:p w14:paraId="2AE6BF8E" w14:textId="77777777" w:rsidR="0057242B" w:rsidRDefault="0057242B" w:rsidP="0057242B">
      <w:pPr>
        <w:pStyle w:val="aff3"/>
        <w:ind w:leftChars="100" w:left="210"/>
      </w:pPr>
      <w:r>
        <w:t>[S1-GigabitEthernet0/0/3]shutdown</w:t>
      </w:r>
    </w:p>
    <w:p w14:paraId="714F6CE5" w14:textId="77777777" w:rsidR="0057242B" w:rsidRDefault="0057242B" w:rsidP="0057242B">
      <w:pPr>
        <w:pStyle w:val="aff3"/>
        <w:ind w:leftChars="100" w:left="210"/>
      </w:pPr>
      <w:r>
        <w:t>[S1-GigabitEthernet0/0/3]quit</w:t>
      </w:r>
    </w:p>
    <w:p w14:paraId="0F1183E2" w14:textId="77777777" w:rsidR="0057242B" w:rsidRDefault="0057242B" w:rsidP="0057242B">
      <w:pPr>
        <w:pStyle w:val="aff3"/>
        <w:ind w:leftChars="100" w:left="210"/>
      </w:pPr>
      <w:r>
        <w:t>[S1]interface GigabitEthernet 0/0/13</w:t>
      </w:r>
    </w:p>
    <w:p w14:paraId="2DFD1DCA" w14:textId="77777777" w:rsidR="0057242B" w:rsidRDefault="0057242B" w:rsidP="0057242B">
      <w:pPr>
        <w:pStyle w:val="aff3"/>
        <w:ind w:leftChars="100" w:left="210"/>
      </w:pPr>
      <w:r>
        <w:t>[S1-GigabitEthernet0/0/13]shutdown</w:t>
      </w:r>
    </w:p>
    <w:p w14:paraId="626C9A0F" w14:textId="77777777" w:rsidR="0057242B" w:rsidRDefault="0057242B" w:rsidP="0057242B">
      <w:pPr>
        <w:pStyle w:val="aff3"/>
        <w:ind w:leftChars="100" w:left="210"/>
      </w:pPr>
      <w:r>
        <w:t>[S1-GigabitEthernet0/0/13]quit</w:t>
      </w:r>
    </w:p>
    <w:p w14:paraId="7B5F1CD1" w14:textId="77777777" w:rsidR="0057242B" w:rsidRDefault="0057242B" w:rsidP="0057242B">
      <w:pPr>
        <w:pStyle w:val="aff3"/>
        <w:ind w:leftChars="100" w:left="210"/>
      </w:pPr>
      <w:r>
        <w:t>[S1]interface GigabitEthernet 0/0/14</w:t>
      </w:r>
    </w:p>
    <w:p w14:paraId="0AE1894C" w14:textId="77777777" w:rsidR="0057242B" w:rsidRDefault="0057242B" w:rsidP="0057242B">
      <w:pPr>
        <w:pStyle w:val="aff3"/>
        <w:ind w:leftChars="100" w:left="210"/>
      </w:pPr>
      <w:r>
        <w:t>[S1-GigabitEthernet0/0/14]shutdown</w:t>
      </w:r>
    </w:p>
    <w:p w14:paraId="095CD665" w14:textId="77777777" w:rsidR="0057242B" w:rsidRDefault="0057242B" w:rsidP="0057242B">
      <w:pPr>
        <w:pStyle w:val="aff3"/>
        <w:ind w:leftChars="100" w:left="210"/>
      </w:pPr>
      <w:r>
        <w:t>[S1-GigabitEthernet0/0/14]quit</w:t>
      </w:r>
    </w:p>
    <w:p w14:paraId="4999937E" w14:textId="77777777" w:rsidR="0057242B" w:rsidRDefault="0057242B" w:rsidP="0057242B">
      <w:pPr>
        <w:pStyle w:val="aff3"/>
        <w:ind w:leftChars="100" w:left="210"/>
      </w:pPr>
    </w:p>
    <w:p w14:paraId="23BC2875" w14:textId="77777777" w:rsidR="0057242B" w:rsidRPr="00266D68" w:rsidRDefault="0057242B" w:rsidP="0057242B">
      <w:pPr>
        <w:pStyle w:val="aff3"/>
        <w:ind w:leftChars="100" w:left="210"/>
      </w:pPr>
      <w:r w:rsidRPr="00266D68">
        <w:t>&lt;Quidway&gt;system-view</w:t>
      </w:r>
    </w:p>
    <w:p w14:paraId="0468E8A0" w14:textId="77777777" w:rsidR="0057242B" w:rsidRPr="00266D68" w:rsidRDefault="0057242B" w:rsidP="0057242B">
      <w:pPr>
        <w:pStyle w:val="aff3"/>
        <w:ind w:leftChars="100" w:left="210"/>
      </w:pPr>
      <w:r w:rsidRPr="00266D68">
        <w:t>Enter system view, return user view with Ctrl+Z.</w:t>
      </w:r>
    </w:p>
    <w:p w14:paraId="47B0E69D" w14:textId="77777777" w:rsidR="0057242B" w:rsidRPr="00266D68" w:rsidRDefault="0057242B" w:rsidP="0057242B">
      <w:pPr>
        <w:pStyle w:val="aff3"/>
        <w:ind w:leftChars="100" w:left="210"/>
      </w:pPr>
      <w:r w:rsidRPr="00266D68">
        <w:t>[Quidway]sysname S2</w:t>
      </w:r>
    </w:p>
    <w:p w14:paraId="688C007B" w14:textId="77777777" w:rsidR="0057242B" w:rsidRDefault="0057242B" w:rsidP="0057242B">
      <w:pPr>
        <w:pStyle w:val="aff3"/>
        <w:ind w:leftChars="100" w:left="210"/>
      </w:pPr>
      <w:r>
        <w:t>[S2]interface GigabitEthernet 0/0/1</w:t>
      </w:r>
    </w:p>
    <w:p w14:paraId="5DFB5AA7" w14:textId="77777777" w:rsidR="0057242B" w:rsidRDefault="0057242B" w:rsidP="0057242B">
      <w:pPr>
        <w:pStyle w:val="aff3"/>
        <w:ind w:leftChars="100" w:left="210"/>
      </w:pPr>
      <w:r>
        <w:t>[S2-GigabitEthernet0/0/1]shutdown</w:t>
      </w:r>
    </w:p>
    <w:p w14:paraId="0ED1AF0F" w14:textId="77777777" w:rsidR="0057242B" w:rsidRDefault="0057242B" w:rsidP="0057242B">
      <w:pPr>
        <w:pStyle w:val="aff3"/>
        <w:ind w:leftChars="100" w:left="210"/>
      </w:pPr>
      <w:r>
        <w:t>[S2-GigabitEthernet0/0/1]quit</w:t>
      </w:r>
    </w:p>
    <w:p w14:paraId="1D3585A1" w14:textId="77777777" w:rsidR="0057242B" w:rsidRDefault="0057242B" w:rsidP="0057242B">
      <w:pPr>
        <w:pStyle w:val="aff3"/>
        <w:ind w:leftChars="100" w:left="210"/>
      </w:pPr>
      <w:r>
        <w:t>[S2]interface GigabitEthernet 0/0/2</w:t>
      </w:r>
    </w:p>
    <w:p w14:paraId="2954274A" w14:textId="77777777" w:rsidR="0057242B" w:rsidRDefault="0057242B" w:rsidP="0057242B">
      <w:pPr>
        <w:pStyle w:val="aff3"/>
        <w:ind w:leftChars="100" w:left="210"/>
      </w:pPr>
      <w:r>
        <w:t xml:space="preserve">[S2-GigabitEthernet0/0/2]shutdown </w:t>
      </w:r>
    </w:p>
    <w:p w14:paraId="1C740565" w14:textId="77777777" w:rsidR="0057242B" w:rsidRDefault="0057242B" w:rsidP="0057242B">
      <w:pPr>
        <w:pStyle w:val="aff3"/>
        <w:ind w:leftChars="100" w:left="210"/>
      </w:pPr>
      <w:r>
        <w:t>[S2-GigabitEthernet0/0/2]quit</w:t>
      </w:r>
    </w:p>
    <w:p w14:paraId="29FFC06B" w14:textId="77777777" w:rsidR="0057242B" w:rsidRDefault="0057242B" w:rsidP="0057242B">
      <w:pPr>
        <w:pStyle w:val="aff3"/>
        <w:ind w:leftChars="100" w:left="210"/>
      </w:pPr>
      <w:r>
        <w:t>[S2]interface GigabitEthernet 0/0/3</w:t>
      </w:r>
    </w:p>
    <w:p w14:paraId="5385A2B6" w14:textId="77777777" w:rsidR="0057242B" w:rsidRDefault="0057242B" w:rsidP="0057242B">
      <w:pPr>
        <w:pStyle w:val="aff3"/>
        <w:ind w:leftChars="100" w:left="210"/>
      </w:pPr>
      <w:r>
        <w:t>[S2-GigabitEthernet0/0/3]shutdown</w:t>
      </w:r>
    </w:p>
    <w:p w14:paraId="48BFF1CA" w14:textId="77777777" w:rsidR="0057242B" w:rsidRDefault="0057242B" w:rsidP="0057242B">
      <w:pPr>
        <w:pStyle w:val="aff3"/>
        <w:ind w:leftChars="100" w:left="210"/>
      </w:pPr>
      <w:r>
        <w:t>[S2-GigabitEthernet0/0/3]quit</w:t>
      </w:r>
    </w:p>
    <w:p w14:paraId="06ABABC7" w14:textId="77777777" w:rsidR="0057242B" w:rsidRDefault="0057242B" w:rsidP="0057242B">
      <w:pPr>
        <w:pStyle w:val="aff3"/>
        <w:ind w:leftChars="100" w:left="210"/>
      </w:pPr>
      <w:r>
        <w:t>[S2]interface GigabitEthernet 0/0/6</w:t>
      </w:r>
    </w:p>
    <w:p w14:paraId="02E99929" w14:textId="77777777" w:rsidR="0057242B" w:rsidRDefault="0057242B" w:rsidP="0057242B">
      <w:pPr>
        <w:pStyle w:val="aff3"/>
        <w:ind w:leftChars="100" w:left="210"/>
      </w:pPr>
      <w:r>
        <w:t>[S2-GigabitEthernet0/0/6]shutdown</w:t>
      </w:r>
    </w:p>
    <w:p w14:paraId="56A55F48" w14:textId="77777777" w:rsidR="0057242B" w:rsidRDefault="0057242B" w:rsidP="0057242B">
      <w:pPr>
        <w:pStyle w:val="aff3"/>
        <w:ind w:leftChars="100" w:left="210"/>
      </w:pPr>
      <w:r>
        <w:lastRenderedPageBreak/>
        <w:t>[S2-GigabitEthernet0/0/6]quit</w:t>
      </w:r>
    </w:p>
    <w:p w14:paraId="21453F80" w14:textId="77777777" w:rsidR="0057242B" w:rsidRDefault="0057242B" w:rsidP="0057242B">
      <w:pPr>
        <w:pStyle w:val="aff3"/>
        <w:ind w:leftChars="100" w:left="210"/>
      </w:pPr>
      <w:r>
        <w:t>[S2]interface GigabitEthernet 0/0/7</w:t>
      </w:r>
    </w:p>
    <w:p w14:paraId="78A1E305" w14:textId="77777777" w:rsidR="0057242B" w:rsidRDefault="0057242B" w:rsidP="0057242B">
      <w:pPr>
        <w:pStyle w:val="aff3"/>
        <w:ind w:leftChars="100" w:left="210"/>
      </w:pPr>
      <w:r>
        <w:t>[S2-GigabitEthernet0/0/7]shutdown</w:t>
      </w:r>
    </w:p>
    <w:p w14:paraId="758F28A1" w14:textId="77777777" w:rsidR="0057242B" w:rsidRDefault="0057242B" w:rsidP="0057242B">
      <w:pPr>
        <w:pStyle w:val="aff3"/>
        <w:ind w:leftChars="100" w:left="210"/>
      </w:pPr>
      <w:r>
        <w:t>[S2-GigabitEthernet0/0/7]quit</w:t>
      </w:r>
    </w:p>
    <w:p w14:paraId="1016A566" w14:textId="77777777" w:rsidR="0057242B" w:rsidRDefault="0057242B" w:rsidP="0057242B">
      <w:pPr>
        <w:pStyle w:val="aff3"/>
        <w:ind w:leftChars="100" w:left="210"/>
      </w:pPr>
    </w:p>
    <w:p w14:paraId="4FD3E5BD" w14:textId="77777777" w:rsidR="0057242B" w:rsidRDefault="0057242B" w:rsidP="0057242B">
      <w:pPr>
        <w:pStyle w:val="aff3"/>
        <w:ind w:leftChars="100" w:left="210"/>
      </w:pPr>
      <w:r w:rsidRPr="00266D68">
        <w:t>&lt;Quidway&gt;system-view</w:t>
      </w:r>
    </w:p>
    <w:p w14:paraId="0F215988" w14:textId="77777777" w:rsidR="0057242B" w:rsidRPr="00266D68" w:rsidRDefault="0057242B" w:rsidP="0057242B">
      <w:pPr>
        <w:pStyle w:val="aff3"/>
        <w:ind w:leftChars="100" w:left="210"/>
      </w:pPr>
      <w:r w:rsidRPr="00266D68">
        <w:t>Enter system view, return user view with Ctrl+Z.</w:t>
      </w:r>
    </w:p>
    <w:p w14:paraId="0D747008" w14:textId="77777777" w:rsidR="0057242B" w:rsidRPr="00266D68" w:rsidRDefault="0057242B" w:rsidP="0057242B">
      <w:pPr>
        <w:pStyle w:val="aff3"/>
        <w:ind w:leftChars="100" w:left="210"/>
      </w:pPr>
      <w:r w:rsidRPr="00266D68">
        <w:t xml:space="preserve">[Quidway]sysname </w:t>
      </w:r>
      <w:r>
        <w:rPr>
          <w:rFonts w:hint="eastAsia"/>
        </w:rPr>
        <w:t>S</w:t>
      </w:r>
      <w:r w:rsidRPr="00266D68">
        <w:t>3</w:t>
      </w:r>
    </w:p>
    <w:p w14:paraId="46FA8A2B" w14:textId="77777777" w:rsidR="0057242B" w:rsidRPr="00266D68" w:rsidRDefault="0057242B" w:rsidP="0057242B">
      <w:pPr>
        <w:pStyle w:val="aff3"/>
        <w:ind w:leftChars="100" w:left="210"/>
      </w:pPr>
      <w:r w:rsidRPr="00266D68">
        <w:t>[</w:t>
      </w:r>
      <w:r>
        <w:rPr>
          <w:rFonts w:hint="eastAsia"/>
        </w:rPr>
        <w:t>S</w:t>
      </w:r>
      <w:r w:rsidRPr="00266D68">
        <w:t>3]interface Ethernet 0/0/1</w:t>
      </w:r>
    </w:p>
    <w:p w14:paraId="1493745B" w14:textId="77777777" w:rsidR="0057242B" w:rsidRPr="00266D68" w:rsidRDefault="0057242B" w:rsidP="0057242B">
      <w:pPr>
        <w:pStyle w:val="aff3"/>
        <w:ind w:leftChars="100" w:left="210"/>
      </w:pPr>
      <w:r w:rsidRPr="00266D68">
        <w:t>[</w:t>
      </w:r>
      <w:r>
        <w:rPr>
          <w:rFonts w:hint="eastAsia"/>
        </w:rPr>
        <w:t>S</w:t>
      </w:r>
      <w:r w:rsidRPr="00266D68">
        <w:t>3-Ethernet0/0/1]shutdown</w:t>
      </w:r>
    </w:p>
    <w:p w14:paraId="77E38DA3" w14:textId="77777777" w:rsidR="0057242B" w:rsidRPr="00266D68" w:rsidRDefault="0057242B" w:rsidP="0057242B">
      <w:pPr>
        <w:pStyle w:val="aff3"/>
        <w:ind w:leftChars="100" w:left="210"/>
      </w:pPr>
      <w:r w:rsidRPr="00266D68">
        <w:t>[</w:t>
      </w:r>
      <w:r>
        <w:rPr>
          <w:rFonts w:hint="eastAsia"/>
        </w:rPr>
        <w:t>S</w:t>
      </w:r>
      <w:r w:rsidRPr="00266D68">
        <w:t>3-Ethernet0/0/1]quit</w:t>
      </w:r>
    </w:p>
    <w:p w14:paraId="6FBDAA76" w14:textId="77777777" w:rsidR="0057242B" w:rsidRPr="00266D68" w:rsidRDefault="0057242B" w:rsidP="0057242B">
      <w:pPr>
        <w:pStyle w:val="aff3"/>
        <w:ind w:leftChars="100" w:left="210"/>
      </w:pPr>
      <w:r w:rsidRPr="00266D68">
        <w:t>[</w:t>
      </w:r>
      <w:r>
        <w:rPr>
          <w:rFonts w:hint="eastAsia"/>
        </w:rPr>
        <w:t>S</w:t>
      </w:r>
      <w:r w:rsidRPr="00266D68">
        <w:t>3]interface Ethernet 0/0/13</w:t>
      </w:r>
    </w:p>
    <w:p w14:paraId="5A4161A2" w14:textId="77777777" w:rsidR="0057242B" w:rsidRPr="00266D68" w:rsidRDefault="0057242B" w:rsidP="0057242B">
      <w:pPr>
        <w:pStyle w:val="aff3"/>
        <w:ind w:leftChars="100" w:left="210"/>
      </w:pPr>
      <w:r w:rsidRPr="00266D68">
        <w:t>[</w:t>
      </w:r>
      <w:r>
        <w:rPr>
          <w:rFonts w:hint="eastAsia"/>
        </w:rPr>
        <w:t>S</w:t>
      </w:r>
      <w:r w:rsidRPr="00266D68">
        <w:t>3-Ethernet0/0/13]shutdown</w:t>
      </w:r>
    </w:p>
    <w:p w14:paraId="194B6BEE" w14:textId="77777777" w:rsidR="0057242B" w:rsidRPr="00266D68" w:rsidRDefault="0057242B" w:rsidP="0057242B">
      <w:pPr>
        <w:pStyle w:val="aff3"/>
        <w:ind w:leftChars="100" w:left="210"/>
      </w:pPr>
      <w:r w:rsidRPr="00266D68">
        <w:t>[</w:t>
      </w:r>
      <w:r>
        <w:rPr>
          <w:rFonts w:hint="eastAsia"/>
        </w:rPr>
        <w:t>S</w:t>
      </w:r>
      <w:r w:rsidRPr="00266D68">
        <w:t>3-Ethernet0/0/13]quit</w:t>
      </w:r>
    </w:p>
    <w:p w14:paraId="7D784866" w14:textId="77777777" w:rsidR="0057242B" w:rsidRPr="00266D68" w:rsidRDefault="0057242B" w:rsidP="0057242B">
      <w:pPr>
        <w:pStyle w:val="aff3"/>
        <w:ind w:leftChars="100" w:left="210"/>
      </w:pPr>
      <w:r w:rsidRPr="00266D68">
        <w:t>[</w:t>
      </w:r>
      <w:r>
        <w:rPr>
          <w:rFonts w:hint="eastAsia"/>
        </w:rPr>
        <w:t>S</w:t>
      </w:r>
      <w:r w:rsidRPr="00266D68">
        <w:t>3]interface Ethernet 0/0/</w:t>
      </w:r>
      <w:r>
        <w:rPr>
          <w:rFonts w:hint="eastAsia"/>
        </w:rPr>
        <w:t>7</w:t>
      </w:r>
    </w:p>
    <w:p w14:paraId="0A7E6113" w14:textId="77777777" w:rsidR="0057242B" w:rsidRPr="00266D68" w:rsidRDefault="0057242B" w:rsidP="0057242B">
      <w:pPr>
        <w:pStyle w:val="aff3"/>
        <w:ind w:leftChars="100" w:left="210"/>
      </w:pPr>
      <w:r w:rsidRPr="00266D68">
        <w:t>[</w:t>
      </w:r>
      <w:r>
        <w:rPr>
          <w:rFonts w:hint="eastAsia"/>
        </w:rPr>
        <w:t>S</w:t>
      </w:r>
      <w:r w:rsidRPr="00266D68">
        <w:t>3-Ethernet0/0/</w:t>
      </w:r>
      <w:r>
        <w:rPr>
          <w:rFonts w:hint="eastAsia"/>
        </w:rPr>
        <w:t>7</w:t>
      </w:r>
      <w:r w:rsidRPr="00266D68">
        <w:t>]shutdown</w:t>
      </w:r>
    </w:p>
    <w:p w14:paraId="2D5EDEA9" w14:textId="77777777" w:rsidR="0057242B" w:rsidRPr="007F20AC" w:rsidRDefault="0057242B" w:rsidP="0057242B">
      <w:pPr>
        <w:pStyle w:val="aff3"/>
        <w:ind w:leftChars="100" w:left="210"/>
      </w:pPr>
    </w:p>
    <w:p w14:paraId="2B90BB2F" w14:textId="77777777" w:rsidR="0057242B" w:rsidRDefault="0057242B" w:rsidP="0057242B">
      <w:pPr>
        <w:pStyle w:val="aff3"/>
        <w:ind w:leftChars="100" w:left="210"/>
      </w:pPr>
      <w:r w:rsidRPr="00266D68">
        <w:t>&lt;Quidway&gt;system-view</w:t>
      </w:r>
    </w:p>
    <w:p w14:paraId="6A69BFFB" w14:textId="77777777" w:rsidR="0057242B" w:rsidRPr="00266D68" w:rsidRDefault="0057242B" w:rsidP="0057242B">
      <w:pPr>
        <w:pStyle w:val="aff3"/>
        <w:ind w:leftChars="100" w:left="210"/>
      </w:pPr>
      <w:r w:rsidRPr="00266D68">
        <w:t>Enter system view, return user view with Ctrl+Z.</w:t>
      </w:r>
    </w:p>
    <w:p w14:paraId="75F6EC14" w14:textId="77777777" w:rsidR="0057242B" w:rsidRDefault="0057242B" w:rsidP="0057242B">
      <w:pPr>
        <w:pStyle w:val="aff3"/>
        <w:ind w:leftChars="100" w:left="210"/>
      </w:pPr>
      <w:r w:rsidRPr="00266D68">
        <w:t>[Quidway]sysname S4</w:t>
      </w:r>
    </w:p>
    <w:p w14:paraId="1CCBAAB0" w14:textId="77777777" w:rsidR="0057242B" w:rsidRPr="00266D68" w:rsidRDefault="0057242B" w:rsidP="0057242B">
      <w:pPr>
        <w:pStyle w:val="aff3"/>
        <w:ind w:leftChars="100" w:left="210"/>
      </w:pPr>
      <w:r w:rsidRPr="00266D68">
        <w:t>[S4]inter Ethernet 0/0/1</w:t>
      </w:r>
    </w:p>
    <w:p w14:paraId="4C5FD94F" w14:textId="77777777" w:rsidR="0057242B" w:rsidRDefault="0057242B" w:rsidP="0057242B">
      <w:pPr>
        <w:pStyle w:val="aff3"/>
        <w:ind w:leftChars="100" w:left="210"/>
      </w:pPr>
      <w:r w:rsidRPr="00266D68">
        <w:t>[S4-Ethernet0/0/1]shutdown</w:t>
      </w:r>
    </w:p>
    <w:p w14:paraId="14208E75" w14:textId="77777777" w:rsidR="0057242B" w:rsidRPr="00266D68" w:rsidRDefault="0057242B" w:rsidP="0057242B">
      <w:pPr>
        <w:pStyle w:val="aff3"/>
        <w:ind w:leftChars="100" w:left="210"/>
      </w:pPr>
      <w:r w:rsidRPr="00266D68">
        <w:t>[S4-Ethernet0/0/1]quit</w:t>
      </w:r>
    </w:p>
    <w:p w14:paraId="4005E16A" w14:textId="77777777" w:rsidR="0057242B" w:rsidRPr="00266D68" w:rsidRDefault="0057242B" w:rsidP="0057242B">
      <w:pPr>
        <w:pStyle w:val="aff3"/>
        <w:ind w:leftChars="100" w:left="210"/>
      </w:pPr>
      <w:r w:rsidRPr="00266D68">
        <w:t>[S4]inter Ethernet 0/0/14</w:t>
      </w:r>
    </w:p>
    <w:p w14:paraId="3CA58137" w14:textId="77777777" w:rsidR="0057242B" w:rsidRPr="00266D68" w:rsidRDefault="0057242B" w:rsidP="0057242B">
      <w:pPr>
        <w:pStyle w:val="aff3"/>
        <w:ind w:leftChars="100" w:left="210"/>
      </w:pPr>
      <w:r w:rsidRPr="00266D68">
        <w:t>[S4-Ethernet0/0/14]shutdown</w:t>
      </w:r>
    </w:p>
    <w:p w14:paraId="345AEF6D" w14:textId="77777777" w:rsidR="0057242B" w:rsidRPr="00266D68" w:rsidRDefault="0057242B" w:rsidP="0057242B">
      <w:pPr>
        <w:pStyle w:val="aff3"/>
        <w:ind w:leftChars="100" w:left="210"/>
      </w:pPr>
      <w:r w:rsidRPr="00266D68">
        <w:t>[S4-Ethernet0/0/14]quit</w:t>
      </w:r>
    </w:p>
    <w:p w14:paraId="1F9FF746" w14:textId="77777777" w:rsidR="0057242B" w:rsidRPr="00266D68" w:rsidRDefault="0057242B" w:rsidP="0057242B">
      <w:pPr>
        <w:pStyle w:val="aff3"/>
        <w:ind w:leftChars="100" w:left="210"/>
      </w:pPr>
      <w:r w:rsidRPr="00266D68">
        <w:t>[S4]interface Ethernet 0/0/</w:t>
      </w:r>
      <w:r>
        <w:rPr>
          <w:rFonts w:hint="eastAsia"/>
        </w:rPr>
        <w:t>6</w:t>
      </w:r>
    </w:p>
    <w:p w14:paraId="0682790B" w14:textId="56DE07A1" w:rsidR="0057242B" w:rsidRDefault="0057242B" w:rsidP="0057242B">
      <w:pPr>
        <w:pStyle w:val="aff3"/>
        <w:ind w:leftChars="100" w:left="210"/>
      </w:pPr>
      <w:r w:rsidRPr="00266D68">
        <w:t>[S4-Ethernet0/0/</w:t>
      </w:r>
      <w:r>
        <w:rPr>
          <w:rFonts w:hint="eastAsia"/>
        </w:rPr>
        <w:t>6</w:t>
      </w:r>
      <w:r w:rsidRPr="00266D68">
        <w:t>]shutdown</w:t>
      </w:r>
    </w:p>
    <w:p w14:paraId="23D41132" w14:textId="77777777" w:rsidR="00CC714A" w:rsidRDefault="00D97C6D">
      <w:pPr>
        <w:pStyle w:val="a"/>
        <w:numPr>
          <w:ilvl w:val="0"/>
          <w:numId w:val="146"/>
        </w:numPr>
      </w:pPr>
      <w:r w:rsidRPr="00D97C6D">
        <w:rPr>
          <w:rFonts w:hint="eastAsia"/>
        </w:rPr>
        <w:t>清除设备上已有的配置</w:t>
      </w:r>
    </w:p>
    <w:p w14:paraId="19A463E3"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清除</w:t>
      </w:r>
      <w:r w:rsidRPr="00D97C6D">
        <w:rPr>
          <w:kern w:val="0"/>
        </w:rPr>
        <w:t>S1</w:t>
      </w:r>
      <w:r w:rsidRPr="00D97C6D">
        <w:rPr>
          <w:rFonts w:hint="eastAsia"/>
          <w:kern w:val="0"/>
        </w:rPr>
        <w:t>上配置的</w:t>
      </w:r>
      <w:r w:rsidRPr="00D97C6D">
        <w:rPr>
          <w:kern w:val="0"/>
        </w:rPr>
        <w:t>STP</w:t>
      </w:r>
      <w:r w:rsidRPr="00D97C6D">
        <w:rPr>
          <w:rFonts w:hint="eastAsia"/>
          <w:kern w:val="0"/>
        </w:rPr>
        <w:t>优先级和开销，清除</w:t>
      </w:r>
      <w:r w:rsidRPr="00D97C6D">
        <w:rPr>
          <w:kern w:val="0"/>
        </w:rPr>
        <w:t>S2</w:t>
      </w:r>
      <w:r w:rsidRPr="00D97C6D">
        <w:rPr>
          <w:rFonts w:hint="eastAsia"/>
          <w:kern w:val="0"/>
        </w:rPr>
        <w:t>上配置的</w:t>
      </w:r>
      <w:r w:rsidRPr="00D97C6D">
        <w:rPr>
          <w:kern w:val="0"/>
        </w:rPr>
        <w:t>STP</w:t>
      </w:r>
      <w:r w:rsidRPr="00D97C6D">
        <w:rPr>
          <w:rFonts w:hint="eastAsia"/>
          <w:kern w:val="0"/>
        </w:rPr>
        <w:t>优先级。</w:t>
      </w:r>
    </w:p>
    <w:p w14:paraId="5298C232" w14:textId="77777777" w:rsidR="00157493" w:rsidRPr="00266D68" w:rsidRDefault="00097AFC" w:rsidP="00E77D2E">
      <w:pPr>
        <w:pStyle w:val="aff3"/>
        <w:ind w:leftChars="100" w:left="210"/>
      </w:pPr>
      <w:r w:rsidRPr="00266D68">
        <w:t>[S1]undo stp priority</w:t>
      </w:r>
    </w:p>
    <w:p w14:paraId="495EE3FC" w14:textId="77777777" w:rsidR="00097AFC" w:rsidRPr="00266D68" w:rsidRDefault="00097AFC" w:rsidP="00E77D2E">
      <w:pPr>
        <w:pStyle w:val="aff3"/>
        <w:ind w:leftChars="100" w:left="210"/>
      </w:pPr>
      <w:r w:rsidRPr="00266D68">
        <w:t>[S1]inter</w:t>
      </w:r>
      <w:r w:rsidR="00545C11">
        <w:rPr>
          <w:rFonts w:hint="eastAsia"/>
        </w:rPr>
        <w:t>face</w:t>
      </w:r>
      <w:r w:rsidRPr="00266D68">
        <w:t xml:space="preserve"> GigabitEthernet 0/0/9</w:t>
      </w:r>
    </w:p>
    <w:p w14:paraId="585D22FF" w14:textId="77777777" w:rsidR="00097AFC" w:rsidRPr="00266D68" w:rsidRDefault="00097AFC" w:rsidP="00E77D2E">
      <w:pPr>
        <w:pStyle w:val="aff3"/>
        <w:ind w:leftChars="100" w:left="210"/>
      </w:pPr>
      <w:r w:rsidRPr="00266D68">
        <w:t>[S1-GigabitEthernet0/0/9]undo stp cost</w:t>
      </w:r>
    </w:p>
    <w:p w14:paraId="0814726C" w14:textId="77777777" w:rsidR="003F0299" w:rsidRPr="00266D68" w:rsidRDefault="003F0299" w:rsidP="00E77D2E">
      <w:pPr>
        <w:pStyle w:val="aff3"/>
        <w:ind w:leftChars="100" w:left="210"/>
      </w:pPr>
    </w:p>
    <w:p w14:paraId="13764E49" w14:textId="77777777" w:rsidR="00097AFC" w:rsidRPr="00266D68" w:rsidRDefault="00097AFC" w:rsidP="00E77D2E">
      <w:pPr>
        <w:pStyle w:val="aff3"/>
        <w:ind w:leftChars="100" w:left="210"/>
      </w:pPr>
      <w:r w:rsidRPr="00266D68">
        <w:t>[S2]undo stp priority</w:t>
      </w:r>
    </w:p>
    <w:p w14:paraId="3CA61113" w14:textId="77777777" w:rsidR="00CC714A" w:rsidRDefault="00D97C6D">
      <w:pPr>
        <w:pStyle w:val="a"/>
        <w:numPr>
          <w:ilvl w:val="0"/>
          <w:numId w:val="146"/>
        </w:numPr>
      </w:pPr>
      <w:r w:rsidRPr="00D97C6D">
        <w:rPr>
          <w:rFonts w:hint="eastAsia"/>
        </w:rPr>
        <w:lastRenderedPageBreak/>
        <w:t>配置</w:t>
      </w:r>
      <w:r w:rsidRPr="00D97C6D">
        <w:t>RSTP</w:t>
      </w:r>
      <w:r w:rsidRPr="00D97C6D">
        <w:rPr>
          <w:rFonts w:hint="eastAsia"/>
        </w:rPr>
        <w:t>并验证</w:t>
      </w:r>
      <w:r w:rsidRPr="00D97C6D">
        <w:t>RSTP</w:t>
      </w:r>
      <w:r w:rsidRPr="00D97C6D">
        <w:rPr>
          <w:rFonts w:hint="eastAsia"/>
        </w:rPr>
        <w:t>配置</w:t>
      </w:r>
    </w:p>
    <w:p w14:paraId="49E9D57A"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执行</w:t>
      </w:r>
      <w:r w:rsidRPr="00D97C6D">
        <w:rPr>
          <w:b/>
          <w:kern w:val="0"/>
        </w:rPr>
        <w:t>stp mode rstp</w:t>
      </w:r>
      <w:r w:rsidRPr="00D97C6D">
        <w:rPr>
          <w:rFonts w:hint="eastAsia"/>
          <w:kern w:val="0"/>
        </w:rPr>
        <w:t>命令配置</w:t>
      </w:r>
      <w:r w:rsidRPr="00D97C6D">
        <w:rPr>
          <w:kern w:val="0"/>
        </w:rPr>
        <w:t>S1</w:t>
      </w:r>
      <w:r w:rsidRPr="00D97C6D">
        <w:rPr>
          <w:rFonts w:hint="eastAsia"/>
          <w:kern w:val="0"/>
        </w:rPr>
        <w:t>和</w:t>
      </w:r>
      <w:r w:rsidRPr="00D97C6D">
        <w:rPr>
          <w:kern w:val="0"/>
        </w:rPr>
        <w:t>S2</w:t>
      </w:r>
      <w:r w:rsidRPr="00D97C6D">
        <w:rPr>
          <w:rFonts w:hint="eastAsia"/>
          <w:kern w:val="0"/>
        </w:rPr>
        <w:t>的</w:t>
      </w:r>
      <w:r w:rsidRPr="00D97C6D">
        <w:rPr>
          <w:kern w:val="0"/>
        </w:rPr>
        <w:t>STP</w:t>
      </w:r>
      <w:r w:rsidRPr="00D97C6D">
        <w:rPr>
          <w:rFonts w:hint="eastAsia"/>
          <w:kern w:val="0"/>
        </w:rPr>
        <w:t>模式为</w:t>
      </w:r>
      <w:r w:rsidRPr="00D97C6D">
        <w:rPr>
          <w:kern w:val="0"/>
        </w:rPr>
        <w:t>RSTP</w:t>
      </w:r>
      <w:r w:rsidRPr="00D97C6D">
        <w:rPr>
          <w:rFonts w:hint="eastAsia"/>
          <w:kern w:val="0"/>
        </w:rPr>
        <w:t>。</w:t>
      </w:r>
    </w:p>
    <w:p w14:paraId="2AAF7F6A" w14:textId="77777777" w:rsidR="000D4796" w:rsidRPr="00266D68" w:rsidRDefault="003F0299" w:rsidP="00E77D2E">
      <w:pPr>
        <w:pStyle w:val="aff3"/>
        <w:ind w:leftChars="100" w:left="210"/>
      </w:pPr>
      <w:r w:rsidRPr="00266D68">
        <w:t xml:space="preserve"> </w:t>
      </w:r>
      <w:r w:rsidR="000D4796" w:rsidRPr="00266D68">
        <w:t xml:space="preserve">[S1]stp mode </w:t>
      </w:r>
      <w:r w:rsidR="000D4796" w:rsidRPr="00266D68">
        <w:rPr>
          <w:rFonts w:hint="eastAsia"/>
        </w:rPr>
        <w:t>r</w:t>
      </w:r>
      <w:r w:rsidR="000D4796" w:rsidRPr="00266D68">
        <w:t>stp</w:t>
      </w:r>
    </w:p>
    <w:p w14:paraId="29B7D409" w14:textId="77777777" w:rsidR="000D4796" w:rsidRPr="00266D68" w:rsidRDefault="000D4796" w:rsidP="00E77D2E">
      <w:pPr>
        <w:pStyle w:val="aff3"/>
        <w:ind w:leftChars="100" w:left="210"/>
      </w:pPr>
    </w:p>
    <w:p w14:paraId="0C4E1E89" w14:textId="77777777" w:rsidR="000D4796" w:rsidRPr="00266D68" w:rsidRDefault="003F0299" w:rsidP="00E77D2E">
      <w:pPr>
        <w:pStyle w:val="aff3"/>
        <w:ind w:leftChars="100" w:left="210"/>
      </w:pPr>
      <w:r w:rsidRPr="00266D68">
        <w:t xml:space="preserve"> </w:t>
      </w:r>
      <w:r w:rsidR="000D4796" w:rsidRPr="00266D68">
        <w:t xml:space="preserve">[S2]stp mode </w:t>
      </w:r>
      <w:r w:rsidR="000D4796" w:rsidRPr="00266D68">
        <w:rPr>
          <w:rFonts w:hint="eastAsia"/>
        </w:rPr>
        <w:t>r</w:t>
      </w:r>
      <w:r w:rsidR="000D4796" w:rsidRPr="00266D68">
        <w:t>stp</w:t>
      </w:r>
    </w:p>
    <w:p w14:paraId="2BF62944" w14:textId="77777777" w:rsidR="000D4796" w:rsidRPr="00266D68" w:rsidRDefault="000D4796" w:rsidP="00E77D2E">
      <w:pPr>
        <w:adjustRightInd/>
        <w:spacing w:line="240" w:lineRule="auto"/>
        <w:ind w:leftChars="100" w:left="210"/>
        <w:rPr>
          <w:rFonts w:ascii="Courier New" w:hAnsi="Courier New" w:cs="Courier New"/>
          <w:sz w:val="18"/>
          <w:szCs w:val="18"/>
        </w:rPr>
      </w:pPr>
    </w:p>
    <w:p w14:paraId="1D99D1B9"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执行</w:t>
      </w:r>
      <w:r w:rsidRPr="00D97C6D">
        <w:rPr>
          <w:b/>
          <w:kern w:val="0"/>
        </w:rPr>
        <w:t>display stp</w:t>
      </w:r>
      <w:r w:rsidRPr="00D97C6D">
        <w:rPr>
          <w:rFonts w:hint="eastAsia"/>
          <w:kern w:val="0"/>
        </w:rPr>
        <w:t>命令查看</w:t>
      </w:r>
      <w:r w:rsidRPr="00D97C6D">
        <w:rPr>
          <w:kern w:val="0"/>
        </w:rPr>
        <w:t>RSTP</w:t>
      </w:r>
      <w:r w:rsidR="003577A3">
        <w:rPr>
          <w:rFonts w:hint="eastAsia"/>
          <w:kern w:val="0"/>
        </w:rPr>
        <w:t>的</w:t>
      </w:r>
      <w:r w:rsidRPr="00D97C6D">
        <w:rPr>
          <w:rFonts w:hint="eastAsia"/>
          <w:kern w:val="0"/>
        </w:rPr>
        <w:t>简要信息。</w:t>
      </w:r>
    </w:p>
    <w:p w14:paraId="199E8B07" w14:textId="3A8CEFC2" w:rsidR="0057242B" w:rsidRDefault="0057242B" w:rsidP="0057242B">
      <w:pPr>
        <w:pStyle w:val="aff3"/>
        <w:ind w:leftChars="100" w:left="210"/>
      </w:pPr>
      <w:r>
        <w:t xml:space="preserve">[S1]display stp </w:t>
      </w:r>
    </w:p>
    <w:p w14:paraId="72483D11" w14:textId="77777777" w:rsidR="0057242B" w:rsidRDefault="0057242B" w:rsidP="0057242B">
      <w:pPr>
        <w:pStyle w:val="aff3"/>
        <w:ind w:leftChars="100" w:left="210"/>
      </w:pPr>
      <w:r>
        <w:t>-------[CIST Global Info][</w:t>
      </w:r>
      <w:r w:rsidRPr="0057242B">
        <w:rPr>
          <w:shd w:val="pct15" w:color="auto" w:fill="FFFFFF"/>
        </w:rPr>
        <w:t>Mode RSTP</w:t>
      </w:r>
      <w:r>
        <w:t>]-------</w:t>
      </w:r>
    </w:p>
    <w:p w14:paraId="585BB7D9" w14:textId="77777777" w:rsidR="0057242B" w:rsidRDefault="0057242B" w:rsidP="0057242B">
      <w:pPr>
        <w:pStyle w:val="aff3"/>
        <w:ind w:leftChars="100" w:left="210"/>
      </w:pPr>
      <w:r>
        <w:t>CIST Bridge         :32768.d0d0-4ba6-aab0</w:t>
      </w:r>
    </w:p>
    <w:p w14:paraId="51A8F7A4" w14:textId="77777777" w:rsidR="0057242B" w:rsidRPr="008172D2" w:rsidRDefault="0057242B" w:rsidP="0057242B">
      <w:pPr>
        <w:pStyle w:val="aff3"/>
        <w:ind w:leftChars="100" w:left="210"/>
        <w:rPr>
          <w:shd w:val="pct15" w:color="auto" w:fill="FFFFFF"/>
        </w:rPr>
      </w:pPr>
      <w:r w:rsidRPr="008172D2">
        <w:rPr>
          <w:shd w:val="pct15" w:color="auto" w:fill="FFFFFF"/>
        </w:rPr>
        <w:t>Config Times        :Hello 2s MaxAge 20s FwDly 15s MaxHop 20</w:t>
      </w:r>
    </w:p>
    <w:p w14:paraId="5A31396D" w14:textId="77777777" w:rsidR="0057242B" w:rsidRDefault="0057242B" w:rsidP="0057242B">
      <w:pPr>
        <w:pStyle w:val="aff3"/>
        <w:ind w:leftChars="100" w:left="210"/>
      </w:pPr>
      <w:r>
        <w:t>Active Times        :Hello 2s MaxAge 20s FwDly 15s MaxHop 20</w:t>
      </w:r>
    </w:p>
    <w:p w14:paraId="2D74E530" w14:textId="77777777" w:rsidR="0057242B" w:rsidRDefault="0057242B" w:rsidP="0057242B">
      <w:pPr>
        <w:pStyle w:val="aff3"/>
        <w:ind w:leftChars="100" w:left="210"/>
      </w:pPr>
      <w:r>
        <w:t>CIST Root/ERPC      :32768.d0d0-4ba6-aab0 / 0 (This bridge is the root)</w:t>
      </w:r>
    </w:p>
    <w:p w14:paraId="78892D10" w14:textId="77777777" w:rsidR="0057242B" w:rsidRDefault="0057242B" w:rsidP="0057242B">
      <w:pPr>
        <w:pStyle w:val="aff3"/>
        <w:ind w:leftChars="100" w:left="210"/>
      </w:pPr>
      <w:r>
        <w:t>CIST RegRoot/IRPC   :32768.d0d0-4ba6-aab0 / 0</w:t>
      </w:r>
    </w:p>
    <w:p w14:paraId="4192BBB8" w14:textId="77777777" w:rsidR="0057242B" w:rsidRDefault="0057242B" w:rsidP="0057242B">
      <w:pPr>
        <w:pStyle w:val="aff3"/>
        <w:ind w:leftChars="100" w:left="210"/>
      </w:pPr>
      <w:r>
        <w:t>CIST RootPortId     :0.0</w:t>
      </w:r>
    </w:p>
    <w:p w14:paraId="353853E4" w14:textId="77777777" w:rsidR="0057242B" w:rsidRDefault="0057242B" w:rsidP="0057242B">
      <w:pPr>
        <w:pStyle w:val="aff3"/>
        <w:ind w:leftChars="100" w:left="210"/>
      </w:pPr>
      <w:r>
        <w:t>BPDU-Protection     :Disabled</w:t>
      </w:r>
    </w:p>
    <w:p w14:paraId="4CF727B2" w14:textId="77777777" w:rsidR="0057242B" w:rsidRDefault="0057242B" w:rsidP="0057242B">
      <w:pPr>
        <w:pStyle w:val="aff3"/>
        <w:ind w:leftChars="100" w:left="210"/>
      </w:pPr>
      <w:r>
        <w:t>TC or TCN received  :362</w:t>
      </w:r>
    </w:p>
    <w:p w14:paraId="40BAB7A6" w14:textId="77777777" w:rsidR="0057242B" w:rsidRDefault="0057242B" w:rsidP="0057242B">
      <w:pPr>
        <w:pStyle w:val="aff3"/>
        <w:ind w:leftChars="100" w:left="210"/>
      </w:pPr>
      <w:r>
        <w:t>TC count per hello  :0</w:t>
      </w:r>
    </w:p>
    <w:p w14:paraId="562428EE" w14:textId="77777777" w:rsidR="0057242B" w:rsidRDefault="0057242B" w:rsidP="0057242B">
      <w:pPr>
        <w:pStyle w:val="aff3"/>
        <w:ind w:leftChars="100" w:left="210"/>
      </w:pPr>
      <w:r>
        <w:t xml:space="preserve">STP Converge Mode   :Normal </w:t>
      </w:r>
    </w:p>
    <w:p w14:paraId="44431332" w14:textId="77777777" w:rsidR="0057242B" w:rsidRDefault="0057242B" w:rsidP="0057242B">
      <w:pPr>
        <w:pStyle w:val="aff3"/>
        <w:ind w:leftChars="100" w:left="210"/>
      </w:pPr>
      <w:r>
        <w:t>Share region-configuration :Enabled</w:t>
      </w:r>
    </w:p>
    <w:p w14:paraId="3E4F1C46" w14:textId="77777777" w:rsidR="0057242B" w:rsidRDefault="0057242B" w:rsidP="0057242B">
      <w:pPr>
        <w:pStyle w:val="aff3"/>
        <w:ind w:leftChars="100" w:left="210"/>
      </w:pPr>
      <w:r>
        <w:t>Time since last TC  :0 days 0h:0m:45s</w:t>
      </w:r>
    </w:p>
    <w:p w14:paraId="7B4556AD" w14:textId="7BFC73C1" w:rsidR="000D4796" w:rsidRPr="00266D68" w:rsidRDefault="000D4796" w:rsidP="0057242B">
      <w:pPr>
        <w:pStyle w:val="aff3"/>
        <w:ind w:leftChars="100" w:left="210"/>
      </w:pPr>
      <w:r w:rsidRPr="00266D68">
        <w:rPr>
          <w:rFonts w:hint="eastAsia"/>
        </w:rPr>
        <w:t>……</w:t>
      </w:r>
      <w:r w:rsidRPr="00266D68">
        <w:rPr>
          <w:rFonts w:hint="eastAsia"/>
        </w:rPr>
        <w:t>output omit</w:t>
      </w:r>
      <w:r w:rsidRPr="00266D68">
        <w:rPr>
          <w:rFonts w:hint="eastAsia"/>
        </w:rPr>
        <w:t>……</w:t>
      </w:r>
    </w:p>
    <w:p w14:paraId="2E1B13E6" w14:textId="77777777" w:rsidR="000D4796" w:rsidRPr="00266D68" w:rsidRDefault="000D4796" w:rsidP="00E77D2E">
      <w:pPr>
        <w:pStyle w:val="aff3"/>
        <w:ind w:leftChars="100" w:left="210"/>
      </w:pPr>
    </w:p>
    <w:p w14:paraId="2A2FD5D7" w14:textId="77777777" w:rsidR="008172D2" w:rsidRDefault="008172D2" w:rsidP="008172D2">
      <w:pPr>
        <w:pStyle w:val="aff3"/>
        <w:ind w:leftChars="100" w:left="210"/>
      </w:pPr>
      <w:r>
        <w:t>[S2]display stp</w:t>
      </w:r>
    </w:p>
    <w:p w14:paraId="082B6862" w14:textId="77777777" w:rsidR="008172D2" w:rsidRDefault="008172D2" w:rsidP="008172D2">
      <w:pPr>
        <w:pStyle w:val="aff3"/>
        <w:ind w:leftChars="100" w:left="210"/>
      </w:pPr>
      <w:r>
        <w:t>-------[CIST Global Info][</w:t>
      </w:r>
      <w:r w:rsidRPr="008172D2">
        <w:rPr>
          <w:shd w:val="pct15" w:color="auto" w:fill="FFFFFF"/>
        </w:rPr>
        <w:t>Mode RSTP</w:t>
      </w:r>
      <w:r>
        <w:t>]-------</w:t>
      </w:r>
    </w:p>
    <w:p w14:paraId="045031D3" w14:textId="77777777" w:rsidR="008172D2" w:rsidRDefault="008172D2" w:rsidP="008172D2">
      <w:pPr>
        <w:pStyle w:val="aff3"/>
        <w:ind w:leftChars="100" w:left="210"/>
      </w:pPr>
      <w:r>
        <w:t>CIST Bridge         :32768.d0d0-4ba6-ac20</w:t>
      </w:r>
    </w:p>
    <w:p w14:paraId="1394244D" w14:textId="77777777" w:rsidR="008172D2" w:rsidRDefault="008172D2" w:rsidP="008172D2">
      <w:pPr>
        <w:pStyle w:val="aff3"/>
        <w:ind w:leftChars="100" w:left="210"/>
      </w:pPr>
      <w:r w:rsidRPr="008172D2">
        <w:rPr>
          <w:shd w:val="pct15" w:color="auto" w:fill="FFFFFF"/>
        </w:rPr>
        <w:t>Config Times        :Hello 2s MaxAge 20s FwDly 15s MaxHop 20</w:t>
      </w:r>
    </w:p>
    <w:p w14:paraId="35415DBD" w14:textId="77777777" w:rsidR="008172D2" w:rsidRDefault="008172D2" w:rsidP="008172D2">
      <w:pPr>
        <w:pStyle w:val="aff3"/>
        <w:ind w:leftChars="100" w:left="210"/>
      </w:pPr>
      <w:r>
        <w:t>Active Times        :Hello 2s MaxAge 20s FwDly 15s MaxHop 20</w:t>
      </w:r>
    </w:p>
    <w:p w14:paraId="27B5E53E" w14:textId="77777777" w:rsidR="008172D2" w:rsidRDefault="008172D2" w:rsidP="008172D2">
      <w:pPr>
        <w:pStyle w:val="aff3"/>
        <w:ind w:leftChars="100" w:left="210"/>
      </w:pPr>
      <w:r>
        <w:t>CIST Root/ERPC      :32768.d0d0-4ba6-aab0 / 20000</w:t>
      </w:r>
    </w:p>
    <w:p w14:paraId="08283D3D" w14:textId="77777777" w:rsidR="008172D2" w:rsidRDefault="008172D2" w:rsidP="008172D2">
      <w:pPr>
        <w:pStyle w:val="aff3"/>
        <w:ind w:leftChars="100" w:left="210"/>
      </w:pPr>
      <w:r>
        <w:t>CIST RegRoot/IRPC   :32768.d0d0-4ba6-ac20 / 0</w:t>
      </w:r>
    </w:p>
    <w:p w14:paraId="0AC20C1A" w14:textId="77777777" w:rsidR="008172D2" w:rsidRDefault="008172D2" w:rsidP="008172D2">
      <w:pPr>
        <w:pStyle w:val="aff3"/>
        <w:ind w:leftChars="100" w:left="210"/>
      </w:pPr>
      <w:r>
        <w:t>CIST RootPortId     :128.34 (GigabitEthernet0/0/9)</w:t>
      </w:r>
    </w:p>
    <w:p w14:paraId="51570B19" w14:textId="77777777" w:rsidR="008172D2" w:rsidRDefault="008172D2" w:rsidP="008172D2">
      <w:pPr>
        <w:pStyle w:val="aff3"/>
        <w:ind w:leftChars="100" w:left="210"/>
      </w:pPr>
      <w:r>
        <w:t>BPDU-Protection     :Disabled</w:t>
      </w:r>
    </w:p>
    <w:p w14:paraId="1351AD21" w14:textId="77777777" w:rsidR="008172D2" w:rsidRDefault="008172D2" w:rsidP="008172D2">
      <w:pPr>
        <w:pStyle w:val="aff3"/>
        <w:ind w:leftChars="100" w:left="210"/>
      </w:pPr>
      <w:r>
        <w:t>TC or TCN received  :186</w:t>
      </w:r>
    </w:p>
    <w:p w14:paraId="3F6B85CF" w14:textId="77777777" w:rsidR="008172D2" w:rsidRDefault="008172D2" w:rsidP="008172D2">
      <w:pPr>
        <w:pStyle w:val="aff3"/>
        <w:ind w:leftChars="100" w:left="210"/>
      </w:pPr>
      <w:r>
        <w:t>TC count per hello  :0</w:t>
      </w:r>
    </w:p>
    <w:p w14:paraId="1AF9203B" w14:textId="77777777" w:rsidR="008172D2" w:rsidRDefault="008172D2" w:rsidP="008172D2">
      <w:pPr>
        <w:pStyle w:val="aff3"/>
        <w:ind w:leftChars="100" w:left="210"/>
      </w:pPr>
      <w:r>
        <w:t xml:space="preserve">STP Converge Mode   :Normal </w:t>
      </w:r>
    </w:p>
    <w:p w14:paraId="62563C97" w14:textId="77777777" w:rsidR="008172D2" w:rsidRDefault="008172D2" w:rsidP="008172D2">
      <w:pPr>
        <w:pStyle w:val="aff3"/>
        <w:ind w:leftChars="100" w:left="210"/>
      </w:pPr>
      <w:r>
        <w:lastRenderedPageBreak/>
        <w:t>Share region-configuration :Enabled</w:t>
      </w:r>
    </w:p>
    <w:p w14:paraId="2E862429" w14:textId="215F5FCC" w:rsidR="000D4796" w:rsidRPr="00266D68" w:rsidRDefault="008172D2" w:rsidP="008172D2">
      <w:pPr>
        <w:pStyle w:val="aff3"/>
        <w:ind w:leftChars="100" w:left="210"/>
      </w:pPr>
      <w:r>
        <w:t>Time since last TC  :0 days 0h:3m:55s</w:t>
      </w:r>
    </w:p>
    <w:p w14:paraId="6B260D7C" w14:textId="33B36EB5" w:rsidR="000D4796" w:rsidRPr="00266D68" w:rsidRDefault="000D4796" w:rsidP="00E77D2E">
      <w:pPr>
        <w:pStyle w:val="aff3"/>
        <w:ind w:leftChars="100" w:left="210"/>
      </w:pPr>
      <w:r w:rsidRPr="00266D68">
        <w:rPr>
          <w:rFonts w:hint="eastAsia"/>
        </w:rPr>
        <w:t>……</w:t>
      </w:r>
      <w:r w:rsidRPr="00266D68">
        <w:rPr>
          <w:rFonts w:hint="eastAsia"/>
        </w:rPr>
        <w:t>output omit</w:t>
      </w:r>
      <w:r w:rsidRPr="00266D68">
        <w:rPr>
          <w:rFonts w:hint="eastAsia"/>
        </w:rPr>
        <w:t>……</w:t>
      </w:r>
    </w:p>
    <w:p w14:paraId="2DE05106" w14:textId="77777777" w:rsidR="00CC714A" w:rsidRDefault="00D97C6D">
      <w:pPr>
        <w:pStyle w:val="a"/>
        <w:numPr>
          <w:ilvl w:val="0"/>
          <w:numId w:val="146"/>
        </w:numPr>
      </w:pPr>
      <w:r w:rsidRPr="00D97C6D">
        <w:rPr>
          <w:rFonts w:hint="eastAsia"/>
        </w:rPr>
        <w:t>配置边缘端口</w:t>
      </w:r>
    </w:p>
    <w:p w14:paraId="11911A24" w14:textId="520F20B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配置连接用户终端的端口为边缘端口。边缘端口可以不通过</w:t>
      </w:r>
      <w:r w:rsidRPr="00D97C6D">
        <w:rPr>
          <w:kern w:val="0"/>
        </w:rPr>
        <w:t>RSTP</w:t>
      </w:r>
      <w:r w:rsidRPr="00D97C6D">
        <w:rPr>
          <w:rFonts w:hint="eastAsia"/>
          <w:kern w:val="0"/>
        </w:rPr>
        <w:t>计算直接</w:t>
      </w:r>
      <w:r w:rsidR="003577A3">
        <w:rPr>
          <w:rFonts w:hint="eastAsia"/>
          <w:kern w:val="0"/>
        </w:rPr>
        <w:t>由Discarding状态</w:t>
      </w:r>
      <w:r w:rsidRPr="00D97C6D">
        <w:rPr>
          <w:rFonts w:hint="eastAsia"/>
          <w:kern w:val="0"/>
        </w:rPr>
        <w:t>转变为</w:t>
      </w:r>
      <w:r w:rsidRPr="00D97C6D">
        <w:rPr>
          <w:kern w:val="0"/>
        </w:rPr>
        <w:t>Forwarding</w:t>
      </w:r>
      <w:r w:rsidRPr="00D97C6D">
        <w:rPr>
          <w:rFonts w:hint="eastAsia"/>
          <w:kern w:val="0"/>
        </w:rPr>
        <w:t>状态。在本示例中，</w:t>
      </w:r>
      <w:r w:rsidRPr="00D97C6D">
        <w:rPr>
          <w:kern w:val="0"/>
        </w:rPr>
        <w:t>S1</w:t>
      </w:r>
      <w:r w:rsidRPr="00D97C6D">
        <w:rPr>
          <w:rFonts w:hint="eastAsia"/>
          <w:kern w:val="0"/>
        </w:rPr>
        <w:t>和</w:t>
      </w:r>
      <w:r w:rsidRPr="00D97C6D">
        <w:rPr>
          <w:kern w:val="0"/>
        </w:rPr>
        <w:t>S2</w:t>
      </w:r>
      <w:r w:rsidRPr="00D97C6D">
        <w:rPr>
          <w:rFonts w:hint="eastAsia"/>
          <w:kern w:val="0"/>
        </w:rPr>
        <w:t>上的</w:t>
      </w:r>
      <w:r w:rsidRPr="00D97C6D">
        <w:rPr>
          <w:kern w:val="0"/>
        </w:rPr>
        <w:t>G0/0/</w:t>
      </w:r>
      <w:r w:rsidR="008172D2">
        <w:rPr>
          <w:kern w:val="0"/>
        </w:rPr>
        <w:t>1</w:t>
      </w:r>
      <w:r w:rsidRPr="00D97C6D">
        <w:rPr>
          <w:rFonts w:hint="eastAsia"/>
          <w:kern w:val="0"/>
        </w:rPr>
        <w:t>端口</w:t>
      </w:r>
      <w:r w:rsidR="003577A3">
        <w:rPr>
          <w:rFonts w:hint="eastAsia"/>
          <w:kern w:val="0"/>
        </w:rPr>
        <w:t>都</w:t>
      </w:r>
      <w:r w:rsidRPr="00D97C6D">
        <w:rPr>
          <w:rFonts w:hint="eastAsia"/>
          <w:kern w:val="0"/>
        </w:rPr>
        <w:t>连接</w:t>
      </w:r>
      <w:r w:rsidR="003577A3">
        <w:rPr>
          <w:rFonts w:hint="eastAsia"/>
          <w:kern w:val="0"/>
        </w:rPr>
        <w:t>的是</w:t>
      </w:r>
      <w:r w:rsidRPr="00D97C6D">
        <w:rPr>
          <w:rFonts w:hint="eastAsia"/>
          <w:kern w:val="0"/>
        </w:rPr>
        <w:t>一台路由器，可以配置为边缘端口</w:t>
      </w:r>
      <w:r w:rsidR="003577A3">
        <w:rPr>
          <w:rFonts w:hint="eastAsia"/>
          <w:kern w:val="0"/>
        </w:rPr>
        <w:t>，</w:t>
      </w:r>
      <w:r w:rsidR="00EE4B24">
        <w:rPr>
          <w:rFonts w:hint="eastAsia"/>
          <w:kern w:val="0"/>
        </w:rPr>
        <w:t>以</w:t>
      </w:r>
      <w:r w:rsidR="003577A3">
        <w:rPr>
          <w:rFonts w:hint="eastAsia"/>
          <w:kern w:val="0"/>
        </w:rPr>
        <w:t>加快RSTP收敛速度</w:t>
      </w:r>
      <w:r w:rsidRPr="00D97C6D">
        <w:rPr>
          <w:rFonts w:hint="eastAsia"/>
          <w:kern w:val="0"/>
        </w:rPr>
        <w:t>。</w:t>
      </w:r>
    </w:p>
    <w:p w14:paraId="06A48B15" w14:textId="37083D58" w:rsidR="000D4796" w:rsidRDefault="00AE56DF" w:rsidP="00E77D2E">
      <w:pPr>
        <w:pStyle w:val="aff3"/>
        <w:ind w:leftChars="100" w:left="210"/>
      </w:pPr>
      <w:r w:rsidRPr="00266D68">
        <w:t>[S1]interface GigabitEthernet</w:t>
      </w:r>
      <w:r w:rsidR="000D4796" w:rsidRPr="00266D68">
        <w:t xml:space="preserve"> 0/0/</w:t>
      </w:r>
      <w:r w:rsidR="008172D2">
        <w:t>1</w:t>
      </w:r>
    </w:p>
    <w:p w14:paraId="759E1475" w14:textId="77179016" w:rsidR="008172D2" w:rsidRPr="00266D68" w:rsidRDefault="008172D2" w:rsidP="00E77D2E">
      <w:pPr>
        <w:pStyle w:val="aff3"/>
        <w:ind w:leftChars="100" w:left="210"/>
      </w:pPr>
      <w:r w:rsidRPr="008172D2">
        <w:t>[S1-GigabitEthernet0/0/1]undo shutdown</w:t>
      </w:r>
    </w:p>
    <w:p w14:paraId="71785A5A" w14:textId="2E2CC91F" w:rsidR="000D4796" w:rsidRPr="00266D68" w:rsidRDefault="00A13BA9" w:rsidP="00E77D2E">
      <w:pPr>
        <w:pStyle w:val="aff3"/>
        <w:ind w:leftChars="100" w:left="210"/>
      </w:pPr>
      <w:r w:rsidRPr="00266D68">
        <w:t>[S1-GigabitEthernet0/0/</w:t>
      </w:r>
      <w:r w:rsidR="008172D2">
        <w:t>1</w:t>
      </w:r>
      <w:r w:rsidR="000D4796" w:rsidRPr="00266D68">
        <w:t xml:space="preserve">]stp edged-port enable </w:t>
      </w:r>
    </w:p>
    <w:p w14:paraId="312F119A" w14:textId="77777777" w:rsidR="000D4796" w:rsidRPr="00266D68" w:rsidRDefault="000D4796" w:rsidP="00E77D2E">
      <w:pPr>
        <w:pStyle w:val="aff3"/>
        <w:ind w:leftChars="100" w:left="210"/>
      </w:pPr>
    </w:p>
    <w:p w14:paraId="75C311CA" w14:textId="1D6F8CC5" w:rsidR="000D4796" w:rsidRDefault="000D4796" w:rsidP="00E77D2E">
      <w:pPr>
        <w:pStyle w:val="aff3"/>
        <w:ind w:leftChars="100" w:left="210"/>
      </w:pPr>
      <w:r w:rsidRPr="00266D68">
        <w:t>[S</w:t>
      </w:r>
      <w:r w:rsidRPr="00266D68">
        <w:rPr>
          <w:rFonts w:hint="eastAsia"/>
        </w:rPr>
        <w:t>2</w:t>
      </w:r>
      <w:r w:rsidRPr="00266D68">
        <w:t>]interface Giga</w:t>
      </w:r>
      <w:r w:rsidR="003F0299" w:rsidRPr="00266D68">
        <w:t>bitEthernet 0/0/</w:t>
      </w:r>
      <w:r w:rsidR="008172D2">
        <w:t>1</w:t>
      </w:r>
    </w:p>
    <w:p w14:paraId="52A9418D" w14:textId="5CAA0E0F" w:rsidR="008172D2" w:rsidRPr="00266D68" w:rsidRDefault="008172D2" w:rsidP="00E77D2E">
      <w:pPr>
        <w:pStyle w:val="aff3"/>
        <w:ind w:leftChars="100" w:left="210"/>
      </w:pPr>
      <w:r w:rsidRPr="008172D2">
        <w:t>[S2-GigabitEthernet0/0/1]undo shutdown</w:t>
      </w:r>
    </w:p>
    <w:p w14:paraId="578E7236" w14:textId="71C82624" w:rsidR="000D4796" w:rsidRPr="00266D68" w:rsidRDefault="000D4796" w:rsidP="00E77D2E">
      <w:pPr>
        <w:pStyle w:val="aff3"/>
        <w:ind w:leftChars="100" w:left="210"/>
      </w:pPr>
      <w:r w:rsidRPr="00266D68">
        <w:t>[S</w:t>
      </w:r>
      <w:r w:rsidRPr="00266D68">
        <w:rPr>
          <w:rFonts w:hint="eastAsia"/>
        </w:rPr>
        <w:t>2</w:t>
      </w:r>
      <w:r w:rsidR="00A13BA9" w:rsidRPr="00266D68">
        <w:t>-GigabitEthernet0/0/</w:t>
      </w:r>
      <w:r w:rsidR="008172D2">
        <w:t>1</w:t>
      </w:r>
      <w:r w:rsidRPr="00266D68">
        <w:t xml:space="preserve">]stp edged-port enable </w:t>
      </w:r>
    </w:p>
    <w:p w14:paraId="0EC056F7" w14:textId="77777777" w:rsidR="00CC714A" w:rsidRDefault="00D97C6D">
      <w:pPr>
        <w:pStyle w:val="a"/>
        <w:numPr>
          <w:ilvl w:val="0"/>
          <w:numId w:val="146"/>
        </w:numPr>
      </w:pPr>
      <w:r w:rsidRPr="00D97C6D">
        <w:rPr>
          <w:rFonts w:hint="eastAsia"/>
        </w:rPr>
        <w:t>配置</w:t>
      </w:r>
      <w:r w:rsidRPr="00D97C6D">
        <w:t>BPDU</w:t>
      </w:r>
      <w:r w:rsidRPr="00D97C6D">
        <w:rPr>
          <w:rFonts w:hint="eastAsia"/>
        </w:rPr>
        <w:t>保护功能</w:t>
      </w:r>
    </w:p>
    <w:p w14:paraId="03D4F0F0"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边缘端口直接与用户终端相连，正常情况下不会收到</w:t>
      </w:r>
      <w:r w:rsidRPr="00D97C6D">
        <w:rPr>
          <w:kern w:val="0"/>
        </w:rPr>
        <w:t>BPDU</w:t>
      </w:r>
      <w:r w:rsidRPr="00D97C6D">
        <w:rPr>
          <w:rFonts w:hint="eastAsia"/>
          <w:kern w:val="0"/>
        </w:rPr>
        <w:t>报文。</w:t>
      </w:r>
      <w:r w:rsidR="00EE4B24">
        <w:rPr>
          <w:rFonts w:hint="eastAsia"/>
          <w:kern w:val="0"/>
        </w:rPr>
        <w:t>但如果</w:t>
      </w:r>
      <w:r w:rsidRPr="00D97C6D">
        <w:rPr>
          <w:rFonts w:hint="eastAsia"/>
          <w:kern w:val="0"/>
        </w:rPr>
        <w:t>攻击者向交换机</w:t>
      </w:r>
      <w:r w:rsidR="00A97421">
        <w:rPr>
          <w:rFonts w:hint="eastAsia"/>
          <w:kern w:val="0"/>
        </w:rPr>
        <w:t>的边缘端口</w:t>
      </w:r>
      <w:r w:rsidRPr="00D97C6D">
        <w:rPr>
          <w:rFonts w:hint="eastAsia"/>
          <w:kern w:val="0"/>
        </w:rPr>
        <w:t>发送伪造</w:t>
      </w:r>
      <w:r w:rsidR="00A97421">
        <w:rPr>
          <w:rFonts w:hint="eastAsia"/>
          <w:kern w:val="0"/>
        </w:rPr>
        <w:t>的</w:t>
      </w:r>
      <w:r w:rsidRPr="00D97C6D">
        <w:rPr>
          <w:kern w:val="0"/>
        </w:rPr>
        <w:t>BPDU</w:t>
      </w:r>
      <w:r w:rsidRPr="00D97C6D">
        <w:rPr>
          <w:rFonts w:hint="eastAsia"/>
          <w:kern w:val="0"/>
        </w:rPr>
        <w:t>报文</w:t>
      </w:r>
      <w:r w:rsidR="00EE4B24">
        <w:rPr>
          <w:rFonts w:hint="eastAsia"/>
          <w:kern w:val="0"/>
        </w:rPr>
        <w:t>，</w:t>
      </w:r>
      <w:r w:rsidR="00A97421">
        <w:rPr>
          <w:rFonts w:hint="eastAsia"/>
          <w:kern w:val="0"/>
        </w:rPr>
        <w:t>交换机</w:t>
      </w:r>
      <w:r w:rsidRPr="00D97C6D">
        <w:rPr>
          <w:rFonts w:hint="eastAsia"/>
          <w:kern w:val="0"/>
        </w:rPr>
        <w:t>会自动将边缘端口</w:t>
      </w:r>
      <w:r w:rsidR="00661BFE">
        <w:rPr>
          <w:rFonts w:hint="eastAsia"/>
          <w:kern w:val="0"/>
        </w:rPr>
        <w:t>设置</w:t>
      </w:r>
      <w:r w:rsidRPr="00D97C6D">
        <w:rPr>
          <w:rFonts w:hint="eastAsia"/>
          <w:kern w:val="0"/>
        </w:rPr>
        <w:t>为非边缘端口，并重新进行生成树计算，从而引起网络震荡。在交换机上配置</w:t>
      </w:r>
      <w:r w:rsidRPr="00D97C6D">
        <w:rPr>
          <w:kern w:val="0"/>
        </w:rPr>
        <w:t>BPDU</w:t>
      </w:r>
      <w:r w:rsidRPr="00D97C6D">
        <w:rPr>
          <w:rFonts w:hint="eastAsia"/>
          <w:kern w:val="0"/>
        </w:rPr>
        <w:t>保护功能</w:t>
      </w:r>
      <w:r w:rsidR="00EE4B24">
        <w:rPr>
          <w:rFonts w:hint="eastAsia"/>
          <w:kern w:val="0"/>
        </w:rPr>
        <w:t>，可以防止</w:t>
      </w:r>
      <w:r w:rsidR="00342E7F">
        <w:rPr>
          <w:rFonts w:hint="eastAsia"/>
          <w:kern w:val="0"/>
        </w:rPr>
        <w:t>该类</w:t>
      </w:r>
      <w:r w:rsidR="00EE4B24">
        <w:rPr>
          <w:rFonts w:hint="eastAsia"/>
          <w:kern w:val="0"/>
        </w:rPr>
        <w:t>攻击</w:t>
      </w:r>
      <w:r w:rsidRPr="00D97C6D">
        <w:rPr>
          <w:rFonts w:hint="eastAsia"/>
          <w:kern w:val="0"/>
        </w:rPr>
        <w:t>。</w:t>
      </w:r>
    </w:p>
    <w:p w14:paraId="1B2BEB4D"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执行</w:t>
      </w:r>
      <w:r w:rsidRPr="00D97C6D">
        <w:rPr>
          <w:b/>
          <w:kern w:val="0"/>
        </w:rPr>
        <w:t>stp bpdu-protection</w:t>
      </w:r>
      <w:r w:rsidRPr="00D97C6D">
        <w:rPr>
          <w:rFonts w:hint="eastAsia"/>
          <w:kern w:val="0"/>
        </w:rPr>
        <w:t>命令</w:t>
      </w:r>
      <w:r w:rsidR="008A7EDA">
        <w:rPr>
          <w:rFonts w:hint="eastAsia"/>
          <w:kern w:val="0"/>
        </w:rPr>
        <w:t>，</w:t>
      </w:r>
      <w:r w:rsidRPr="00D97C6D">
        <w:rPr>
          <w:rFonts w:hint="eastAsia"/>
          <w:kern w:val="0"/>
        </w:rPr>
        <w:t>在</w:t>
      </w:r>
      <w:r w:rsidRPr="00D97C6D">
        <w:rPr>
          <w:kern w:val="0"/>
        </w:rPr>
        <w:t>S1</w:t>
      </w:r>
      <w:r w:rsidRPr="00D97C6D">
        <w:rPr>
          <w:rFonts w:hint="eastAsia"/>
          <w:kern w:val="0"/>
        </w:rPr>
        <w:t>和</w:t>
      </w:r>
      <w:r w:rsidRPr="00D97C6D">
        <w:rPr>
          <w:kern w:val="0"/>
        </w:rPr>
        <w:t>S2</w:t>
      </w:r>
      <w:r w:rsidRPr="00D97C6D">
        <w:rPr>
          <w:rFonts w:hint="eastAsia"/>
          <w:kern w:val="0"/>
        </w:rPr>
        <w:t>上配置</w:t>
      </w:r>
      <w:r w:rsidRPr="00D97C6D">
        <w:rPr>
          <w:kern w:val="0"/>
        </w:rPr>
        <w:t>BPDU</w:t>
      </w:r>
      <w:r w:rsidRPr="00D97C6D">
        <w:rPr>
          <w:rFonts w:hint="eastAsia"/>
          <w:kern w:val="0"/>
        </w:rPr>
        <w:t>保护功能。</w:t>
      </w:r>
    </w:p>
    <w:p w14:paraId="7EEEA0B7" w14:textId="77777777" w:rsidR="000D4796" w:rsidRPr="00266D68" w:rsidRDefault="000D4796" w:rsidP="00E77D2E">
      <w:pPr>
        <w:pStyle w:val="aff3"/>
        <w:ind w:leftChars="100" w:left="210"/>
      </w:pPr>
      <w:r w:rsidRPr="00266D68">
        <w:t>[S1]stp bpdu-protection</w:t>
      </w:r>
    </w:p>
    <w:p w14:paraId="23989214" w14:textId="77777777" w:rsidR="000D4796" w:rsidRPr="00266D68" w:rsidRDefault="000D4796" w:rsidP="00E77D2E">
      <w:pPr>
        <w:pStyle w:val="aff3"/>
        <w:ind w:leftChars="100" w:left="210"/>
      </w:pPr>
    </w:p>
    <w:p w14:paraId="2F28DE03" w14:textId="77777777" w:rsidR="000D4796" w:rsidRPr="00266D68" w:rsidRDefault="000D4796" w:rsidP="00E77D2E">
      <w:pPr>
        <w:pStyle w:val="aff3"/>
        <w:ind w:leftChars="100" w:left="210"/>
      </w:pPr>
      <w:r w:rsidRPr="00266D68">
        <w:t>[S</w:t>
      </w:r>
      <w:r w:rsidRPr="00266D68">
        <w:rPr>
          <w:rFonts w:hint="eastAsia"/>
        </w:rPr>
        <w:t>2</w:t>
      </w:r>
      <w:r w:rsidRPr="00266D68">
        <w:t>]stp bpdu-protection</w:t>
      </w:r>
    </w:p>
    <w:p w14:paraId="4DD9DD46" w14:textId="77777777" w:rsidR="000D4796" w:rsidRPr="00266D68" w:rsidRDefault="000D4796" w:rsidP="00E77D2E">
      <w:pPr>
        <w:pStyle w:val="aff3"/>
        <w:ind w:leftChars="100" w:left="210"/>
      </w:pPr>
    </w:p>
    <w:p w14:paraId="3A0AAB82"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执行</w:t>
      </w:r>
      <w:r w:rsidRPr="00D97C6D">
        <w:rPr>
          <w:b/>
          <w:kern w:val="0"/>
        </w:rPr>
        <w:t>display stp brief</w:t>
      </w:r>
      <w:r w:rsidRPr="00D97C6D">
        <w:rPr>
          <w:rFonts w:hint="eastAsia"/>
          <w:kern w:val="0"/>
        </w:rPr>
        <w:t>命令查看端口上配置的保护功能。</w:t>
      </w:r>
    </w:p>
    <w:p w14:paraId="46627557" w14:textId="77777777" w:rsidR="000D4796" w:rsidRPr="00266D68" w:rsidRDefault="00A13BA9" w:rsidP="00E77D2E">
      <w:pPr>
        <w:pStyle w:val="aff3"/>
        <w:ind w:leftChars="100" w:left="210"/>
      </w:pPr>
      <w:r w:rsidRPr="00266D68">
        <w:t>&lt;S1&gt;</w:t>
      </w:r>
      <w:r w:rsidR="000D4796" w:rsidRPr="00266D68">
        <w:t xml:space="preserve">display  stp brief </w:t>
      </w:r>
    </w:p>
    <w:p w14:paraId="4A3C5FA6" w14:textId="77777777" w:rsidR="000D4796" w:rsidRPr="00266D68" w:rsidRDefault="000D4796" w:rsidP="00E77D2E">
      <w:pPr>
        <w:pStyle w:val="aff3"/>
        <w:ind w:leftChars="100" w:left="210"/>
      </w:pPr>
      <w:r w:rsidRPr="00266D68">
        <w:t xml:space="preserve"> MSTID  Port                        Role  STP State     Protection</w:t>
      </w:r>
    </w:p>
    <w:p w14:paraId="092E435E" w14:textId="731C064E" w:rsidR="000D4796" w:rsidRPr="00266D68" w:rsidRDefault="000D4796" w:rsidP="00E77D2E">
      <w:pPr>
        <w:pStyle w:val="aff3"/>
        <w:ind w:leftChars="100" w:left="210"/>
      </w:pPr>
      <w:r w:rsidRPr="00266D68">
        <w:t xml:space="preserve">   </w:t>
      </w:r>
      <w:r w:rsidRPr="00266D68">
        <w:rPr>
          <w:shd w:val="pct15" w:color="auto" w:fill="FFFFFF"/>
        </w:rPr>
        <w:t>0    GigabitEthernet0/0/</w:t>
      </w:r>
      <w:r w:rsidR="00FF557D">
        <w:rPr>
          <w:shd w:val="pct15" w:color="auto" w:fill="FFFFFF"/>
        </w:rPr>
        <w:t>1</w:t>
      </w:r>
      <w:r w:rsidRPr="00266D68">
        <w:rPr>
          <w:shd w:val="pct15" w:color="auto" w:fill="FFFFFF"/>
        </w:rPr>
        <w:t xml:space="preserve">        DESI  FORWARDING      BPDU</w:t>
      </w:r>
    </w:p>
    <w:p w14:paraId="4EDB1B61" w14:textId="7698A8F4" w:rsidR="000D4796" w:rsidRPr="00266D68" w:rsidRDefault="000D4796" w:rsidP="00E77D2E">
      <w:pPr>
        <w:pStyle w:val="aff3"/>
        <w:ind w:leftChars="100" w:left="210"/>
      </w:pPr>
      <w:r w:rsidRPr="00266D68">
        <w:t xml:space="preserve">   0    GigabitEthernet0/0/9        </w:t>
      </w:r>
      <w:r w:rsidR="006A722D" w:rsidRPr="006A722D">
        <w:t>DESI  FORWARDING      NONE</w:t>
      </w:r>
    </w:p>
    <w:p w14:paraId="46B634D9" w14:textId="34E2D174" w:rsidR="000D4796" w:rsidRPr="00266D68" w:rsidRDefault="000D4796" w:rsidP="00E77D2E">
      <w:pPr>
        <w:pStyle w:val="aff3"/>
        <w:ind w:leftChars="100" w:left="210"/>
      </w:pPr>
      <w:r w:rsidRPr="00266D68">
        <w:t xml:space="preserve">   0    GigabitEthernet0/0/10       </w:t>
      </w:r>
      <w:r w:rsidR="006A722D" w:rsidRPr="006A722D">
        <w:t>DESI  FORWARDING      NONE</w:t>
      </w:r>
    </w:p>
    <w:p w14:paraId="57165627" w14:textId="77777777" w:rsidR="000D4796" w:rsidRPr="00266D68" w:rsidRDefault="000D4796" w:rsidP="00E77D2E">
      <w:pPr>
        <w:pStyle w:val="aff3"/>
        <w:ind w:leftChars="100" w:left="210"/>
      </w:pPr>
    </w:p>
    <w:p w14:paraId="0EF3F089" w14:textId="77777777" w:rsidR="000D4796" w:rsidRPr="00266D68" w:rsidRDefault="00A13BA9" w:rsidP="00E77D2E">
      <w:pPr>
        <w:pStyle w:val="aff3"/>
        <w:ind w:leftChars="100" w:left="210"/>
      </w:pPr>
      <w:r w:rsidRPr="00266D68">
        <w:t>&lt;</w:t>
      </w:r>
      <w:r w:rsidR="000D4796" w:rsidRPr="00266D68">
        <w:t>S2</w:t>
      </w:r>
      <w:r w:rsidRPr="00266D68">
        <w:t>&gt;</w:t>
      </w:r>
      <w:r w:rsidR="000D4796" w:rsidRPr="00266D68">
        <w:t xml:space="preserve">display  stp brief </w:t>
      </w:r>
    </w:p>
    <w:p w14:paraId="3F5F6D7E" w14:textId="77777777" w:rsidR="000D4796" w:rsidRPr="00266D68" w:rsidRDefault="000D4796" w:rsidP="00E77D2E">
      <w:pPr>
        <w:pStyle w:val="aff3"/>
        <w:ind w:leftChars="100" w:left="210"/>
      </w:pPr>
      <w:r w:rsidRPr="00266D68">
        <w:t xml:space="preserve"> MSTID  Port                        Role  STP State     Protection</w:t>
      </w:r>
    </w:p>
    <w:p w14:paraId="4AF85DAE" w14:textId="26B6DC54" w:rsidR="000D4796" w:rsidRPr="00266D68" w:rsidRDefault="000D4796" w:rsidP="00E77D2E">
      <w:pPr>
        <w:pStyle w:val="aff3"/>
        <w:ind w:leftChars="100" w:left="210"/>
      </w:pPr>
      <w:r w:rsidRPr="00266D68">
        <w:t xml:space="preserve">   </w:t>
      </w:r>
      <w:r w:rsidRPr="00266D68">
        <w:rPr>
          <w:shd w:val="pct15" w:color="auto" w:fill="FFFFFF"/>
        </w:rPr>
        <w:t>0    GigabitEthernet0/0/</w:t>
      </w:r>
      <w:r w:rsidR="00FF557D">
        <w:rPr>
          <w:shd w:val="pct15" w:color="auto" w:fill="FFFFFF"/>
        </w:rPr>
        <w:t>1</w:t>
      </w:r>
      <w:r w:rsidRPr="00266D68">
        <w:rPr>
          <w:shd w:val="pct15" w:color="auto" w:fill="FFFFFF"/>
        </w:rPr>
        <w:t xml:space="preserve">        DESI  FORWARDING      </w:t>
      </w:r>
      <w:r w:rsidRPr="00266D68">
        <w:rPr>
          <w:rFonts w:hint="eastAsia"/>
          <w:shd w:val="pct15" w:color="auto" w:fill="FFFFFF"/>
        </w:rPr>
        <w:t>BPDU</w:t>
      </w:r>
    </w:p>
    <w:p w14:paraId="352EAD0F" w14:textId="62FA3B73" w:rsidR="000D4796" w:rsidRPr="00266D68" w:rsidRDefault="000D4796" w:rsidP="00E77D2E">
      <w:pPr>
        <w:pStyle w:val="aff3"/>
        <w:ind w:leftChars="100" w:left="210"/>
      </w:pPr>
      <w:r w:rsidRPr="00266D68">
        <w:lastRenderedPageBreak/>
        <w:t xml:space="preserve">   0    GigabitEthernet0/0/9        </w:t>
      </w:r>
      <w:r w:rsidR="006A722D" w:rsidRPr="006A722D">
        <w:t>ROOT  FORWARDING      NONE</w:t>
      </w:r>
    </w:p>
    <w:p w14:paraId="5AB1F1EA" w14:textId="25D5F4F9" w:rsidR="000D4796" w:rsidRPr="00266D68" w:rsidRDefault="000D4796" w:rsidP="00E77D2E">
      <w:pPr>
        <w:pStyle w:val="aff3"/>
        <w:ind w:leftChars="100" w:left="210"/>
      </w:pPr>
      <w:r w:rsidRPr="00266D68">
        <w:t xml:space="preserve">   0    GigabitEthernet0/0/10       </w:t>
      </w:r>
      <w:r w:rsidR="006A722D" w:rsidRPr="006A722D">
        <w:t>ALTE  DISCARDING      NONE</w:t>
      </w:r>
    </w:p>
    <w:p w14:paraId="779A7333" w14:textId="77777777" w:rsidR="00CC714A" w:rsidRDefault="00CC714A">
      <w:pPr>
        <w:pStyle w:val="aff2"/>
        <w:widowControl w:val="0"/>
        <w:topLinePunct w:val="0"/>
        <w:autoSpaceDE w:val="0"/>
        <w:autoSpaceDN w:val="0"/>
        <w:snapToGrid/>
        <w:spacing w:before="0" w:after="156"/>
        <w:ind w:left="0"/>
        <w:rPr>
          <w:kern w:val="0"/>
        </w:rPr>
      </w:pPr>
    </w:p>
    <w:p w14:paraId="7B425985" w14:textId="07F57EC5"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配置完成后，从上述回显的灰色部分可以看出，</w:t>
      </w:r>
      <w:r w:rsidRPr="00D97C6D">
        <w:rPr>
          <w:kern w:val="0"/>
        </w:rPr>
        <w:t>S1</w:t>
      </w:r>
      <w:r w:rsidRPr="00D97C6D">
        <w:rPr>
          <w:rFonts w:hint="eastAsia"/>
          <w:kern w:val="0"/>
        </w:rPr>
        <w:t>和</w:t>
      </w:r>
      <w:r w:rsidRPr="00D97C6D">
        <w:rPr>
          <w:kern w:val="0"/>
        </w:rPr>
        <w:t>S2</w:t>
      </w:r>
      <w:r w:rsidRPr="00D97C6D">
        <w:rPr>
          <w:rFonts w:hint="eastAsia"/>
          <w:kern w:val="0"/>
        </w:rPr>
        <w:t>上的</w:t>
      </w:r>
      <w:r w:rsidRPr="00D97C6D">
        <w:rPr>
          <w:kern w:val="0"/>
        </w:rPr>
        <w:t>G0/0/</w:t>
      </w:r>
      <w:r w:rsidR="006A722D">
        <w:rPr>
          <w:kern w:val="0"/>
        </w:rPr>
        <w:t>1</w:t>
      </w:r>
      <w:r w:rsidRPr="00D97C6D">
        <w:rPr>
          <w:rFonts w:hint="eastAsia"/>
          <w:kern w:val="0"/>
        </w:rPr>
        <w:t>端口已经配置</w:t>
      </w:r>
      <w:r w:rsidRPr="00D97C6D">
        <w:rPr>
          <w:kern w:val="0"/>
        </w:rPr>
        <w:t>BPDU</w:t>
      </w:r>
      <w:r w:rsidRPr="00D97C6D">
        <w:rPr>
          <w:rFonts w:hint="eastAsia"/>
          <w:kern w:val="0"/>
        </w:rPr>
        <w:t>保护功能。</w:t>
      </w:r>
    </w:p>
    <w:p w14:paraId="3B713608" w14:textId="77777777" w:rsidR="00CC714A" w:rsidRDefault="00D97C6D">
      <w:pPr>
        <w:pStyle w:val="a"/>
        <w:numPr>
          <w:ilvl w:val="0"/>
          <w:numId w:val="146"/>
        </w:numPr>
      </w:pPr>
      <w:r w:rsidRPr="00D97C6D">
        <w:rPr>
          <w:rFonts w:hint="eastAsia"/>
        </w:rPr>
        <w:t>配置环路保护功能</w:t>
      </w:r>
    </w:p>
    <w:p w14:paraId="0132AE59"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在运行</w:t>
      </w:r>
      <w:r w:rsidRPr="00D97C6D">
        <w:rPr>
          <w:kern w:val="0"/>
        </w:rPr>
        <w:t>RSTP</w:t>
      </w:r>
      <w:r w:rsidRPr="00D97C6D">
        <w:rPr>
          <w:rFonts w:hint="eastAsia"/>
          <w:kern w:val="0"/>
        </w:rPr>
        <w:t>协议的网络中，交换机依靠不断接收来自上游设备的</w:t>
      </w:r>
      <w:r w:rsidRPr="00D97C6D">
        <w:rPr>
          <w:kern w:val="0"/>
        </w:rPr>
        <w:t>BPDU</w:t>
      </w:r>
      <w:r w:rsidRPr="00D97C6D">
        <w:rPr>
          <w:rFonts w:hint="eastAsia"/>
          <w:kern w:val="0"/>
        </w:rPr>
        <w:t>报文维持根端口和</w:t>
      </w:r>
      <w:r w:rsidRPr="00D97C6D">
        <w:rPr>
          <w:kern w:val="0"/>
        </w:rPr>
        <w:t>Alternate</w:t>
      </w:r>
      <w:r w:rsidRPr="00D97C6D">
        <w:rPr>
          <w:rFonts w:hint="eastAsia"/>
          <w:kern w:val="0"/>
        </w:rPr>
        <w:t>端口的状态。如果由于链路拥塞或者单向链路故障导致交换机收不到来自上游设备的</w:t>
      </w:r>
      <w:r w:rsidRPr="00D97C6D">
        <w:rPr>
          <w:kern w:val="0"/>
        </w:rPr>
        <w:t>BPDU</w:t>
      </w:r>
      <w:r w:rsidRPr="00D97C6D">
        <w:rPr>
          <w:rFonts w:hint="eastAsia"/>
          <w:kern w:val="0"/>
        </w:rPr>
        <w:t>报文，交换机会重新选择根端口。原先的根端口会转变为指定端口，而原先</w:t>
      </w:r>
      <w:r w:rsidR="00873CDF">
        <w:rPr>
          <w:rFonts w:hint="eastAsia"/>
          <w:kern w:val="0"/>
        </w:rPr>
        <w:t>的阻塞</w:t>
      </w:r>
      <w:r w:rsidRPr="00D97C6D">
        <w:rPr>
          <w:rFonts w:hint="eastAsia"/>
          <w:kern w:val="0"/>
        </w:rPr>
        <w:t>端口会迁移到</w:t>
      </w:r>
      <w:r w:rsidR="00873CDF">
        <w:rPr>
          <w:rFonts w:hint="eastAsia"/>
          <w:kern w:val="0"/>
        </w:rPr>
        <w:t>转发</w:t>
      </w:r>
      <w:r w:rsidRPr="00D97C6D">
        <w:rPr>
          <w:rFonts w:hint="eastAsia"/>
          <w:kern w:val="0"/>
        </w:rPr>
        <w:t>状态，</w:t>
      </w:r>
      <w:r w:rsidR="00EE4B24">
        <w:rPr>
          <w:rFonts w:hint="eastAsia"/>
          <w:kern w:val="0"/>
        </w:rPr>
        <w:t>从而</w:t>
      </w:r>
      <w:r w:rsidRPr="00D97C6D">
        <w:rPr>
          <w:rFonts w:hint="eastAsia"/>
          <w:kern w:val="0"/>
        </w:rPr>
        <w:t>会引起网络环路。可以在交换机上配置环路保护功能，避免</w:t>
      </w:r>
      <w:r w:rsidR="00873CDF">
        <w:rPr>
          <w:rFonts w:hint="eastAsia"/>
          <w:kern w:val="0"/>
        </w:rPr>
        <w:t>此种情况发生</w:t>
      </w:r>
      <w:r w:rsidRPr="00D97C6D">
        <w:rPr>
          <w:rFonts w:hint="eastAsia"/>
          <w:kern w:val="0"/>
        </w:rPr>
        <w:t>。</w:t>
      </w:r>
    </w:p>
    <w:p w14:paraId="10572CDB" w14:textId="653315E5" w:rsidR="00CC714A" w:rsidRDefault="00873CDF">
      <w:pPr>
        <w:pStyle w:val="aff2"/>
        <w:widowControl w:val="0"/>
        <w:topLinePunct w:val="0"/>
        <w:autoSpaceDE w:val="0"/>
        <w:autoSpaceDN w:val="0"/>
        <w:snapToGrid/>
        <w:spacing w:before="0" w:after="156"/>
        <w:ind w:left="0"/>
        <w:rPr>
          <w:kern w:val="0"/>
        </w:rPr>
      </w:pPr>
      <w:r>
        <w:rPr>
          <w:rFonts w:hint="eastAsia"/>
          <w:kern w:val="0"/>
        </w:rPr>
        <w:t>首先在S</w:t>
      </w:r>
      <w:r w:rsidR="00A34822">
        <w:rPr>
          <w:kern w:val="0"/>
        </w:rPr>
        <w:t>2</w:t>
      </w:r>
      <w:r>
        <w:rPr>
          <w:rFonts w:hint="eastAsia"/>
          <w:kern w:val="0"/>
        </w:rPr>
        <w:t>上查看端口角色</w:t>
      </w:r>
      <w:r w:rsidR="00D97C6D" w:rsidRPr="00D97C6D">
        <w:rPr>
          <w:rFonts w:hint="eastAsia"/>
          <w:kern w:val="0"/>
        </w:rPr>
        <w:t>。</w:t>
      </w:r>
    </w:p>
    <w:p w14:paraId="7B607A97" w14:textId="3447688F" w:rsidR="000D4796" w:rsidRPr="00266D68" w:rsidRDefault="000D4796" w:rsidP="00E77D2E">
      <w:pPr>
        <w:pStyle w:val="aff3"/>
        <w:ind w:leftChars="100" w:left="210"/>
      </w:pPr>
      <w:r w:rsidRPr="00266D68">
        <w:t>[S</w:t>
      </w:r>
      <w:r w:rsidR="00A34822">
        <w:t>2</w:t>
      </w:r>
      <w:r w:rsidRPr="00266D68">
        <w:t xml:space="preserve">]display  stp brief </w:t>
      </w:r>
    </w:p>
    <w:p w14:paraId="3F4BDE91" w14:textId="77777777" w:rsidR="000D4796" w:rsidRPr="00266D68" w:rsidRDefault="000D4796" w:rsidP="00E77D2E">
      <w:pPr>
        <w:pStyle w:val="aff3"/>
        <w:ind w:leftChars="100" w:left="210"/>
      </w:pPr>
      <w:r w:rsidRPr="00266D68">
        <w:t xml:space="preserve"> MSTID  Port                        Role  STP State     Protection</w:t>
      </w:r>
    </w:p>
    <w:p w14:paraId="5CA62B87" w14:textId="0207E0FD" w:rsidR="000D4796" w:rsidRPr="00266D68" w:rsidRDefault="000D4796" w:rsidP="00E77D2E">
      <w:pPr>
        <w:pStyle w:val="aff3"/>
        <w:ind w:leftChars="100" w:left="210"/>
      </w:pPr>
      <w:r w:rsidRPr="00266D68">
        <w:t xml:space="preserve">   0    GigabitEthernet0/0/</w:t>
      </w:r>
      <w:r w:rsidR="00A34822">
        <w:t>1</w:t>
      </w:r>
      <w:r w:rsidRPr="00266D68">
        <w:t xml:space="preserve">   </w:t>
      </w:r>
      <w:r w:rsidR="00A34822">
        <w:t xml:space="preserve"> </w:t>
      </w:r>
      <w:r w:rsidRPr="00266D68">
        <w:t xml:space="preserve">    DESI  FORWARDING      BPDU</w:t>
      </w:r>
    </w:p>
    <w:p w14:paraId="6DE0C57D" w14:textId="58077CBB" w:rsidR="000D4796" w:rsidRPr="00266D68" w:rsidRDefault="000D4796" w:rsidP="00E77D2E">
      <w:pPr>
        <w:pStyle w:val="aff3"/>
        <w:ind w:leftChars="100" w:left="210"/>
      </w:pPr>
      <w:r w:rsidRPr="00266D68">
        <w:t xml:space="preserve">   0    GigabitEthernet0/0/9        </w:t>
      </w:r>
      <w:r w:rsidR="00A34822" w:rsidRPr="00A34822">
        <w:rPr>
          <w:shd w:val="pct15" w:color="auto" w:fill="FFFFFF"/>
        </w:rPr>
        <w:t>ROOT  FORWARDING      NONE</w:t>
      </w:r>
    </w:p>
    <w:p w14:paraId="63053861" w14:textId="77777777" w:rsidR="000D4796" w:rsidRPr="00266D68" w:rsidRDefault="000D4796" w:rsidP="00E77D2E">
      <w:pPr>
        <w:pStyle w:val="aff3"/>
        <w:ind w:leftChars="100" w:left="210"/>
      </w:pPr>
      <w:r w:rsidRPr="00266D68">
        <w:t xml:space="preserve">   0    GigabitEthernet0/0/10       </w:t>
      </w:r>
      <w:r w:rsidRPr="00266D68">
        <w:rPr>
          <w:shd w:val="pct15" w:color="auto" w:fill="FFFFFF"/>
        </w:rPr>
        <w:t>ALTE</w:t>
      </w:r>
      <w:r w:rsidRPr="00266D68">
        <w:t xml:space="preserve">  DISCARDING      NONE</w:t>
      </w:r>
    </w:p>
    <w:p w14:paraId="5A50D7B3" w14:textId="77777777" w:rsidR="000D4796" w:rsidRPr="00266D68" w:rsidRDefault="000D4796" w:rsidP="00E77D2E">
      <w:pPr>
        <w:pStyle w:val="aff3"/>
        <w:ind w:leftChars="100" w:left="210"/>
      </w:pPr>
    </w:p>
    <w:p w14:paraId="6A6FCE88" w14:textId="2C1A500F" w:rsidR="00CC714A" w:rsidRDefault="00873CDF">
      <w:pPr>
        <w:pStyle w:val="aff2"/>
        <w:widowControl w:val="0"/>
        <w:topLinePunct w:val="0"/>
        <w:autoSpaceDE w:val="0"/>
        <w:autoSpaceDN w:val="0"/>
        <w:snapToGrid/>
        <w:spacing w:before="0" w:after="156"/>
        <w:ind w:left="0"/>
        <w:rPr>
          <w:kern w:val="0"/>
        </w:rPr>
      </w:pPr>
      <w:r>
        <w:rPr>
          <w:rFonts w:hint="eastAsia"/>
          <w:kern w:val="0"/>
        </w:rPr>
        <w:t>可以看到</w:t>
      </w:r>
      <w:r w:rsidR="00D97C6D" w:rsidRPr="00D97C6D">
        <w:rPr>
          <w:kern w:val="0"/>
        </w:rPr>
        <w:t>S</w:t>
      </w:r>
      <w:r w:rsidR="00A34822">
        <w:rPr>
          <w:kern w:val="0"/>
        </w:rPr>
        <w:t>2</w:t>
      </w:r>
      <w:r w:rsidR="00D97C6D" w:rsidRPr="00D97C6D">
        <w:rPr>
          <w:rFonts w:hint="eastAsia"/>
          <w:kern w:val="0"/>
        </w:rPr>
        <w:t>上的</w:t>
      </w:r>
      <w:r w:rsidR="00D97C6D" w:rsidRPr="00D97C6D">
        <w:rPr>
          <w:kern w:val="0"/>
        </w:rPr>
        <w:t>G0/0/9</w:t>
      </w:r>
      <w:r w:rsidR="00D97C6D" w:rsidRPr="00D97C6D">
        <w:rPr>
          <w:rFonts w:hint="eastAsia"/>
          <w:kern w:val="0"/>
        </w:rPr>
        <w:t>和</w:t>
      </w:r>
      <w:r w:rsidR="00D97C6D" w:rsidRPr="00D97C6D">
        <w:rPr>
          <w:kern w:val="0"/>
        </w:rPr>
        <w:t>G0/0/10</w:t>
      </w:r>
      <w:r w:rsidR="00D97C6D" w:rsidRPr="00D97C6D">
        <w:rPr>
          <w:rFonts w:hint="eastAsia"/>
          <w:kern w:val="0"/>
        </w:rPr>
        <w:t>端口分别为根端口和</w:t>
      </w:r>
      <w:r w:rsidR="00D97C6D" w:rsidRPr="00D97C6D">
        <w:rPr>
          <w:kern w:val="0"/>
        </w:rPr>
        <w:t>Alternate</w:t>
      </w:r>
      <w:r w:rsidR="00D97C6D" w:rsidRPr="00D97C6D">
        <w:rPr>
          <w:rFonts w:hint="eastAsia"/>
          <w:kern w:val="0"/>
        </w:rPr>
        <w:t>端口。在这两</w:t>
      </w:r>
      <w:r w:rsidR="00620D2A">
        <w:rPr>
          <w:rFonts w:hint="eastAsia"/>
          <w:kern w:val="0"/>
        </w:rPr>
        <w:t>个</w:t>
      </w:r>
      <w:r w:rsidR="00D97C6D" w:rsidRPr="00D97C6D">
        <w:rPr>
          <w:rFonts w:hint="eastAsia"/>
          <w:kern w:val="0"/>
        </w:rPr>
        <w:t>端口上配置环路保护功能。</w:t>
      </w:r>
    </w:p>
    <w:p w14:paraId="5E5335CF" w14:textId="07633013" w:rsidR="000D4796" w:rsidRPr="00266D68" w:rsidRDefault="008310C3" w:rsidP="00E77D2E">
      <w:pPr>
        <w:pStyle w:val="aff3"/>
        <w:ind w:leftChars="100" w:left="210"/>
      </w:pPr>
      <w:r w:rsidRPr="00266D68">
        <w:t>[S</w:t>
      </w:r>
      <w:r w:rsidR="007E3CFF">
        <w:t>2</w:t>
      </w:r>
      <w:r w:rsidRPr="00266D68">
        <w:t>]interface</w:t>
      </w:r>
      <w:r w:rsidR="000D4796" w:rsidRPr="00266D68">
        <w:t xml:space="preserve"> Gigabit</w:t>
      </w:r>
      <w:r w:rsidRPr="00266D68">
        <w:t>Ethernet</w:t>
      </w:r>
      <w:r w:rsidR="000D4796" w:rsidRPr="00266D68">
        <w:t xml:space="preserve"> 0/0/9</w:t>
      </w:r>
    </w:p>
    <w:p w14:paraId="39443073" w14:textId="1372C297" w:rsidR="000D4796" w:rsidRPr="00266D68" w:rsidRDefault="000D4796" w:rsidP="00E77D2E">
      <w:pPr>
        <w:pStyle w:val="aff3"/>
        <w:ind w:leftChars="100" w:left="210"/>
      </w:pPr>
      <w:r w:rsidRPr="00266D68">
        <w:t>[S</w:t>
      </w:r>
      <w:r w:rsidR="007E3CFF">
        <w:t>2</w:t>
      </w:r>
      <w:r w:rsidRPr="00266D68">
        <w:t xml:space="preserve">-GigabitEthernet0/0/9]stp loop-protection </w:t>
      </w:r>
    </w:p>
    <w:p w14:paraId="080374FC" w14:textId="7198FD1A" w:rsidR="00A13BA9" w:rsidRPr="00266D68" w:rsidRDefault="00A13BA9" w:rsidP="00E77D2E">
      <w:pPr>
        <w:pStyle w:val="aff3"/>
        <w:ind w:leftChars="100" w:left="210"/>
      </w:pPr>
      <w:r w:rsidRPr="00266D68">
        <w:t>[S</w:t>
      </w:r>
      <w:r w:rsidR="007E3CFF">
        <w:t>2</w:t>
      </w:r>
      <w:r w:rsidRPr="00266D68">
        <w:t>-GigabitEthernet0/0/9]quit</w:t>
      </w:r>
    </w:p>
    <w:p w14:paraId="07ABACC9" w14:textId="596AE542" w:rsidR="000D4796" w:rsidRPr="00266D68" w:rsidRDefault="000D4796" w:rsidP="00E77D2E">
      <w:pPr>
        <w:pStyle w:val="aff3"/>
        <w:ind w:leftChars="100" w:left="210"/>
      </w:pPr>
      <w:r w:rsidRPr="00266D68">
        <w:t>[S</w:t>
      </w:r>
      <w:r w:rsidR="007E3CFF">
        <w:t>2</w:t>
      </w:r>
      <w:r w:rsidR="008310C3" w:rsidRPr="00266D68">
        <w:t>]interface GigabitEthernet</w:t>
      </w:r>
      <w:r w:rsidRPr="00266D68">
        <w:t xml:space="preserve"> 0/0/10</w:t>
      </w:r>
    </w:p>
    <w:p w14:paraId="60104833" w14:textId="51B1891A" w:rsidR="000D4796" w:rsidRPr="00266D68" w:rsidRDefault="000D4796" w:rsidP="00E77D2E">
      <w:pPr>
        <w:pStyle w:val="aff3"/>
        <w:ind w:leftChars="100" w:left="210"/>
      </w:pPr>
      <w:r w:rsidRPr="00266D68">
        <w:t>[S</w:t>
      </w:r>
      <w:r w:rsidR="007E3CFF">
        <w:t>2</w:t>
      </w:r>
      <w:r w:rsidRPr="00266D68">
        <w:t>-GigabitEthernet0/0/10]stp loop-protection</w:t>
      </w:r>
    </w:p>
    <w:p w14:paraId="6BAEBAAB" w14:textId="77777777" w:rsidR="008A0E40" w:rsidRPr="00266D68" w:rsidRDefault="008A0E40" w:rsidP="00E77D2E">
      <w:pPr>
        <w:pStyle w:val="aff2"/>
        <w:spacing w:after="156"/>
        <w:ind w:leftChars="100" w:left="210" w:firstLine="0"/>
        <w:rPr>
          <w:rFonts w:eastAsiaTheme="minorEastAsia"/>
        </w:rPr>
      </w:pPr>
    </w:p>
    <w:p w14:paraId="293C32C6"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执行</w:t>
      </w:r>
      <w:r w:rsidR="00110F3E" w:rsidRPr="00110F3E">
        <w:rPr>
          <w:b/>
          <w:kern w:val="0"/>
        </w:rPr>
        <w:t>display stp brief</w:t>
      </w:r>
      <w:r w:rsidRPr="00D97C6D">
        <w:rPr>
          <w:rFonts w:hint="eastAsia"/>
          <w:kern w:val="0"/>
        </w:rPr>
        <w:t>命令查看端口上配置的保护功能。</w:t>
      </w:r>
    </w:p>
    <w:p w14:paraId="0574AB21" w14:textId="55586DD7" w:rsidR="000D4796" w:rsidRPr="00266D68" w:rsidRDefault="00A13BA9" w:rsidP="00E77D2E">
      <w:pPr>
        <w:pStyle w:val="aff3"/>
        <w:ind w:leftChars="100" w:left="210"/>
      </w:pPr>
      <w:r w:rsidRPr="00266D68">
        <w:t>&lt;</w:t>
      </w:r>
      <w:r w:rsidR="000D4796" w:rsidRPr="00266D68">
        <w:t>S</w:t>
      </w:r>
      <w:r w:rsidR="007E3CFF">
        <w:t>2</w:t>
      </w:r>
      <w:r w:rsidRPr="00266D68">
        <w:t>&gt;</w:t>
      </w:r>
      <w:r w:rsidR="000D4796" w:rsidRPr="00266D68">
        <w:t xml:space="preserve">display  stp brief </w:t>
      </w:r>
    </w:p>
    <w:p w14:paraId="67D5B241" w14:textId="77777777" w:rsidR="000D4796" w:rsidRPr="00266D68" w:rsidRDefault="000D4796" w:rsidP="00E77D2E">
      <w:pPr>
        <w:pStyle w:val="aff3"/>
        <w:ind w:leftChars="100" w:left="210"/>
      </w:pPr>
      <w:r w:rsidRPr="00266D68">
        <w:t xml:space="preserve"> MSTID  Port                        Role  STP State     Protection</w:t>
      </w:r>
    </w:p>
    <w:p w14:paraId="0C245A55" w14:textId="3D3CFF72" w:rsidR="000D4796" w:rsidRPr="00266D68" w:rsidRDefault="000D4796" w:rsidP="00E77D2E">
      <w:pPr>
        <w:pStyle w:val="aff3"/>
        <w:ind w:leftChars="100" w:left="210"/>
      </w:pPr>
      <w:r w:rsidRPr="00266D68">
        <w:t xml:space="preserve">   0    GigabitEthernet0/0/</w:t>
      </w:r>
      <w:r w:rsidR="007E3CFF">
        <w:t>1</w:t>
      </w:r>
      <w:r w:rsidRPr="00266D68">
        <w:t xml:space="preserve">        DESI  FORWARDING      BPDU</w:t>
      </w:r>
    </w:p>
    <w:p w14:paraId="69AA25E0" w14:textId="77777777" w:rsidR="000D4796" w:rsidRPr="00266D68" w:rsidRDefault="000D4796" w:rsidP="00E77D2E">
      <w:pPr>
        <w:pStyle w:val="aff3"/>
        <w:ind w:leftChars="100" w:left="210"/>
      </w:pPr>
      <w:r w:rsidRPr="00266D68">
        <w:t xml:space="preserve">   </w:t>
      </w:r>
      <w:r w:rsidRPr="00266D68">
        <w:rPr>
          <w:shd w:val="pct15" w:color="auto" w:fill="FFFFFF"/>
        </w:rPr>
        <w:t xml:space="preserve">0    GigabitEthernet0/0/9        ROOT  FORWARDING      </w:t>
      </w:r>
      <w:r w:rsidRPr="00266D68">
        <w:rPr>
          <w:rFonts w:hint="eastAsia"/>
          <w:shd w:val="pct15" w:color="auto" w:fill="FFFFFF"/>
        </w:rPr>
        <w:t>LOOP</w:t>
      </w:r>
    </w:p>
    <w:p w14:paraId="3F7BE8A7" w14:textId="77777777" w:rsidR="000D4796" w:rsidRPr="00266D68" w:rsidRDefault="000D4796" w:rsidP="00E77D2E">
      <w:pPr>
        <w:pStyle w:val="aff3"/>
        <w:ind w:leftChars="100" w:left="210"/>
      </w:pPr>
      <w:r w:rsidRPr="00266D68">
        <w:t xml:space="preserve">   </w:t>
      </w:r>
      <w:r w:rsidRPr="00266D68">
        <w:rPr>
          <w:shd w:val="pct15" w:color="auto" w:fill="FFFFFF"/>
        </w:rPr>
        <w:t xml:space="preserve">0    GigabitEthernet0/0/10       ALTE  DISCARDING      </w:t>
      </w:r>
      <w:r w:rsidRPr="00266D68">
        <w:rPr>
          <w:rFonts w:hint="eastAsia"/>
          <w:shd w:val="pct15" w:color="auto" w:fill="FFFFFF"/>
        </w:rPr>
        <w:t>LOOP</w:t>
      </w:r>
    </w:p>
    <w:p w14:paraId="0F992630" w14:textId="77777777" w:rsidR="000D4796" w:rsidRPr="00266D68" w:rsidRDefault="000D4796" w:rsidP="00E77D2E">
      <w:pPr>
        <w:pStyle w:val="aff3"/>
        <w:ind w:leftChars="100" w:left="210"/>
      </w:pPr>
    </w:p>
    <w:p w14:paraId="015AB8E9" w14:textId="050D1D4C" w:rsidR="00CC714A" w:rsidRDefault="00D97C6D">
      <w:pPr>
        <w:pStyle w:val="aff2"/>
        <w:widowControl w:val="0"/>
        <w:topLinePunct w:val="0"/>
        <w:autoSpaceDE w:val="0"/>
        <w:autoSpaceDN w:val="0"/>
        <w:snapToGrid/>
        <w:spacing w:before="0" w:after="156"/>
        <w:ind w:left="0"/>
        <w:rPr>
          <w:kern w:val="0"/>
        </w:rPr>
      </w:pPr>
      <w:bookmarkStart w:id="170" w:name="_Toc370463109"/>
      <w:bookmarkStart w:id="171" w:name="_Toc370484169"/>
      <w:bookmarkStart w:id="172" w:name="_Toc376167736"/>
      <w:r w:rsidRPr="00D97C6D">
        <w:rPr>
          <w:rFonts w:hint="eastAsia"/>
          <w:kern w:val="0"/>
        </w:rPr>
        <w:lastRenderedPageBreak/>
        <w:t>因为</w:t>
      </w:r>
      <w:r w:rsidRPr="00D97C6D">
        <w:rPr>
          <w:kern w:val="0"/>
        </w:rPr>
        <w:t>S</w:t>
      </w:r>
      <w:r w:rsidR="007E3CFF">
        <w:rPr>
          <w:kern w:val="0"/>
        </w:rPr>
        <w:t>1</w:t>
      </w:r>
      <w:r w:rsidRPr="00D97C6D">
        <w:rPr>
          <w:rFonts w:hint="eastAsia"/>
          <w:kern w:val="0"/>
        </w:rPr>
        <w:t>是根桥，</w:t>
      </w:r>
      <w:r w:rsidRPr="00D97C6D">
        <w:rPr>
          <w:kern w:val="0"/>
        </w:rPr>
        <w:t>S</w:t>
      </w:r>
      <w:r w:rsidR="007E3CFF">
        <w:rPr>
          <w:kern w:val="0"/>
        </w:rPr>
        <w:t>1</w:t>
      </w:r>
      <w:r w:rsidRPr="00D97C6D">
        <w:rPr>
          <w:rFonts w:hint="eastAsia"/>
          <w:kern w:val="0"/>
        </w:rPr>
        <w:t>上的所有端口都是指定端口，无需配置环路保护功能。配置完成后，如果</w:t>
      </w:r>
      <w:r w:rsidR="00886C65">
        <w:rPr>
          <w:rFonts w:hint="eastAsia"/>
          <w:kern w:val="0"/>
        </w:rPr>
        <w:t>您把</w:t>
      </w:r>
      <w:r w:rsidRPr="00D97C6D">
        <w:rPr>
          <w:kern w:val="0"/>
        </w:rPr>
        <w:t>S</w:t>
      </w:r>
      <w:r w:rsidR="007E3CFF">
        <w:rPr>
          <w:kern w:val="0"/>
        </w:rPr>
        <w:t>2</w:t>
      </w:r>
      <w:r w:rsidRPr="00D97C6D">
        <w:rPr>
          <w:rFonts w:hint="eastAsia"/>
          <w:kern w:val="0"/>
        </w:rPr>
        <w:t>配置为根桥，可以使用相同的步骤在</w:t>
      </w:r>
      <w:r w:rsidRPr="00D97C6D">
        <w:rPr>
          <w:kern w:val="0"/>
        </w:rPr>
        <w:t>S</w:t>
      </w:r>
      <w:r w:rsidR="007E3CFF">
        <w:rPr>
          <w:kern w:val="0"/>
        </w:rPr>
        <w:t>1</w:t>
      </w:r>
      <w:r w:rsidRPr="00D97C6D">
        <w:rPr>
          <w:rFonts w:hint="eastAsia"/>
          <w:kern w:val="0"/>
        </w:rPr>
        <w:t>的根端口和</w:t>
      </w:r>
      <w:r w:rsidRPr="00D97C6D">
        <w:rPr>
          <w:kern w:val="0"/>
        </w:rPr>
        <w:t>Alternate</w:t>
      </w:r>
      <w:r w:rsidRPr="00D97C6D">
        <w:rPr>
          <w:rFonts w:hint="eastAsia"/>
          <w:kern w:val="0"/>
        </w:rPr>
        <w:t>端口上配置环路保护功能。</w:t>
      </w:r>
    </w:p>
    <w:p w14:paraId="10748256" w14:textId="77777777" w:rsidR="00CC714A" w:rsidRDefault="00D97C6D">
      <w:pPr>
        <w:pStyle w:val="aff0"/>
        <w:keepLines w:val="0"/>
        <w:topLinePunct w:val="0"/>
        <w:adjustRightInd/>
        <w:snapToGrid/>
        <w:spacing w:before="240" w:after="240" w:line="240" w:lineRule="auto"/>
        <w:jc w:val="both"/>
        <w:rPr>
          <w:rFonts w:cs="Times New Roman"/>
        </w:rPr>
      </w:pPr>
      <w:bookmarkStart w:id="173" w:name="_Toc382494106"/>
      <w:bookmarkStart w:id="174" w:name="_Toc469933040"/>
      <w:bookmarkEnd w:id="170"/>
      <w:bookmarkEnd w:id="171"/>
      <w:bookmarkEnd w:id="172"/>
      <w:r w:rsidRPr="00D97C6D">
        <w:rPr>
          <w:rFonts w:cs="Times New Roman" w:hint="eastAsia"/>
          <w:noProof w:val="0"/>
          <w:lang w:eastAsia="zh-CN"/>
        </w:rPr>
        <w:t>配置文件</w:t>
      </w:r>
      <w:bookmarkEnd w:id="173"/>
      <w:bookmarkEnd w:id="174"/>
    </w:p>
    <w:p w14:paraId="6DF3A275" w14:textId="77777777" w:rsidR="007E3CFF" w:rsidRPr="00266D68" w:rsidRDefault="007E3CFF" w:rsidP="007E3CFF">
      <w:pPr>
        <w:pStyle w:val="aff3"/>
        <w:ind w:leftChars="100" w:left="210"/>
      </w:pPr>
      <w:r w:rsidRPr="00266D68">
        <w:t>&lt;S</w:t>
      </w:r>
      <w:r>
        <w:t>1</w:t>
      </w:r>
      <w:r w:rsidRPr="00266D68">
        <w:t>&gt;display current-configuration</w:t>
      </w:r>
    </w:p>
    <w:p w14:paraId="36AC512D" w14:textId="77777777" w:rsidR="007E3CFF" w:rsidRPr="00266D68" w:rsidRDefault="007E3CFF" w:rsidP="007E3CFF">
      <w:pPr>
        <w:pStyle w:val="aff3"/>
        <w:ind w:leftChars="100" w:left="210"/>
      </w:pPr>
      <w:r w:rsidRPr="00266D68">
        <w:t>#</w:t>
      </w:r>
    </w:p>
    <w:p w14:paraId="0BB2E9C4" w14:textId="77777777" w:rsidR="007E3CFF" w:rsidRPr="00266D68" w:rsidRDefault="007E3CFF" w:rsidP="007E3CFF">
      <w:pPr>
        <w:pStyle w:val="aff3"/>
        <w:ind w:leftChars="100" w:left="210"/>
      </w:pPr>
      <w:r w:rsidRPr="00266D68">
        <w:t>!Software Version V</w:t>
      </w:r>
      <w:r>
        <w:rPr>
          <w:rFonts w:hint="eastAsia"/>
        </w:rPr>
        <w:t>2</w:t>
      </w:r>
      <w:r w:rsidRPr="00266D68">
        <w:t>00R00</w:t>
      </w:r>
      <w:r>
        <w:rPr>
          <w:rFonts w:hint="eastAsia"/>
        </w:rPr>
        <w:t>8</w:t>
      </w:r>
      <w:r w:rsidRPr="00266D68">
        <w:t>C00SPC</w:t>
      </w:r>
      <w:r>
        <w:rPr>
          <w:rFonts w:hint="eastAsia"/>
        </w:rPr>
        <w:t>5</w:t>
      </w:r>
      <w:r w:rsidRPr="00266D68">
        <w:t>00</w:t>
      </w:r>
    </w:p>
    <w:p w14:paraId="69BEC371" w14:textId="77777777" w:rsidR="007E3CFF" w:rsidRPr="00266D68" w:rsidRDefault="007E3CFF" w:rsidP="007E3CFF">
      <w:pPr>
        <w:pStyle w:val="aff3"/>
        <w:ind w:leftChars="100" w:left="210"/>
      </w:pPr>
      <w:r w:rsidRPr="00266D68">
        <w:t xml:space="preserve"> sysname S</w:t>
      </w:r>
      <w:r>
        <w:t>1</w:t>
      </w:r>
    </w:p>
    <w:p w14:paraId="565CAB94" w14:textId="77777777" w:rsidR="007E3CFF" w:rsidRPr="00266D68" w:rsidRDefault="007E3CFF" w:rsidP="007E3CFF">
      <w:pPr>
        <w:pStyle w:val="aff3"/>
        <w:ind w:leftChars="100" w:left="210"/>
      </w:pPr>
      <w:r w:rsidRPr="00266D68">
        <w:t>#</w:t>
      </w:r>
    </w:p>
    <w:p w14:paraId="3C2F2B53" w14:textId="77777777" w:rsidR="007E3CFF" w:rsidRPr="00266D68" w:rsidRDefault="007E3CFF" w:rsidP="007E3CFF">
      <w:pPr>
        <w:pStyle w:val="aff3"/>
        <w:ind w:leftChars="100" w:left="210"/>
      </w:pPr>
      <w:r w:rsidRPr="00266D68">
        <w:t xml:space="preserve"> stp mode rstp</w:t>
      </w:r>
    </w:p>
    <w:p w14:paraId="789DF1D4" w14:textId="77777777" w:rsidR="007E3CFF" w:rsidRPr="00266D68" w:rsidRDefault="007E3CFF" w:rsidP="007E3CFF">
      <w:pPr>
        <w:pStyle w:val="aff3"/>
        <w:ind w:leftChars="100" w:left="210"/>
      </w:pPr>
      <w:r w:rsidRPr="00266D68">
        <w:t xml:space="preserve"> stp bpdu-protection</w:t>
      </w:r>
    </w:p>
    <w:p w14:paraId="5E535AAF" w14:textId="77777777" w:rsidR="007E3CFF" w:rsidRPr="00266D68" w:rsidRDefault="007E3CFF" w:rsidP="007E3CFF">
      <w:pPr>
        <w:pStyle w:val="aff3"/>
        <w:ind w:leftChars="100" w:left="210"/>
      </w:pPr>
      <w:r w:rsidRPr="00266D68">
        <w:t>#</w:t>
      </w:r>
    </w:p>
    <w:p w14:paraId="3ECAD167" w14:textId="77777777" w:rsidR="007E3CFF" w:rsidRDefault="007E3CFF" w:rsidP="007E3CFF">
      <w:pPr>
        <w:pStyle w:val="aff3"/>
        <w:ind w:leftChars="100" w:left="210"/>
      </w:pPr>
      <w:r w:rsidRPr="00266D68">
        <w:t>interface GigabitEthernet0/0/</w:t>
      </w:r>
      <w:r>
        <w:t>1</w:t>
      </w:r>
    </w:p>
    <w:p w14:paraId="06175BED" w14:textId="68BF8ADC" w:rsidR="006967E0" w:rsidRPr="00266D68" w:rsidRDefault="006967E0" w:rsidP="006967E0">
      <w:pPr>
        <w:pStyle w:val="aff3"/>
        <w:ind w:leftChars="100" w:left="210" w:firstLineChars="50" w:firstLine="90"/>
      </w:pPr>
      <w:r>
        <w:t>undo shutdown</w:t>
      </w:r>
    </w:p>
    <w:p w14:paraId="05D0307E" w14:textId="77777777" w:rsidR="007E3CFF" w:rsidRPr="00266D68" w:rsidRDefault="007E3CFF" w:rsidP="007E3CFF">
      <w:pPr>
        <w:pStyle w:val="aff3"/>
        <w:ind w:leftChars="100" w:left="210"/>
      </w:pPr>
      <w:r w:rsidRPr="00266D68">
        <w:t xml:space="preserve"> stp edged-port enable</w:t>
      </w:r>
    </w:p>
    <w:p w14:paraId="11A125F3" w14:textId="77777777" w:rsidR="006967E0" w:rsidRDefault="006967E0" w:rsidP="006967E0">
      <w:pPr>
        <w:pStyle w:val="aff3"/>
        <w:ind w:leftChars="100" w:left="210"/>
      </w:pPr>
      <w:r w:rsidRPr="00266D68">
        <w:t>#</w:t>
      </w:r>
    </w:p>
    <w:p w14:paraId="79DCA2AD" w14:textId="77777777" w:rsidR="006967E0" w:rsidRDefault="006967E0" w:rsidP="006967E0">
      <w:pPr>
        <w:pStyle w:val="aff3"/>
        <w:ind w:leftChars="100" w:left="210"/>
      </w:pPr>
      <w:r>
        <w:t>interface GigabitEthernet0/0/2</w:t>
      </w:r>
    </w:p>
    <w:p w14:paraId="2059B5D2" w14:textId="77777777" w:rsidR="006967E0" w:rsidRDefault="006967E0" w:rsidP="006967E0">
      <w:pPr>
        <w:pStyle w:val="aff3"/>
        <w:ind w:leftChars="100" w:left="210"/>
      </w:pPr>
      <w:r>
        <w:t xml:space="preserve"> shutdown                                 </w:t>
      </w:r>
    </w:p>
    <w:p w14:paraId="2CA0ED37" w14:textId="77777777" w:rsidR="006967E0" w:rsidRDefault="006967E0" w:rsidP="006967E0">
      <w:pPr>
        <w:pStyle w:val="aff3"/>
        <w:ind w:leftChars="100" w:left="210"/>
      </w:pPr>
      <w:r>
        <w:t>#</w:t>
      </w:r>
    </w:p>
    <w:p w14:paraId="34B92C1A" w14:textId="77777777" w:rsidR="006967E0" w:rsidRDefault="006967E0" w:rsidP="006967E0">
      <w:pPr>
        <w:pStyle w:val="aff3"/>
        <w:ind w:leftChars="100" w:left="210"/>
      </w:pPr>
      <w:r>
        <w:t>interface GigabitEthernet0/0/3</w:t>
      </w:r>
    </w:p>
    <w:p w14:paraId="3EDDA21C" w14:textId="77777777" w:rsidR="006967E0" w:rsidRDefault="006967E0" w:rsidP="006967E0">
      <w:pPr>
        <w:pStyle w:val="aff3"/>
        <w:ind w:leftChars="100" w:left="210"/>
      </w:pPr>
      <w:r>
        <w:t xml:space="preserve"> shutdown</w:t>
      </w:r>
    </w:p>
    <w:p w14:paraId="5981BC7B" w14:textId="77777777" w:rsidR="006967E0" w:rsidRDefault="006967E0" w:rsidP="006967E0">
      <w:pPr>
        <w:pStyle w:val="aff3"/>
        <w:ind w:leftChars="100" w:left="210"/>
      </w:pPr>
      <w:r>
        <w:t>#</w:t>
      </w:r>
    </w:p>
    <w:p w14:paraId="3FD91B3B" w14:textId="77777777" w:rsidR="006967E0" w:rsidRDefault="006967E0" w:rsidP="006967E0">
      <w:pPr>
        <w:pStyle w:val="aff3"/>
        <w:ind w:leftChars="100" w:left="210"/>
      </w:pPr>
      <w:r>
        <w:t xml:space="preserve">interface GigabitEthernet0/0/13           </w:t>
      </w:r>
    </w:p>
    <w:p w14:paraId="06F68945" w14:textId="77777777" w:rsidR="006967E0" w:rsidRDefault="006967E0" w:rsidP="006967E0">
      <w:pPr>
        <w:pStyle w:val="aff3"/>
        <w:ind w:leftChars="100" w:left="210"/>
      </w:pPr>
      <w:r>
        <w:t xml:space="preserve"> shutdown</w:t>
      </w:r>
    </w:p>
    <w:p w14:paraId="3AFCBF95" w14:textId="77777777" w:rsidR="006967E0" w:rsidRDefault="006967E0" w:rsidP="006967E0">
      <w:pPr>
        <w:pStyle w:val="aff3"/>
        <w:ind w:leftChars="100" w:left="210"/>
      </w:pPr>
      <w:r>
        <w:t>#</w:t>
      </w:r>
    </w:p>
    <w:p w14:paraId="0D4E94B8" w14:textId="77777777" w:rsidR="006967E0" w:rsidRDefault="006967E0" w:rsidP="006967E0">
      <w:pPr>
        <w:pStyle w:val="aff3"/>
        <w:ind w:leftChars="100" w:left="210"/>
      </w:pPr>
      <w:r>
        <w:t>interface GigabitEthernet0/0/14</w:t>
      </w:r>
    </w:p>
    <w:p w14:paraId="1AAC054D" w14:textId="77777777" w:rsidR="006967E0" w:rsidRDefault="006967E0" w:rsidP="006967E0">
      <w:pPr>
        <w:pStyle w:val="aff3"/>
        <w:ind w:leftChars="100" w:left="210"/>
      </w:pPr>
      <w:r>
        <w:t xml:space="preserve"> shutdown</w:t>
      </w:r>
    </w:p>
    <w:p w14:paraId="20C0704E" w14:textId="54542620" w:rsidR="006967E0" w:rsidRPr="00266D68" w:rsidRDefault="006967E0" w:rsidP="006967E0">
      <w:pPr>
        <w:pStyle w:val="aff3"/>
        <w:ind w:leftChars="100" w:left="210"/>
      </w:pPr>
      <w:r>
        <w:t>#</w:t>
      </w:r>
      <w:r w:rsidRPr="00266D68">
        <w:t xml:space="preserve">         </w:t>
      </w:r>
    </w:p>
    <w:p w14:paraId="386E071D" w14:textId="77777777" w:rsidR="007E3CFF" w:rsidRPr="00266D68" w:rsidRDefault="007E3CFF" w:rsidP="007E3CFF">
      <w:pPr>
        <w:pStyle w:val="aff3"/>
        <w:ind w:leftChars="100" w:left="210"/>
      </w:pPr>
      <w:r w:rsidRPr="00266D68">
        <w:t>user-interface con 0</w:t>
      </w:r>
    </w:p>
    <w:p w14:paraId="7013BB46" w14:textId="77777777" w:rsidR="007E3CFF" w:rsidRPr="00266D68" w:rsidRDefault="007E3CFF" w:rsidP="007E3CFF">
      <w:pPr>
        <w:pStyle w:val="aff3"/>
        <w:ind w:leftChars="100" w:left="210"/>
      </w:pPr>
      <w:r w:rsidRPr="00266D68">
        <w:t>user-interface vty 0 4</w:t>
      </w:r>
    </w:p>
    <w:p w14:paraId="4004612B" w14:textId="77777777" w:rsidR="007E3CFF" w:rsidRPr="00266D68" w:rsidRDefault="007E3CFF" w:rsidP="007E3CFF">
      <w:pPr>
        <w:pStyle w:val="aff3"/>
        <w:ind w:leftChars="100" w:left="210"/>
      </w:pPr>
      <w:r w:rsidRPr="00266D68">
        <w:t>#</w:t>
      </w:r>
    </w:p>
    <w:p w14:paraId="03108877" w14:textId="77777777" w:rsidR="007E3CFF" w:rsidRDefault="007E3CFF" w:rsidP="007E3CFF">
      <w:pPr>
        <w:pStyle w:val="aff3"/>
        <w:ind w:leftChars="100" w:left="210"/>
      </w:pPr>
      <w:r w:rsidRPr="00266D68">
        <w:t>return</w:t>
      </w:r>
    </w:p>
    <w:p w14:paraId="47539E7B" w14:textId="77777777" w:rsidR="007E3CFF" w:rsidRPr="007E3CFF" w:rsidRDefault="007E3CFF" w:rsidP="00E77D2E">
      <w:pPr>
        <w:pStyle w:val="aff3"/>
        <w:ind w:leftChars="100" w:left="210"/>
      </w:pPr>
    </w:p>
    <w:p w14:paraId="60B8DFDA" w14:textId="6739B44B" w:rsidR="00955722" w:rsidRPr="00266D68" w:rsidRDefault="00955722" w:rsidP="00E77D2E">
      <w:pPr>
        <w:pStyle w:val="aff3"/>
        <w:ind w:leftChars="100" w:left="210"/>
      </w:pPr>
      <w:r w:rsidRPr="00266D68">
        <w:t>&lt;S</w:t>
      </w:r>
      <w:r w:rsidR="007E3CFF">
        <w:t>2</w:t>
      </w:r>
      <w:r w:rsidRPr="00266D68">
        <w:t xml:space="preserve">&gt;display current-configuration </w:t>
      </w:r>
    </w:p>
    <w:p w14:paraId="2F70A5E5" w14:textId="77777777" w:rsidR="00955722" w:rsidRPr="00266D68" w:rsidRDefault="00955722" w:rsidP="00E77D2E">
      <w:pPr>
        <w:pStyle w:val="aff3"/>
        <w:ind w:leftChars="100" w:left="210"/>
      </w:pPr>
      <w:r w:rsidRPr="00266D68">
        <w:t>#</w:t>
      </w:r>
    </w:p>
    <w:p w14:paraId="0F990F5F" w14:textId="77777777" w:rsidR="00955722" w:rsidRPr="00266D68" w:rsidRDefault="00955722" w:rsidP="00E77D2E">
      <w:pPr>
        <w:pStyle w:val="aff3"/>
        <w:ind w:leftChars="100" w:left="210"/>
      </w:pPr>
      <w:r w:rsidRPr="00266D68">
        <w:lastRenderedPageBreak/>
        <w:t>!Software Version V</w:t>
      </w:r>
      <w:r w:rsidR="00FE13BA">
        <w:rPr>
          <w:rFonts w:hint="eastAsia"/>
        </w:rPr>
        <w:t>2</w:t>
      </w:r>
      <w:r w:rsidRPr="00266D68">
        <w:t>00R00</w:t>
      </w:r>
      <w:r w:rsidR="00FE13BA">
        <w:rPr>
          <w:rFonts w:hint="eastAsia"/>
        </w:rPr>
        <w:t>8</w:t>
      </w:r>
      <w:r w:rsidRPr="00266D68">
        <w:t>C00SPC</w:t>
      </w:r>
      <w:r w:rsidR="00FE13BA">
        <w:rPr>
          <w:rFonts w:hint="eastAsia"/>
        </w:rPr>
        <w:t>5</w:t>
      </w:r>
      <w:r w:rsidRPr="00266D68">
        <w:t>00</w:t>
      </w:r>
    </w:p>
    <w:p w14:paraId="7DEF666E" w14:textId="78D44801" w:rsidR="00955722" w:rsidRPr="00266D68" w:rsidRDefault="00955722" w:rsidP="00E77D2E">
      <w:pPr>
        <w:pStyle w:val="aff3"/>
        <w:ind w:leftChars="100" w:left="210"/>
      </w:pPr>
      <w:r w:rsidRPr="00266D68">
        <w:t xml:space="preserve"> sysname S</w:t>
      </w:r>
      <w:r w:rsidR="007E3CFF">
        <w:t>2</w:t>
      </w:r>
    </w:p>
    <w:p w14:paraId="64398FA2" w14:textId="77777777" w:rsidR="00955722" w:rsidRPr="00266D68" w:rsidRDefault="00955722" w:rsidP="00E77D2E">
      <w:pPr>
        <w:pStyle w:val="aff3"/>
        <w:ind w:leftChars="100" w:left="210"/>
      </w:pPr>
      <w:r w:rsidRPr="00266D68">
        <w:t>#</w:t>
      </w:r>
    </w:p>
    <w:p w14:paraId="0F48157E" w14:textId="77777777" w:rsidR="00955722" w:rsidRPr="00266D68" w:rsidRDefault="00955722" w:rsidP="00E77D2E">
      <w:pPr>
        <w:pStyle w:val="aff3"/>
        <w:ind w:leftChars="100" w:left="210"/>
      </w:pPr>
      <w:r w:rsidRPr="00266D68">
        <w:t xml:space="preserve"> stp mode rstp</w:t>
      </w:r>
    </w:p>
    <w:p w14:paraId="5B6D3BDE" w14:textId="77777777" w:rsidR="00955722" w:rsidRPr="00266D68" w:rsidRDefault="00955722" w:rsidP="00E77D2E">
      <w:pPr>
        <w:pStyle w:val="aff3"/>
        <w:ind w:leftChars="100" w:left="210"/>
      </w:pPr>
      <w:r w:rsidRPr="00266D68">
        <w:t xml:space="preserve"> stp bpdu-protection</w:t>
      </w:r>
    </w:p>
    <w:p w14:paraId="089E9D3A" w14:textId="77777777" w:rsidR="00955722" w:rsidRPr="00266D68" w:rsidRDefault="00955722" w:rsidP="00E77D2E">
      <w:pPr>
        <w:pStyle w:val="aff3"/>
        <w:ind w:leftChars="100" w:left="210"/>
      </w:pPr>
      <w:r w:rsidRPr="00266D68">
        <w:t>#</w:t>
      </w:r>
    </w:p>
    <w:p w14:paraId="48026AEC" w14:textId="594AD0CA" w:rsidR="00955722" w:rsidRDefault="00955722" w:rsidP="00E77D2E">
      <w:pPr>
        <w:pStyle w:val="aff3"/>
        <w:ind w:leftChars="100" w:left="210"/>
      </w:pPr>
      <w:r w:rsidRPr="00266D68">
        <w:t>interface GigabitEthernet0/0/</w:t>
      </w:r>
      <w:r w:rsidR="007E3CFF">
        <w:t>1</w:t>
      </w:r>
    </w:p>
    <w:p w14:paraId="6E71B7DB" w14:textId="1BA73E74" w:rsidR="006967E0" w:rsidRPr="00266D68" w:rsidRDefault="006967E0" w:rsidP="006967E0">
      <w:pPr>
        <w:pStyle w:val="aff3"/>
        <w:ind w:leftChars="100" w:left="210" w:firstLineChars="50" w:firstLine="90"/>
      </w:pPr>
      <w:r>
        <w:t>undo shutdown</w:t>
      </w:r>
    </w:p>
    <w:p w14:paraId="1FCCCA0F" w14:textId="77777777" w:rsidR="00955722" w:rsidRPr="00266D68" w:rsidRDefault="00955722" w:rsidP="00E77D2E">
      <w:pPr>
        <w:pStyle w:val="aff3"/>
        <w:ind w:leftChars="100" w:left="210"/>
      </w:pPr>
      <w:r w:rsidRPr="00266D68">
        <w:t xml:space="preserve"> stp edged-port enable</w:t>
      </w:r>
    </w:p>
    <w:p w14:paraId="0E7071A0" w14:textId="77777777" w:rsidR="00955722" w:rsidRDefault="00955722" w:rsidP="00E77D2E">
      <w:pPr>
        <w:pStyle w:val="aff3"/>
        <w:ind w:leftChars="100" w:left="210"/>
      </w:pPr>
      <w:r w:rsidRPr="00266D68">
        <w:t>#</w:t>
      </w:r>
    </w:p>
    <w:p w14:paraId="0AE90539" w14:textId="77777777" w:rsidR="006967E0" w:rsidRDefault="006967E0" w:rsidP="006967E0">
      <w:pPr>
        <w:pStyle w:val="aff3"/>
        <w:ind w:leftChars="100" w:left="210"/>
      </w:pPr>
      <w:r>
        <w:t>interface GigabitEthernet0/0/2</w:t>
      </w:r>
    </w:p>
    <w:p w14:paraId="287A2058" w14:textId="77777777" w:rsidR="006967E0" w:rsidRDefault="006967E0" w:rsidP="006967E0">
      <w:pPr>
        <w:pStyle w:val="aff3"/>
        <w:ind w:leftChars="100" w:left="210"/>
      </w:pPr>
      <w:r>
        <w:t xml:space="preserve"> shutdown</w:t>
      </w:r>
    </w:p>
    <w:p w14:paraId="70379221" w14:textId="77777777" w:rsidR="006967E0" w:rsidRDefault="006967E0" w:rsidP="006967E0">
      <w:pPr>
        <w:pStyle w:val="aff3"/>
        <w:ind w:leftChars="100" w:left="210"/>
      </w:pPr>
      <w:r>
        <w:t>#</w:t>
      </w:r>
    </w:p>
    <w:p w14:paraId="1EEDE4BE" w14:textId="77777777" w:rsidR="006967E0" w:rsidRDefault="006967E0" w:rsidP="006967E0">
      <w:pPr>
        <w:pStyle w:val="aff3"/>
        <w:ind w:leftChars="100" w:left="210"/>
      </w:pPr>
      <w:r>
        <w:t>interface GigabitEthernet0/0/3</w:t>
      </w:r>
    </w:p>
    <w:p w14:paraId="276CFE1A" w14:textId="77777777" w:rsidR="006967E0" w:rsidRDefault="006967E0" w:rsidP="006967E0">
      <w:pPr>
        <w:pStyle w:val="aff3"/>
        <w:ind w:leftChars="100" w:left="210"/>
      </w:pPr>
      <w:r>
        <w:t xml:space="preserve"> shutdown</w:t>
      </w:r>
    </w:p>
    <w:p w14:paraId="1B5D0450" w14:textId="77777777" w:rsidR="006967E0" w:rsidRDefault="006967E0" w:rsidP="006967E0">
      <w:pPr>
        <w:pStyle w:val="aff3"/>
        <w:ind w:leftChars="100" w:left="210"/>
      </w:pPr>
      <w:r>
        <w:t>#</w:t>
      </w:r>
    </w:p>
    <w:p w14:paraId="5A7B34DF" w14:textId="77777777" w:rsidR="006967E0" w:rsidRDefault="006967E0" w:rsidP="006967E0">
      <w:pPr>
        <w:pStyle w:val="aff3"/>
        <w:ind w:leftChars="100" w:left="210"/>
      </w:pPr>
      <w:r>
        <w:t>interface GigabitEthernet0/0/6</w:t>
      </w:r>
    </w:p>
    <w:p w14:paraId="43A8379D" w14:textId="77777777" w:rsidR="006967E0" w:rsidRDefault="006967E0" w:rsidP="006967E0">
      <w:pPr>
        <w:pStyle w:val="aff3"/>
        <w:ind w:leftChars="100" w:left="210"/>
      </w:pPr>
      <w:r>
        <w:t xml:space="preserve"> shutdown</w:t>
      </w:r>
    </w:p>
    <w:p w14:paraId="276A4B64" w14:textId="77777777" w:rsidR="006967E0" w:rsidRDefault="006967E0" w:rsidP="006967E0">
      <w:pPr>
        <w:pStyle w:val="aff3"/>
        <w:ind w:leftChars="100" w:left="210"/>
      </w:pPr>
      <w:r>
        <w:t>#</w:t>
      </w:r>
    </w:p>
    <w:p w14:paraId="33DB0E80" w14:textId="77777777" w:rsidR="006967E0" w:rsidRDefault="006967E0" w:rsidP="006967E0">
      <w:pPr>
        <w:pStyle w:val="aff3"/>
        <w:ind w:leftChars="100" w:left="210"/>
      </w:pPr>
      <w:r>
        <w:t>interface GigabitEthernet0/0/7</w:t>
      </w:r>
    </w:p>
    <w:p w14:paraId="75C80FCD" w14:textId="77777777" w:rsidR="006967E0" w:rsidRDefault="006967E0" w:rsidP="006967E0">
      <w:pPr>
        <w:pStyle w:val="aff3"/>
        <w:ind w:leftChars="100" w:left="210"/>
      </w:pPr>
      <w:r>
        <w:t xml:space="preserve"> shutdown</w:t>
      </w:r>
    </w:p>
    <w:p w14:paraId="17131A5F" w14:textId="77777777" w:rsidR="006967E0" w:rsidRPr="00266D68" w:rsidRDefault="006967E0" w:rsidP="006967E0">
      <w:pPr>
        <w:pStyle w:val="aff3"/>
        <w:ind w:leftChars="100" w:left="210"/>
      </w:pPr>
      <w:r w:rsidRPr="00266D68">
        <w:t>#</w:t>
      </w:r>
    </w:p>
    <w:p w14:paraId="0AC3C83E" w14:textId="77777777" w:rsidR="00955722" w:rsidRPr="00266D68" w:rsidRDefault="00955722" w:rsidP="00E77D2E">
      <w:pPr>
        <w:pStyle w:val="aff3"/>
        <w:ind w:leftChars="100" w:left="210"/>
      </w:pPr>
      <w:r w:rsidRPr="00266D68">
        <w:t>interface GigabitEthernet0/0/9</w:t>
      </w:r>
    </w:p>
    <w:p w14:paraId="13E5A015" w14:textId="77777777" w:rsidR="00955722" w:rsidRPr="00266D68" w:rsidRDefault="00955722" w:rsidP="00E77D2E">
      <w:pPr>
        <w:pStyle w:val="aff3"/>
        <w:ind w:leftChars="100" w:left="210"/>
      </w:pPr>
      <w:r w:rsidRPr="00266D68">
        <w:t xml:space="preserve"> stp loop-protection</w:t>
      </w:r>
    </w:p>
    <w:p w14:paraId="6B3B09E3" w14:textId="77777777" w:rsidR="00955722" w:rsidRPr="00266D68" w:rsidRDefault="00955722" w:rsidP="00E77D2E">
      <w:pPr>
        <w:pStyle w:val="aff3"/>
        <w:ind w:leftChars="100" w:left="210"/>
      </w:pPr>
      <w:r w:rsidRPr="00266D68">
        <w:t>#</w:t>
      </w:r>
    </w:p>
    <w:p w14:paraId="52F73583" w14:textId="77777777" w:rsidR="00955722" w:rsidRPr="00266D68" w:rsidRDefault="00955722" w:rsidP="00E77D2E">
      <w:pPr>
        <w:pStyle w:val="aff3"/>
        <w:ind w:leftChars="100" w:left="210"/>
      </w:pPr>
      <w:r w:rsidRPr="00266D68">
        <w:t>interface GigabitEthernet0/0/10</w:t>
      </w:r>
    </w:p>
    <w:p w14:paraId="70CCB9BB" w14:textId="77777777" w:rsidR="00955722" w:rsidRPr="00266D68" w:rsidRDefault="00955722" w:rsidP="00E77D2E">
      <w:pPr>
        <w:pStyle w:val="aff3"/>
        <w:ind w:leftChars="100" w:left="210"/>
      </w:pPr>
      <w:r w:rsidRPr="00266D68">
        <w:t xml:space="preserve"> stp loop-protection</w:t>
      </w:r>
    </w:p>
    <w:p w14:paraId="78FE1E49" w14:textId="77777777" w:rsidR="00955722" w:rsidRPr="00266D68" w:rsidRDefault="00955722" w:rsidP="00E77D2E">
      <w:pPr>
        <w:pStyle w:val="aff3"/>
        <w:ind w:leftChars="100" w:left="210"/>
      </w:pPr>
      <w:r w:rsidRPr="00266D68">
        <w:t>#</w:t>
      </w:r>
    </w:p>
    <w:p w14:paraId="47DCD154" w14:textId="77777777" w:rsidR="00955722" w:rsidRPr="00266D68" w:rsidRDefault="00955722" w:rsidP="00E77D2E">
      <w:pPr>
        <w:pStyle w:val="aff3"/>
        <w:ind w:leftChars="100" w:left="210"/>
      </w:pPr>
      <w:r w:rsidRPr="00266D68">
        <w:t>user-interface con 0</w:t>
      </w:r>
    </w:p>
    <w:p w14:paraId="7D575243" w14:textId="77777777" w:rsidR="00955722" w:rsidRPr="00266D68" w:rsidRDefault="00955722" w:rsidP="00E77D2E">
      <w:pPr>
        <w:pStyle w:val="aff3"/>
        <w:ind w:leftChars="100" w:left="210"/>
      </w:pPr>
      <w:r w:rsidRPr="00266D68">
        <w:t>user-interface vty 0 4</w:t>
      </w:r>
    </w:p>
    <w:p w14:paraId="19FBD0E0" w14:textId="77777777" w:rsidR="00955722" w:rsidRPr="00266D68" w:rsidRDefault="00955722" w:rsidP="00E77D2E">
      <w:pPr>
        <w:pStyle w:val="aff3"/>
        <w:ind w:leftChars="100" w:left="210"/>
      </w:pPr>
      <w:r w:rsidRPr="00266D68">
        <w:t>#</w:t>
      </w:r>
    </w:p>
    <w:p w14:paraId="6C88D0A7" w14:textId="77777777" w:rsidR="000111BB" w:rsidRDefault="00955722">
      <w:pPr>
        <w:pStyle w:val="aff3"/>
        <w:ind w:leftChars="100" w:left="210"/>
      </w:pPr>
      <w:r w:rsidRPr="00266D68">
        <w:t>return</w:t>
      </w:r>
    </w:p>
    <w:p w14:paraId="57B9881C" w14:textId="77777777" w:rsidR="00955722" w:rsidRPr="00266D68" w:rsidRDefault="00955722" w:rsidP="00E77D2E">
      <w:pPr>
        <w:pStyle w:val="aff3"/>
        <w:ind w:leftChars="100" w:left="210"/>
      </w:pPr>
    </w:p>
    <w:p w14:paraId="6FE97E16" w14:textId="77777777" w:rsidR="00955722" w:rsidRPr="00266D68" w:rsidRDefault="00955722" w:rsidP="00E77D2E">
      <w:pPr>
        <w:pStyle w:val="aff3"/>
        <w:ind w:leftChars="100" w:left="210"/>
      </w:pPr>
      <w:r w:rsidRPr="00266D68">
        <w:t xml:space="preserve">&lt;S3&gt;display current-configuration </w:t>
      </w:r>
    </w:p>
    <w:p w14:paraId="6B96F8CB" w14:textId="77777777" w:rsidR="00955722" w:rsidRPr="00266D68" w:rsidRDefault="00955722" w:rsidP="00E77D2E">
      <w:pPr>
        <w:pStyle w:val="aff3"/>
        <w:ind w:leftChars="100" w:left="210"/>
      </w:pPr>
      <w:r w:rsidRPr="00266D68">
        <w:t>#</w:t>
      </w:r>
    </w:p>
    <w:p w14:paraId="19D365AE" w14:textId="77777777" w:rsidR="00955722" w:rsidRPr="00266D68" w:rsidRDefault="00955722" w:rsidP="00E77D2E">
      <w:pPr>
        <w:pStyle w:val="aff3"/>
        <w:ind w:leftChars="100" w:left="210"/>
      </w:pPr>
      <w:r w:rsidRPr="00266D68">
        <w:t>!Software Version V</w:t>
      </w:r>
      <w:r w:rsidR="00B707FF">
        <w:rPr>
          <w:rFonts w:hint="eastAsia"/>
        </w:rPr>
        <w:t>1</w:t>
      </w:r>
      <w:r w:rsidRPr="00266D68">
        <w:t>00R00</w:t>
      </w:r>
      <w:r w:rsidR="00B707FF">
        <w:rPr>
          <w:rFonts w:hint="eastAsia"/>
        </w:rPr>
        <w:t>6</w:t>
      </w:r>
      <w:r w:rsidRPr="00266D68">
        <w:t>C0</w:t>
      </w:r>
      <w:r w:rsidR="00732452">
        <w:rPr>
          <w:rFonts w:hint="eastAsia"/>
        </w:rPr>
        <w:t>5</w:t>
      </w:r>
    </w:p>
    <w:p w14:paraId="5DF08745" w14:textId="77777777" w:rsidR="00955722" w:rsidRPr="00266D68" w:rsidRDefault="00955722" w:rsidP="00E77D2E">
      <w:pPr>
        <w:pStyle w:val="aff3"/>
        <w:ind w:leftChars="100" w:left="210"/>
      </w:pPr>
      <w:r w:rsidRPr="00266D68">
        <w:t xml:space="preserve"> sysname S3</w:t>
      </w:r>
    </w:p>
    <w:p w14:paraId="6F8251B5" w14:textId="77777777" w:rsidR="00955722" w:rsidRPr="00266D68" w:rsidRDefault="00955722" w:rsidP="00E77D2E">
      <w:pPr>
        <w:pStyle w:val="aff3"/>
        <w:ind w:leftChars="100" w:left="210"/>
      </w:pPr>
      <w:r w:rsidRPr="00266D68">
        <w:lastRenderedPageBreak/>
        <w:t>#</w:t>
      </w:r>
    </w:p>
    <w:p w14:paraId="75857F51" w14:textId="77777777" w:rsidR="00955722" w:rsidRPr="00266D68" w:rsidRDefault="00955722" w:rsidP="00E77D2E">
      <w:pPr>
        <w:pStyle w:val="aff3"/>
        <w:ind w:leftChars="100" w:left="210"/>
      </w:pPr>
      <w:r w:rsidRPr="00266D68">
        <w:t>interface Ethernet0/0/1</w:t>
      </w:r>
    </w:p>
    <w:p w14:paraId="1D723C4A" w14:textId="77777777" w:rsidR="00955722" w:rsidRPr="00266D68" w:rsidRDefault="00955722" w:rsidP="00E77D2E">
      <w:pPr>
        <w:pStyle w:val="aff3"/>
        <w:ind w:leftChars="100" w:left="210"/>
      </w:pPr>
      <w:r w:rsidRPr="00266D68">
        <w:t xml:space="preserve"> shutdown</w:t>
      </w:r>
    </w:p>
    <w:p w14:paraId="427FB215" w14:textId="77777777" w:rsidR="00955722" w:rsidRPr="00266D68" w:rsidRDefault="00955722" w:rsidP="00E77D2E">
      <w:pPr>
        <w:pStyle w:val="aff3"/>
        <w:ind w:leftChars="100" w:left="210"/>
      </w:pPr>
      <w:r w:rsidRPr="00266D68">
        <w:t>#</w:t>
      </w:r>
    </w:p>
    <w:p w14:paraId="37DFA93E" w14:textId="77777777" w:rsidR="00955722" w:rsidRPr="00266D68" w:rsidRDefault="00955722" w:rsidP="00E77D2E">
      <w:pPr>
        <w:pStyle w:val="aff3"/>
        <w:ind w:leftChars="100" w:left="210"/>
      </w:pPr>
      <w:r w:rsidRPr="00266D68">
        <w:t>interface Ethernet0/0/13</w:t>
      </w:r>
    </w:p>
    <w:p w14:paraId="1A6C92A8" w14:textId="77777777" w:rsidR="00955722" w:rsidRPr="00266D68" w:rsidRDefault="00955722" w:rsidP="00E77D2E">
      <w:pPr>
        <w:pStyle w:val="aff3"/>
        <w:ind w:leftChars="100" w:left="210"/>
      </w:pPr>
      <w:r w:rsidRPr="00266D68">
        <w:t xml:space="preserve"> shutdown</w:t>
      </w:r>
    </w:p>
    <w:p w14:paraId="5242F66B" w14:textId="77777777" w:rsidR="00955722" w:rsidRPr="00266D68" w:rsidRDefault="00955722" w:rsidP="00E77D2E">
      <w:pPr>
        <w:pStyle w:val="aff3"/>
        <w:ind w:leftChars="100" w:left="210"/>
      </w:pPr>
      <w:r w:rsidRPr="00266D68">
        <w:t>#</w:t>
      </w:r>
    </w:p>
    <w:p w14:paraId="6DF45A55" w14:textId="77777777" w:rsidR="00955722" w:rsidRPr="00266D68" w:rsidRDefault="00955722" w:rsidP="00E77D2E">
      <w:pPr>
        <w:pStyle w:val="aff3"/>
        <w:ind w:leftChars="100" w:left="210"/>
      </w:pPr>
      <w:r w:rsidRPr="00266D68">
        <w:t>interface Ethernet0/0/</w:t>
      </w:r>
      <w:r w:rsidR="00987109">
        <w:rPr>
          <w:rFonts w:hint="eastAsia"/>
        </w:rPr>
        <w:t>7</w:t>
      </w:r>
    </w:p>
    <w:p w14:paraId="523A6B8F" w14:textId="77777777" w:rsidR="00955722" w:rsidRPr="00266D68" w:rsidRDefault="00955722" w:rsidP="00E77D2E">
      <w:pPr>
        <w:pStyle w:val="aff3"/>
        <w:ind w:leftChars="100" w:left="210"/>
      </w:pPr>
      <w:r w:rsidRPr="00266D68">
        <w:t xml:space="preserve"> shutdown</w:t>
      </w:r>
    </w:p>
    <w:p w14:paraId="263D3062" w14:textId="77777777" w:rsidR="00955722" w:rsidRPr="00266D68" w:rsidRDefault="00955722" w:rsidP="00E77D2E">
      <w:pPr>
        <w:pStyle w:val="aff3"/>
        <w:ind w:leftChars="100" w:left="210"/>
      </w:pPr>
      <w:r w:rsidRPr="00266D68">
        <w:t>#</w:t>
      </w:r>
    </w:p>
    <w:p w14:paraId="1475D481" w14:textId="77777777" w:rsidR="00955722" w:rsidRPr="00266D68" w:rsidRDefault="00955722" w:rsidP="00E77D2E">
      <w:pPr>
        <w:pStyle w:val="aff3"/>
        <w:ind w:leftChars="100" w:left="210"/>
      </w:pPr>
      <w:r w:rsidRPr="00266D68">
        <w:t>user-interface con 0</w:t>
      </w:r>
    </w:p>
    <w:p w14:paraId="0766157C" w14:textId="77777777" w:rsidR="00955722" w:rsidRPr="00266D68" w:rsidRDefault="00955722" w:rsidP="00E77D2E">
      <w:pPr>
        <w:pStyle w:val="aff3"/>
        <w:ind w:leftChars="100" w:left="210"/>
      </w:pPr>
      <w:r w:rsidRPr="00266D68">
        <w:t>user-interface vty 0 4</w:t>
      </w:r>
    </w:p>
    <w:p w14:paraId="7252E77F" w14:textId="77777777" w:rsidR="00955722" w:rsidRPr="00266D68" w:rsidRDefault="00955722" w:rsidP="00E77D2E">
      <w:pPr>
        <w:pStyle w:val="aff3"/>
        <w:ind w:leftChars="100" w:left="210"/>
      </w:pPr>
      <w:r w:rsidRPr="00266D68">
        <w:t>#</w:t>
      </w:r>
    </w:p>
    <w:p w14:paraId="7187EED7" w14:textId="77777777" w:rsidR="000111BB" w:rsidRDefault="00955722">
      <w:pPr>
        <w:pStyle w:val="aff3"/>
        <w:ind w:leftChars="100" w:left="210"/>
      </w:pPr>
      <w:r w:rsidRPr="00266D68">
        <w:t>return</w:t>
      </w:r>
    </w:p>
    <w:p w14:paraId="06E2AA1E" w14:textId="77777777" w:rsidR="00955722" w:rsidRPr="00266D68" w:rsidRDefault="00955722" w:rsidP="00E77D2E">
      <w:pPr>
        <w:pStyle w:val="aff3"/>
        <w:ind w:leftChars="100" w:left="210"/>
      </w:pPr>
    </w:p>
    <w:p w14:paraId="40A4E5B0" w14:textId="77777777" w:rsidR="00955722" w:rsidRPr="00266D68" w:rsidRDefault="00955722" w:rsidP="00E77D2E">
      <w:pPr>
        <w:pStyle w:val="aff3"/>
        <w:ind w:leftChars="100" w:left="210"/>
      </w:pPr>
      <w:r w:rsidRPr="00266D68">
        <w:t>&lt;S4&gt;dis</w:t>
      </w:r>
      <w:r w:rsidR="005D380C">
        <w:rPr>
          <w:rFonts w:hint="eastAsia"/>
        </w:rPr>
        <w:t>play</w:t>
      </w:r>
      <w:r w:rsidRPr="00266D68">
        <w:t xml:space="preserve"> current-configuration </w:t>
      </w:r>
    </w:p>
    <w:p w14:paraId="110C71E6" w14:textId="77777777" w:rsidR="00955722" w:rsidRPr="00266D68" w:rsidRDefault="00955722" w:rsidP="00E77D2E">
      <w:pPr>
        <w:pStyle w:val="aff3"/>
        <w:ind w:leftChars="100" w:left="210"/>
      </w:pPr>
      <w:r w:rsidRPr="00266D68">
        <w:t>#</w:t>
      </w:r>
    </w:p>
    <w:p w14:paraId="257A39AE" w14:textId="77777777" w:rsidR="00955722" w:rsidRPr="00266D68" w:rsidRDefault="00955722" w:rsidP="00E77D2E">
      <w:pPr>
        <w:pStyle w:val="aff3"/>
        <w:ind w:leftChars="100" w:left="210"/>
      </w:pPr>
      <w:r w:rsidRPr="00266D68">
        <w:t>!Software Version V</w:t>
      </w:r>
      <w:r w:rsidR="00B707FF">
        <w:rPr>
          <w:rFonts w:hint="eastAsia"/>
        </w:rPr>
        <w:t>1</w:t>
      </w:r>
      <w:r w:rsidRPr="00266D68">
        <w:t>00R00</w:t>
      </w:r>
      <w:r w:rsidR="00B707FF">
        <w:rPr>
          <w:rFonts w:hint="eastAsia"/>
        </w:rPr>
        <w:t>6</w:t>
      </w:r>
      <w:r w:rsidRPr="00266D68">
        <w:t>C0</w:t>
      </w:r>
      <w:r w:rsidR="00732452">
        <w:rPr>
          <w:rFonts w:hint="eastAsia"/>
        </w:rPr>
        <w:t>5</w:t>
      </w:r>
    </w:p>
    <w:p w14:paraId="5D0399BB" w14:textId="77777777" w:rsidR="00955722" w:rsidRPr="00266D68" w:rsidRDefault="00955722" w:rsidP="00E77D2E">
      <w:pPr>
        <w:pStyle w:val="aff3"/>
        <w:ind w:leftChars="100" w:left="210"/>
      </w:pPr>
      <w:r w:rsidRPr="00266D68">
        <w:t xml:space="preserve"> sysname S4</w:t>
      </w:r>
    </w:p>
    <w:p w14:paraId="6E2D8CBF" w14:textId="77777777" w:rsidR="00955722" w:rsidRPr="00266D68" w:rsidRDefault="00955722" w:rsidP="00E77D2E">
      <w:pPr>
        <w:pStyle w:val="aff3"/>
        <w:ind w:leftChars="100" w:left="210"/>
      </w:pPr>
      <w:r w:rsidRPr="00266D68">
        <w:t>#</w:t>
      </w:r>
    </w:p>
    <w:p w14:paraId="647D7837" w14:textId="77777777" w:rsidR="00955722" w:rsidRPr="00266D68" w:rsidRDefault="00955722" w:rsidP="00E77D2E">
      <w:pPr>
        <w:pStyle w:val="aff3"/>
        <w:ind w:leftChars="100" w:left="210"/>
      </w:pPr>
      <w:r w:rsidRPr="00266D68">
        <w:t>interface Ethernet0/0/14</w:t>
      </w:r>
    </w:p>
    <w:p w14:paraId="3C79C77F" w14:textId="77777777" w:rsidR="00955722" w:rsidRPr="00266D68" w:rsidRDefault="00955722" w:rsidP="00E77D2E">
      <w:pPr>
        <w:pStyle w:val="aff3"/>
        <w:ind w:leftChars="100" w:left="210"/>
      </w:pPr>
      <w:r w:rsidRPr="00266D68">
        <w:t xml:space="preserve"> shutdown</w:t>
      </w:r>
    </w:p>
    <w:p w14:paraId="26E73419" w14:textId="77777777" w:rsidR="00955722" w:rsidRDefault="00955722" w:rsidP="00E77D2E">
      <w:pPr>
        <w:pStyle w:val="aff3"/>
        <w:ind w:leftChars="100" w:left="210"/>
      </w:pPr>
      <w:r w:rsidRPr="00266D68">
        <w:t>#</w:t>
      </w:r>
    </w:p>
    <w:p w14:paraId="07B49A6E" w14:textId="0255B712" w:rsidR="006967E0" w:rsidRPr="00266D68" w:rsidRDefault="006967E0" w:rsidP="006967E0">
      <w:pPr>
        <w:pStyle w:val="aff3"/>
        <w:ind w:leftChars="100" w:left="210"/>
      </w:pPr>
      <w:r w:rsidRPr="00266D68">
        <w:t>interface Ethernet0/0/1</w:t>
      </w:r>
    </w:p>
    <w:p w14:paraId="369528EE" w14:textId="77777777" w:rsidR="006967E0" w:rsidRPr="00266D68" w:rsidRDefault="006967E0" w:rsidP="006967E0">
      <w:pPr>
        <w:pStyle w:val="aff3"/>
        <w:ind w:leftChars="100" w:left="210"/>
      </w:pPr>
      <w:r w:rsidRPr="00266D68">
        <w:t xml:space="preserve"> shutdown</w:t>
      </w:r>
    </w:p>
    <w:p w14:paraId="13500A6E" w14:textId="77777777" w:rsidR="006967E0" w:rsidRPr="00266D68" w:rsidRDefault="006967E0" w:rsidP="006967E0">
      <w:pPr>
        <w:pStyle w:val="aff3"/>
        <w:ind w:leftChars="100" w:left="210"/>
      </w:pPr>
      <w:r w:rsidRPr="00266D68">
        <w:t>#</w:t>
      </w:r>
    </w:p>
    <w:p w14:paraId="65E04C6B" w14:textId="77777777" w:rsidR="006967E0" w:rsidRPr="00266D68" w:rsidRDefault="006967E0" w:rsidP="00E77D2E">
      <w:pPr>
        <w:pStyle w:val="aff3"/>
        <w:ind w:leftChars="100" w:left="210"/>
      </w:pPr>
    </w:p>
    <w:p w14:paraId="0EC65836" w14:textId="77777777" w:rsidR="00955722" w:rsidRPr="00266D68" w:rsidRDefault="00955722" w:rsidP="00E77D2E">
      <w:pPr>
        <w:pStyle w:val="aff3"/>
        <w:ind w:leftChars="100" w:left="210"/>
      </w:pPr>
      <w:r w:rsidRPr="00266D68">
        <w:t>interface Ethernet0/0/</w:t>
      </w:r>
      <w:r w:rsidR="00987109">
        <w:rPr>
          <w:rFonts w:hint="eastAsia"/>
        </w:rPr>
        <w:t>6</w:t>
      </w:r>
    </w:p>
    <w:p w14:paraId="6A32BAC6" w14:textId="77777777" w:rsidR="00955722" w:rsidRPr="00266D68" w:rsidRDefault="00955722" w:rsidP="00E77D2E">
      <w:pPr>
        <w:pStyle w:val="aff3"/>
        <w:ind w:leftChars="100" w:left="210"/>
      </w:pPr>
      <w:r w:rsidRPr="00266D68">
        <w:t xml:space="preserve"> shutdown</w:t>
      </w:r>
    </w:p>
    <w:p w14:paraId="37342FBF" w14:textId="77777777" w:rsidR="00955722" w:rsidRPr="00266D68" w:rsidRDefault="00955722" w:rsidP="00E77D2E">
      <w:pPr>
        <w:pStyle w:val="aff3"/>
        <w:ind w:leftChars="100" w:left="210"/>
      </w:pPr>
      <w:r w:rsidRPr="00266D68">
        <w:t>#</w:t>
      </w:r>
    </w:p>
    <w:p w14:paraId="681888DA" w14:textId="77777777" w:rsidR="00955722" w:rsidRPr="00266D68" w:rsidRDefault="00955722" w:rsidP="00E77D2E">
      <w:pPr>
        <w:pStyle w:val="aff3"/>
        <w:ind w:leftChars="100" w:left="210"/>
      </w:pPr>
      <w:r w:rsidRPr="00266D68">
        <w:t>user-interface con 0</w:t>
      </w:r>
    </w:p>
    <w:p w14:paraId="10470491" w14:textId="77777777" w:rsidR="00955722" w:rsidRPr="00266D68" w:rsidRDefault="00955722" w:rsidP="00E77D2E">
      <w:pPr>
        <w:pStyle w:val="aff3"/>
        <w:ind w:leftChars="100" w:left="210"/>
      </w:pPr>
      <w:r w:rsidRPr="00266D68">
        <w:t>user-interface vty 0 4</w:t>
      </w:r>
    </w:p>
    <w:p w14:paraId="0F86DB56" w14:textId="77777777" w:rsidR="00955722" w:rsidRPr="00266D68" w:rsidRDefault="00955722" w:rsidP="00E77D2E">
      <w:pPr>
        <w:pStyle w:val="aff3"/>
        <w:ind w:leftChars="100" w:left="210"/>
      </w:pPr>
      <w:r w:rsidRPr="00266D68">
        <w:t>#</w:t>
      </w:r>
    </w:p>
    <w:p w14:paraId="43992F9C" w14:textId="77777777" w:rsidR="00955722" w:rsidRPr="00266D68" w:rsidRDefault="00955722" w:rsidP="00E77D2E">
      <w:pPr>
        <w:pStyle w:val="aff3"/>
        <w:ind w:leftChars="100" w:left="210"/>
      </w:pPr>
      <w:r w:rsidRPr="00266D68">
        <w:t>return</w:t>
      </w:r>
    </w:p>
    <w:p w14:paraId="6CD303A2" w14:textId="77777777" w:rsidR="00FD1596" w:rsidRDefault="00FD1596">
      <w:pPr>
        <w:pStyle w:val="aff"/>
        <w:sectPr w:rsidR="00FD1596" w:rsidSect="00746E8A">
          <w:headerReference w:type="even" r:id="rId43"/>
          <w:headerReference w:type="default" r:id="rId44"/>
          <w:pgSz w:w="11906" w:h="16838"/>
          <w:pgMar w:top="1701" w:right="1134" w:bottom="1701" w:left="1134" w:header="777" w:footer="777" w:gutter="0"/>
          <w:cols w:space="425"/>
          <w:docGrid w:type="lines" w:linePitch="312"/>
        </w:sectPr>
      </w:pPr>
      <w:bookmarkStart w:id="175" w:name="_Toc376167737"/>
    </w:p>
    <w:p w14:paraId="66C44471" w14:textId="444BC583" w:rsidR="00CC714A" w:rsidRDefault="00D97C6D">
      <w:pPr>
        <w:pStyle w:val="aff"/>
      </w:pPr>
      <w:bookmarkStart w:id="176" w:name="_Toc469933041"/>
      <w:r w:rsidRPr="00D97C6D">
        <w:rPr>
          <w:rFonts w:hint="eastAsia"/>
        </w:rPr>
        <w:lastRenderedPageBreak/>
        <w:t>第四章</w:t>
      </w:r>
      <w:r w:rsidRPr="00D97C6D">
        <w:t xml:space="preserve"> </w:t>
      </w:r>
      <w:r w:rsidRPr="00D97C6D">
        <w:rPr>
          <w:rFonts w:hint="eastAsia"/>
        </w:rPr>
        <w:t>路由配置</w:t>
      </w:r>
      <w:bookmarkEnd w:id="176"/>
    </w:p>
    <w:p w14:paraId="12829BEA" w14:textId="77777777" w:rsidR="00CC714A" w:rsidRDefault="00D97C6D">
      <w:pPr>
        <w:pStyle w:val="aff0"/>
        <w:keepLines w:val="0"/>
        <w:topLinePunct w:val="0"/>
        <w:adjustRightInd/>
        <w:snapToGrid/>
        <w:spacing w:before="240" w:after="240" w:line="240" w:lineRule="auto"/>
        <w:jc w:val="both"/>
        <w:rPr>
          <w:rFonts w:cs="Times New Roman"/>
          <w:lang w:eastAsia="zh-CN"/>
        </w:rPr>
      </w:pPr>
      <w:bookmarkStart w:id="177" w:name="_Toc469933042"/>
      <w:r w:rsidRPr="00D97C6D">
        <w:rPr>
          <w:rFonts w:cs="Times New Roman" w:hint="eastAsia"/>
          <w:noProof w:val="0"/>
          <w:lang w:eastAsia="zh-CN"/>
        </w:rPr>
        <w:t>实验</w:t>
      </w:r>
      <w:r w:rsidRPr="00D97C6D">
        <w:rPr>
          <w:rFonts w:cs="Times New Roman"/>
          <w:noProof w:val="0"/>
          <w:lang w:eastAsia="zh-CN"/>
        </w:rPr>
        <w:t xml:space="preserve">4-1 </w:t>
      </w:r>
      <w:r w:rsidRPr="00D97C6D">
        <w:rPr>
          <w:rFonts w:cs="Times New Roman" w:hint="eastAsia"/>
          <w:noProof w:val="0"/>
          <w:lang w:eastAsia="zh-CN"/>
        </w:rPr>
        <w:t>配置静态路由和缺省路由</w:t>
      </w:r>
      <w:bookmarkEnd w:id="177"/>
    </w:p>
    <w:p w14:paraId="37A412F6" w14:textId="77777777" w:rsidR="00CC714A" w:rsidRDefault="00D97C6D">
      <w:pPr>
        <w:pStyle w:val="aff0"/>
        <w:keepLines w:val="0"/>
        <w:topLinePunct w:val="0"/>
        <w:adjustRightInd/>
        <w:snapToGrid/>
        <w:spacing w:before="240" w:after="240" w:line="240" w:lineRule="auto"/>
        <w:jc w:val="both"/>
        <w:rPr>
          <w:lang w:eastAsia="zh-CN"/>
        </w:rPr>
      </w:pPr>
      <w:bookmarkStart w:id="178" w:name="_Toc382494109"/>
      <w:bookmarkStart w:id="179" w:name="_Toc469933043"/>
      <w:r w:rsidRPr="00D97C6D">
        <w:rPr>
          <w:rFonts w:cs="Times New Roman"/>
          <w:noProof w:val="0"/>
          <w:lang w:eastAsia="zh-CN"/>
        </w:rPr>
        <w:t>学习目标</w:t>
      </w:r>
      <w:bookmarkEnd w:id="178"/>
      <w:bookmarkEnd w:id="179"/>
    </w:p>
    <w:p w14:paraId="2C782EA0" w14:textId="77777777" w:rsidR="00CC714A" w:rsidRDefault="00D97C6D">
      <w:pPr>
        <w:pStyle w:val="a2"/>
        <w:widowControl w:val="0"/>
        <w:numPr>
          <w:ilvl w:val="0"/>
          <w:numId w:val="3"/>
        </w:numPr>
        <w:topLinePunct w:val="0"/>
        <w:autoSpaceDE w:val="0"/>
        <w:autoSpaceDN w:val="0"/>
        <w:snapToGrid/>
        <w:spacing w:before="0" w:after="0"/>
        <w:ind w:firstLine="0"/>
        <w:rPr>
          <w:kern w:val="0"/>
        </w:rPr>
      </w:pPr>
      <w:r w:rsidRPr="00D97C6D">
        <w:rPr>
          <w:rFonts w:hint="eastAsia"/>
          <w:kern w:val="0"/>
        </w:rPr>
        <w:t>掌握静态路由的配置</w:t>
      </w:r>
      <w:r w:rsidR="003F1A0E">
        <w:rPr>
          <w:rFonts w:hint="eastAsia"/>
          <w:kern w:val="0"/>
        </w:rPr>
        <w:t>方法</w:t>
      </w:r>
    </w:p>
    <w:p w14:paraId="19A18000" w14:textId="77777777" w:rsidR="00CC714A" w:rsidRDefault="00D97C6D">
      <w:pPr>
        <w:pStyle w:val="a2"/>
        <w:widowControl w:val="0"/>
        <w:numPr>
          <w:ilvl w:val="0"/>
          <w:numId w:val="3"/>
        </w:numPr>
        <w:topLinePunct w:val="0"/>
        <w:autoSpaceDE w:val="0"/>
        <w:autoSpaceDN w:val="0"/>
        <w:snapToGrid/>
        <w:spacing w:before="0" w:after="0"/>
        <w:ind w:firstLine="0"/>
        <w:rPr>
          <w:kern w:val="0"/>
        </w:rPr>
      </w:pPr>
      <w:r w:rsidRPr="00D97C6D">
        <w:rPr>
          <w:rFonts w:hint="eastAsia"/>
          <w:kern w:val="0"/>
        </w:rPr>
        <w:t>掌握测试静态路由连通性的方法</w:t>
      </w:r>
    </w:p>
    <w:p w14:paraId="63B84B9A" w14:textId="77777777" w:rsidR="00CC714A" w:rsidRDefault="00744C8E">
      <w:pPr>
        <w:pStyle w:val="a2"/>
        <w:widowControl w:val="0"/>
        <w:numPr>
          <w:ilvl w:val="0"/>
          <w:numId w:val="3"/>
        </w:numPr>
        <w:topLinePunct w:val="0"/>
        <w:autoSpaceDE w:val="0"/>
        <w:autoSpaceDN w:val="0"/>
        <w:snapToGrid/>
        <w:spacing w:before="0" w:after="0"/>
        <w:ind w:firstLine="0"/>
        <w:rPr>
          <w:kern w:val="0"/>
        </w:rPr>
      </w:pPr>
      <w:r>
        <w:rPr>
          <w:rFonts w:hint="eastAsia"/>
          <w:kern w:val="0"/>
        </w:rPr>
        <w:t>掌</w:t>
      </w:r>
      <w:r w:rsidR="00D97C6D" w:rsidRPr="00D97C6D">
        <w:rPr>
          <w:rFonts w:hint="eastAsia"/>
          <w:kern w:val="0"/>
        </w:rPr>
        <w:t>握通过配置缺省路由实现本地网络与外部网络间的访问</w:t>
      </w:r>
    </w:p>
    <w:p w14:paraId="3039375A" w14:textId="77777777" w:rsidR="00CC714A" w:rsidRDefault="00D97C6D">
      <w:pPr>
        <w:pStyle w:val="a2"/>
        <w:widowControl w:val="0"/>
        <w:numPr>
          <w:ilvl w:val="0"/>
          <w:numId w:val="3"/>
        </w:numPr>
        <w:topLinePunct w:val="0"/>
        <w:autoSpaceDE w:val="0"/>
        <w:autoSpaceDN w:val="0"/>
        <w:snapToGrid/>
        <w:spacing w:before="0" w:after="0"/>
        <w:ind w:firstLine="0"/>
        <w:rPr>
          <w:kern w:val="0"/>
        </w:rPr>
      </w:pPr>
      <w:r w:rsidRPr="00D97C6D">
        <w:rPr>
          <w:rFonts w:hint="eastAsia"/>
          <w:kern w:val="0"/>
        </w:rPr>
        <w:t>掌握静态</w:t>
      </w:r>
      <w:r w:rsidR="00744C8E">
        <w:rPr>
          <w:rFonts w:hint="eastAsia"/>
          <w:kern w:val="0"/>
        </w:rPr>
        <w:t>备份</w:t>
      </w:r>
      <w:r w:rsidRPr="00D97C6D">
        <w:rPr>
          <w:rFonts w:hint="eastAsia"/>
          <w:kern w:val="0"/>
        </w:rPr>
        <w:t>路由的配置</w:t>
      </w:r>
      <w:r w:rsidR="003F1A0E">
        <w:rPr>
          <w:rFonts w:hint="eastAsia"/>
          <w:kern w:val="0"/>
        </w:rPr>
        <w:t>方法</w:t>
      </w:r>
    </w:p>
    <w:p w14:paraId="1E0D3A75" w14:textId="77777777" w:rsidR="00CC714A" w:rsidRDefault="00D97C6D">
      <w:pPr>
        <w:pStyle w:val="21"/>
        <w:keepLines w:val="0"/>
        <w:numPr>
          <w:ilvl w:val="0"/>
          <w:numId w:val="0"/>
        </w:numPr>
        <w:topLinePunct w:val="0"/>
        <w:adjustRightInd/>
        <w:snapToGrid/>
        <w:spacing w:before="240" w:after="240" w:line="240" w:lineRule="auto"/>
        <w:jc w:val="both"/>
        <w:rPr>
          <w:rFonts w:ascii="微软雅黑" w:eastAsia="微软雅黑" w:hAnsi="微软雅黑" w:cs="Times New Roman"/>
          <w:noProof w:val="0"/>
          <w:lang w:eastAsia="zh-CN"/>
        </w:rPr>
      </w:pPr>
      <w:bookmarkStart w:id="180" w:name="_Toc382494110"/>
      <w:bookmarkStart w:id="181" w:name="_Toc469933044"/>
      <w:r w:rsidRPr="00D97C6D">
        <w:rPr>
          <w:rFonts w:ascii="微软雅黑" w:eastAsia="微软雅黑" w:hAnsi="微软雅黑" w:cs="Times New Roman" w:hint="eastAsia"/>
          <w:b/>
          <w:noProof w:val="0"/>
          <w:sz w:val="28"/>
          <w:szCs w:val="28"/>
          <w:lang w:eastAsia="zh-CN"/>
        </w:rPr>
        <w:t>拓扑图</w:t>
      </w:r>
      <w:bookmarkEnd w:id="180"/>
      <w:bookmarkEnd w:id="181"/>
    </w:p>
    <w:p w14:paraId="7C886E45" w14:textId="77777777" w:rsidR="00CF5087" w:rsidRPr="001A7945" w:rsidRDefault="00CF5087" w:rsidP="00E77D2E">
      <w:pPr>
        <w:pStyle w:val="aff1"/>
        <w:ind w:leftChars="100" w:left="210"/>
        <w:rPr>
          <w:rFonts w:eastAsia="宋体"/>
        </w:rPr>
      </w:pPr>
      <w:r w:rsidRPr="001A7945">
        <w:rPr>
          <w:rFonts w:eastAsia="宋体"/>
        </w:rPr>
        <w:drawing>
          <wp:inline distT="0" distB="0" distL="0" distR="0" wp14:anchorId="0B119173" wp14:editId="3C058E04">
            <wp:extent cx="4391025" cy="3288775"/>
            <wp:effectExtent l="0" t="0" r="0" b="0"/>
            <wp:docPr id="5" name="Picture 7" descr="4-1 Static Ro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 Static Route.png"/>
                    <pic:cNvPicPr/>
                  </pic:nvPicPr>
                  <pic:blipFill>
                    <a:blip r:embed="rId45" cstate="print"/>
                    <a:stretch>
                      <a:fillRect/>
                    </a:stretch>
                  </pic:blipFill>
                  <pic:spPr>
                    <a:xfrm>
                      <a:off x="0" y="0"/>
                      <a:ext cx="4388911" cy="3287192"/>
                    </a:xfrm>
                    <a:prstGeom prst="rect">
                      <a:avLst/>
                    </a:prstGeom>
                  </pic:spPr>
                </pic:pic>
              </a:graphicData>
            </a:graphic>
          </wp:inline>
        </w:drawing>
      </w:r>
    </w:p>
    <w:p w14:paraId="18FB501E" w14:textId="77777777" w:rsidR="00CC714A" w:rsidRDefault="00D97C6D">
      <w:pPr>
        <w:pStyle w:val="aff1"/>
        <w:widowControl w:val="0"/>
        <w:topLinePunct w:val="0"/>
        <w:autoSpaceDE w:val="0"/>
        <w:autoSpaceDN w:val="0"/>
        <w:snapToGrid/>
        <w:spacing w:before="0" w:after="0" w:line="360" w:lineRule="auto"/>
        <w:ind w:left="0"/>
        <w:rPr>
          <w:rFonts w:eastAsia="宋体"/>
          <w:noProof w:val="0"/>
          <w:szCs w:val="24"/>
        </w:rPr>
      </w:pPr>
      <w:r w:rsidRPr="00D97C6D">
        <w:rPr>
          <w:rFonts w:cs="Times New Roman" w:hint="eastAsia"/>
          <w:kern w:val="0"/>
        </w:rPr>
        <w:t>图</w:t>
      </w:r>
      <w:r w:rsidRPr="00D97C6D">
        <w:rPr>
          <w:rFonts w:cs="Times New Roman"/>
          <w:kern w:val="0"/>
        </w:rPr>
        <w:t xml:space="preserve">4.1 </w:t>
      </w:r>
      <w:r w:rsidRPr="00D97C6D">
        <w:rPr>
          <w:rFonts w:cs="Times New Roman" w:hint="eastAsia"/>
          <w:kern w:val="0"/>
        </w:rPr>
        <w:t>静态路由和缺省路由</w:t>
      </w:r>
      <w:r w:rsidR="001C37DC">
        <w:rPr>
          <w:rFonts w:cs="Times New Roman" w:hint="eastAsia"/>
          <w:kern w:val="0"/>
        </w:rPr>
        <w:t>实验</w:t>
      </w:r>
      <w:r w:rsidRPr="00D97C6D">
        <w:rPr>
          <w:rFonts w:cs="Times New Roman" w:hint="eastAsia"/>
          <w:kern w:val="0"/>
        </w:rPr>
        <w:t>拓扑图</w:t>
      </w:r>
    </w:p>
    <w:p w14:paraId="7C3D5CE5" w14:textId="77777777" w:rsidR="00CC714A" w:rsidRDefault="00D97C6D">
      <w:pPr>
        <w:pStyle w:val="21"/>
        <w:keepLines w:val="0"/>
        <w:numPr>
          <w:ilvl w:val="0"/>
          <w:numId w:val="0"/>
        </w:numPr>
        <w:topLinePunct w:val="0"/>
        <w:adjustRightInd/>
        <w:snapToGrid/>
        <w:spacing w:before="240" w:after="240" w:line="240" w:lineRule="auto"/>
        <w:jc w:val="both"/>
        <w:rPr>
          <w:rFonts w:ascii="微软雅黑" w:eastAsia="微软雅黑" w:hAnsi="微软雅黑" w:cs="Times New Roman"/>
          <w:noProof w:val="0"/>
          <w:lang w:eastAsia="zh-CN"/>
        </w:rPr>
      </w:pPr>
      <w:bookmarkStart w:id="182" w:name="_Toc382494111"/>
      <w:bookmarkStart w:id="183" w:name="_Toc469933045"/>
      <w:r w:rsidRPr="00D97C6D">
        <w:rPr>
          <w:rFonts w:ascii="微软雅黑" w:eastAsia="微软雅黑" w:hAnsi="微软雅黑" w:cs="Times New Roman" w:hint="eastAsia"/>
          <w:b/>
          <w:noProof w:val="0"/>
          <w:sz w:val="28"/>
          <w:szCs w:val="28"/>
          <w:lang w:eastAsia="zh-CN"/>
        </w:rPr>
        <w:lastRenderedPageBreak/>
        <w:t>场景</w:t>
      </w:r>
      <w:bookmarkEnd w:id="182"/>
      <w:bookmarkEnd w:id="183"/>
    </w:p>
    <w:p w14:paraId="5921C0C4" w14:textId="77777777" w:rsidR="00CC714A" w:rsidRDefault="00641F89">
      <w:pPr>
        <w:pStyle w:val="aff2"/>
        <w:widowControl w:val="0"/>
        <w:topLinePunct w:val="0"/>
        <w:autoSpaceDE w:val="0"/>
        <w:autoSpaceDN w:val="0"/>
        <w:snapToGrid/>
        <w:spacing w:before="0" w:after="156"/>
        <w:ind w:left="0"/>
        <w:rPr>
          <w:kern w:val="0"/>
        </w:rPr>
      </w:pPr>
      <w:r>
        <w:rPr>
          <w:rFonts w:hint="eastAsia"/>
          <w:kern w:val="0"/>
        </w:rPr>
        <w:t>您</w:t>
      </w:r>
      <w:r w:rsidR="00D97C6D" w:rsidRPr="00D97C6D">
        <w:rPr>
          <w:rFonts w:hint="eastAsia"/>
          <w:kern w:val="0"/>
        </w:rPr>
        <w:t>是公司的网络管理员。现在公司有一个总部</w:t>
      </w:r>
      <w:r>
        <w:rPr>
          <w:rFonts w:hint="eastAsia"/>
          <w:kern w:val="0"/>
        </w:rPr>
        <w:t>与</w:t>
      </w:r>
      <w:r w:rsidR="00D97C6D" w:rsidRPr="00D97C6D">
        <w:rPr>
          <w:rFonts w:hint="eastAsia"/>
          <w:kern w:val="0"/>
        </w:rPr>
        <w:t>两个分支机构。其中R1为总部路由器，R2、R3为分支机构，</w:t>
      </w:r>
      <w:r w:rsidR="001C37DC">
        <w:rPr>
          <w:rFonts w:hint="eastAsia"/>
          <w:kern w:val="0"/>
        </w:rPr>
        <w:t>总部</w:t>
      </w:r>
      <w:r>
        <w:rPr>
          <w:rFonts w:hint="eastAsia"/>
          <w:kern w:val="0"/>
        </w:rPr>
        <w:t>与</w:t>
      </w:r>
      <w:r w:rsidR="001C37DC">
        <w:rPr>
          <w:rFonts w:hint="eastAsia"/>
          <w:kern w:val="0"/>
        </w:rPr>
        <w:t>分支</w:t>
      </w:r>
      <w:r>
        <w:rPr>
          <w:rFonts w:hint="eastAsia"/>
          <w:kern w:val="0"/>
        </w:rPr>
        <w:t>机构间</w:t>
      </w:r>
      <w:r w:rsidR="001C37DC">
        <w:rPr>
          <w:rFonts w:hint="eastAsia"/>
          <w:kern w:val="0"/>
        </w:rPr>
        <w:t>通过以太网实现互连，且</w:t>
      </w:r>
      <w:r w:rsidR="00D97C6D" w:rsidRPr="00D97C6D">
        <w:rPr>
          <w:rFonts w:hint="eastAsia"/>
          <w:kern w:val="0"/>
        </w:rPr>
        <w:t>当前</w:t>
      </w:r>
      <w:r w:rsidR="001C37DC">
        <w:rPr>
          <w:rFonts w:hint="eastAsia"/>
          <w:kern w:val="0"/>
        </w:rPr>
        <w:t>公司</w:t>
      </w:r>
      <w:r w:rsidR="00D97C6D" w:rsidRPr="00D97C6D">
        <w:rPr>
          <w:rFonts w:hint="eastAsia"/>
          <w:kern w:val="0"/>
        </w:rPr>
        <w:t>网络中没有配置</w:t>
      </w:r>
      <w:r w:rsidR="001C37DC">
        <w:rPr>
          <w:rFonts w:hint="eastAsia"/>
          <w:kern w:val="0"/>
        </w:rPr>
        <w:t>任何</w:t>
      </w:r>
      <w:r w:rsidR="00D97C6D" w:rsidRPr="00D97C6D">
        <w:rPr>
          <w:rFonts w:hint="eastAsia"/>
          <w:kern w:val="0"/>
        </w:rPr>
        <w:t>路由</w:t>
      </w:r>
      <w:r w:rsidR="001C37DC">
        <w:rPr>
          <w:rFonts w:hint="eastAsia"/>
          <w:kern w:val="0"/>
        </w:rPr>
        <w:t>协议</w:t>
      </w:r>
      <w:r w:rsidR="00D97C6D" w:rsidRPr="00D97C6D">
        <w:rPr>
          <w:rFonts w:hint="eastAsia"/>
          <w:kern w:val="0"/>
        </w:rPr>
        <w:t>。</w:t>
      </w:r>
    </w:p>
    <w:p w14:paraId="7EECF78A"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由于网络的规模比较小，</w:t>
      </w:r>
      <w:r w:rsidR="00C90043">
        <w:rPr>
          <w:rFonts w:hint="eastAsia"/>
          <w:kern w:val="0"/>
        </w:rPr>
        <w:t>您</w:t>
      </w:r>
      <w:r w:rsidRPr="00D97C6D">
        <w:rPr>
          <w:rFonts w:hint="eastAsia"/>
          <w:kern w:val="0"/>
        </w:rPr>
        <w:t>可以配置</w:t>
      </w:r>
      <w:r w:rsidR="00C90043">
        <w:rPr>
          <w:rFonts w:hint="eastAsia"/>
          <w:kern w:val="0"/>
        </w:rPr>
        <w:t>通过</w:t>
      </w:r>
      <w:r w:rsidRPr="00D97C6D">
        <w:rPr>
          <w:rFonts w:hint="eastAsia"/>
          <w:kern w:val="0"/>
        </w:rPr>
        <w:t>静态路由和缺省路由来实现网络互通。IP编址信息如拓扑图</w:t>
      </w:r>
      <w:r w:rsidR="00C90043">
        <w:rPr>
          <w:rFonts w:hint="eastAsia"/>
          <w:kern w:val="0"/>
        </w:rPr>
        <w:t>所示</w:t>
      </w:r>
      <w:r w:rsidRPr="00D97C6D">
        <w:rPr>
          <w:rFonts w:hint="eastAsia"/>
          <w:kern w:val="0"/>
        </w:rPr>
        <w:t>。</w:t>
      </w:r>
    </w:p>
    <w:p w14:paraId="63E16F41" w14:textId="77777777" w:rsidR="00CC714A" w:rsidRDefault="00D97C6D">
      <w:pPr>
        <w:pStyle w:val="21"/>
        <w:keepLines w:val="0"/>
        <w:numPr>
          <w:ilvl w:val="0"/>
          <w:numId w:val="0"/>
        </w:numPr>
        <w:topLinePunct w:val="0"/>
        <w:adjustRightInd/>
        <w:snapToGrid/>
        <w:spacing w:before="240" w:after="240" w:line="240" w:lineRule="auto"/>
        <w:jc w:val="both"/>
        <w:rPr>
          <w:rFonts w:ascii="微软雅黑" w:eastAsia="微软雅黑" w:hAnsi="微软雅黑" w:cs="Times New Roman"/>
          <w:noProof w:val="0"/>
          <w:lang w:eastAsia="zh-CN"/>
        </w:rPr>
      </w:pPr>
      <w:bookmarkStart w:id="184" w:name="_Toc382494112"/>
      <w:bookmarkStart w:id="185" w:name="_Toc469933046"/>
      <w:r w:rsidRPr="00D97C6D">
        <w:rPr>
          <w:rFonts w:ascii="微软雅黑" w:eastAsia="微软雅黑" w:hAnsi="微软雅黑" w:cs="Times New Roman" w:hint="eastAsia"/>
          <w:b/>
          <w:noProof w:val="0"/>
          <w:sz w:val="28"/>
          <w:szCs w:val="28"/>
          <w:lang w:eastAsia="zh-CN"/>
        </w:rPr>
        <w:t>操作步骤</w:t>
      </w:r>
      <w:bookmarkEnd w:id="184"/>
      <w:bookmarkEnd w:id="185"/>
    </w:p>
    <w:p w14:paraId="5A75EFD9" w14:textId="77777777" w:rsidR="00CC714A" w:rsidRDefault="00D97C6D">
      <w:pPr>
        <w:pStyle w:val="a"/>
        <w:numPr>
          <w:ilvl w:val="0"/>
          <w:numId w:val="153"/>
        </w:numPr>
      </w:pPr>
      <w:r w:rsidRPr="00D97C6D">
        <w:rPr>
          <w:rFonts w:hint="eastAsia"/>
        </w:rPr>
        <w:t>基础配置和</w:t>
      </w:r>
      <w:r w:rsidRPr="00D97C6D">
        <w:t>IP</w:t>
      </w:r>
      <w:r w:rsidRPr="00D97C6D">
        <w:rPr>
          <w:rFonts w:hint="eastAsia"/>
        </w:rPr>
        <w:t>编址</w:t>
      </w:r>
    </w:p>
    <w:p w14:paraId="797F2C7F"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在</w:t>
      </w:r>
      <w:r w:rsidRPr="00D97C6D">
        <w:rPr>
          <w:kern w:val="0"/>
        </w:rPr>
        <w:t>R1</w:t>
      </w:r>
      <w:r w:rsidRPr="00D97C6D">
        <w:rPr>
          <w:rFonts w:hint="eastAsia"/>
          <w:kern w:val="0"/>
        </w:rPr>
        <w:t>、</w:t>
      </w:r>
      <w:r w:rsidRPr="00D97C6D">
        <w:rPr>
          <w:kern w:val="0"/>
        </w:rPr>
        <w:t>R2</w:t>
      </w:r>
      <w:r w:rsidRPr="00D97C6D">
        <w:rPr>
          <w:rFonts w:hint="eastAsia"/>
          <w:kern w:val="0"/>
        </w:rPr>
        <w:t>和</w:t>
      </w:r>
      <w:r w:rsidRPr="00D97C6D">
        <w:rPr>
          <w:kern w:val="0"/>
        </w:rPr>
        <w:t>R3</w:t>
      </w:r>
      <w:r w:rsidRPr="00D97C6D">
        <w:rPr>
          <w:rFonts w:hint="eastAsia"/>
          <w:kern w:val="0"/>
        </w:rPr>
        <w:t>上配置设备名称和</w:t>
      </w:r>
      <w:r w:rsidRPr="00D97C6D">
        <w:rPr>
          <w:kern w:val="0"/>
        </w:rPr>
        <w:t>IP</w:t>
      </w:r>
      <w:r w:rsidRPr="00D97C6D">
        <w:rPr>
          <w:rFonts w:hint="eastAsia"/>
          <w:kern w:val="0"/>
        </w:rPr>
        <w:t>地址。</w:t>
      </w:r>
    </w:p>
    <w:p w14:paraId="1EDB0E15" w14:textId="77777777" w:rsidR="00CF5087" w:rsidRPr="001A7945" w:rsidRDefault="00CF5087" w:rsidP="00E77D2E">
      <w:pPr>
        <w:pStyle w:val="aff3"/>
        <w:ind w:leftChars="100" w:left="210"/>
      </w:pPr>
      <w:r w:rsidRPr="001A7945">
        <w:t xml:space="preserve">&lt;Huawei&gt;system-view </w:t>
      </w:r>
    </w:p>
    <w:p w14:paraId="54B7FE8A" w14:textId="77777777" w:rsidR="00CF5087" w:rsidRPr="001A7945" w:rsidRDefault="00CF5087" w:rsidP="00E77D2E">
      <w:pPr>
        <w:pStyle w:val="aff3"/>
        <w:ind w:leftChars="100" w:left="210"/>
      </w:pPr>
      <w:r w:rsidRPr="001A7945">
        <w:t>Enter system view, return user view with Ctrl+Z.</w:t>
      </w:r>
    </w:p>
    <w:p w14:paraId="31ACD5D7" w14:textId="77777777" w:rsidR="00CF5087" w:rsidRPr="001A7945" w:rsidRDefault="00CF5087" w:rsidP="00E77D2E">
      <w:pPr>
        <w:pStyle w:val="aff3"/>
        <w:ind w:leftChars="100" w:left="210"/>
      </w:pPr>
      <w:r w:rsidRPr="001A7945">
        <w:t>[Huawei]sysname R1</w:t>
      </w:r>
    </w:p>
    <w:p w14:paraId="4E946D8D" w14:textId="77777777" w:rsidR="00CF5087" w:rsidRPr="001A7945" w:rsidRDefault="00CF5087" w:rsidP="00E77D2E">
      <w:pPr>
        <w:pStyle w:val="aff3"/>
        <w:ind w:leftChars="100" w:left="210"/>
      </w:pPr>
      <w:r w:rsidRPr="001A7945">
        <w:t>[R1]interface GigabitEthernet 0/0/0</w:t>
      </w:r>
    </w:p>
    <w:p w14:paraId="2F3B88E6" w14:textId="77777777" w:rsidR="00CF5087" w:rsidRPr="001A7945" w:rsidRDefault="00CF5087" w:rsidP="00E77D2E">
      <w:pPr>
        <w:pStyle w:val="aff3"/>
        <w:ind w:leftChars="100" w:left="210"/>
      </w:pPr>
      <w:r w:rsidRPr="001A7945">
        <w:t>[R1-GigabitEthernet0/0/0]ip address 10.0.13.1 24</w:t>
      </w:r>
    </w:p>
    <w:p w14:paraId="19FFAEC2" w14:textId="77777777" w:rsidR="00CF5087" w:rsidRPr="001A7945" w:rsidRDefault="00CF5087" w:rsidP="00E77D2E">
      <w:pPr>
        <w:pStyle w:val="aff3"/>
        <w:ind w:leftChars="100" w:left="210"/>
      </w:pPr>
      <w:r w:rsidRPr="001A7945">
        <w:t>[R1-GigabitEthernet0/0/0]quit</w:t>
      </w:r>
    </w:p>
    <w:p w14:paraId="00DFFBBB" w14:textId="77777777" w:rsidR="00CF5087" w:rsidRPr="001A7945" w:rsidRDefault="00CF5087" w:rsidP="00E77D2E">
      <w:pPr>
        <w:pStyle w:val="aff3"/>
        <w:ind w:leftChars="100" w:left="210"/>
      </w:pPr>
      <w:r w:rsidRPr="001A7945">
        <w:t>[R1]interface GigabitEthernet 0/0/</w:t>
      </w:r>
      <w:r w:rsidRPr="001A7945">
        <w:rPr>
          <w:rFonts w:hint="eastAsia"/>
        </w:rPr>
        <w:t>1</w:t>
      </w:r>
    </w:p>
    <w:p w14:paraId="2BC8F1B4" w14:textId="77777777" w:rsidR="00CF5087" w:rsidRPr="001A7945" w:rsidRDefault="00CF5087" w:rsidP="00E77D2E">
      <w:pPr>
        <w:pStyle w:val="aff3"/>
        <w:ind w:leftChars="100" w:left="210"/>
      </w:pPr>
      <w:r w:rsidRPr="001A7945">
        <w:t>[R1-GigabitEthernet0/0/1]ip add</w:t>
      </w:r>
      <w:r w:rsidRPr="001A7945">
        <w:rPr>
          <w:rFonts w:hint="eastAsia"/>
        </w:rPr>
        <w:t>ress</w:t>
      </w:r>
      <w:r w:rsidRPr="001A7945">
        <w:t xml:space="preserve"> 10.0.12.1 24</w:t>
      </w:r>
    </w:p>
    <w:p w14:paraId="56ED45C8" w14:textId="77777777" w:rsidR="00CF5087" w:rsidRPr="001A7945" w:rsidRDefault="00CF5087" w:rsidP="00E77D2E">
      <w:pPr>
        <w:pStyle w:val="aff3"/>
        <w:ind w:leftChars="100" w:left="210"/>
      </w:pPr>
      <w:r w:rsidRPr="001A7945">
        <w:t>[R1-GigabitEthernet0/0/1]quit</w:t>
      </w:r>
    </w:p>
    <w:p w14:paraId="679AE242" w14:textId="77777777" w:rsidR="00CF5087" w:rsidRPr="001A7945" w:rsidRDefault="00CF5087" w:rsidP="00E77D2E">
      <w:pPr>
        <w:pStyle w:val="aff3"/>
        <w:ind w:leftChars="100" w:left="210"/>
      </w:pPr>
      <w:r w:rsidRPr="001A7945">
        <w:t>[R1]interface LoopBack 0</w:t>
      </w:r>
    </w:p>
    <w:p w14:paraId="3BE6E2FB" w14:textId="77777777" w:rsidR="00CF5087" w:rsidRPr="001A7945" w:rsidRDefault="00CF5087" w:rsidP="00E77D2E">
      <w:pPr>
        <w:pStyle w:val="aff3"/>
        <w:ind w:leftChars="100" w:left="210"/>
      </w:pPr>
      <w:r w:rsidRPr="001A7945">
        <w:t>[R1-LoopBack0]ip address 1</w:t>
      </w:r>
      <w:r w:rsidRPr="001A7945">
        <w:rPr>
          <w:rFonts w:hint="eastAsia"/>
        </w:rPr>
        <w:t>0</w:t>
      </w:r>
      <w:r w:rsidRPr="001A7945">
        <w:t>.</w:t>
      </w:r>
      <w:r w:rsidRPr="001A7945">
        <w:rPr>
          <w:rFonts w:hint="eastAsia"/>
        </w:rPr>
        <w:t>0</w:t>
      </w:r>
      <w:r w:rsidRPr="001A7945">
        <w:t xml:space="preserve">.1.1 </w:t>
      </w:r>
      <w:r w:rsidRPr="001A7945">
        <w:rPr>
          <w:rFonts w:hint="eastAsia"/>
        </w:rPr>
        <w:t>24</w:t>
      </w:r>
    </w:p>
    <w:p w14:paraId="239E8B55" w14:textId="77777777" w:rsidR="00CF5087" w:rsidRPr="001A7945" w:rsidRDefault="00CF5087" w:rsidP="00E77D2E">
      <w:pPr>
        <w:adjustRightInd/>
        <w:spacing w:line="240" w:lineRule="auto"/>
        <w:ind w:leftChars="100" w:left="210"/>
        <w:rPr>
          <w:rFonts w:ascii="微软雅黑" w:hAnsi="微软雅黑"/>
          <w:sz w:val="24"/>
          <w:szCs w:val="24"/>
        </w:rPr>
      </w:pPr>
    </w:p>
    <w:p w14:paraId="1453EEAF"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执行</w:t>
      </w:r>
      <w:r w:rsidRPr="00D97C6D">
        <w:rPr>
          <w:b/>
          <w:kern w:val="0"/>
        </w:rPr>
        <w:t>display current-configuration</w:t>
      </w:r>
      <w:r w:rsidRPr="00D97C6D">
        <w:rPr>
          <w:rFonts w:hint="eastAsia"/>
          <w:kern w:val="0"/>
        </w:rPr>
        <w:t>命令，检查配置情况。</w:t>
      </w:r>
    </w:p>
    <w:p w14:paraId="72F868E4" w14:textId="77777777" w:rsidR="00CF5087" w:rsidRPr="001A7945" w:rsidRDefault="00CF5087" w:rsidP="00E77D2E">
      <w:pPr>
        <w:pStyle w:val="aff3"/>
        <w:ind w:leftChars="100" w:left="210"/>
      </w:pPr>
      <w:r w:rsidRPr="001A7945">
        <w:t>&lt;R1&gt;display ip interface brief</w:t>
      </w:r>
    </w:p>
    <w:p w14:paraId="3EDCF14F" w14:textId="77777777" w:rsidR="00CF5087" w:rsidRPr="001A7945" w:rsidRDefault="00CF5087" w:rsidP="00E77D2E">
      <w:pPr>
        <w:pStyle w:val="aff3"/>
        <w:ind w:leftChars="100" w:left="210"/>
      </w:pPr>
      <w:r w:rsidRPr="001A7945">
        <w:t>Interface                         IP Address/Mask      Physical   Protocol</w:t>
      </w:r>
    </w:p>
    <w:p w14:paraId="3D222E8E" w14:textId="05AAF5D1" w:rsidR="00CF5087" w:rsidRPr="001A7945" w:rsidRDefault="00CF5087" w:rsidP="00E77D2E">
      <w:pPr>
        <w:pStyle w:val="aff3"/>
        <w:ind w:leftChars="100" w:left="210"/>
      </w:pPr>
      <w:r w:rsidRPr="001A7945">
        <w:rPr>
          <w:rFonts w:hint="eastAsia"/>
        </w:rPr>
        <w:t>......output omit......</w:t>
      </w:r>
    </w:p>
    <w:p w14:paraId="6360C2AB" w14:textId="77777777" w:rsidR="00CF5087" w:rsidRPr="001A7945" w:rsidRDefault="00CF5087" w:rsidP="00E77D2E">
      <w:pPr>
        <w:pStyle w:val="aff3"/>
        <w:ind w:leftChars="100" w:left="210"/>
      </w:pPr>
      <w:r w:rsidRPr="001A7945">
        <w:rPr>
          <w:shd w:val="pct15" w:color="auto" w:fill="FFFFFF"/>
        </w:rPr>
        <w:t>GigabitEthernet0/0/0</w:t>
      </w:r>
      <w:r w:rsidRPr="001A7945">
        <w:rPr>
          <w:shd w:val="pct15" w:color="auto" w:fill="FFFFFF"/>
        </w:rPr>
        <w:tab/>
      </w:r>
      <w:r w:rsidRPr="001A7945">
        <w:rPr>
          <w:shd w:val="pct15" w:color="auto" w:fill="FFFFFF"/>
        </w:rPr>
        <w:tab/>
      </w:r>
      <w:r w:rsidRPr="001A7945">
        <w:rPr>
          <w:shd w:val="pct15" w:color="auto" w:fill="FFFFFF"/>
        </w:rPr>
        <w:tab/>
        <w:t>10.0.13.1/24</w:t>
      </w:r>
      <w:r w:rsidRPr="001A7945">
        <w:rPr>
          <w:shd w:val="pct15" w:color="auto" w:fill="FFFFFF"/>
        </w:rPr>
        <w:tab/>
      </w:r>
      <w:r w:rsidRPr="001A7945">
        <w:rPr>
          <w:shd w:val="pct15" w:color="auto" w:fill="FFFFFF"/>
        </w:rPr>
        <w:tab/>
        <w:t>up         up</w:t>
      </w:r>
      <w:r w:rsidRPr="001A7945">
        <w:t xml:space="preserve">        </w:t>
      </w:r>
    </w:p>
    <w:p w14:paraId="12190619" w14:textId="77777777" w:rsidR="00CF5087" w:rsidRPr="001A7945" w:rsidRDefault="00CF5087" w:rsidP="00E77D2E">
      <w:pPr>
        <w:pStyle w:val="aff3"/>
        <w:ind w:leftChars="100" w:left="210"/>
      </w:pPr>
      <w:r w:rsidRPr="001A7945">
        <w:rPr>
          <w:shd w:val="pct15" w:color="auto" w:fill="FFFFFF"/>
        </w:rPr>
        <w:t>GigabitEthernet0/0/1</w:t>
      </w:r>
      <w:r w:rsidRPr="001A7945">
        <w:rPr>
          <w:shd w:val="pct15" w:color="auto" w:fill="FFFFFF"/>
        </w:rPr>
        <w:tab/>
      </w:r>
      <w:r w:rsidRPr="001A7945">
        <w:rPr>
          <w:shd w:val="pct15" w:color="auto" w:fill="FFFFFF"/>
        </w:rPr>
        <w:tab/>
      </w:r>
      <w:r w:rsidRPr="001A7945">
        <w:rPr>
          <w:shd w:val="pct15" w:color="auto" w:fill="FFFFFF"/>
        </w:rPr>
        <w:tab/>
        <w:t>10.0.12.1/24</w:t>
      </w:r>
      <w:r w:rsidRPr="001A7945">
        <w:rPr>
          <w:shd w:val="pct15" w:color="auto" w:fill="FFFFFF"/>
        </w:rPr>
        <w:tab/>
      </w:r>
      <w:r w:rsidRPr="001A7945">
        <w:rPr>
          <w:shd w:val="pct15" w:color="auto" w:fill="FFFFFF"/>
        </w:rPr>
        <w:tab/>
        <w:t>up         up</w:t>
      </w:r>
      <w:r w:rsidRPr="001A7945">
        <w:t xml:space="preserve">        </w:t>
      </w:r>
    </w:p>
    <w:p w14:paraId="650B96BD" w14:textId="77777777" w:rsidR="00CF5087" w:rsidRPr="001A7945" w:rsidRDefault="00CF5087" w:rsidP="00E77D2E">
      <w:pPr>
        <w:pStyle w:val="aff3"/>
        <w:ind w:leftChars="100" w:left="210"/>
      </w:pPr>
      <w:r w:rsidRPr="001A7945">
        <w:t>GigabitEthernet0/0/2</w:t>
      </w:r>
      <w:r w:rsidRPr="001A7945">
        <w:tab/>
      </w:r>
      <w:r w:rsidRPr="001A7945">
        <w:tab/>
      </w:r>
      <w:r w:rsidRPr="001A7945">
        <w:tab/>
        <w:t>unassigned</w:t>
      </w:r>
      <w:r w:rsidRPr="001A7945">
        <w:tab/>
      </w:r>
      <w:r w:rsidRPr="001A7945">
        <w:tab/>
      </w:r>
      <w:r w:rsidRPr="001A7945">
        <w:tab/>
        <w:t xml:space="preserve">up         down      </w:t>
      </w:r>
    </w:p>
    <w:p w14:paraId="08A2D091" w14:textId="77777777" w:rsidR="00CF5087" w:rsidRPr="001A7945" w:rsidRDefault="00CF5087" w:rsidP="00E77D2E">
      <w:pPr>
        <w:pStyle w:val="aff3"/>
        <w:ind w:leftChars="100" w:left="210"/>
      </w:pPr>
      <w:r w:rsidRPr="001A7945">
        <w:rPr>
          <w:shd w:val="pct15" w:color="auto" w:fill="FFFFFF"/>
        </w:rPr>
        <w:t>LoopBack0</w:t>
      </w:r>
      <w:r w:rsidRPr="001A7945">
        <w:rPr>
          <w:shd w:val="pct15" w:color="auto" w:fill="FFFFFF"/>
        </w:rPr>
        <w:tab/>
      </w:r>
      <w:r w:rsidRPr="001A7945">
        <w:rPr>
          <w:shd w:val="pct15" w:color="auto" w:fill="FFFFFF"/>
        </w:rPr>
        <w:tab/>
      </w:r>
      <w:r w:rsidRPr="001A7945">
        <w:rPr>
          <w:shd w:val="pct15" w:color="auto" w:fill="FFFFFF"/>
        </w:rPr>
        <w:tab/>
      </w:r>
      <w:r w:rsidRPr="001A7945">
        <w:rPr>
          <w:shd w:val="pct15" w:color="auto" w:fill="FFFFFF"/>
        </w:rPr>
        <w:tab/>
      </w:r>
      <w:r w:rsidRPr="001A7945">
        <w:rPr>
          <w:shd w:val="pct15" w:color="auto" w:fill="FFFFFF"/>
        </w:rPr>
        <w:tab/>
      </w:r>
      <w:r w:rsidRPr="001A7945">
        <w:rPr>
          <w:shd w:val="pct15" w:color="auto" w:fill="FFFFFF"/>
        </w:rPr>
        <w:tab/>
        <w:t>10.0.1.1/24</w:t>
      </w:r>
      <w:r w:rsidRPr="001A7945">
        <w:rPr>
          <w:shd w:val="pct15" w:color="auto" w:fill="FFFFFF"/>
        </w:rPr>
        <w:tab/>
      </w:r>
      <w:r w:rsidRPr="001A7945">
        <w:rPr>
          <w:shd w:val="pct15" w:color="auto" w:fill="FFFFFF"/>
        </w:rPr>
        <w:tab/>
      </w:r>
      <w:r w:rsidRPr="001A7945">
        <w:rPr>
          <w:shd w:val="pct15" w:color="auto" w:fill="FFFFFF"/>
        </w:rPr>
        <w:tab/>
        <w:t>up         up(s)</w:t>
      </w:r>
    </w:p>
    <w:p w14:paraId="69280079" w14:textId="0AA50129" w:rsidR="00CF5087" w:rsidRPr="001A7945" w:rsidRDefault="00CF5087" w:rsidP="00E77D2E">
      <w:pPr>
        <w:pStyle w:val="aff3"/>
        <w:ind w:leftChars="100" w:left="210"/>
      </w:pPr>
      <w:r w:rsidRPr="001A7945">
        <w:rPr>
          <w:rFonts w:hint="eastAsia"/>
        </w:rPr>
        <w:t>......output omit......</w:t>
      </w:r>
    </w:p>
    <w:p w14:paraId="3EA70BD5" w14:textId="77777777" w:rsidR="00CF5087" w:rsidRPr="001A7945" w:rsidRDefault="00CF5087" w:rsidP="00E77D2E">
      <w:pPr>
        <w:pStyle w:val="aff3"/>
        <w:ind w:leftChars="100" w:left="210"/>
      </w:pPr>
    </w:p>
    <w:p w14:paraId="297DB71B" w14:textId="77777777" w:rsidR="00CF5087" w:rsidRPr="001A7945" w:rsidRDefault="00CF5087" w:rsidP="00E77D2E">
      <w:pPr>
        <w:pStyle w:val="aff3"/>
        <w:ind w:leftChars="100" w:left="210"/>
      </w:pPr>
      <w:r w:rsidRPr="001A7945">
        <w:lastRenderedPageBreak/>
        <w:t xml:space="preserve">&lt;Huawei&gt;system-view </w:t>
      </w:r>
    </w:p>
    <w:p w14:paraId="56E660A6" w14:textId="77777777" w:rsidR="00CF5087" w:rsidRPr="001A7945" w:rsidRDefault="00CF5087" w:rsidP="00E77D2E">
      <w:pPr>
        <w:pStyle w:val="aff3"/>
        <w:ind w:leftChars="100" w:left="210"/>
      </w:pPr>
      <w:r w:rsidRPr="001A7945">
        <w:t>Enter system view, return user view with Ctrl+Z.</w:t>
      </w:r>
    </w:p>
    <w:p w14:paraId="5F1691FA" w14:textId="77777777" w:rsidR="00CF5087" w:rsidRPr="001A7945" w:rsidRDefault="00CF5087" w:rsidP="00E77D2E">
      <w:pPr>
        <w:pStyle w:val="aff3"/>
        <w:ind w:leftChars="100" w:left="210"/>
      </w:pPr>
      <w:r w:rsidRPr="001A7945">
        <w:t>[Huawei]sysname R2</w:t>
      </w:r>
    </w:p>
    <w:p w14:paraId="7FEAFD35" w14:textId="77777777" w:rsidR="00CF5087" w:rsidRPr="001A7945" w:rsidRDefault="00CF5087" w:rsidP="00E77D2E">
      <w:pPr>
        <w:pStyle w:val="aff3"/>
        <w:ind w:leftChars="100" w:left="210"/>
      </w:pPr>
      <w:r w:rsidRPr="001A7945">
        <w:t>[R2]interface GigabitEthernet 0/0/1</w:t>
      </w:r>
    </w:p>
    <w:p w14:paraId="7500CED7" w14:textId="77777777" w:rsidR="00CF5087" w:rsidRPr="001A7945" w:rsidRDefault="00CF5087" w:rsidP="00E77D2E">
      <w:pPr>
        <w:pStyle w:val="aff3"/>
        <w:ind w:leftChars="100" w:left="210"/>
      </w:pPr>
      <w:r w:rsidRPr="001A7945">
        <w:t xml:space="preserve">[R2-GigabitEthernet0/0/1]ip address 10.0.12.2 24 </w:t>
      </w:r>
    </w:p>
    <w:p w14:paraId="3B0C0039" w14:textId="77777777" w:rsidR="00CF5087" w:rsidRPr="001A7945" w:rsidRDefault="00CF5087" w:rsidP="00E77D2E">
      <w:pPr>
        <w:pStyle w:val="aff3"/>
        <w:ind w:leftChars="100" w:left="210"/>
      </w:pPr>
      <w:r w:rsidRPr="001A7945">
        <w:t xml:space="preserve">[R2-GigabitEthernet0/0/1]quit </w:t>
      </w:r>
    </w:p>
    <w:p w14:paraId="567156C2" w14:textId="77777777" w:rsidR="00CF5087" w:rsidRPr="001A7945" w:rsidRDefault="00CF5087" w:rsidP="00E77D2E">
      <w:pPr>
        <w:pStyle w:val="aff3"/>
        <w:ind w:leftChars="100" w:left="210"/>
      </w:pPr>
      <w:r w:rsidRPr="001A7945">
        <w:t>[R2]interface GigabitEthernet0/0/2</w:t>
      </w:r>
    </w:p>
    <w:p w14:paraId="551A3854" w14:textId="77777777" w:rsidR="00CF5087" w:rsidRPr="001A7945" w:rsidRDefault="00CF5087" w:rsidP="00E77D2E">
      <w:pPr>
        <w:pStyle w:val="aff3"/>
        <w:ind w:leftChars="100" w:left="210"/>
      </w:pPr>
      <w:r w:rsidRPr="001A7945">
        <w:t xml:space="preserve">[R2-GigabitEthernet0/0/2]ip add 10.0.23.2 24 </w:t>
      </w:r>
    </w:p>
    <w:p w14:paraId="69EFBEE9" w14:textId="77777777" w:rsidR="00CF5087" w:rsidRPr="001A7945" w:rsidRDefault="00CF5087" w:rsidP="00E77D2E">
      <w:pPr>
        <w:pStyle w:val="aff3"/>
        <w:ind w:leftChars="100" w:left="210"/>
      </w:pPr>
      <w:r w:rsidRPr="001A7945">
        <w:t>[R2-GigabitEthernet0/0/2]quit</w:t>
      </w:r>
    </w:p>
    <w:p w14:paraId="2D7BED07" w14:textId="77777777" w:rsidR="00CF5087" w:rsidRPr="001A7945" w:rsidRDefault="00CF5087" w:rsidP="00E77D2E">
      <w:pPr>
        <w:pStyle w:val="aff3"/>
        <w:ind w:leftChars="100" w:left="210"/>
      </w:pPr>
      <w:r w:rsidRPr="001A7945">
        <w:t>[R2]interface LoopBack0</w:t>
      </w:r>
    </w:p>
    <w:p w14:paraId="0640ED1A" w14:textId="77777777" w:rsidR="000111BB" w:rsidRDefault="00CF5087">
      <w:pPr>
        <w:pStyle w:val="aff3"/>
        <w:ind w:leftChars="100" w:left="210"/>
      </w:pPr>
      <w:r w:rsidRPr="001A7945">
        <w:t xml:space="preserve">[R2-LoopBack0]ip address </w:t>
      </w:r>
      <w:r w:rsidRPr="001A7945">
        <w:rPr>
          <w:rFonts w:hint="eastAsia"/>
        </w:rPr>
        <w:t>10</w:t>
      </w:r>
      <w:r w:rsidRPr="001A7945">
        <w:t>.</w:t>
      </w:r>
      <w:r w:rsidRPr="001A7945">
        <w:rPr>
          <w:rFonts w:hint="eastAsia"/>
        </w:rPr>
        <w:t>0</w:t>
      </w:r>
      <w:r w:rsidRPr="001A7945">
        <w:t xml:space="preserve">.2.2 </w:t>
      </w:r>
      <w:r w:rsidRPr="001A7945">
        <w:rPr>
          <w:rFonts w:hint="eastAsia"/>
        </w:rPr>
        <w:t>24</w:t>
      </w:r>
    </w:p>
    <w:p w14:paraId="03D4C3D5" w14:textId="77777777" w:rsidR="00CF5087" w:rsidRPr="001A7945" w:rsidRDefault="00CF5087" w:rsidP="00E77D2E">
      <w:pPr>
        <w:pStyle w:val="aff3"/>
        <w:ind w:leftChars="100" w:left="210"/>
      </w:pPr>
    </w:p>
    <w:p w14:paraId="14697D80" w14:textId="77777777" w:rsidR="00CF5087" w:rsidRPr="001A7945" w:rsidRDefault="00CF5087" w:rsidP="00E77D2E">
      <w:pPr>
        <w:pStyle w:val="aff3"/>
        <w:ind w:leftChars="100" w:left="210" w:rightChars="100" w:right="210"/>
      </w:pPr>
      <w:r w:rsidRPr="001A7945">
        <w:t xml:space="preserve">&lt;R2&gt;display ip interface brief </w:t>
      </w:r>
    </w:p>
    <w:p w14:paraId="2E00570A" w14:textId="77777777" w:rsidR="00CF5087" w:rsidRPr="001A7945" w:rsidRDefault="00CF5087" w:rsidP="00E77D2E">
      <w:pPr>
        <w:pStyle w:val="aff3"/>
        <w:ind w:leftChars="100" w:left="210" w:rightChars="100" w:right="210"/>
      </w:pPr>
      <w:r w:rsidRPr="001A7945">
        <w:t>Interface                         IP Address/Mask      Physical   Protocol</w:t>
      </w:r>
    </w:p>
    <w:p w14:paraId="5E17F5AB" w14:textId="21F1AEAB" w:rsidR="00CF5087" w:rsidRPr="001A7945" w:rsidRDefault="00CF5087" w:rsidP="00E77D2E">
      <w:pPr>
        <w:pStyle w:val="aff3"/>
        <w:ind w:leftChars="100" w:left="210" w:rightChars="100" w:right="210"/>
      </w:pPr>
      <w:r w:rsidRPr="001A7945">
        <w:rPr>
          <w:rFonts w:hint="eastAsia"/>
        </w:rPr>
        <w:t xml:space="preserve">......output </w:t>
      </w:r>
      <w:r w:rsidR="00161426">
        <w:rPr>
          <w:rFonts w:hint="eastAsia"/>
        </w:rPr>
        <w:t>omit</w:t>
      </w:r>
      <w:r w:rsidRPr="001A7945">
        <w:rPr>
          <w:rFonts w:hint="eastAsia"/>
        </w:rPr>
        <w:t>......</w:t>
      </w:r>
    </w:p>
    <w:p w14:paraId="5838958F" w14:textId="77777777" w:rsidR="00CF5087" w:rsidRPr="001A7945" w:rsidRDefault="00CF5087" w:rsidP="00E77D2E">
      <w:pPr>
        <w:pStyle w:val="aff3"/>
        <w:ind w:leftChars="100" w:left="210" w:rightChars="100" w:right="210"/>
      </w:pPr>
      <w:r w:rsidRPr="001A7945">
        <w:t>GigabitEthernet0/0/0</w:t>
      </w:r>
      <w:r w:rsidRPr="001A7945">
        <w:tab/>
      </w:r>
      <w:r w:rsidRPr="001A7945">
        <w:tab/>
      </w:r>
      <w:r w:rsidRPr="001A7945">
        <w:tab/>
        <w:t>unassigned</w:t>
      </w:r>
      <w:r w:rsidRPr="001A7945">
        <w:tab/>
      </w:r>
      <w:r w:rsidRPr="001A7945">
        <w:tab/>
      </w:r>
      <w:r w:rsidRPr="001A7945">
        <w:tab/>
        <w:t xml:space="preserve">up         down      </w:t>
      </w:r>
    </w:p>
    <w:p w14:paraId="0DCE7322" w14:textId="77777777" w:rsidR="00CF5087" w:rsidRPr="001A7945" w:rsidRDefault="00CF5087" w:rsidP="00E77D2E">
      <w:pPr>
        <w:pStyle w:val="aff3"/>
        <w:ind w:leftChars="100" w:left="210" w:rightChars="100" w:right="210"/>
      </w:pPr>
      <w:r w:rsidRPr="001A7945">
        <w:rPr>
          <w:shd w:val="pct15" w:color="auto" w:fill="FFFFFF"/>
        </w:rPr>
        <w:t>GigabitEthernet0/0/1</w:t>
      </w:r>
      <w:r w:rsidRPr="001A7945">
        <w:rPr>
          <w:shd w:val="pct15" w:color="auto" w:fill="FFFFFF"/>
        </w:rPr>
        <w:tab/>
      </w:r>
      <w:r w:rsidRPr="001A7945">
        <w:rPr>
          <w:shd w:val="pct15" w:color="auto" w:fill="FFFFFF"/>
        </w:rPr>
        <w:tab/>
      </w:r>
      <w:r w:rsidRPr="001A7945">
        <w:rPr>
          <w:shd w:val="pct15" w:color="auto" w:fill="FFFFFF"/>
        </w:rPr>
        <w:tab/>
        <w:t>10.0.12.2/24</w:t>
      </w:r>
      <w:r w:rsidRPr="001A7945">
        <w:rPr>
          <w:shd w:val="pct15" w:color="auto" w:fill="FFFFFF"/>
        </w:rPr>
        <w:tab/>
      </w:r>
      <w:r w:rsidRPr="001A7945">
        <w:rPr>
          <w:shd w:val="pct15" w:color="auto" w:fill="FFFFFF"/>
        </w:rPr>
        <w:tab/>
        <w:t>up         up</w:t>
      </w:r>
      <w:r w:rsidRPr="001A7945">
        <w:t xml:space="preserve">        </w:t>
      </w:r>
    </w:p>
    <w:p w14:paraId="44238D35" w14:textId="77777777" w:rsidR="00CF5087" w:rsidRPr="001A7945" w:rsidRDefault="00CF5087" w:rsidP="00E77D2E">
      <w:pPr>
        <w:pStyle w:val="aff3"/>
        <w:ind w:leftChars="100" w:left="210" w:rightChars="100" w:right="210"/>
      </w:pPr>
      <w:r w:rsidRPr="001A7945">
        <w:rPr>
          <w:shd w:val="pct15" w:color="auto" w:fill="FFFFFF"/>
        </w:rPr>
        <w:t>GigabitEthernet0/0/2</w:t>
      </w:r>
      <w:r w:rsidRPr="001A7945">
        <w:rPr>
          <w:shd w:val="pct15" w:color="auto" w:fill="FFFFFF"/>
        </w:rPr>
        <w:tab/>
      </w:r>
      <w:r w:rsidRPr="001A7945">
        <w:rPr>
          <w:shd w:val="pct15" w:color="auto" w:fill="FFFFFF"/>
        </w:rPr>
        <w:tab/>
      </w:r>
      <w:r w:rsidRPr="001A7945">
        <w:rPr>
          <w:shd w:val="pct15" w:color="auto" w:fill="FFFFFF"/>
        </w:rPr>
        <w:tab/>
        <w:t>10.0.23.2/24</w:t>
      </w:r>
      <w:r w:rsidRPr="001A7945">
        <w:rPr>
          <w:shd w:val="pct15" w:color="auto" w:fill="FFFFFF"/>
        </w:rPr>
        <w:tab/>
      </w:r>
      <w:r w:rsidRPr="001A7945">
        <w:rPr>
          <w:shd w:val="pct15" w:color="auto" w:fill="FFFFFF"/>
        </w:rPr>
        <w:tab/>
        <w:t>up         up</w:t>
      </w:r>
      <w:r w:rsidRPr="001A7945">
        <w:t xml:space="preserve">        </w:t>
      </w:r>
    </w:p>
    <w:p w14:paraId="22ED0A64" w14:textId="77777777" w:rsidR="00CF5087" w:rsidRPr="001A7945" w:rsidRDefault="00CF5087" w:rsidP="00E77D2E">
      <w:pPr>
        <w:pStyle w:val="aff3"/>
        <w:ind w:leftChars="100" w:left="210" w:rightChars="100" w:right="210"/>
      </w:pPr>
      <w:r w:rsidRPr="001A7945">
        <w:rPr>
          <w:shd w:val="pct15" w:color="auto" w:fill="FFFFFF"/>
        </w:rPr>
        <w:t>LoopBack0</w:t>
      </w:r>
      <w:r w:rsidRPr="001A7945">
        <w:rPr>
          <w:shd w:val="pct15" w:color="auto" w:fill="FFFFFF"/>
        </w:rPr>
        <w:tab/>
      </w:r>
      <w:r w:rsidRPr="001A7945">
        <w:rPr>
          <w:shd w:val="pct15" w:color="auto" w:fill="FFFFFF"/>
        </w:rPr>
        <w:tab/>
      </w:r>
      <w:r w:rsidRPr="001A7945">
        <w:rPr>
          <w:shd w:val="pct15" w:color="auto" w:fill="FFFFFF"/>
        </w:rPr>
        <w:tab/>
      </w:r>
      <w:r w:rsidRPr="001A7945">
        <w:rPr>
          <w:shd w:val="pct15" w:color="auto" w:fill="FFFFFF"/>
        </w:rPr>
        <w:tab/>
      </w:r>
      <w:r w:rsidRPr="001A7945">
        <w:rPr>
          <w:shd w:val="pct15" w:color="auto" w:fill="FFFFFF"/>
        </w:rPr>
        <w:tab/>
      </w:r>
      <w:r w:rsidRPr="001A7945">
        <w:rPr>
          <w:shd w:val="pct15" w:color="auto" w:fill="FFFFFF"/>
        </w:rPr>
        <w:tab/>
        <w:t>10.0.2.2/24</w:t>
      </w:r>
      <w:r w:rsidRPr="001A7945">
        <w:rPr>
          <w:shd w:val="pct15" w:color="auto" w:fill="FFFFFF"/>
        </w:rPr>
        <w:tab/>
      </w:r>
      <w:r w:rsidRPr="001A7945">
        <w:rPr>
          <w:shd w:val="pct15" w:color="auto" w:fill="FFFFFF"/>
        </w:rPr>
        <w:tab/>
      </w:r>
      <w:r w:rsidRPr="001A7945">
        <w:rPr>
          <w:shd w:val="pct15" w:color="auto" w:fill="FFFFFF"/>
        </w:rPr>
        <w:tab/>
        <w:t>up         up(s)</w:t>
      </w:r>
      <w:r w:rsidRPr="001A7945">
        <w:t xml:space="preserve">     </w:t>
      </w:r>
    </w:p>
    <w:p w14:paraId="7AB45386" w14:textId="29B8AA66" w:rsidR="00CF5087" w:rsidRPr="001A7945" w:rsidRDefault="00CF5087" w:rsidP="00E77D2E">
      <w:pPr>
        <w:pStyle w:val="aff3"/>
        <w:ind w:leftChars="100" w:left="210" w:rightChars="100" w:right="210"/>
      </w:pPr>
      <w:r w:rsidRPr="001A7945">
        <w:rPr>
          <w:rFonts w:hint="eastAsia"/>
        </w:rPr>
        <w:t xml:space="preserve">......output </w:t>
      </w:r>
      <w:r w:rsidR="00161426">
        <w:rPr>
          <w:rFonts w:hint="eastAsia"/>
        </w:rPr>
        <w:t>omit</w:t>
      </w:r>
      <w:r w:rsidRPr="001A7945">
        <w:rPr>
          <w:rFonts w:hint="eastAsia"/>
        </w:rPr>
        <w:t>......</w:t>
      </w:r>
    </w:p>
    <w:p w14:paraId="72F53A88" w14:textId="77777777" w:rsidR="00CF5087" w:rsidRPr="001A7945" w:rsidRDefault="00CF5087" w:rsidP="00E77D2E">
      <w:pPr>
        <w:pStyle w:val="aff3"/>
        <w:ind w:leftChars="100" w:left="210" w:rightChars="100" w:right="210"/>
      </w:pPr>
    </w:p>
    <w:p w14:paraId="44D3612D" w14:textId="77777777" w:rsidR="00CF5087" w:rsidRPr="001A7945" w:rsidRDefault="00CF5087" w:rsidP="00E77D2E">
      <w:pPr>
        <w:pStyle w:val="aff3"/>
        <w:ind w:leftChars="100" w:left="210" w:rightChars="100" w:right="210"/>
      </w:pPr>
      <w:r w:rsidRPr="001A7945">
        <w:t>&lt;Huawei&gt;system-view</w:t>
      </w:r>
    </w:p>
    <w:p w14:paraId="7C43D93B" w14:textId="77777777" w:rsidR="00CF5087" w:rsidRPr="001A7945" w:rsidRDefault="00CF5087" w:rsidP="00E77D2E">
      <w:pPr>
        <w:pStyle w:val="aff3"/>
        <w:ind w:leftChars="100" w:left="210" w:rightChars="100" w:right="210"/>
      </w:pPr>
      <w:r w:rsidRPr="001A7945">
        <w:t>Enter system view, return user view with Ctrl+Z.</w:t>
      </w:r>
    </w:p>
    <w:p w14:paraId="51F19D20" w14:textId="77777777" w:rsidR="00CF5087" w:rsidRPr="001A7945" w:rsidRDefault="00CF5087" w:rsidP="00E77D2E">
      <w:pPr>
        <w:pStyle w:val="aff3"/>
        <w:ind w:leftChars="100" w:left="210" w:rightChars="100" w:right="210"/>
      </w:pPr>
      <w:r w:rsidRPr="001A7945">
        <w:t xml:space="preserve">[Huawei]sysname R3 </w:t>
      </w:r>
    </w:p>
    <w:p w14:paraId="3D25B5A8" w14:textId="77777777" w:rsidR="00CF5087" w:rsidRPr="001A7945" w:rsidRDefault="00CF5087" w:rsidP="00E77D2E">
      <w:pPr>
        <w:pStyle w:val="aff3"/>
        <w:ind w:leftChars="100" w:left="210" w:rightChars="100" w:right="210"/>
      </w:pPr>
      <w:r w:rsidRPr="001A7945">
        <w:t>[R3]interface GigabitEthernet 0/0/0</w:t>
      </w:r>
    </w:p>
    <w:p w14:paraId="6AB6D07C" w14:textId="77777777" w:rsidR="00CF5087" w:rsidRPr="001A7945" w:rsidRDefault="00CF5087" w:rsidP="00E77D2E">
      <w:pPr>
        <w:pStyle w:val="aff3"/>
        <w:ind w:leftChars="100" w:left="210" w:rightChars="100" w:right="210"/>
      </w:pPr>
      <w:r w:rsidRPr="001A7945">
        <w:t>[R3-GigabitEthernet0/0/0]ip address 10.0.13.3 24</w:t>
      </w:r>
    </w:p>
    <w:p w14:paraId="026918D1" w14:textId="77777777" w:rsidR="00CF5087" w:rsidRPr="001A7945" w:rsidRDefault="00CF5087" w:rsidP="00E77D2E">
      <w:pPr>
        <w:pStyle w:val="aff3"/>
        <w:ind w:leftChars="100" w:left="210" w:rightChars="100" w:right="210"/>
      </w:pPr>
      <w:r w:rsidRPr="001A7945">
        <w:t>[R3-GigabitEthernet0/0/0]quit</w:t>
      </w:r>
    </w:p>
    <w:p w14:paraId="14E9AF65" w14:textId="77777777" w:rsidR="00CF5087" w:rsidRPr="001A7945" w:rsidRDefault="00CF5087" w:rsidP="00E77D2E">
      <w:pPr>
        <w:pStyle w:val="aff3"/>
        <w:ind w:leftChars="100" w:left="210" w:rightChars="100" w:right="210"/>
      </w:pPr>
      <w:r w:rsidRPr="001A7945">
        <w:t>[R3]</w:t>
      </w:r>
      <w:r w:rsidRPr="001A7945">
        <w:rPr>
          <w:rFonts w:hint="eastAsia"/>
        </w:rPr>
        <w:t xml:space="preserve">interface </w:t>
      </w:r>
      <w:r w:rsidRPr="001A7945">
        <w:t>GigabitEthernet0/0/2</w:t>
      </w:r>
    </w:p>
    <w:p w14:paraId="63FA6246" w14:textId="77777777" w:rsidR="00CF5087" w:rsidRPr="001A7945" w:rsidRDefault="00CF5087" w:rsidP="00E77D2E">
      <w:pPr>
        <w:pStyle w:val="aff3"/>
        <w:ind w:leftChars="100" w:left="210" w:rightChars="100" w:right="210"/>
      </w:pPr>
      <w:r w:rsidRPr="001A7945">
        <w:t>[R3-GigabitEthernet0/0/2]ip address 10.0.23.</w:t>
      </w:r>
      <w:r w:rsidRPr="001A7945">
        <w:rPr>
          <w:rFonts w:hint="eastAsia"/>
        </w:rPr>
        <w:t>3</w:t>
      </w:r>
      <w:r w:rsidRPr="001A7945">
        <w:t xml:space="preserve"> 24</w:t>
      </w:r>
    </w:p>
    <w:p w14:paraId="17990B32" w14:textId="77777777" w:rsidR="00CF5087" w:rsidRPr="001A7945" w:rsidRDefault="00CF5087" w:rsidP="00E77D2E">
      <w:pPr>
        <w:pStyle w:val="aff3"/>
        <w:ind w:leftChars="100" w:left="210" w:rightChars="100" w:right="210"/>
      </w:pPr>
      <w:r w:rsidRPr="001A7945">
        <w:t>[R3-GigabitEthernet0/0/2]quit</w:t>
      </w:r>
    </w:p>
    <w:p w14:paraId="654F48FD" w14:textId="77777777" w:rsidR="00CF5087" w:rsidRPr="001A7945" w:rsidRDefault="00CF5087" w:rsidP="00E77D2E">
      <w:pPr>
        <w:pStyle w:val="aff3"/>
        <w:ind w:leftChars="100" w:left="210" w:rightChars="100" w:right="210"/>
      </w:pPr>
      <w:r w:rsidRPr="001A7945">
        <w:t>[R3]interface LoopBack</w:t>
      </w:r>
      <w:r w:rsidRPr="001A7945">
        <w:rPr>
          <w:rFonts w:hint="eastAsia"/>
        </w:rPr>
        <w:t xml:space="preserve"> </w:t>
      </w:r>
      <w:r w:rsidRPr="001A7945">
        <w:t>0</w:t>
      </w:r>
    </w:p>
    <w:p w14:paraId="2DB00B38" w14:textId="77777777" w:rsidR="00CF5087" w:rsidRPr="001A7945" w:rsidRDefault="00CF5087" w:rsidP="00E77D2E">
      <w:pPr>
        <w:pStyle w:val="aff3"/>
        <w:ind w:leftChars="100" w:left="210" w:rightChars="100" w:right="210"/>
      </w:pPr>
      <w:r w:rsidRPr="001A7945">
        <w:t xml:space="preserve">[R3-LoopBack0]ip address </w:t>
      </w:r>
      <w:r w:rsidRPr="001A7945">
        <w:rPr>
          <w:rFonts w:hint="eastAsia"/>
        </w:rPr>
        <w:t>10</w:t>
      </w:r>
      <w:r w:rsidRPr="001A7945">
        <w:t>.</w:t>
      </w:r>
      <w:r w:rsidRPr="001A7945">
        <w:rPr>
          <w:rFonts w:hint="eastAsia"/>
        </w:rPr>
        <w:t>0</w:t>
      </w:r>
      <w:r w:rsidRPr="001A7945">
        <w:t xml:space="preserve">.3.3 </w:t>
      </w:r>
      <w:r w:rsidRPr="001A7945">
        <w:rPr>
          <w:rFonts w:hint="eastAsia"/>
        </w:rPr>
        <w:t>24</w:t>
      </w:r>
    </w:p>
    <w:p w14:paraId="55AB401B" w14:textId="77777777" w:rsidR="00CF5087" w:rsidRPr="001A7945" w:rsidRDefault="00CF5087" w:rsidP="00E77D2E">
      <w:pPr>
        <w:pStyle w:val="aff3"/>
        <w:ind w:leftChars="100" w:left="210" w:rightChars="100" w:right="210"/>
      </w:pPr>
    </w:p>
    <w:p w14:paraId="25C720B4" w14:textId="77777777" w:rsidR="00CF5087" w:rsidRPr="001A7945" w:rsidRDefault="00CF5087" w:rsidP="00E77D2E">
      <w:pPr>
        <w:pStyle w:val="aff3"/>
        <w:ind w:leftChars="100" w:left="210" w:rightChars="100" w:right="210"/>
      </w:pPr>
      <w:r w:rsidRPr="001A7945">
        <w:t>&lt;R3&gt;display ip interface brief</w:t>
      </w:r>
    </w:p>
    <w:p w14:paraId="633E6B83" w14:textId="77777777" w:rsidR="00CF5087" w:rsidRPr="001A7945" w:rsidRDefault="00CF5087" w:rsidP="00E77D2E">
      <w:pPr>
        <w:pStyle w:val="aff3"/>
        <w:ind w:leftChars="100" w:left="210" w:rightChars="100" w:right="210"/>
      </w:pPr>
      <w:r w:rsidRPr="001A7945">
        <w:t xml:space="preserve">Interface                         IP Address/Mask      Physical   Protocol  </w:t>
      </w:r>
    </w:p>
    <w:p w14:paraId="6CAF5D6C" w14:textId="0F09F5D5" w:rsidR="00CF5087" w:rsidRPr="001A7945" w:rsidRDefault="00CF5087" w:rsidP="00E77D2E">
      <w:pPr>
        <w:pStyle w:val="aff3"/>
        <w:ind w:leftChars="100" w:left="210" w:rightChars="100" w:right="210"/>
      </w:pPr>
      <w:r w:rsidRPr="001A7945">
        <w:rPr>
          <w:rFonts w:hint="eastAsia"/>
        </w:rPr>
        <w:t xml:space="preserve">......output </w:t>
      </w:r>
      <w:r w:rsidR="00161426">
        <w:rPr>
          <w:rFonts w:hint="eastAsia"/>
        </w:rPr>
        <w:t>omit</w:t>
      </w:r>
      <w:r w:rsidRPr="001A7945">
        <w:rPr>
          <w:rFonts w:hint="eastAsia"/>
        </w:rPr>
        <w:t>......</w:t>
      </w:r>
    </w:p>
    <w:p w14:paraId="1E9FFA76" w14:textId="77777777" w:rsidR="00CF5087" w:rsidRPr="001A7945" w:rsidRDefault="00CF5087" w:rsidP="00E77D2E">
      <w:pPr>
        <w:pStyle w:val="aff3"/>
        <w:ind w:leftChars="100" w:left="210" w:rightChars="100" w:right="210"/>
      </w:pPr>
      <w:r w:rsidRPr="001A7945">
        <w:rPr>
          <w:shd w:val="pct15" w:color="auto" w:fill="FFFFFF"/>
        </w:rPr>
        <w:t>GigabitEthernet0/0/0</w:t>
      </w:r>
      <w:r w:rsidRPr="001A7945">
        <w:rPr>
          <w:shd w:val="pct15" w:color="auto" w:fill="FFFFFF"/>
        </w:rPr>
        <w:tab/>
      </w:r>
      <w:r w:rsidRPr="001A7945">
        <w:rPr>
          <w:shd w:val="pct15" w:color="auto" w:fill="FFFFFF"/>
        </w:rPr>
        <w:tab/>
      </w:r>
      <w:r w:rsidRPr="001A7945">
        <w:rPr>
          <w:shd w:val="pct15" w:color="auto" w:fill="FFFFFF"/>
        </w:rPr>
        <w:tab/>
        <w:t>10.0.13.3/24</w:t>
      </w:r>
      <w:r w:rsidRPr="001A7945">
        <w:rPr>
          <w:shd w:val="pct15" w:color="auto" w:fill="FFFFFF"/>
        </w:rPr>
        <w:tab/>
      </w:r>
      <w:r w:rsidRPr="001A7945">
        <w:rPr>
          <w:shd w:val="pct15" w:color="auto" w:fill="FFFFFF"/>
        </w:rPr>
        <w:tab/>
        <w:t>up         up</w:t>
      </w:r>
      <w:r w:rsidRPr="001A7945">
        <w:t xml:space="preserve">        </w:t>
      </w:r>
    </w:p>
    <w:p w14:paraId="7A584F04" w14:textId="77777777" w:rsidR="00CF5087" w:rsidRPr="001A7945" w:rsidRDefault="00CF5087" w:rsidP="00E77D2E">
      <w:pPr>
        <w:pStyle w:val="aff3"/>
        <w:ind w:leftChars="100" w:left="210" w:rightChars="100" w:right="210"/>
      </w:pPr>
      <w:r w:rsidRPr="001A7945">
        <w:lastRenderedPageBreak/>
        <w:t>GigabitEthernet0/0/1</w:t>
      </w:r>
      <w:r w:rsidRPr="001A7945">
        <w:tab/>
      </w:r>
      <w:r w:rsidRPr="001A7945">
        <w:tab/>
      </w:r>
      <w:r w:rsidRPr="001A7945">
        <w:tab/>
        <w:t>unassigned</w:t>
      </w:r>
      <w:r w:rsidRPr="001A7945">
        <w:tab/>
      </w:r>
      <w:r w:rsidRPr="001A7945">
        <w:tab/>
      </w:r>
      <w:r w:rsidRPr="001A7945">
        <w:tab/>
        <w:t xml:space="preserve">up         down      </w:t>
      </w:r>
    </w:p>
    <w:p w14:paraId="28DC379A" w14:textId="77777777" w:rsidR="00CF5087" w:rsidRPr="001A7945" w:rsidRDefault="00CF5087" w:rsidP="00E77D2E">
      <w:pPr>
        <w:pStyle w:val="aff3"/>
        <w:ind w:leftChars="100" w:left="210" w:rightChars="100" w:right="210"/>
      </w:pPr>
      <w:r w:rsidRPr="001A7945">
        <w:rPr>
          <w:shd w:val="pct15" w:color="auto" w:fill="FFFFFF"/>
        </w:rPr>
        <w:t>GigabitEthernet0/0/2</w:t>
      </w:r>
      <w:r w:rsidRPr="001A7945">
        <w:rPr>
          <w:shd w:val="pct15" w:color="auto" w:fill="FFFFFF"/>
        </w:rPr>
        <w:tab/>
      </w:r>
      <w:r w:rsidRPr="001A7945">
        <w:rPr>
          <w:shd w:val="pct15" w:color="auto" w:fill="FFFFFF"/>
        </w:rPr>
        <w:tab/>
      </w:r>
      <w:r w:rsidRPr="001A7945">
        <w:rPr>
          <w:shd w:val="pct15" w:color="auto" w:fill="FFFFFF"/>
        </w:rPr>
        <w:tab/>
        <w:t>10.0.23.3/24</w:t>
      </w:r>
      <w:r w:rsidRPr="001A7945">
        <w:rPr>
          <w:shd w:val="pct15" w:color="auto" w:fill="FFFFFF"/>
        </w:rPr>
        <w:tab/>
      </w:r>
      <w:r w:rsidRPr="001A7945">
        <w:rPr>
          <w:shd w:val="pct15" w:color="auto" w:fill="FFFFFF"/>
        </w:rPr>
        <w:tab/>
        <w:t>up         up</w:t>
      </w:r>
      <w:r w:rsidRPr="001A7945">
        <w:t xml:space="preserve">        </w:t>
      </w:r>
    </w:p>
    <w:p w14:paraId="234DDF32" w14:textId="77777777" w:rsidR="00CF5087" w:rsidRPr="001A7945" w:rsidRDefault="00CF5087" w:rsidP="00E77D2E">
      <w:pPr>
        <w:pStyle w:val="aff3"/>
        <w:ind w:leftChars="100" w:left="210" w:rightChars="100" w:right="210"/>
      </w:pPr>
      <w:r w:rsidRPr="001A7945">
        <w:rPr>
          <w:shd w:val="pct15" w:color="auto" w:fill="FFFFFF"/>
        </w:rPr>
        <w:t>LoopBack0</w:t>
      </w:r>
      <w:r w:rsidRPr="001A7945">
        <w:rPr>
          <w:shd w:val="pct15" w:color="auto" w:fill="FFFFFF"/>
        </w:rPr>
        <w:tab/>
      </w:r>
      <w:r w:rsidRPr="001A7945">
        <w:rPr>
          <w:shd w:val="pct15" w:color="auto" w:fill="FFFFFF"/>
        </w:rPr>
        <w:tab/>
      </w:r>
      <w:r w:rsidRPr="001A7945">
        <w:rPr>
          <w:shd w:val="pct15" w:color="auto" w:fill="FFFFFF"/>
        </w:rPr>
        <w:tab/>
      </w:r>
      <w:r w:rsidRPr="001A7945">
        <w:rPr>
          <w:shd w:val="pct15" w:color="auto" w:fill="FFFFFF"/>
        </w:rPr>
        <w:tab/>
      </w:r>
      <w:r w:rsidRPr="001A7945">
        <w:rPr>
          <w:shd w:val="pct15" w:color="auto" w:fill="FFFFFF"/>
        </w:rPr>
        <w:tab/>
      </w:r>
      <w:r w:rsidRPr="001A7945">
        <w:rPr>
          <w:shd w:val="pct15" w:color="auto" w:fill="FFFFFF"/>
        </w:rPr>
        <w:tab/>
        <w:t>10.0.3.3/24</w:t>
      </w:r>
      <w:r w:rsidRPr="001A7945">
        <w:rPr>
          <w:shd w:val="pct15" w:color="auto" w:fill="FFFFFF"/>
        </w:rPr>
        <w:tab/>
      </w:r>
      <w:r w:rsidRPr="001A7945">
        <w:rPr>
          <w:shd w:val="pct15" w:color="auto" w:fill="FFFFFF"/>
        </w:rPr>
        <w:tab/>
      </w:r>
      <w:r w:rsidRPr="001A7945">
        <w:rPr>
          <w:shd w:val="pct15" w:color="auto" w:fill="FFFFFF"/>
        </w:rPr>
        <w:tab/>
        <w:t>up         up(s)</w:t>
      </w:r>
    </w:p>
    <w:p w14:paraId="7D78493E" w14:textId="0E471DB3" w:rsidR="00CF5087" w:rsidRPr="001A7945" w:rsidRDefault="00CF5087" w:rsidP="00E77D2E">
      <w:pPr>
        <w:pStyle w:val="aff3"/>
        <w:ind w:leftChars="100" w:left="210" w:rightChars="100" w:right="210"/>
      </w:pPr>
      <w:r w:rsidRPr="001A7945">
        <w:rPr>
          <w:rFonts w:hint="eastAsia"/>
        </w:rPr>
        <w:t xml:space="preserve">......output </w:t>
      </w:r>
      <w:r w:rsidR="00161426">
        <w:rPr>
          <w:rFonts w:hint="eastAsia"/>
        </w:rPr>
        <w:t>omit</w:t>
      </w:r>
      <w:r w:rsidRPr="001A7945">
        <w:rPr>
          <w:rFonts w:hint="eastAsia"/>
        </w:rPr>
        <w:t>......</w:t>
      </w:r>
    </w:p>
    <w:p w14:paraId="0A9EC5B0" w14:textId="77777777" w:rsidR="00CF5087" w:rsidRPr="001A7945" w:rsidRDefault="00CF5087" w:rsidP="00E77D2E">
      <w:pPr>
        <w:pStyle w:val="aff3"/>
        <w:ind w:leftChars="100" w:left="210" w:rightChars="100" w:right="210"/>
      </w:pPr>
    </w:p>
    <w:p w14:paraId="0812B5A7"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执行</w:t>
      </w:r>
      <w:r w:rsidRPr="00D97C6D">
        <w:rPr>
          <w:b/>
          <w:kern w:val="0"/>
        </w:rPr>
        <w:t>ping</w:t>
      </w:r>
      <w:r w:rsidRPr="00D97C6D">
        <w:rPr>
          <w:rFonts w:hint="eastAsia"/>
          <w:kern w:val="0"/>
        </w:rPr>
        <w:t>命令，检测</w:t>
      </w:r>
      <w:r w:rsidRPr="00D97C6D">
        <w:rPr>
          <w:kern w:val="0"/>
        </w:rPr>
        <w:t>R1</w:t>
      </w:r>
      <w:r w:rsidR="00C46409">
        <w:rPr>
          <w:rFonts w:hint="eastAsia"/>
          <w:kern w:val="0"/>
        </w:rPr>
        <w:t>与</w:t>
      </w:r>
      <w:r w:rsidRPr="00D97C6D">
        <w:rPr>
          <w:rFonts w:hint="eastAsia"/>
          <w:kern w:val="0"/>
        </w:rPr>
        <w:t>其它设备</w:t>
      </w:r>
      <w:r w:rsidR="00925651">
        <w:rPr>
          <w:rFonts w:hint="eastAsia"/>
          <w:kern w:val="0"/>
        </w:rPr>
        <w:t>间</w:t>
      </w:r>
      <w:r w:rsidR="00C46409">
        <w:rPr>
          <w:rFonts w:hint="eastAsia"/>
          <w:kern w:val="0"/>
        </w:rPr>
        <w:t>的连通性</w:t>
      </w:r>
      <w:r w:rsidRPr="00D97C6D">
        <w:rPr>
          <w:rFonts w:hint="eastAsia"/>
          <w:kern w:val="0"/>
        </w:rPr>
        <w:t>。</w:t>
      </w:r>
    </w:p>
    <w:p w14:paraId="50CF6A6F" w14:textId="77777777" w:rsidR="00CF5087" w:rsidRPr="001A7945" w:rsidRDefault="00CF5087" w:rsidP="00E77D2E">
      <w:pPr>
        <w:pStyle w:val="aff3"/>
        <w:ind w:leftChars="100" w:left="210" w:rightChars="100" w:right="210"/>
      </w:pPr>
      <w:r w:rsidRPr="001A7945">
        <w:t>&lt;R1&gt;ping 10.0.12.2</w:t>
      </w:r>
    </w:p>
    <w:p w14:paraId="403308F4" w14:textId="77777777" w:rsidR="00CF5087" w:rsidRPr="001A7945" w:rsidRDefault="00CF5087" w:rsidP="00E77D2E">
      <w:pPr>
        <w:pStyle w:val="aff3"/>
        <w:ind w:leftChars="100" w:left="210" w:rightChars="100" w:right="210"/>
      </w:pPr>
      <w:r w:rsidRPr="001A7945">
        <w:t xml:space="preserve">  PING 10.0.12.2: 56  data bytes, press CTRL_C to break</w:t>
      </w:r>
    </w:p>
    <w:p w14:paraId="00EB5050" w14:textId="77777777" w:rsidR="00CF5087" w:rsidRPr="001A7945" w:rsidRDefault="00CF5087" w:rsidP="00E77D2E">
      <w:pPr>
        <w:pStyle w:val="aff3"/>
        <w:ind w:leftChars="100" w:left="210" w:rightChars="100" w:right="210"/>
      </w:pPr>
      <w:r w:rsidRPr="001A7945">
        <w:t xml:space="preserve">    Reply from 10.0.12.2: bytes=56 Sequence=1 ttl=255 time=30 ms</w:t>
      </w:r>
    </w:p>
    <w:p w14:paraId="5E74AE1B" w14:textId="77777777" w:rsidR="00CF5087" w:rsidRPr="001A7945" w:rsidRDefault="00CF5087" w:rsidP="00E77D2E">
      <w:pPr>
        <w:pStyle w:val="aff3"/>
        <w:ind w:leftChars="100" w:left="210" w:rightChars="100" w:right="210"/>
      </w:pPr>
      <w:r w:rsidRPr="001A7945">
        <w:t xml:space="preserve">    Reply from 10.0.12.2: bytes=56 Sequence=2 ttl=255 time=30 ms</w:t>
      </w:r>
    </w:p>
    <w:p w14:paraId="3D481F9F" w14:textId="77777777" w:rsidR="00CF5087" w:rsidRPr="001A7945" w:rsidRDefault="00CF5087" w:rsidP="00E77D2E">
      <w:pPr>
        <w:pStyle w:val="aff3"/>
        <w:ind w:leftChars="100" w:left="210" w:rightChars="100" w:right="210"/>
      </w:pPr>
      <w:r w:rsidRPr="001A7945">
        <w:t xml:space="preserve">    Reply from 10.0.12.2: bytes=56 Sequence=3 ttl=255 time=30 ms</w:t>
      </w:r>
    </w:p>
    <w:p w14:paraId="12F1E597" w14:textId="77777777" w:rsidR="00CF5087" w:rsidRPr="001A7945" w:rsidRDefault="00CF5087" w:rsidP="00E77D2E">
      <w:pPr>
        <w:pStyle w:val="aff3"/>
        <w:ind w:leftChars="100" w:left="210" w:rightChars="100" w:right="210"/>
      </w:pPr>
      <w:r w:rsidRPr="001A7945">
        <w:t xml:space="preserve">    Reply from 10.0.12.2: bytes=56 Sequence=4 ttl=255 time=30 ms</w:t>
      </w:r>
    </w:p>
    <w:p w14:paraId="650188A0" w14:textId="77777777" w:rsidR="00CF5087" w:rsidRPr="001A7945" w:rsidRDefault="00CF5087" w:rsidP="00E77D2E">
      <w:pPr>
        <w:pStyle w:val="aff3"/>
        <w:ind w:leftChars="100" w:left="210" w:rightChars="100" w:right="210"/>
      </w:pPr>
      <w:r w:rsidRPr="001A7945">
        <w:t xml:space="preserve">    Reply from 10.0.12.2: bytes=56 Sequence=5 ttl=255 time=30 ms</w:t>
      </w:r>
    </w:p>
    <w:p w14:paraId="06E359DD" w14:textId="77777777" w:rsidR="00CF5087" w:rsidRPr="001A7945" w:rsidRDefault="00CF5087" w:rsidP="00E77D2E">
      <w:pPr>
        <w:pStyle w:val="aff3"/>
        <w:ind w:leftChars="100" w:left="210" w:rightChars="100" w:right="210"/>
      </w:pPr>
      <w:r w:rsidRPr="001A7945">
        <w:t xml:space="preserve">  --- 10.0.12.2 ping statistics ---</w:t>
      </w:r>
    </w:p>
    <w:p w14:paraId="5AFB30CD" w14:textId="77777777" w:rsidR="00CF5087" w:rsidRPr="001A7945" w:rsidRDefault="00CF5087" w:rsidP="00E77D2E">
      <w:pPr>
        <w:pStyle w:val="aff3"/>
        <w:ind w:leftChars="100" w:left="210" w:rightChars="100" w:right="210"/>
      </w:pPr>
      <w:r w:rsidRPr="001A7945">
        <w:t xml:space="preserve">    5 packet(s) transmitted</w:t>
      </w:r>
    </w:p>
    <w:p w14:paraId="718C072E" w14:textId="77777777" w:rsidR="00CF5087" w:rsidRPr="001A7945" w:rsidRDefault="00CF5087" w:rsidP="00E77D2E">
      <w:pPr>
        <w:pStyle w:val="aff3"/>
        <w:ind w:leftChars="100" w:left="210" w:rightChars="100" w:right="210"/>
      </w:pPr>
      <w:r w:rsidRPr="001A7945">
        <w:t xml:space="preserve">    5 packet(s) received</w:t>
      </w:r>
    </w:p>
    <w:p w14:paraId="23FC6055" w14:textId="77777777" w:rsidR="00CF5087" w:rsidRPr="001A7945" w:rsidRDefault="00CF5087" w:rsidP="00E77D2E">
      <w:pPr>
        <w:pStyle w:val="aff3"/>
        <w:ind w:leftChars="100" w:left="210" w:rightChars="100" w:right="210"/>
      </w:pPr>
      <w:r w:rsidRPr="001A7945">
        <w:t xml:space="preserve">    0.00% packet loss</w:t>
      </w:r>
    </w:p>
    <w:p w14:paraId="240850A8" w14:textId="77777777" w:rsidR="00CF5087" w:rsidRPr="001A7945" w:rsidRDefault="00CF5087" w:rsidP="00E77D2E">
      <w:pPr>
        <w:pStyle w:val="aff3"/>
        <w:ind w:leftChars="100" w:left="210" w:rightChars="100" w:right="210" w:firstLineChars="200" w:firstLine="360"/>
      </w:pPr>
      <w:r w:rsidRPr="001A7945">
        <w:t>round-trip min/avg/max = 30/30/30 ms</w:t>
      </w:r>
    </w:p>
    <w:p w14:paraId="6E0B0436" w14:textId="77777777" w:rsidR="00CF5087" w:rsidRPr="001A7945" w:rsidRDefault="00CF5087" w:rsidP="00E77D2E">
      <w:pPr>
        <w:pStyle w:val="aff3"/>
        <w:ind w:leftChars="100" w:left="210" w:rightChars="100" w:right="210" w:firstLineChars="200" w:firstLine="360"/>
      </w:pPr>
    </w:p>
    <w:p w14:paraId="37AD7AE3" w14:textId="77777777" w:rsidR="00CF5087" w:rsidRPr="001A7945" w:rsidRDefault="00CF5087" w:rsidP="00E77D2E">
      <w:pPr>
        <w:pStyle w:val="aff3"/>
        <w:ind w:leftChars="100" w:left="210" w:rightChars="100" w:right="210"/>
      </w:pPr>
      <w:r w:rsidRPr="001A7945">
        <w:t>&lt;R1&gt;ping 10.0.13.</w:t>
      </w:r>
      <w:r w:rsidRPr="001A7945">
        <w:rPr>
          <w:rFonts w:hint="eastAsia"/>
        </w:rPr>
        <w:t>3</w:t>
      </w:r>
    </w:p>
    <w:p w14:paraId="15502644" w14:textId="77777777" w:rsidR="00CF5087" w:rsidRPr="001A7945" w:rsidRDefault="00CF5087" w:rsidP="00E77D2E">
      <w:pPr>
        <w:pStyle w:val="aff3"/>
        <w:ind w:leftChars="100" w:left="210" w:rightChars="100" w:right="210"/>
      </w:pPr>
      <w:r w:rsidRPr="001A7945">
        <w:t xml:space="preserve">  PING 10.0.13.2: 56  data bytes, press CTRL_C to break</w:t>
      </w:r>
    </w:p>
    <w:p w14:paraId="3ED8C356" w14:textId="77777777" w:rsidR="00CF5087" w:rsidRPr="001A7945" w:rsidRDefault="00CF5087" w:rsidP="00E77D2E">
      <w:pPr>
        <w:pStyle w:val="aff3"/>
        <w:ind w:leftChars="100" w:left="210" w:rightChars="100" w:right="210"/>
      </w:pPr>
      <w:r w:rsidRPr="001A7945">
        <w:t xml:space="preserve">    Reply from 10.0.13.</w:t>
      </w:r>
      <w:r w:rsidRPr="001A7945">
        <w:rPr>
          <w:rFonts w:hint="eastAsia"/>
        </w:rPr>
        <w:t>3</w:t>
      </w:r>
      <w:r w:rsidRPr="001A7945">
        <w:t>: bytes=56 Sequence=1 ttl=255 time=6 ms</w:t>
      </w:r>
    </w:p>
    <w:p w14:paraId="1CCAA2C5" w14:textId="77777777" w:rsidR="00CF5087" w:rsidRPr="001A7945" w:rsidRDefault="00CF5087" w:rsidP="00E77D2E">
      <w:pPr>
        <w:pStyle w:val="aff3"/>
        <w:ind w:leftChars="100" w:left="210" w:rightChars="100" w:right="210"/>
      </w:pPr>
      <w:r w:rsidRPr="001A7945">
        <w:t xml:space="preserve">    Reply from 10.0.13.</w:t>
      </w:r>
      <w:r w:rsidRPr="001A7945">
        <w:rPr>
          <w:rFonts w:hint="eastAsia"/>
        </w:rPr>
        <w:t>3</w:t>
      </w:r>
      <w:r w:rsidRPr="001A7945">
        <w:t>: bytes=56 Sequence=2 ttl=255 time=2 ms</w:t>
      </w:r>
    </w:p>
    <w:p w14:paraId="24D321F4" w14:textId="77777777" w:rsidR="00CF5087" w:rsidRPr="001A7945" w:rsidRDefault="00CF5087" w:rsidP="00E77D2E">
      <w:pPr>
        <w:pStyle w:val="aff3"/>
        <w:ind w:leftChars="100" w:left="210" w:rightChars="100" w:right="210"/>
      </w:pPr>
      <w:r w:rsidRPr="001A7945">
        <w:t xml:space="preserve">    Reply from 10.0.13.</w:t>
      </w:r>
      <w:r w:rsidRPr="001A7945">
        <w:rPr>
          <w:rFonts w:hint="eastAsia"/>
        </w:rPr>
        <w:t>3</w:t>
      </w:r>
      <w:r w:rsidRPr="001A7945">
        <w:t>: bytes=56 Sequence=3 ttl=255 time=2 ms</w:t>
      </w:r>
    </w:p>
    <w:p w14:paraId="52CA64EE" w14:textId="77777777" w:rsidR="00CF5087" w:rsidRPr="001A7945" w:rsidRDefault="00CF5087" w:rsidP="00E77D2E">
      <w:pPr>
        <w:pStyle w:val="aff3"/>
        <w:ind w:leftChars="100" w:left="210" w:rightChars="100" w:right="210"/>
      </w:pPr>
      <w:r w:rsidRPr="001A7945">
        <w:t xml:space="preserve">    Reply from 10.0.13.</w:t>
      </w:r>
      <w:r w:rsidRPr="001A7945">
        <w:rPr>
          <w:rFonts w:hint="eastAsia"/>
        </w:rPr>
        <w:t>3</w:t>
      </w:r>
      <w:r w:rsidRPr="001A7945">
        <w:t>: bytes=56 Sequence=4 ttl=255 time=2 ms</w:t>
      </w:r>
    </w:p>
    <w:p w14:paraId="398EEFC1" w14:textId="77777777" w:rsidR="00CF5087" w:rsidRPr="001A7945" w:rsidRDefault="00CF5087" w:rsidP="00E77D2E">
      <w:pPr>
        <w:pStyle w:val="aff3"/>
        <w:ind w:leftChars="100" w:left="210" w:rightChars="100" w:right="210"/>
      </w:pPr>
      <w:r w:rsidRPr="001A7945">
        <w:t xml:space="preserve">    Reply from 10.0.13.</w:t>
      </w:r>
      <w:r w:rsidRPr="001A7945">
        <w:rPr>
          <w:rFonts w:hint="eastAsia"/>
        </w:rPr>
        <w:t>3</w:t>
      </w:r>
      <w:r w:rsidRPr="001A7945">
        <w:t>: bytes=56 Sequence=5 ttl=255 time=2 ms</w:t>
      </w:r>
    </w:p>
    <w:p w14:paraId="3B908B2B" w14:textId="77777777" w:rsidR="00CF5087" w:rsidRPr="001A7945" w:rsidRDefault="00CF5087" w:rsidP="00E77D2E">
      <w:pPr>
        <w:pStyle w:val="aff3"/>
        <w:ind w:leftChars="100" w:left="210" w:rightChars="100" w:right="210"/>
      </w:pPr>
      <w:r w:rsidRPr="001A7945">
        <w:t xml:space="preserve">  --- 10.0.13.</w:t>
      </w:r>
      <w:r w:rsidRPr="001A7945">
        <w:rPr>
          <w:rFonts w:hint="eastAsia"/>
        </w:rPr>
        <w:t>3</w:t>
      </w:r>
      <w:r w:rsidRPr="001A7945">
        <w:t xml:space="preserve"> ping statistics ---</w:t>
      </w:r>
    </w:p>
    <w:p w14:paraId="3337B21C" w14:textId="77777777" w:rsidR="00CF5087" w:rsidRPr="001A7945" w:rsidRDefault="00CF5087" w:rsidP="00E77D2E">
      <w:pPr>
        <w:pStyle w:val="aff3"/>
        <w:ind w:leftChars="100" w:left="210" w:rightChars="100" w:right="210"/>
      </w:pPr>
      <w:r w:rsidRPr="001A7945">
        <w:t xml:space="preserve">    5 packet(s) transmitted</w:t>
      </w:r>
    </w:p>
    <w:p w14:paraId="7AB8AC91" w14:textId="77777777" w:rsidR="00CF5087" w:rsidRPr="001A7945" w:rsidRDefault="00CF5087" w:rsidP="00E77D2E">
      <w:pPr>
        <w:pStyle w:val="aff3"/>
        <w:ind w:leftChars="100" w:left="210" w:rightChars="100" w:right="210"/>
      </w:pPr>
      <w:r w:rsidRPr="001A7945">
        <w:t xml:space="preserve">    5 packet(s) received</w:t>
      </w:r>
    </w:p>
    <w:p w14:paraId="19C1330F" w14:textId="77777777" w:rsidR="00CF5087" w:rsidRPr="001A7945" w:rsidRDefault="00CF5087" w:rsidP="00E77D2E">
      <w:pPr>
        <w:pStyle w:val="aff3"/>
        <w:ind w:leftChars="100" w:left="210" w:rightChars="100" w:right="210"/>
      </w:pPr>
      <w:r w:rsidRPr="001A7945">
        <w:t xml:space="preserve">    0.00% packet loss</w:t>
      </w:r>
    </w:p>
    <w:p w14:paraId="23D08E02" w14:textId="77777777" w:rsidR="00CF5087" w:rsidRPr="001A7945" w:rsidRDefault="00CF5087" w:rsidP="00E77D2E">
      <w:pPr>
        <w:pStyle w:val="aff3"/>
        <w:ind w:leftChars="100" w:left="210" w:rightChars="100" w:right="210"/>
      </w:pPr>
      <w:r w:rsidRPr="001A7945">
        <w:t xml:space="preserve">    round-trip min/avg/max = 2/2/6 ms</w:t>
      </w:r>
    </w:p>
    <w:p w14:paraId="12E4A81D" w14:textId="77777777" w:rsidR="00CF5087" w:rsidRPr="001A7945" w:rsidRDefault="00CF5087" w:rsidP="00E77D2E">
      <w:pPr>
        <w:pStyle w:val="aff3"/>
        <w:ind w:leftChars="100" w:left="210" w:rightChars="100" w:right="210"/>
      </w:pPr>
    </w:p>
    <w:p w14:paraId="69121BA7"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执行</w:t>
      </w:r>
      <w:r w:rsidRPr="00D97C6D">
        <w:rPr>
          <w:b/>
          <w:kern w:val="0"/>
        </w:rPr>
        <w:t>ping</w:t>
      </w:r>
      <w:r w:rsidRPr="00D97C6D">
        <w:rPr>
          <w:rFonts w:hint="eastAsia"/>
          <w:kern w:val="0"/>
        </w:rPr>
        <w:t>命令，检测</w:t>
      </w:r>
      <w:r w:rsidRPr="00D97C6D">
        <w:rPr>
          <w:kern w:val="0"/>
        </w:rPr>
        <w:t>R2</w:t>
      </w:r>
      <w:r w:rsidR="00C46409">
        <w:rPr>
          <w:rFonts w:hint="eastAsia"/>
          <w:kern w:val="0"/>
        </w:rPr>
        <w:t>与</w:t>
      </w:r>
      <w:r w:rsidR="00C46409" w:rsidRPr="00C46409">
        <w:rPr>
          <w:rFonts w:hint="eastAsia"/>
          <w:kern w:val="0"/>
        </w:rPr>
        <w:t>其它设备</w:t>
      </w:r>
      <w:r w:rsidR="00925651">
        <w:rPr>
          <w:rFonts w:hint="eastAsia"/>
          <w:kern w:val="0"/>
        </w:rPr>
        <w:t>间</w:t>
      </w:r>
      <w:r w:rsidR="00C46409">
        <w:rPr>
          <w:rFonts w:hint="eastAsia"/>
          <w:kern w:val="0"/>
        </w:rPr>
        <w:t>的连通性</w:t>
      </w:r>
      <w:r w:rsidRPr="00D97C6D">
        <w:rPr>
          <w:rFonts w:hint="eastAsia"/>
          <w:kern w:val="0"/>
        </w:rPr>
        <w:t>。</w:t>
      </w:r>
    </w:p>
    <w:p w14:paraId="76BBBB91" w14:textId="77777777" w:rsidR="00CF5087" w:rsidRPr="001A7945" w:rsidRDefault="00CF5087" w:rsidP="00E77D2E">
      <w:pPr>
        <w:pStyle w:val="aff3"/>
        <w:ind w:leftChars="100" w:left="210" w:rightChars="100" w:right="210"/>
      </w:pPr>
      <w:r w:rsidRPr="001A7945">
        <w:t>&lt;R2&gt;ping 10.0.23.3</w:t>
      </w:r>
    </w:p>
    <w:p w14:paraId="1B17AB14" w14:textId="77777777" w:rsidR="00CF5087" w:rsidRPr="001A7945" w:rsidRDefault="00CF5087" w:rsidP="00E77D2E">
      <w:pPr>
        <w:pStyle w:val="aff3"/>
        <w:ind w:leftChars="100" w:left="210" w:rightChars="100" w:right="210"/>
      </w:pPr>
      <w:r w:rsidRPr="001A7945">
        <w:t xml:space="preserve">  PING 10.0.23.3: 56  data bytes, press CTRL_C to break</w:t>
      </w:r>
    </w:p>
    <w:p w14:paraId="760AEC6A" w14:textId="77777777" w:rsidR="00CF5087" w:rsidRPr="001A7945" w:rsidRDefault="00CF5087" w:rsidP="00E77D2E">
      <w:pPr>
        <w:pStyle w:val="aff3"/>
        <w:ind w:leftChars="100" w:left="210" w:rightChars="100" w:right="210"/>
      </w:pPr>
      <w:r w:rsidRPr="001A7945">
        <w:t xml:space="preserve">    Reply from 10.0.23.3: bytes=56 Sequence=1 ttl=255 time=31 ms</w:t>
      </w:r>
    </w:p>
    <w:p w14:paraId="1C1C89A8" w14:textId="77777777" w:rsidR="00CF5087" w:rsidRPr="001A7945" w:rsidRDefault="00CF5087" w:rsidP="00E77D2E">
      <w:pPr>
        <w:pStyle w:val="aff3"/>
        <w:ind w:leftChars="100" w:left="210" w:rightChars="100" w:right="210"/>
      </w:pPr>
      <w:r w:rsidRPr="001A7945">
        <w:lastRenderedPageBreak/>
        <w:t xml:space="preserve">    Reply from 10.0.23.3: bytes=56 Sequence=2 ttl=255 time=31 ms</w:t>
      </w:r>
    </w:p>
    <w:p w14:paraId="0DD9C248" w14:textId="77777777" w:rsidR="00CF5087" w:rsidRPr="001A7945" w:rsidRDefault="00CF5087" w:rsidP="00E77D2E">
      <w:pPr>
        <w:pStyle w:val="aff3"/>
        <w:ind w:leftChars="100" w:left="210" w:rightChars="100" w:right="210"/>
      </w:pPr>
      <w:r w:rsidRPr="001A7945">
        <w:t xml:space="preserve">    Reply from 10.0.23.3: bytes=56 Sequence=3 ttl=255 time=41 ms</w:t>
      </w:r>
    </w:p>
    <w:p w14:paraId="75FF0C3C" w14:textId="77777777" w:rsidR="00CF5087" w:rsidRPr="001A7945" w:rsidRDefault="00CF5087" w:rsidP="00E77D2E">
      <w:pPr>
        <w:pStyle w:val="aff3"/>
        <w:ind w:leftChars="100" w:left="210" w:rightChars="100" w:right="210"/>
      </w:pPr>
      <w:r w:rsidRPr="001A7945">
        <w:t xml:space="preserve">    Reply from 10.0.23.3: bytes=56 Sequence=4 ttl=255 time=31 ms</w:t>
      </w:r>
    </w:p>
    <w:p w14:paraId="54854FF5" w14:textId="77777777" w:rsidR="00CF5087" w:rsidRPr="001A7945" w:rsidRDefault="00CF5087" w:rsidP="00E77D2E">
      <w:pPr>
        <w:pStyle w:val="aff3"/>
        <w:ind w:leftChars="100" w:left="210" w:rightChars="100" w:right="210"/>
      </w:pPr>
      <w:r w:rsidRPr="001A7945">
        <w:t xml:space="preserve">    Reply from 10.0.23.3: bytes=56 Sequence=5 ttl=255 time=41 ms</w:t>
      </w:r>
    </w:p>
    <w:p w14:paraId="19595514" w14:textId="77777777" w:rsidR="00CF5087" w:rsidRPr="001A7945" w:rsidRDefault="00CF5087" w:rsidP="00E77D2E">
      <w:pPr>
        <w:pStyle w:val="aff3"/>
        <w:ind w:leftChars="100" w:left="210" w:rightChars="100" w:right="210"/>
      </w:pPr>
      <w:r w:rsidRPr="001A7945">
        <w:t xml:space="preserve">  --- 10.0.23.3 ping statistics ---</w:t>
      </w:r>
    </w:p>
    <w:p w14:paraId="1321A966" w14:textId="77777777" w:rsidR="00CF5087" w:rsidRPr="001A7945" w:rsidRDefault="00CF5087" w:rsidP="00E77D2E">
      <w:pPr>
        <w:pStyle w:val="aff3"/>
        <w:ind w:leftChars="100" w:left="210" w:rightChars="100" w:right="210"/>
      </w:pPr>
      <w:r w:rsidRPr="001A7945">
        <w:t xml:space="preserve">    5 packet(s) transmitted</w:t>
      </w:r>
    </w:p>
    <w:p w14:paraId="0D6C6C53" w14:textId="77777777" w:rsidR="00CF5087" w:rsidRPr="001A7945" w:rsidRDefault="00CF5087" w:rsidP="00E77D2E">
      <w:pPr>
        <w:pStyle w:val="aff3"/>
        <w:ind w:leftChars="100" w:left="210" w:rightChars="100" w:right="210"/>
      </w:pPr>
      <w:r w:rsidRPr="001A7945">
        <w:t xml:space="preserve">    5 packet(s) received</w:t>
      </w:r>
    </w:p>
    <w:p w14:paraId="13845D75" w14:textId="77777777" w:rsidR="00CF5087" w:rsidRPr="001A7945" w:rsidRDefault="00CF5087" w:rsidP="00E77D2E">
      <w:pPr>
        <w:pStyle w:val="aff3"/>
        <w:ind w:leftChars="100" w:left="210" w:rightChars="100" w:right="210"/>
      </w:pPr>
      <w:r w:rsidRPr="001A7945">
        <w:t xml:space="preserve">    0.00% packet loss</w:t>
      </w:r>
    </w:p>
    <w:p w14:paraId="580218E9" w14:textId="77777777" w:rsidR="00CF5087" w:rsidRPr="001A7945" w:rsidRDefault="00CF5087" w:rsidP="00E77D2E">
      <w:pPr>
        <w:pStyle w:val="aff3"/>
        <w:ind w:leftChars="100" w:left="210" w:rightChars="100" w:right="210"/>
      </w:pPr>
      <w:r w:rsidRPr="001A7945">
        <w:t xml:space="preserve">    round-trip min/avg/max = 31/35/41 ms</w:t>
      </w:r>
    </w:p>
    <w:p w14:paraId="63828074" w14:textId="77777777" w:rsidR="00CC714A" w:rsidRDefault="00C46409">
      <w:pPr>
        <w:pStyle w:val="a"/>
        <w:numPr>
          <w:ilvl w:val="0"/>
          <w:numId w:val="153"/>
        </w:numPr>
      </w:pPr>
      <w:r w:rsidRPr="00D8745F">
        <w:rPr>
          <w:rFonts w:hint="eastAsia"/>
        </w:rPr>
        <w:t>测试R2到目的网络10.0.13.0/24</w:t>
      </w:r>
      <w:r>
        <w:rPr>
          <w:rFonts w:hint="eastAsia"/>
        </w:rPr>
        <w:t>、10</w:t>
      </w:r>
      <w:r w:rsidRPr="00D8745F">
        <w:rPr>
          <w:rFonts w:hint="eastAsia"/>
        </w:rPr>
        <w:t>.</w:t>
      </w:r>
      <w:r>
        <w:rPr>
          <w:rFonts w:hint="eastAsia"/>
        </w:rPr>
        <w:t>0</w:t>
      </w:r>
      <w:r w:rsidRPr="00D8745F">
        <w:rPr>
          <w:rFonts w:hint="eastAsia"/>
        </w:rPr>
        <w:t>.3.</w:t>
      </w:r>
      <w:r>
        <w:rPr>
          <w:rFonts w:hint="eastAsia"/>
        </w:rPr>
        <w:t>0</w:t>
      </w:r>
      <w:r w:rsidRPr="00D8745F">
        <w:rPr>
          <w:rFonts w:hint="eastAsia"/>
        </w:rPr>
        <w:t>/</w:t>
      </w:r>
      <w:r>
        <w:rPr>
          <w:rFonts w:hint="eastAsia"/>
        </w:rPr>
        <w:t>24</w:t>
      </w:r>
      <w:r w:rsidRPr="00D8745F">
        <w:rPr>
          <w:rFonts w:hint="eastAsia"/>
        </w:rPr>
        <w:t>的连通性</w:t>
      </w:r>
    </w:p>
    <w:p w14:paraId="2086CBDE" w14:textId="77777777" w:rsidR="00CF5087" w:rsidRPr="001A7945" w:rsidRDefault="00CF5087" w:rsidP="00E77D2E">
      <w:pPr>
        <w:pStyle w:val="aff3"/>
        <w:ind w:leftChars="100" w:left="210" w:rightChars="100" w:right="210"/>
      </w:pPr>
      <w:r w:rsidRPr="001A7945">
        <w:t>&lt;R2&gt;ping 10.0.13.3</w:t>
      </w:r>
    </w:p>
    <w:p w14:paraId="6E47C270" w14:textId="77777777" w:rsidR="00CF5087" w:rsidRPr="001A7945" w:rsidRDefault="00CF5087" w:rsidP="00E77D2E">
      <w:pPr>
        <w:pStyle w:val="aff3"/>
        <w:ind w:leftChars="100" w:left="210" w:rightChars="100" w:right="210"/>
      </w:pPr>
      <w:r w:rsidRPr="001A7945">
        <w:t xml:space="preserve">  PING 10.0.13.3: 56  data bytes, press CTRL_C to break</w:t>
      </w:r>
    </w:p>
    <w:p w14:paraId="51FB24C5" w14:textId="77777777" w:rsidR="00CF5087" w:rsidRPr="001A7945" w:rsidRDefault="00CF5087" w:rsidP="00E77D2E">
      <w:pPr>
        <w:pStyle w:val="aff3"/>
        <w:ind w:leftChars="100" w:left="210" w:rightChars="100" w:right="210"/>
      </w:pPr>
      <w:r w:rsidRPr="001A7945">
        <w:t xml:space="preserve">    Request time out</w:t>
      </w:r>
    </w:p>
    <w:p w14:paraId="2ABE6A91" w14:textId="77777777" w:rsidR="00CF5087" w:rsidRPr="001A7945" w:rsidRDefault="00CF5087" w:rsidP="00E77D2E">
      <w:pPr>
        <w:pStyle w:val="aff3"/>
        <w:ind w:leftChars="100" w:left="210" w:rightChars="100" w:right="210"/>
      </w:pPr>
      <w:r w:rsidRPr="001A7945">
        <w:t xml:space="preserve">    Request time out</w:t>
      </w:r>
    </w:p>
    <w:p w14:paraId="660AFDB6" w14:textId="77777777" w:rsidR="00CF5087" w:rsidRPr="001A7945" w:rsidRDefault="00CF5087" w:rsidP="00E77D2E">
      <w:pPr>
        <w:pStyle w:val="aff3"/>
        <w:ind w:leftChars="100" w:left="210" w:rightChars="100" w:right="210"/>
      </w:pPr>
      <w:r w:rsidRPr="001A7945">
        <w:t xml:space="preserve">    Request time out</w:t>
      </w:r>
    </w:p>
    <w:p w14:paraId="4EB4226E" w14:textId="77777777" w:rsidR="00CF5087" w:rsidRPr="001A7945" w:rsidRDefault="00CF5087" w:rsidP="00E77D2E">
      <w:pPr>
        <w:pStyle w:val="aff3"/>
        <w:ind w:leftChars="100" w:left="210" w:rightChars="100" w:right="210"/>
      </w:pPr>
      <w:r w:rsidRPr="001A7945">
        <w:t xml:space="preserve">    Request time out</w:t>
      </w:r>
    </w:p>
    <w:p w14:paraId="6F99C4B4" w14:textId="77777777" w:rsidR="00CF5087" w:rsidRPr="001A7945" w:rsidRDefault="00CF5087" w:rsidP="00E77D2E">
      <w:pPr>
        <w:pStyle w:val="aff3"/>
        <w:ind w:leftChars="100" w:left="210" w:rightChars="100" w:right="210"/>
      </w:pPr>
      <w:r w:rsidRPr="001A7945">
        <w:t xml:space="preserve">    Request time out</w:t>
      </w:r>
    </w:p>
    <w:p w14:paraId="791C190F" w14:textId="77777777" w:rsidR="00CF5087" w:rsidRPr="001A7945" w:rsidRDefault="00CF5087" w:rsidP="00E77D2E">
      <w:pPr>
        <w:pStyle w:val="aff3"/>
        <w:ind w:leftChars="100" w:left="210" w:rightChars="100" w:right="210"/>
      </w:pPr>
      <w:r w:rsidRPr="001A7945">
        <w:t xml:space="preserve">  --- 10.0.13.3 ping statistics ---</w:t>
      </w:r>
    </w:p>
    <w:p w14:paraId="45FA5567" w14:textId="77777777" w:rsidR="00CF5087" w:rsidRPr="001A7945" w:rsidRDefault="00CF5087" w:rsidP="00E77D2E">
      <w:pPr>
        <w:pStyle w:val="aff3"/>
        <w:ind w:leftChars="100" w:left="210" w:rightChars="100" w:right="210"/>
      </w:pPr>
      <w:r w:rsidRPr="001A7945">
        <w:t xml:space="preserve">    5 packet(s) transmitted</w:t>
      </w:r>
    </w:p>
    <w:p w14:paraId="2FAB1B1F" w14:textId="77777777" w:rsidR="00CF5087" w:rsidRPr="001A7945" w:rsidRDefault="00CF5087" w:rsidP="00E77D2E">
      <w:pPr>
        <w:pStyle w:val="aff3"/>
        <w:ind w:leftChars="100" w:left="210" w:rightChars="100" w:right="210"/>
      </w:pPr>
      <w:r w:rsidRPr="001A7945">
        <w:t xml:space="preserve">    0 packet(s) received</w:t>
      </w:r>
    </w:p>
    <w:p w14:paraId="523C51C5" w14:textId="77777777" w:rsidR="00CF5087" w:rsidRPr="001A7945" w:rsidRDefault="00CF5087" w:rsidP="00E77D2E">
      <w:pPr>
        <w:pStyle w:val="aff3"/>
        <w:ind w:leftChars="100" w:left="210" w:rightChars="100" w:right="210"/>
      </w:pPr>
      <w:r w:rsidRPr="001A7945">
        <w:t xml:space="preserve">    100.00% packet loss</w:t>
      </w:r>
    </w:p>
    <w:p w14:paraId="6F19E6C7" w14:textId="77777777" w:rsidR="00CF5087" w:rsidRPr="001A7945" w:rsidRDefault="00CF5087" w:rsidP="00E77D2E">
      <w:pPr>
        <w:pStyle w:val="aff3"/>
        <w:ind w:leftChars="100" w:left="210" w:rightChars="100" w:right="210"/>
      </w:pPr>
    </w:p>
    <w:p w14:paraId="4FB755EE" w14:textId="77777777" w:rsidR="00CF5087" w:rsidRPr="001A7945" w:rsidRDefault="00CF5087" w:rsidP="00E77D2E">
      <w:pPr>
        <w:pStyle w:val="aff3"/>
        <w:ind w:leftChars="100" w:left="210" w:rightChars="100" w:right="210"/>
      </w:pPr>
      <w:r w:rsidRPr="001A7945">
        <w:t>&lt;R2&gt;ping 10.0.3.3</w:t>
      </w:r>
    </w:p>
    <w:p w14:paraId="47686C31" w14:textId="77777777" w:rsidR="00CF5087" w:rsidRPr="001A7945" w:rsidRDefault="00CF5087" w:rsidP="00E77D2E">
      <w:pPr>
        <w:pStyle w:val="aff3"/>
        <w:ind w:leftChars="100" w:left="210" w:rightChars="100" w:right="210"/>
      </w:pPr>
      <w:r w:rsidRPr="001A7945">
        <w:t xml:space="preserve">  PING 10.0.3.3: 56  data bytes, press CTRL_C to break</w:t>
      </w:r>
    </w:p>
    <w:p w14:paraId="0C0B80C0" w14:textId="77777777" w:rsidR="00CF5087" w:rsidRPr="001A7945" w:rsidRDefault="00CF5087" w:rsidP="00E77D2E">
      <w:pPr>
        <w:pStyle w:val="aff3"/>
        <w:ind w:leftChars="100" w:left="210" w:rightChars="100" w:right="210"/>
      </w:pPr>
      <w:r w:rsidRPr="001A7945">
        <w:t xml:space="preserve">    Request time out</w:t>
      </w:r>
    </w:p>
    <w:p w14:paraId="3056FD46" w14:textId="77777777" w:rsidR="00CF5087" w:rsidRPr="001A7945" w:rsidRDefault="00CF5087" w:rsidP="00E77D2E">
      <w:pPr>
        <w:pStyle w:val="aff3"/>
        <w:ind w:leftChars="100" w:left="210" w:rightChars="100" w:right="210"/>
      </w:pPr>
      <w:r w:rsidRPr="001A7945">
        <w:t xml:space="preserve">    Request time out</w:t>
      </w:r>
    </w:p>
    <w:p w14:paraId="143F30C3" w14:textId="77777777" w:rsidR="00CF5087" w:rsidRPr="001A7945" w:rsidRDefault="00CF5087" w:rsidP="00E77D2E">
      <w:pPr>
        <w:pStyle w:val="aff3"/>
        <w:ind w:leftChars="100" w:left="210" w:rightChars="100" w:right="210"/>
      </w:pPr>
      <w:r w:rsidRPr="001A7945">
        <w:t xml:space="preserve">    Request time out</w:t>
      </w:r>
    </w:p>
    <w:p w14:paraId="573E6382" w14:textId="77777777" w:rsidR="00CF5087" w:rsidRPr="001A7945" w:rsidRDefault="00CF5087" w:rsidP="00E77D2E">
      <w:pPr>
        <w:pStyle w:val="aff3"/>
        <w:ind w:leftChars="100" w:left="210" w:rightChars="100" w:right="210"/>
      </w:pPr>
      <w:r w:rsidRPr="001A7945">
        <w:t xml:space="preserve">    Request time out</w:t>
      </w:r>
    </w:p>
    <w:p w14:paraId="0F7C54B0" w14:textId="77777777" w:rsidR="00CF5087" w:rsidRPr="001A7945" w:rsidRDefault="00CF5087" w:rsidP="00E77D2E">
      <w:pPr>
        <w:pStyle w:val="aff3"/>
        <w:ind w:leftChars="100" w:left="210" w:rightChars="100" w:right="210"/>
      </w:pPr>
      <w:r w:rsidRPr="001A7945">
        <w:t xml:space="preserve">    Request time out</w:t>
      </w:r>
    </w:p>
    <w:p w14:paraId="2FC98AFA" w14:textId="77777777" w:rsidR="00CF5087" w:rsidRPr="001A7945" w:rsidRDefault="00CF5087" w:rsidP="00E77D2E">
      <w:pPr>
        <w:pStyle w:val="aff3"/>
        <w:ind w:leftChars="100" w:left="210" w:rightChars="100" w:right="210"/>
      </w:pPr>
      <w:r w:rsidRPr="001A7945">
        <w:t xml:space="preserve">  --- 10.0.3.3 ping statistics ---</w:t>
      </w:r>
    </w:p>
    <w:p w14:paraId="61E564A5" w14:textId="77777777" w:rsidR="00CF5087" w:rsidRPr="001A7945" w:rsidRDefault="00CF5087" w:rsidP="00E77D2E">
      <w:pPr>
        <w:pStyle w:val="aff3"/>
        <w:ind w:leftChars="100" w:left="210" w:rightChars="100" w:right="210"/>
      </w:pPr>
      <w:r w:rsidRPr="001A7945">
        <w:t xml:space="preserve">    5 packet(s) transmitted</w:t>
      </w:r>
    </w:p>
    <w:p w14:paraId="38530740" w14:textId="77777777" w:rsidR="00CF5087" w:rsidRPr="001A7945" w:rsidRDefault="00CF5087" w:rsidP="00E77D2E">
      <w:pPr>
        <w:pStyle w:val="aff3"/>
        <w:ind w:leftChars="100" w:left="210" w:rightChars="100" w:right="210"/>
      </w:pPr>
      <w:r w:rsidRPr="001A7945">
        <w:t xml:space="preserve">    0 packet(s) received</w:t>
      </w:r>
    </w:p>
    <w:p w14:paraId="6449FF02" w14:textId="77777777" w:rsidR="00CF5087" w:rsidRPr="001A7945" w:rsidRDefault="00CF5087" w:rsidP="00E77D2E">
      <w:pPr>
        <w:pStyle w:val="aff3"/>
        <w:ind w:leftChars="100" w:left="210" w:rightChars="100" w:right="210"/>
      </w:pPr>
      <w:r w:rsidRPr="001A7945">
        <w:t>100.00% packet loss</w:t>
      </w:r>
    </w:p>
    <w:p w14:paraId="05C8EAFD" w14:textId="77777777" w:rsidR="00CF5087" w:rsidRPr="001A7945" w:rsidRDefault="00CF5087" w:rsidP="00E77D2E">
      <w:pPr>
        <w:pStyle w:val="aff3"/>
        <w:ind w:leftChars="100" w:left="210" w:rightChars="100" w:right="210"/>
      </w:pPr>
    </w:p>
    <w:p w14:paraId="07EB97AC"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R2如果要与10.0.3.0</w:t>
      </w:r>
      <w:r w:rsidR="00C46409">
        <w:rPr>
          <w:rFonts w:hint="eastAsia"/>
          <w:kern w:val="0"/>
        </w:rPr>
        <w:t>/24</w:t>
      </w:r>
      <w:r w:rsidR="003918A1">
        <w:rPr>
          <w:rFonts w:hint="eastAsia"/>
          <w:kern w:val="0"/>
        </w:rPr>
        <w:t>网络</w:t>
      </w:r>
      <w:r w:rsidR="00C46409">
        <w:rPr>
          <w:rFonts w:hint="eastAsia"/>
          <w:kern w:val="0"/>
        </w:rPr>
        <w:t>通信</w:t>
      </w:r>
      <w:r w:rsidRPr="00D97C6D">
        <w:rPr>
          <w:rFonts w:hint="eastAsia"/>
          <w:kern w:val="0"/>
        </w:rPr>
        <w:t>，需要R2上有去往该网段的路由信息，并且R3上也需</w:t>
      </w:r>
      <w:r w:rsidRPr="00D97C6D">
        <w:rPr>
          <w:rFonts w:hint="eastAsia"/>
          <w:kern w:val="0"/>
        </w:rPr>
        <w:lastRenderedPageBreak/>
        <w:t>要有到R2</w:t>
      </w:r>
      <w:r w:rsidR="00A818FC">
        <w:rPr>
          <w:rFonts w:hint="eastAsia"/>
          <w:kern w:val="0"/>
        </w:rPr>
        <w:t>相应</w:t>
      </w:r>
      <w:r w:rsidRPr="00D97C6D">
        <w:rPr>
          <w:rFonts w:hint="eastAsia"/>
          <w:kern w:val="0"/>
        </w:rPr>
        <w:t>接口</w:t>
      </w:r>
      <w:r w:rsidR="00A818FC">
        <w:rPr>
          <w:rFonts w:hint="eastAsia"/>
          <w:kern w:val="0"/>
        </w:rPr>
        <w:t>所在</w:t>
      </w:r>
      <w:r w:rsidRPr="00D97C6D">
        <w:rPr>
          <w:rFonts w:hint="eastAsia"/>
          <w:kern w:val="0"/>
        </w:rPr>
        <w:t>IP网段的路由信息。</w:t>
      </w:r>
    </w:p>
    <w:p w14:paraId="742657F4"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上述检测结果表明，</w:t>
      </w:r>
      <w:r w:rsidRPr="00D97C6D">
        <w:rPr>
          <w:kern w:val="0"/>
        </w:rPr>
        <w:t>R2</w:t>
      </w:r>
      <w:r w:rsidRPr="00D97C6D">
        <w:rPr>
          <w:rFonts w:hint="eastAsia"/>
          <w:kern w:val="0"/>
        </w:rPr>
        <w:t>不能与</w:t>
      </w:r>
      <w:r w:rsidRPr="00D97C6D">
        <w:rPr>
          <w:kern w:val="0"/>
        </w:rPr>
        <w:t>10.0.3.3</w:t>
      </w:r>
      <w:r w:rsidRPr="00D97C6D">
        <w:rPr>
          <w:rFonts w:hint="eastAsia"/>
          <w:kern w:val="0"/>
        </w:rPr>
        <w:t>和</w:t>
      </w:r>
      <w:r w:rsidRPr="00D97C6D">
        <w:rPr>
          <w:kern w:val="0"/>
        </w:rPr>
        <w:t>10.0.13.3</w:t>
      </w:r>
      <w:r w:rsidR="003918A1">
        <w:rPr>
          <w:rFonts w:hint="eastAsia"/>
          <w:kern w:val="0"/>
        </w:rPr>
        <w:t>网络</w:t>
      </w:r>
      <w:r w:rsidRPr="00D97C6D">
        <w:rPr>
          <w:rFonts w:hint="eastAsia"/>
          <w:kern w:val="0"/>
        </w:rPr>
        <w:t>通信。</w:t>
      </w:r>
      <w:r w:rsidRPr="00D97C6D">
        <w:rPr>
          <w:kern w:val="0"/>
        </w:rPr>
        <w:t xml:space="preserve"> </w:t>
      </w:r>
    </w:p>
    <w:p w14:paraId="7E092DDD"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执行</w:t>
      </w:r>
      <w:r w:rsidRPr="00D97C6D">
        <w:rPr>
          <w:b/>
          <w:kern w:val="0"/>
        </w:rPr>
        <w:t>display ip routing-table</w:t>
      </w:r>
      <w:r w:rsidRPr="00D97C6D">
        <w:rPr>
          <w:rFonts w:hint="eastAsia"/>
          <w:kern w:val="0"/>
        </w:rPr>
        <w:t>命令，查看</w:t>
      </w:r>
      <w:r w:rsidRPr="00D97C6D">
        <w:rPr>
          <w:kern w:val="0"/>
        </w:rPr>
        <w:t>R2</w:t>
      </w:r>
      <w:r w:rsidRPr="00D97C6D">
        <w:rPr>
          <w:rFonts w:hint="eastAsia"/>
          <w:kern w:val="0"/>
        </w:rPr>
        <w:t>上的路由表。</w:t>
      </w:r>
      <w:r w:rsidR="00C46409">
        <w:rPr>
          <w:rFonts w:hint="eastAsia"/>
          <w:kern w:val="0"/>
        </w:rPr>
        <w:t>可以发现</w:t>
      </w:r>
      <w:r w:rsidRPr="00D97C6D">
        <w:rPr>
          <w:rFonts w:hint="eastAsia"/>
          <w:kern w:val="0"/>
        </w:rPr>
        <w:t>路由表中没有到这两个网段的路由</w:t>
      </w:r>
      <w:r w:rsidR="003918A1">
        <w:rPr>
          <w:rFonts w:hint="eastAsia"/>
          <w:kern w:val="0"/>
        </w:rPr>
        <w:t>信息</w:t>
      </w:r>
      <w:r w:rsidRPr="00D97C6D">
        <w:rPr>
          <w:rFonts w:hint="eastAsia"/>
          <w:kern w:val="0"/>
        </w:rPr>
        <w:t>。</w:t>
      </w:r>
    </w:p>
    <w:p w14:paraId="41316BCD" w14:textId="77777777" w:rsidR="00CF5087" w:rsidRPr="001A7945" w:rsidRDefault="00CF5087" w:rsidP="00E77D2E">
      <w:pPr>
        <w:pStyle w:val="aff3"/>
        <w:ind w:leftChars="100" w:left="210" w:rightChars="100" w:right="210"/>
      </w:pPr>
      <w:r w:rsidRPr="001A7945">
        <w:t xml:space="preserve">&lt;R2&gt;display ip routing-table </w:t>
      </w:r>
    </w:p>
    <w:p w14:paraId="20015C56" w14:textId="77777777" w:rsidR="00CF5087" w:rsidRPr="001A7945" w:rsidRDefault="00CF5087" w:rsidP="00E77D2E">
      <w:pPr>
        <w:pStyle w:val="aff3"/>
        <w:ind w:leftChars="100" w:left="210" w:rightChars="100" w:right="210"/>
      </w:pPr>
      <w:r w:rsidRPr="001A7945">
        <w:t>Route Flags: R - relay, D - download to fib</w:t>
      </w:r>
    </w:p>
    <w:p w14:paraId="6F3FFFF1" w14:textId="77777777" w:rsidR="00CF5087" w:rsidRPr="001A7945" w:rsidRDefault="00CF5087" w:rsidP="00E77D2E">
      <w:pPr>
        <w:pStyle w:val="aff3"/>
        <w:ind w:leftChars="100" w:left="210" w:rightChars="100" w:right="210"/>
      </w:pPr>
      <w:r w:rsidRPr="001A7945">
        <w:t>-------------------------------------------------------------------------</w:t>
      </w:r>
    </w:p>
    <w:p w14:paraId="054AC34E" w14:textId="77777777" w:rsidR="00CF5087" w:rsidRPr="001A7945" w:rsidRDefault="00CF5087" w:rsidP="00E77D2E">
      <w:pPr>
        <w:pStyle w:val="aff3"/>
        <w:ind w:leftChars="100" w:left="210" w:rightChars="100" w:right="210"/>
      </w:pPr>
      <w:r w:rsidRPr="001A7945">
        <w:t>Routing Tables: Public</w:t>
      </w:r>
    </w:p>
    <w:p w14:paraId="20333977" w14:textId="77777777" w:rsidR="00CF5087" w:rsidRPr="001A7945" w:rsidRDefault="00CF5087" w:rsidP="00E77D2E">
      <w:pPr>
        <w:pStyle w:val="aff3"/>
        <w:ind w:leftChars="100" w:left="210" w:rightChars="100" w:right="210"/>
      </w:pPr>
      <w:r w:rsidRPr="001A7945">
        <w:t xml:space="preserve">         Destinations : 13       Routes : 13       </w:t>
      </w:r>
    </w:p>
    <w:p w14:paraId="6830518F" w14:textId="77777777" w:rsidR="00CF5087" w:rsidRPr="001A7945" w:rsidRDefault="00CF5087" w:rsidP="00E77D2E">
      <w:pPr>
        <w:pStyle w:val="aff3"/>
        <w:ind w:leftChars="100" w:left="210" w:rightChars="100" w:right="210"/>
      </w:pPr>
      <w:r w:rsidRPr="001A7945">
        <w:t>Destination/Mask    Proto   Pre  Cost Flags NextHop</w:t>
      </w:r>
      <w:r w:rsidRPr="001A7945">
        <w:tab/>
      </w:r>
      <w:r w:rsidRPr="001A7945">
        <w:tab/>
        <w:t>Interface</w:t>
      </w:r>
    </w:p>
    <w:p w14:paraId="20B5D828" w14:textId="77777777" w:rsidR="00CF5087" w:rsidRPr="001A7945" w:rsidRDefault="00CF5087" w:rsidP="00E77D2E">
      <w:pPr>
        <w:pStyle w:val="aff3"/>
        <w:ind w:leftChars="100" w:left="210" w:rightChars="100" w:right="210" w:firstLine="420"/>
      </w:pPr>
      <w:r w:rsidRPr="001A7945">
        <w:t>10.0.2.0/24</w:t>
      </w:r>
      <w:r w:rsidRPr="001A7945">
        <w:tab/>
      </w:r>
      <w:r w:rsidRPr="001A7945">
        <w:tab/>
        <w:t>Direct  0    0</w:t>
      </w:r>
      <w:r w:rsidRPr="001A7945">
        <w:tab/>
        <w:t>D</w:t>
      </w:r>
      <w:r w:rsidRPr="001A7945">
        <w:tab/>
        <w:t>10.0.2.2</w:t>
      </w:r>
      <w:r w:rsidRPr="001A7945">
        <w:tab/>
        <w:t>LoopBack0</w:t>
      </w:r>
    </w:p>
    <w:p w14:paraId="7B323E02" w14:textId="77777777" w:rsidR="00CF5087" w:rsidRPr="001A7945" w:rsidRDefault="00CF5087" w:rsidP="00E77D2E">
      <w:pPr>
        <w:pStyle w:val="aff3"/>
        <w:ind w:leftChars="100" w:left="210" w:rightChars="100" w:right="210" w:firstLine="420"/>
      </w:pPr>
      <w:r w:rsidRPr="001A7945">
        <w:t>10.0.2.2/32</w:t>
      </w:r>
      <w:r w:rsidRPr="001A7945">
        <w:tab/>
      </w:r>
      <w:r w:rsidRPr="001A7945">
        <w:tab/>
        <w:t>Direct  0    0</w:t>
      </w:r>
      <w:r w:rsidRPr="001A7945">
        <w:tab/>
        <w:t>D</w:t>
      </w:r>
      <w:r w:rsidRPr="001A7945">
        <w:tab/>
        <w:t>127.0.0.1</w:t>
      </w:r>
      <w:r w:rsidRPr="001A7945">
        <w:tab/>
        <w:t>LoopBack0</w:t>
      </w:r>
    </w:p>
    <w:p w14:paraId="5181DDDE" w14:textId="77777777" w:rsidR="00CF5087" w:rsidRPr="001A7945" w:rsidRDefault="00CF5087" w:rsidP="00E77D2E">
      <w:pPr>
        <w:pStyle w:val="aff3"/>
        <w:ind w:leftChars="100" w:left="210" w:rightChars="100" w:right="210" w:firstLine="420"/>
      </w:pPr>
      <w:r w:rsidRPr="001A7945">
        <w:t>10.0.2.255/32</w:t>
      </w:r>
      <w:r w:rsidRPr="001A7945">
        <w:tab/>
      </w:r>
      <w:r w:rsidR="00A818FC">
        <w:rPr>
          <w:rFonts w:hint="eastAsia"/>
        </w:rPr>
        <w:t xml:space="preserve">     </w:t>
      </w:r>
      <w:r w:rsidRPr="001A7945">
        <w:t>Direct  0    0</w:t>
      </w:r>
      <w:r w:rsidRPr="001A7945">
        <w:tab/>
        <w:t>D</w:t>
      </w:r>
      <w:r w:rsidRPr="001A7945">
        <w:tab/>
        <w:t>127.0.0.1</w:t>
      </w:r>
      <w:r w:rsidRPr="001A7945">
        <w:tab/>
        <w:t>LoopBack0</w:t>
      </w:r>
    </w:p>
    <w:p w14:paraId="7E297353" w14:textId="77777777" w:rsidR="00CF5087" w:rsidRPr="001A7945" w:rsidRDefault="00CF5087" w:rsidP="00E77D2E">
      <w:pPr>
        <w:pStyle w:val="aff3"/>
        <w:ind w:leftChars="100" w:left="210" w:rightChars="100" w:right="210" w:firstLine="420"/>
      </w:pPr>
      <w:r w:rsidRPr="001A7945">
        <w:t>10.0.12.0/24</w:t>
      </w:r>
      <w:r w:rsidRPr="001A7945">
        <w:tab/>
      </w:r>
      <w:r w:rsidR="00A818FC">
        <w:rPr>
          <w:rFonts w:hint="eastAsia"/>
        </w:rPr>
        <w:t xml:space="preserve">     </w:t>
      </w:r>
      <w:r w:rsidRPr="001A7945">
        <w:t>Direct  0    0</w:t>
      </w:r>
      <w:r w:rsidRPr="001A7945">
        <w:tab/>
        <w:t>D</w:t>
      </w:r>
      <w:r w:rsidRPr="001A7945">
        <w:tab/>
        <w:t>10.0.12.2</w:t>
      </w:r>
      <w:r w:rsidRPr="001A7945">
        <w:tab/>
        <w:t>GigabitEthernet0/0/1</w:t>
      </w:r>
    </w:p>
    <w:p w14:paraId="173A23A7" w14:textId="77777777" w:rsidR="00CF5087" w:rsidRPr="001A7945" w:rsidRDefault="00CF5087" w:rsidP="00E77D2E">
      <w:pPr>
        <w:pStyle w:val="aff3"/>
        <w:ind w:leftChars="100" w:left="210" w:rightChars="100" w:right="210" w:firstLine="420"/>
      </w:pPr>
      <w:r w:rsidRPr="001A7945">
        <w:t>10.0.12.2/32</w:t>
      </w:r>
      <w:r w:rsidRPr="001A7945">
        <w:tab/>
      </w:r>
      <w:r w:rsidR="00A818FC">
        <w:rPr>
          <w:rFonts w:hint="eastAsia"/>
        </w:rPr>
        <w:t xml:space="preserve">     </w:t>
      </w:r>
      <w:r w:rsidRPr="001A7945">
        <w:t>Direct  0    0</w:t>
      </w:r>
      <w:r w:rsidRPr="001A7945">
        <w:tab/>
        <w:t>D</w:t>
      </w:r>
      <w:r w:rsidRPr="001A7945">
        <w:tab/>
        <w:t>127.0.0.1</w:t>
      </w:r>
      <w:r w:rsidRPr="001A7945">
        <w:tab/>
        <w:t>GigabitEthernet0/0/1</w:t>
      </w:r>
    </w:p>
    <w:p w14:paraId="2C7671BF" w14:textId="77777777" w:rsidR="00CF5087" w:rsidRPr="001A7945" w:rsidRDefault="00CF5087" w:rsidP="00E77D2E">
      <w:pPr>
        <w:pStyle w:val="aff3"/>
        <w:ind w:leftChars="100" w:left="210" w:rightChars="100" w:right="210" w:firstLine="420"/>
      </w:pPr>
      <w:r w:rsidRPr="001A7945">
        <w:t>10.0.12.255/32</w:t>
      </w:r>
      <w:r w:rsidRPr="001A7945">
        <w:tab/>
        <w:t>Direct  0    0</w:t>
      </w:r>
      <w:r w:rsidRPr="001A7945">
        <w:tab/>
        <w:t>D</w:t>
      </w:r>
      <w:r w:rsidRPr="001A7945">
        <w:tab/>
        <w:t>127.0.0.1</w:t>
      </w:r>
      <w:r w:rsidRPr="001A7945">
        <w:tab/>
        <w:t>GigabitEthernet0/0/</w:t>
      </w:r>
      <w:r w:rsidRPr="001A7945">
        <w:rPr>
          <w:rFonts w:hint="eastAsia"/>
        </w:rPr>
        <w:t>1</w:t>
      </w:r>
    </w:p>
    <w:p w14:paraId="56F66914" w14:textId="77777777" w:rsidR="00CF5087" w:rsidRPr="001A7945" w:rsidRDefault="00CF5087" w:rsidP="00E77D2E">
      <w:pPr>
        <w:pStyle w:val="aff3"/>
        <w:ind w:leftChars="100" w:left="210" w:rightChars="100" w:right="210" w:firstLine="420"/>
      </w:pPr>
      <w:r w:rsidRPr="001A7945">
        <w:t>10.0.23.0/24</w:t>
      </w:r>
      <w:r w:rsidRPr="001A7945">
        <w:tab/>
      </w:r>
      <w:r w:rsidR="00A818FC">
        <w:rPr>
          <w:rFonts w:hint="eastAsia"/>
        </w:rPr>
        <w:t xml:space="preserve">     </w:t>
      </w:r>
      <w:r w:rsidRPr="001A7945">
        <w:t>Direct  0    0</w:t>
      </w:r>
      <w:r w:rsidRPr="001A7945">
        <w:tab/>
        <w:t>D</w:t>
      </w:r>
      <w:r w:rsidRPr="001A7945">
        <w:tab/>
        <w:t>10.0.23.2</w:t>
      </w:r>
      <w:r w:rsidRPr="001A7945">
        <w:tab/>
        <w:t>GigabitEthernet0/0/2</w:t>
      </w:r>
    </w:p>
    <w:p w14:paraId="462A030D" w14:textId="77777777" w:rsidR="00CF5087" w:rsidRPr="001A7945" w:rsidRDefault="00CF5087" w:rsidP="00E77D2E">
      <w:pPr>
        <w:pStyle w:val="aff3"/>
        <w:ind w:leftChars="100" w:left="210" w:rightChars="100" w:right="210" w:firstLine="420"/>
      </w:pPr>
      <w:r w:rsidRPr="001A7945">
        <w:t>10.0.23.2/32</w:t>
      </w:r>
      <w:r w:rsidRPr="001A7945">
        <w:tab/>
      </w:r>
      <w:r w:rsidR="00A818FC">
        <w:rPr>
          <w:rFonts w:hint="eastAsia"/>
        </w:rPr>
        <w:t xml:space="preserve">     </w:t>
      </w:r>
      <w:r w:rsidRPr="001A7945">
        <w:t>Direct  0    0</w:t>
      </w:r>
      <w:r w:rsidRPr="001A7945">
        <w:tab/>
        <w:t>D</w:t>
      </w:r>
      <w:r w:rsidRPr="001A7945">
        <w:tab/>
        <w:t>127.0.0.1</w:t>
      </w:r>
      <w:r w:rsidRPr="001A7945">
        <w:tab/>
        <w:t>GigabitEthernet0/0/2</w:t>
      </w:r>
    </w:p>
    <w:p w14:paraId="54C3DAF2" w14:textId="77777777" w:rsidR="00CF5087" w:rsidRPr="001A7945" w:rsidRDefault="00CF5087" w:rsidP="00E77D2E">
      <w:pPr>
        <w:pStyle w:val="aff3"/>
        <w:ind w:leftChars="100" w:left="210" w:rightChars="100" w:right="210" w:firstLine="420"/>
      </w:pPr>
      <w:r w:rsidRPr="001A7945">
        <w:t>10.0.23.255/32</w:t>
      </w:r>
      <w:r w:rsidRPr="001A7945">
        <w:tab/>
        <w:t>Direct  0    0</w:t>
      </w:r>
      <w:r w:rsidRPr="001A7945">
        <w:tab/>
        <w:t>D</w:t>
      </w:r>
      <w:r w:rsidRPr="001A7945">
        <w:tab/>
        <w:t>127.0.0.1</w:t>
      </w:r>
      <w:r w:rsidRPr="001A7945">
        <w:tab/>
        <w:t>GigabitEthernet0/0/2</w:t>
      </w:r>
    </w:p>
    <w:p w14:paraId="78B34BDB" w14:textId="77777777" w:rsidR="00CF5087" w:rsidRPr="001A7945" w:rsidRDefault="00CF5087" w:rsidP="00E77D2E">
      <w:pPr>
        <w:pStyle w:val="aff3"/>
        <w:ind w:leftChars="100" w:left="210" w:rightChars="100" w:right="210" w:firstLine="420"/>
      </w:pPr>
      <w:r w:rsidRPr="001A7945">
        <w:t>127.0.0.0/8</w:t>
      </w:r>
      <w:r w:rsidRPr="001A7945">
        <w:tab/>
      </w:r>
      <w:r w:rsidRPr="001A7945">
        <w:tab/>
        <w:t>Direct  0    0</w:t>
      </w:r>
      <w:r w:rsidRPr="001A7945">
        <w:tab/>
        <w:t>D</w:t>
      </w:r>
      <w:r w:rsidRPr="001A7945">
        <w:tab/>
        <w:t>127.0.0.1</w:t>
      </w:r>
      <w:r w:rsidRPr="001A7945">
        <w:tab/>
        <w:t>InLoopBack0</w:t>
      </w:r>
    </w:p>
    <w:p w14:paraId="1171F783" w14:textId="77777777" w:rsidR="00CF5087" w:rsidRPr="001A7945" w:rsidRDefault="00CF5087" w:rsidP="00E77D2E">
      <w:pPr>
        <w:pStyle w:val="aff3"/>
        <w:ind w:leftChars="100" w:left="210" w:rightChars="100" w:right="210" w:firstLine="420"/>
      </w:pPr>
      <w:r w:rsidRPr="001A7945">
        <w:t>127.0.0.1/32</w:t>
      </w:r>
      <w:r w:rsidRPr="001A7945">
        <w:tab/>
      </w:r>
      <w:r w:rsidR="001A67CB">
        <w:rPr>
          <w:rFonts w:hint="eastAsia"/>
        </w:rPr>
        <w:t xml:space="preserve">     </w:t>
      </w:r>
      <w:r w:rsidRPr="001A7945">
        <w:t>Direct  0    0</w:t>
      </w:r>
      <w:r w:rsidRPr="001A7945">
        <w:tab/>
        <w:t>D</w:t>
      </w:r>
      <w:r w:rsidRPr="001A7945">
        <w:tab/>
        <w:t>127.0.0.1</w:t>
      </w:r>
      <w:r w:rsidRPr="001A7945">
        <w:tab/>
        <w:t>InLoopBack0</w:t>
      </w:r>
    </w:p>
    <w:p w14:paraId="5C31263E" w14:textId="77777777" w:rsidR="00CF5087" w:rsidRPr="001A7945" w:rsidRDefault="00CF5087" w:rsidP="00E77D2E">
      <w:pPr>
        <w:pStyle w:val="aff3"/>
        <w:ind w:leftChars="100" w:left="210" w:rightChars="100" w:right="210"/>
      </w:pPr>
      <w:r w:rsidRPr="001A7945">
        <w:t>127.255.255.255/32</w:t>
      </w:r>
      <w:r w:rsidRPr="001A7945">
        <w:tab/>
        <w:t>Direct  0    0</w:t>
      </w:r>
      <w:r w:rsidRPr="001A7945">
        <w:tab/>
        <w:t>D</w:t>
      </w:r>
      <w:r w:rsidRPr="001A7945">
        <w:tab/>
        <w:t>127.0.0.1</w:t>
      </w:r>
      <w:r w:rsidRPr="001A7945">
        <w:tab/>
        <w:t>InLoopBack0</w:t>
      </w:r>
    </w:p>
    <w:p w14:paraId="64950791" w14:textId="77777777" w:rsidR="00CF5087" w:rsidRPr="001A7945" w:rsidRDefault="00CF5087" w:rsidP="00E77D2E">
      <w:pPr>
        <w:pStyle w:val="aff3"/>
        <w:ind w:leftChars="100" w:left="210" w:rightChars="100" w:right="210"/>
      </w:pPr>
      <w:r w:rsidRPr="001A7945">
        <w:t>255.255.255.255/32</w:t>
      </w:r>
      <w:r w:rsidRPr="001A7945">
        <w:tab/>
        <w:t>Direct  0    0</w:t>
      </w:r>
      <w:r w:rsidRPr="001A7945">
        <w:tab/>
        <w:t>D</w:t>
      </w:r>
      <w:r w:rsidRPr="001A7945">
        <w:tab/>
        <w:t>127.0.0.1</w:t>
      </w:r>
      <w:r w:rsidRPr="001A7945">
        <w:tab/>
        <w:t>InLoopBack0</w:t>
      </w:r>
    </w:p>
    <w:p w14:paraId="445026DC" w14:textId="77777777" w:rsidR="00CC714A" w:rsidRDefault="00D97C6D">
      <w:pPr>
        <w:pStyle w:val="a"/>
        <w:numPr>
          <w:ilvl w:val="0"/>
          <w:numId w:val="153"/>
        </w:numPr>
      </w:pPr>
      <w:r w:rsidRPr="00D97C6D">
        <w:rPr>
          <w:rFonts w:hint="eastAsia"/>
        </w:rPr>
        <w:t>在</w:t>
      </w:r>
      <w:r w:rsidRPr="00D97C6D">
        <w:t>R2</w:t>
      </w:r>
      <w:r w:rsidRPr="00D97C6D">
        <w:rPr>
          <w:rFonts w:hint="eastAsia"/>
        </w:rPr>
        <w:t>上配置静态路由</w:t>
      </w:r>
    </w:p>
    <w:p w14:paraId="51EF8FF3"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配置目的地址为</w:t>
      </w:r>
      <w:r w:rsidRPr="00D97C6D">
        <w:rPr>
          <w:kern w:val="0"/>
        </w:rPr>
        <w:t>10.0.13.0/24</w:t>
      </w:r>
      <w:r w:rsidRPr="00D97C6D">
        <w:rPr>
          <w:rFonts w:hint="eastAsia"/>
          <w:kern w:val="0"/>
        </w:rPr>
        <w:t>和</w:t>
      </w:r>
      <w:r w:rsidRPr="00D97C6D">
        <w:rPr>
          <w:kern w:val="0"/>
        </w:rPr>
        <w:t>10.0.3.0/24</w:t>
      </w:r>
      <w:r w:rsidRPr="00D97C6D">
        <w:rPr>
          <w:rFonts w:hint="eastAsia"/>
          <w:kern w:val="0"/>
        </w:rPr>
        <w:t>的静态路由，路由的下一跳配置为</w:t>
      </w:r>
      <w:r w:rsidRPr="00D97C6D">
        <w:rPr>
          <w:kern w:val="0"/>
        </w:rPr>
        <w:t>R3</w:t>
      </w:r>
      <w:r w:rsidRPr="00D97C6D">
        <w:rPr>
          <w:rFonts w:hint="eastAsia"/>
          <w:kern w:val="0"/>
        </w:rPr>
        <w:t>的</w:t>
      </w:r>
      <w:r w:rsidR="007375F8">
        <w:rPr>
          <w:rFonts w:hint="eastAsia"/>
          <w:kern w:val="0"/>
        </w:rPr>
        <w:t>G0/0/0接口</w:t>
      </w:r>
      <w:r w:rsidRPr="00D97C6D">
        <w:rPr>
          <w:kern w:val="0"/>
        </w:rPr>
        <w:t>IP</w:t>
      </w:r>
      <w:r w:rsidRPr="00D97C6D">
        <w:rPr>
          <w:rFonts w:hint="eastAsia"/>
          <w:kern w:val="0"/>
        </w:rPr>
        <w:t>地址</w:t>
      </w:r>
      <w:r w:rsidRPr="00D97C6D">
        <w:rPr>
          <w:kern w:val="0"/>
        </w:rPr>
        <w:t>10.0.23.3</w:t>
      </w:r>
      <w:r w:rsidR="007375F8">
        <w:rPr>
          <w:rFonts w:hint="eastAsia"/>
          <w:kern w:val="0"/>
        </w:rPr>
        <w:t>。</w:t>
      </w:r>
      <w:r w:rsidRPr="00D97C6D">
        <w:rPr>
          <w:rFonts w:hint="eastAsia"/>
          <w:kern w:val="0"/>
        </w:rPr>
        <w:t>默认静态路由优先级为60，无需额外配置路由优先级信息。</w:t>
      </w:r>
    </w:p>
    <w:p w14:paraId="6E7248CC" w14:textId="77777777" w:rsidR="00CF5087" w:rsidRPr="001A7945" w:rsidRDefault="00CF5087" w:rsidP="00E77D2E">
      <w:pPr>
        <w:pStyle w:val="aff3"/>
        <w:ind w:leftChars="100" w:left="210" w:rightChars="100" w:right="210"/>
      </w:pPr>
      <w:r w:rsidRPr="001A7945">
        <w:t>[R2]ip route-static 10.0.13.0 24 10.0.23.</w:t>
      </w:r>
      <w:r w:rsidRPr="001A7945">
        <w:rPr>
          <w:rFonts w:hint="eastAsia"/>
        </w:rPr>
        <w:t>3</w:t>
      </w:r>
    </w:p>
    <w:p w14:paraId="315FAD0D" w14:textId="77777777" w:rsidR="00CF5087" w:rsidRPr="001A7945" w:rsidRDefault="00CF5087" w:rsidP="00E77D2E">
      <w:pPr>
        <w:pStyle w:val="aff3"/>
        <w:ind w:leftChars="100" w:left="210" w:rightChars="100" w:right="210"/>
      </w:pPr>
      <w:r w:rsidRPr="001A7945">
        <w:t xml:space="preserve">[R2]ip route-static </w:t>
      </w:r>
      <w:r w:rsidRPr="001A7945">
        <w:rPr>
          <w:rFonts w:hint="eastAsia"/>
        </w:rPr>
        <w:t>10</w:t>
      </w:r>
      <w:r w:rsidRPr="001A7945">
        <w:t>.</w:t>
      </w:r>
      <w:r w:rsidRPr="001A7945">
        <w:rPr>
          <w:rFonts w:hint="eastAsia"/>
        </w:rPr>
        <w:t>0</w:t>
      </w:r>
      <w:r w:rsidRPr="001A7945">
        <w:t>.3.</w:t>
      </w:r>
      <w:r w:rsidRPr="001A7945">
        <w:rPr>
          <w:rFonts w:hint="eastAsia"/>
        </w:rPr>
        <w:t>0</w:t>
      </w:r>
      <w:r w:rsidRPr="001A7945">
        <w:t xml:space="preserve"> </w:t>
      </w:r>
      <w:r w:rsidRPr="001A7945">
        <w:rPr>
          <w:rFonts w:hint="eastAsia"/>
        </w:rPr>
        <w:t>24</w:t>
      </w:r>
      <w:r w:rsidRPr="001A7945">
        <w:t xml:space="preserve"> 10.0.23.</w:t>
      </w:r>
      <w:r w:rsidRPr="001A7945">
        <w:rPr>
          <w:rFonts w:hint="eastAsia"/>
        </w:rPr>
        <w:t>3</w:t>
      </w:r>
    </w:p>
    <w:p w14:paraId="3E7E97C6" w14:textId="77777777" w:rsidR="00CF5087" w:rsidRPr="001A7945" w:rsidRDefault="00CF5087" w:rsidP="00E77D2E">
      <w:pPr>
        <w:pStyle w:val="aff3"/>
        <w:ind w:leftChars="100" w:left="210" w:rightChars="100" w:right="210"/>
      </w:pPr>
    </w:p>
    <w:p w14:paraId="19916EC8"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注意：</w:t>
      </w:r>
      <w:r w:rsidR="003918A1">
        <w:rPr>
          <w:rFonts w:hint="eastAsia"/>
          <w:kern w:val="0"/>
        </w:rPr>
        <w:t>在</w:t>
      </w:r>
      <w:r w:rsidR="00110F3E" w:rsidRPr="00110F3E">
        <w:rPr>
          <w:b/>
          <w:kern w:val="0"/>
        </w:rPr>
        <w:t>ip route-static</w:t>
      </w:r>
      <w:r w:rsidRPr="00D97C6D">
        <w:rPr>
          <w:rFonts w:hint="eastAsia"/>
          <w:kern w:val="0"/>
        </w:rPr>
        <w:t>命令中，</w:t>
      </w:r>
      <w:r w:rsidRPr="00D97C6D">
        <w:rPr>
          <w:kern w:val="0"/>
        </w:rPr>
        <w:t>24</w:t>
      </w:r>
      <w:r w:rsidRPr="00D97C6D">
        <w:rPr>
          <w:rFonts w:hint="eastAsia"/>
          <w:kern w:val="0"/>
        </w:rPr>
        <w:t>代表子网掩码长度，也可以写成完整的掩码形式如</w:t>
      </w:r>
      <w:r w:rsidRPr="00D97C6D">
        <w:rPr>
          <w:kern w:val="0"/>
        </w:rPr>
        <w:t>255.255.255.0</w:t>
      </w:r>
      <w:r w:rsidRPr="00D97C6D">
        <w:rPr>
          <w:rFonts w:hint="eastAsia"/>
          <w:kern w:val="0"/>
        </w:rPr>
        <w:t>。</w:t>
      </w:r>
    </w:p>
    <w:p w14:paraId="654915A4" w14:textId="77777777" w:rsidR="00293C24" w:rsidRDefault="00293C24" w:rsidP="00293C24">
      <w:pPr>
        <w:pStyle w:val="aff3"/>
        <w:ind w:leftChars="100" w:left="210" w:rightChars="100" w:right="210"/>
      </w:pPr>
      <w:r>
        <w:t>&lt;R2&gt;display ip routing-table</w:t>
      </w:r>
    </w:p>
    <w:p w14:paraId="3FD02BA4" w14:textId="77777777" w:rsidR="00293C24" w:rsidRDefault="00293C24" w:rsidP="00293C24">
      <w:pPr>
        <w:pStyle w:val="aff3"/>
        <w:ind w:leftChars="100" w:left="210" w:rightChars="100" w:right="210"/>
      </w:pPr>
      <w:r>
        <w:t>Route Flags: R - relay, D - download to fib</w:t>
      </w:r>
    </w:p>
    <w:p w14:paraId="3026FE1B" w14:textId="77777777" w:rsidR="00293C24" w:rsidRDefault="00293C24" w:rsidP="00293C24">
      <w:pPr>
        <w:pStyle w:val="aff3"/>
        <w:ind w:leftChars="100" w:left="210" w:rightChars="100" w:right="210"/>
      </w:pPr>
      <w:r>
        <w:t>------------------------------------------------------------------------------</w:t>
      </w:r>
    </w:p>
    <w:p w14:paraId="62EF2F3E" w14:textId="77777777" w:rsidR="00293C24" w:rsidRDefault="00293C24" w:rsidP="00293C24">
      <w:pPr>
        <w:pStyle w:val="aff3"/>
        <w:ind w:leftChars="100" w:left="210" w:rightChars="100" w:right="210"/>
      </w:pPr>
      <w:r>
        <w:lastRenderedPageBreak/>
        <w:t>Routing Tables: Public</w:t>
      </w:r>
    </w:p>
    <w:p w14:paraId="0CF44AC6" w14:textId="77777777" w:rsidR="00293C24" w:rsidRDefault="00293C24" w:rsidP="00293C24">
      <w:pPr>
        <w:pStyle w:val="aff3"/>
        <w:ind w:leftChars="100" w:left="210" w:rightChars="100" w:right="210"/>
      </w:pPr>
      <w:r>
        <w:t xml:space="preserve">         Destinations : 15       Routes : 15       </w:t>
      </w:r>
    </w:p>
    <w:p w14:paraId="12E53AF7" w14:textId="77777777" w:rsidR="00293C24" w:rsidRDefault="00293C24" w:rsidP="00293C24">
      <w:pPr>
        <w:pStyle w:val="aff3"/>
        <w:ind w:leftChars="100" w:left="210" w:rightChars="100" w:right="210"/>
      </w:pPr>
    </w:p>
    <w:p w14:paraId="7F13CF92" w14:textId="77777777" w:rsidR="00293C24" w:rsidRDefault="00293C24" w:rsidP="00293C24">
      <w:pPr>
        <w:pStyle w:val="aff3"/>
        <w:ind w:leftChars="100" w:left="210" w:rightChars="100" w:right="210"/>
      </w:pPr>
      <w:r>
        <w:t>Destination/Mask    Proto   Pre  Cost      Flags NextHop         Interface</w:t>
      </w:r>
    </w:p>
    <w:p w14:paraId="360F1CEF" w14:textId="77777777" w:rsidR="00293C24" w:rsidRDefault="00293C24" w:rsidP="00293C24">
      <w:pPr>
        <w:pStyle w:val="aff3"/>
        <w:ind w:leftChars="100" w:left="210" w:rightChars="100" w:right="210"/>
      </w:pPr>
    </w:p>
    <w:p w14:paraId="7CD5D144" w14:textId="77777777" w:rsidR="00293C24" w:rsidRDefault="00293C24" w:rsidP="00293C24">
      <w:pPr>
        <w:pStyle w:val="aff3"/>
        <w:ind w:leftChars="100" w:left="210" w:rightChars="100" w:right="210"/>
      </w:pPr>
      <w:r>
        <w:t xml:space="preserve">       10.0.2.0/24  Direct  0    0           D   10.0.2.2        LoopBack0</w:t>
      </w:r>
    </w:p>
    <w:p w14:paraId="31CA12BE" w14:textId="77777777" w:rsidR="00293C24" w:rsidRDefault="00293C24" w:rsidP="00293C24">
      <w:pPr>
        <w:pStyle w:val="aff3"/>
        <w:ind w:leftChars="100" w:left="210" w:rightChars="100" w:right="210"/>
      </w:pPr>
      <w:r>
        <w:t xml:space="preserve">       10.0.2.2/32  Direct  0    0           D   127.0.0.1       LoopBack0</w:t>
      </w:r>
    </w:p>
    <w:p w14:paraId="303DD260" w14:textId="77777777" w:rsidR="00293C24" w:rsidRDefault="00293C24" w:rsidP="00293C24">
      <w:pPr>
        <w:pStyle w:val="aff3"/>
        <w:ind w:leftChars="100" w:left="210" w:rightChars="100" w:right="210"/>
      </w:pPr>
      <w:r>
        <w:t xml:space="preserve">     10.0.2.255/32  Direct  0    0           D   127.0.0.1       LoopBack0</w:t>
      </w:r>
    </w:p>
    <w:p w14:paraId="4EBC6E10" w14:textId="77777777" w:rsidR="00293C24" w:rsidRDefault="00293C24" w:rsidP="00293C24">
      <w:pPr>
        <w:pStyle w:val="aff3"/>
        <w:ind w:leftChars="100" w:left="210" w:rightChars="100" w:right="210"/>
      </w:pPr>
      <w:r>
        <w:t xml:space="preserve">       </w:t>
      </w:r>
      <w:r w:rsidRPr="00683FD5">
        <w:rPr>
          <w:shd w:val="pct15" w:color="auto" w:fill="FFFFFF"/>
        </w:rPr>
        <w:t>10.0.3.0/24  Static  60   0          RD   10.0.23.3       GigabitEthernet0/0/2</w:t>
      </w:r>
    </w:p>
    <w:p w14:paraId="2DD736B4" w14:textId="77777777" w:rsidR="00293C24" w:rsidRDefault="00293C24" w:rsidP="00293C24">
      <w:pPr>
        <w:pStyle w:val="aff3"/>
        <w:ind w:leftChars="100" w:left="210" w:rightChars="100" w:right="210"/>
      </w:pPr>
      <w:r>
        <w:t xml:space="preserve">      10.0.12.0/24  Direct  0    0           D   10.0.12.2       GigabitEthernet0/0/1</w:t>
      </w:r>
    </w:p>
    <w:p w14:paraId="345A5788" w14:textId="77777777" w:rsidR="00293C24" w:rsidRDefault="00293C24" w:rsidP="00293C24">
      <w:pPr>
        <w:pStyle w:val="aff3"/>
        <w:ind w:leftChars="100" w:left="210" w:rightChars="100" w:right="210"/>
      </w:pPr>
      <w:r>
        <w:t xml:space="preserve">      10.0.12.2/32  Direct  0    0           D   127.0.0.1       GigabitEthernet0/0/1</w:t>
      </w:r>
    </w:p>
    <w:p w14:paraId="08DCC278" w14:textId="77777777" w:rsidR="00293C24" w:rsidRDefault="00293C24" w:rsidP="00293C24">
      <w:pPr>
        <w:pStyle w:val="aff3"/>
        <w:ind w:leftChars="100" w:left="210" w:rightChars="100" w:right="210"/>
      </w:pPr>
      <w:r>
        <w:t xml:space="preserve">    10.0.12.255/32  Direct  0    0           D   127.0.0.1       GigabitEthernet0/0/1</w:t>
      </w:r>
    </w:p>
    <w:p w14:paraId="181D22B4" w14:textId="77777777" w:rsidR="00293C24" w:rsidRPr="00683FD5" w:rsidRDefault="00293C24" w:rsidP="00293C24">
      <w:pPr>
        <w:pStyle w:val="aff3"/>
        <w:ind w:leftChars="100" w:left="210" w:rightChars="100" w:right="210"/>
        <w:rPr>
          <w:shd w:val="pct15" w:color="auto" w:fill="FFFFFF"/>
        </w:rPr>
      </w:pPr>
      <w:r>
        <w:t xml:space="preserve">     </w:t>
      </w:r>
      <w:r w:rsidRPr="00683FD5">
        <w:rPr>
          <w:shd w:val="pct15" w:color="auto" w:fill="FFFFFF"/>
        </w:rPr>
        <w:t xml:space="preserve"> 10.0.13.0/24  Static  60   0          RD   10.0.23.3       GigabitEthernet0/0/2</w:t>
      </w:r>
    </w:p>
    <w:p w14:paraId="30C91434" w14:textId="77777777" w:rsidR="00293C24" w:rsidRDefault="00293C24" w:rsidP="00293C24">
      <w:pPr>
        <w:pStyle w:val="aff3"/>
        <w:ind w:leftChars="100" w:left="210" w:rightChars="100" w:right="210"/>
      </w:pPr>
      <w:r>
        <w:t xml:space="preserve">      10.0.23.0/24  Direct  0    0           D   10.0.23.2       GigabitEthernet0/0/2</w:t>
      </w:r>
    </w:p>
    <w:p w14:paraId="2D18ED4D" w14:textId="77777777" w:rsidR="00293C24" w:rsidRDefault="00293C24" w:rsidP="00293C24">
      <w:pPr>
        <w:pStyle w:val="aff3"/>
        <w:ind w:leftChars="100" w:left="210" w:rightChars="100" w:right="210"/>
      </w:pPr>
      <w:r>
        <w:t xml:space="preserve">      10.0.23.2/32  Direct  0    0           D   127.0.0.1       GigabitEthernet0/0/2</w:t>
      </w:r>
    </w:p>
    <w:p w14:paraId="305477B8" w14:textId="77777777" w:rsidR="00293C24" w:rsidRDefault="00293C24" w:rsidP="00293C24">
      <w:pPr>
        <w:pStyle w:val="aff3"/>
        <w:ind w:leftChars="100" w:left="210" w:rightChars="100" w:right="210"/>
      </w:pPr>
      <w:r>
        <w:t xml:space="preserve">    10.0.23.255/32  Direct  0    0           D   127.0.0.1       GigabitEthernet0/0/2</w:t>
      </w:r>
    </w:p>
    <w:p w14:paraId="33819208" w14:textId="77777777" w:rsidR="00293C24" w:rsidRDefault="00293C24" w:rsidP="00293C24">
      <w:pPr>
        <w:pStyle w:val="aff3"/>
        <w:ind w:leftChars="100" w:left="210" w:rightChars="100" w:right="210"/>
      </w:pPr>
      <w:r>
        <w:t xml:space="preserve">      127.0.0.0/8   Direct  0    0           D   127.0.0.1       InLoopBack0</w:t>
      </w:r>
    </w:p>
    <w:p w14:paraId="0CCBFBA0" w14:textId="77777777" w:rsidR="00293C24" w:rsidRDefault="00293C24" w:rsidP="00293C24">
      <w:pPr>
        <w:pStyle w:val="aff3"/>
        <w:ind w:leftChars="100" w:left="210" w:rightChars="100" w:right="210"/>
      </w:pPr>
      <w:r>
        <w:t xml:space="preserve">      127.0.0.1/32  Direct  0    0           D   127.0.0.1       InLoopBack0</w:t>
      </w:r>
    </w:p>
    <w:p w14:paraId="0880DDE1" w14:textId="77777777" w:rsidR="00293C24" w:rsidRDefault="00293C24" w:rsidP="00683FD5">
      <w:pPr>
        <w:pStyle w:val="aff3"/>
        <w:ind w:left="0" w:rightChars="100" w:right="210" w:firstLineChars="100" w:firstLine="180"/>
      </w:pPr>
      <w:r>
        <w:t>127.255.255.255/32  Direct  0    0           D   127.0.0.1       InLoopBack0</w:t>
      </w:r>
    </w:p>
    <w:p w14:paraId="39E5A4E5" w14:textId="52CCAF6B" w:rsidR="00293C24" w:rsidRDefault="00293C24" w:rsidP="00683FD5">
      <w:pPr>
        <w:pStyle w:val="aff3"/>
        <w:ind w:left="0" w:rightChars="100" w:right="210" w:firstLineChars="100" w:firstLine="180"/>
      </w:pPr>
      <w:r>
        <w:t>255.255.255.255/32  Direct  0    0           D   127.0.0.1       InLoopBack0</w:t>
      </w:r>
    </w:p>
    <w:p w14:paraId="05C5551A" w14:textId="77777777" w:rsidR="00CC714A" w:rsidRDefault="00D97C6D">
      <w:pPr>
        <w:pStyle w:val="a"/>
        <w:numPr>
          <w:ilvl w:val="0"/>
          <w:numId w:val="153"/>
        </w:numPr>
      </w:pPr>
      <w:r w:rsidRPr="00D97C6D">
        <w:rPr>
          <w:rFonts w:hint="eastAsia"/>
        </w:rPr>
        <w:t>配置备份静态路由</w:t>
      </w:r>
    </w:p>
    <w:p w14:paraId="7E5E6FE1" w14:textId="77777777" w:rsidR="00CC714A" w:rsidRDefault="00D97C6D">
      <w:pPr>
        <w:pStyle w:val="aff2"/>
        <w:widowControl w:val="0"/>
        <w:topLinePunct w:val="0"/>
        <w:autoSpaceDE w:val="0"/>
        <w:autoSpaceDN w:val="0"/>
        <w:snapToGrid/>
        <w:spacing w:before="0" w:after="156"/>
        <w:ind w:left="0"/>
        <w:rPr>
          <w:kern w:val="0"/>
        </w:rPr>
      </w:pPr>
      <w:bookmarkStart w:id="186" w:name="OLE_LINK1"/>
      <w:bookmarkStart w:id="187" w:name="OLE_LINK2"/>
      <w:r w:rsidRPr="00D97C6D">
        <w:rPr>
          <w:kern w:val="0"/>
        </w:rPr>
        <w:t>R2</w:t>
      </w:r>
      <w:r w:rsidRPr="00D97C6D">
        <w:rPr>
          <w:rFonts w:hint="eastAsia"/>
          <w:kern w:val="0"/>
        </w:rPr>
        <w:t>与</w:t>
      </w:r>
      <w:r w:rsidR="00E435CD">
        <w:rPr>
          <w:rFonts w:hint="eastAsia"/>
          <w:kern w:val="0"/>
        </w:rPr>
        <w:t>网络</w:t>
      </w:r>
      <w:r w:rsidRPr="00D97C6D">
        <w:rPr>
          <w:kern w:val="0"/>
        </w:rPr>
        <w:t>10.0.13.3</w:t>
      </w:r>
      <w:r w:rsidRPr="00D97C6D">
        <w:rPr>
          <w:rFonts w:hint="eastAsia"/>
          <w:kern w:val="0"/>
        </w:rPr>
        <w:t>和</w:t>
      </w:r>
      <w:r w:rsidRPr="00D97C6D">
        <w:rPr>
          <w:kern w:val="0"/>
        </w:rPr>
        <w:t>10.0.3.3</w:t>
      </w:r>
      <w:r w:rsidRPr="00D97C6D">
        <w:rPr>
          <w:rFonts w:hint="eastAsia"/>
          <w:kern w:val="0"/>
        </w:rPr>
        <w:t>之间交互的数据通过</w:t>
      </w:r>
      <w:r w:rsidRPr="00D97C6D">
        <w:rPr>
          <w:kern w:val="0"/>
        </w:rPr>
        <w:t>R2</w:t>
      </w:r>
      <w:r w:rsidR="00ED6BA0">
        <w:rPr>
          <w:rFonts w:hint="eastAsia"/>
          <w:kern w:val="0"/>
        </w:rPr>
        <w:t>与</w:t>
      </w:r>
      <w:r w:rsidRPr="00D97C6D">
        <w:rPr>
          <w:kern w:val="0"/>
        </w:rPr>
        <w:t>R3</w:t>
      </w:r>
      <w:r w:rsidRPr="00D97C6D">
        <w:rPr>
          <w:rFonts w:hint="eastAsia"/>
          <w:kern w:val="0"/>
        </w:rPr>
        <w:t>间的链路传输。</w:t>
      </w:r>
      <w:bookmarkEnd w:id="186"/>
      <w:bookmarkEnd w:id="187"/>
      <w:r w:rsidRPr="00D97C6D">
        <w:rPr>
          <w:rFonts w:hint="eastAsia"/>
          <w:kern w:val="0"/>
        </w:rPr>
        <w:t>如果</w:t>
      </w:r>
      <w:r w:rsidRPr="00D97C6D">
        <w:rPr>
          <w:kern w:val="0"/>
        </w:rPr>
        <w:t>R2</w:t>
      </w:r>
      <w:r w:rsidRPr="00D97C6D">
        <w:rPr>
          <w:rFonts w:hint="eastAsia"/>
          <w:kern w:val="0"/>
        </w:rPr>
        <w:t>和</w:t>
      </w:r>
      <w:r w:rsidRPr="00D97C6D">
        <w:rPr>
          <w:kern w:val="0"/>
        </w:rPr>
        <w:t>R3</w:t>
      </w:r>
      <w:r w:rsidRPr="00D97C6D">
        <w:rPr>
          <w:rFonts w:hint="eastAsia"/>
          <w:kern w:val="0"/>
        </w:rPr>
        <w:t>间的链路发生故障，</w:t>
      </w:r>
      <w:r w:rsidRPr="00D97C6D">
        <w:rPr>
          <w:kern w:val="0"/>
        </w:rPr>
        <w:t>R2</w:t>
      </w:r>
      <w:r w:rsidRPr="00D97C6D">
        <w:rPr>
          <w:rFonts w:hint="eastAsia"/>
          <w:kern w:val="0"/>
        </w:rPr>
        <w:t>将不能与</w:t>
      </w:r>
      <w:r w:rsidR="00E435CD">
        <w:rPr>
          <w:rFonts w:hint="eastAsia"/>
          <w:kern w:val="0"/>
        </w:rPr>
        <w:t>网络</w:t>
      </w:r>
      <w:r w:rsidRPr="00D97C6D">
        <w:rPr>
          <w:kern w:val="0"/>
        </w:rPr>
        <w:t>10.0.13.3</w:t>
      </w:r>
      <w:r w:rsidRPr="00D97C6D">
        <w:rPr>
          <w:rFonts w:hint="eastAsia"/>
          <w:kern w:val="0"/>
        </w:rPr>
        <w:t>和</w:t>
      </w:r>
      <w:r w:rsidRPr="00D97C6D">
        <w:rPr>
          <w:kern w:val="0"/>
        </w:rPr>
        <w:t>10.0.3.3</w:t>
      </w:r>
      <w:r w:rsidRPr="00D97C6D">
        <w:rPr>
          <w:rFonts w:hint="eastAsia"/>
          <w:kern w:val="0"/>
        </w:rPr>
        <w:t>通信。</w:t>
      </w:r>
      <w:r w:rsidRPr="00D97C6D">
        <w:rPr>
          <w:kern w:val="0"/>
        </w:rPr>
        <w:t xml:space="preserve"> </w:t>
      </w:r>
    </w:p>
    <w:p w14:paraId="07F6F5BD" w14:textId="77777777" w:rsidR="00CC714A" w:rsidRDefault="00E435CD">
      <w:pPr>
        <w:pStyle w:val="aff2"/>
        <w:widowControl w:val="0"/>
        <w:topLinePunct w:val="0"/>
        <w:autoSpaceDE w:val="0"/>
        <w:autoSpaceDN w:val="0"/>
        <w:snapToGrid/>
        <w:spacing w:before="0" w:after="156"/>
        <w:ind w:left="0"/>
        <w:rPr>
          <w:kern w:val="0"/>
        </w:rPr>
      </w:pPr>
      <w:r>
        <w:rPr>
          <w:rFonts w:hint="eastAsia"/>
          <w:kern w:val="0"/>
        </w:rPr>
        <w:t>但是</w:t>
      </w:r>
      <w:r w:rsidR="00D97C6D" w:rsidRPr="00D97C6D">
        <w:rPr>
          <w:rFonts w:hint="eastAsia"/>
          <w:kern w:val="0"/>
        </w:rPr>
        <w:t>根据拓扑图</w:t>
      </w:r>
      <w:r>
        <w:rPr>
          <w:rFonts w:hint="eastAsia"/>
          <w:kern w:val="0"/>
        </w:rPr>
        <w:t>可以看出</w:t>
      </w:r>
      <w:r w:rsidR="00D97C6D" w:rsidRPr="00D97C6D">
        <w:rPr>
          <w:rFonts w:hint="eastAsia"/>
          <w:kern w:val="0"/>
        </w:rPr>
        <w:t>，</w:t>
      </w:r>
      <w:r>
        <w:rPr>
          <w:rFonts w:hint="eastAsia"/>
          <w:kern w:val="0"/>
        </w:rPr>
        <w:t>当</w:t>
      </w:r>
      <w:r w:rsidR="00D97C6D" w:rsidRPr="00D97C6D">
        <w:rPr>
          <w:kern w:val="0"/>
        </w:rPr>
        <w:t>R2</w:t>
      </w:r>
      <w:r w:rsidR="00D97C6D" w:rsidRPr="00D97C6D">
        <w:rPr>
          <w:rFonts w:hint="eastAsia"/>
          <w:kern w:val="0"/>
        </w:rPr>
        <w:t>和</w:t>
      </w:r>
      <w:r w:rsidR="00D97C6D" w:rsidRPr="00D97C6D">
        <w:rPr>
          <w:kern w:val="0"/>
        </w:rPr>
        <w:t>R3</w:t>
      </w:r>
      <w:r w:rsidR="00D97C6D" w:rsidRPr="00D97C6D">
        <w:rPr>
          <w:rFonts w:hint="eastAsia"/>
          <w:kern w:val="0"/>
        </w:rPr>
        <w:t>间的链路发生故障时，</w:t>
      </w:r>
      <w:r w:rsidR="00D97C6D" w:rsidRPr="00D97C6D">
        <w:rPr>
          <w:kern w:val="0"/>
        </w:rPr>
        <w:t>R2</w:t>
      </w:r>
      <w:r>
        <w:rPr>
          <w:rFonts w:hint="eastAsia"/>
          <w:kern w:val="0"/>
        </w:rPr>
        <w:t>还可以</w:t>
      </w:r>
      <w:r w:rsidR="00D97C6D" w:rsidRPr="00D97C6D">
        <w:rPr>
          <w:rFonts w:hint="eastAsia"/>
          <w:kern w:val="0"/>
        </w:rPr>
        <w:t>通过</w:t>
      </w:r>
      <w:r w:rsidR="00D97C6D" w:rsidRPr="00D97C6D">
        <w:rPr>
          <w:kern w:val="0"/>
        </w:rPr>
        <w:t>R1</w:t>
      </w:r>
      <w:r w:rsidR="00D97C6D" w:rsidRPr="00D97C6D">
        <w:rPr>
          <w:rFonts w:hint="eastAsia"/>
          <w:kern w:val="0"/>
        </w:rPr>
        <w:t>与</w:t>
      </w:r>
      <w:r w:rsidR="00D97C6D" w:rsidRPr="00D97C6D">
        <w:rPr>
          <w:kern w:val="0"/>
        </w:rPr>
        <w:t>R3</w:t>
      </w:r>
      <w:r w:rsidR="00D97C6D" w:rsidRPr="00D97C6D">
        <w:rPr>
          <w:rFonts w:hint="eastAsia"/>
          <w:kern w:val="0"/>
        </w:rPr>
        <w:t>通信。</w:t>
      </w:r>
      <w:r>
        <w:rPr>
          <w:rFonts w:hint="eastAsia"/>
          <w:kern w:val="0"/>
        </w:rPr>
        <w:t>所以</w:t>
      </w:r>
      <w:r w:rsidR="00D97C6D" w:rsidRPr="00D97C6D">
        <w:rPr>
          <w:rFonts w:hint="eastAsia"/>
          <w:kern w:val="0"/>
        </w:rPr>
        <w:t>可以</w:t>
      </w:r>
      <w:r w:rsidR="00ED6BA0">
        <w:rPr>
          <w:rFonts w:hint="eastAsia"/>
          <w:kern w:val="0"/>
        </w:rPr>
        <w:t>通过配</w:t>
      </w:r>
      <w:r w:rsidR="00D97C6D" w:rsidRPr="00D97C6D">
        <w:rPr>
          <w:rFonts w:hint="eastAsia"/>
          <w:kern w:val="0"/>
        </w:rPr>
        <w:t>置一条备份静态路由实现</w:t>
      </w:r>
      <w:r>
        <w:rPr>
          <w:rFonts w:hint="eastAsia"/>
          <w:kern w:val="0"/>
        </w:rPr>
        <w:t>路由的</w:t>
      </w:r>
      <w:r w:rsidR="00D97C6D" w:rsidRPr="00D97C6D">
        <w:rPr>
          <w:rFonts w:hint="eastAsia"/>
          <w:kern w:val="0"/>
        </w:rPr>
        <w:t>冗余备份。正常情况下，备份静态路由不生效。</w:t>
      </w:r>
      <w:r>
        <w:rPr>
          <w:rFonts w:hint="eastAsia"/>
          <w:kern w:val="0"/>
        </w:rPr>
        <w:t>当</w:t>
      </w:r>
      <w:r w:rsidR="00D97C6D" w:rsidRPr="00D97C6D">
        <w:rPr>
          <w:kern w:val="0"/>
        </w:rPr>
        <w:t>R2</w:t>
      </w:r>
      <w:r w:rsidR="00D97C6D" w:rsidRPr="00D97C6D">
        <w:rPr>
          <w:rFonts w:hint="eastAsia"/>
          <w:kern w:val="0"/>
        </w:rPr>
        <w:t>和</w:t>
      </w:r>
      <w:r w:rsidR="00D97C6D" w:rsidRPr="00D97C6D">
        <w:rPr>
          <w:kern w:val="0"/>
        </w:rPr>
        <w:t>R3</w:t>
      </w:r>
      <w:r w:rsidR="00D97C6D" w:rsidRPr="00D97C6D">
        <w:rPr>
          <w:rFonts w:hint="eastAsia"/>
          <w:kern w:val="0"/>
        </w:rPr>
        <w:t>间的链路发生故障时，才使用备份静态路由传输数据。</w:t>
      </w:r>
      <w:r w:rsidR="00D97C6D" w:rsidRPr="00D97C6D">
        <w:rPr>
          <w:kern w:val="0"/>
        </w:rPr>
        <w:t xml:space="preserve"> </w:t>
      </w:r>
    </w:p>
    <w:p w14:paraId="283E15D3" w14:textId="77777777" w:rsidR="00CC714A" w:rsidRDefault="00E435CD">
      <w:pPr>
        <w:pStyle w:val="aff2"/>
        <w:widowControl w:val="0"/>
        <w:topLinePunct w:val="0"/>
        <w:autoSpaceDE w:val="0"/>
        <w:autoSpaceDN w:val="0"/>
        <w:snapToGrid/>
        <w:spacing w:before="0" w:after="156"/>
        <w:ind w:left="0"/>
        <w:rPr>
          <w:kern w:val="0"/>
        </w:rPr>
      </w:pPr>
      <w:r>
        <w:rPr>
          <w:rFonts w:hint="eastAsia"/>
          <w:kern w:val="0"/>
        </w:rPr>
        <w:t>配置备份静态路由时，需要</w:t>
      </w:r>
      <w:r w:rsidR="00D97C6D" w:rsidRPr="00D97C6D">
        <w:rPr>
          <w:rFonts w:hint="eastAsia"/>
          <w:kern w:val="0"/>
        </w:rPr>
        <w:t>修改备份静态路由的优先级，确保只有主链路故障时才使用备份路由。本任务中，需要将备份静态路由的优先级</w:t>
      </w:r>
      <w:r>
        <w:rPr>
          <w:rFonts w:hint="eastAsia"/>
          <w:kern w:val="0"/>
        </w:rPr>
        <w:t>修改</w:t>
      </w:r>
      <w:r w:rsidR="00D97C6D" w:rsidRPr="00D97C6D">
        <w:rPr>
          <w:rFonts w:hint="eastAsia"/>
          <w:kern w:val="0"/>
        </w:rPr>
        <w:t>为</w:t>
      </w:r>
      <w:r w:rsidR="00D97C6D" w:rsidRPr="00D97C6D">
        <w:rPr>
          <w:kern w:val="0"/>
        </w:rPr>
        <w:t>80</w:t>
      </w:r>
      <w:r w:rsidR="00D97C6D" w:rsidRPr="00D97C6D">
        <w:rPr>
          <w:rFonts w:hint="eastAsia"/>
          <w:kern w:val="0"/>
        </w:rPr>
        <w:t>。</w:t>
      </w:r>
    </w:p>
    <w:p w14:paraId="70D80209" w14:textId="77777777" w:rsidR="00CF5087" w:rsidRPr="001A7945" w:rsidRDefault="00CF5087" w:rsidP="00E77D2E">
      <w:pPr>
        <w:pStyle w:val="aff3"/>
        <w:ind w:leftChars="100" w:left="210" w:rightChars="100" w:right="210"/>
      </w:pPr>
      <w:r w:rsidRPr="001A7945">
        <w:t xml:space="preserve">[R1]ip route-static </w:t>
      </w:r>
      <w:r w:rsidRPr="001A7945">
        <w:rPr>
          <w:rFonts w:hint="eastAsia"/>
        </w:rPr>
        <w:t>10</w:t>
      </w:r>
      <w:r w:rsidRPr="001A7945">
        <w:t>.</w:t>
      </w:r>
      <w:r w:rsidRPr="001A7945">
        <w:rPr>
          <w:rFonts w:hint="eastAsia"/>
        </w:rPr>
        <w:t>0</w:t>
      </w:r>
      <w:r w:rsidRPr="001A7945">
        <w:t>.3.</w:t>
      </w:r>
      <w:r w:rsidRPr="001A7945">
        <w:rPr>
          <w:rFonts w:hint="eastAsia"/>
        </w:rPr>
        <w:t>0</w:t>
      </w:r>
      <w:r w:rsidRPr="001A7945">
        <w:t xml:space="preserve"> </w:t>
      </w:r>
      <w:r w:rsidRPr="001A7945">
        <w:rPr>
          <w:rFonts w:hint="eastAsia"/>
        </w:rPr>
        <w:t>24</w:t>
      </w:r>
      <w:r w:rsidRPr="001A7945">
        <w:t xml:space="preserve"> 10.0.13.</w:t>
      </w:r>
      <w:r w:rsidRPr="001A7945">
        <w:rPr>
          <w:rFonts w:hint="eastAsia"/>
        </w:rPr>
        <w:t>3</w:t>
      </w:r>
    </w:p>
    <w:p w14:paraId="29D310ED" w14:textId="77777777" w:rsidR="00CF5087" w:rsidRPr="001A7945" w:rsidRDefault="00CF5087" w:rsidP="00E77D2E">
      <w:pPr>
        <w:pStyle w:val="aff3"/>
        <w:ind w:leftChars="100" w:left="210" w:rightChars="100" w:right="210"/>
      </w:pPr>
    </w:p>
    <w:p w14:paraId="213D1F1A" w14:textId="77777777" w:rsidR="00CF5087" w:rsidRPr="001A7945" w:rsidRDefault="00CF5087" w:rsidP="00E77D2E">
      <w:pPr>
        <w:pStyle w:val="aff3"/>
        <w:ind w:leftChars="100" w:left="210" w:rightChars="100" w:right="210"/>
      </w:pPr>
      <w:r w:rsidRPr="001A7945">
        <w:t>[R2]ip route-static 10.0.13.0 255.255.255.0 10.0.12.1 preference 80</w:t>
      </w:r>
    </w:p>
    <w:p w14:paraId="40DEFB77" w14:textId="77777777" w:rsidR="00CF5087" w:rsidRPr="001A7945" w:rsidRDefault="00CF5087" w:rsidP="00E77D2E">
      <w:pPr>
        <w:pStyle w:val="aff3"/>
        <w:ind w:leftChars="100" w:left="210" w:rightChars="100" w:right="210"/>
      </w:pPr>
      <w:r w:rsidRPr="001A7945">
        <w:t xml:space="preserve">[R2]ip route-static </w:t>
      </w:r>
      <w:r w:rsidRPr="001A7945">
        <w:rPr>
          <w:rFonts w:hint="eastAsia"/>
        </w:rPr>
        <w:t>10</w:t>
      </w:r>
      <w:r w:rsidRPr="001A7945">
        <w:t>.</w:t>
      </w:r>
      <w:r w:rsidRPr="001A7945">
        <w:rPr>
          <w:rFonts w:hint="eastAsia"/>
        </w:rPr>
        <w:t>0</w:t>
      </w:r>
      <w:r w:rsidRPr="001A7945">
        <w:t>.3.</w:t>
      </w:r>
      <w:r w:rsidRPr="001A7945">
        <w:rPr>
          <w:rFonts w:hint="eastAsia"/>
        </w:rPr>
        <w:t>0</w:t>
      </w:r>
      <w:r w:rsidRPr="001A7945">
        <w:t xml:space="preserve"> </w:t>
      </w:r>
      <w:r w:rsidRPr="001A7945">
        <w:rPr>
          <w:rFonts w:hint="eastAsia"/>
        </w:rPr>
        <w:t>24</w:t>
      </w:r>
      <w:r w:rsidRPr="001A7945">
        <w:t xml:space="preserve"> 10.0.12.1 preference 80</w:t>
      </w:r>
    </w:p>
    <w:p w14:paraId="4561E7F6" w14:textId="77777777" w:rsidR="00CF5087" w:rsidRPr="001A7945" w:rsidRDefault="00CF5087" w:rsidP="00E77D2E">
      <w:pPr>
        <w:pStyle w:val="aff3"/>
        <w:ind w:leftChars="100" w:left="210" w:rightChars="100" w:right="210"/>
      </w:pPr>
    </w:p>
    <w:p w14:paraId="580C9924" w14:textId="77777777" w:rsidR="00CF5087" w:rsidRPr="001A7945" w:rsidRDefault="00CF5087" w:rsidP="00E77D2E">
      <w:pPr>
        <w:pStyle w:val="aff3"/>
        <w:ind w:leftChars="100" w:left="210" w:rightChars="100" w:right="210"/>
      </w:pPr>
      <w:r w:rsidRPr="001A7945">
        <w:t>[R3]ip route-static 10.0.12.0 24 10.0.13.1</w:t>
      </w:r>
    </w:p>
    <w:p w14:paraId="765BCC92" w14:textId="77777777" w:rsidR="00CC714A" w:rsidRDefault="00E435CD">
      <w:pPr>
        <w:pStyle w:val="a"/>
        <w:numPr>
          <w:ilvl w:val="0"/>
          <w:numId w:val="153"/>
        </w:numPr>
      </w:pPr>
      <w:r>
        <w:rPr>
          <w:rFonts w:hint="eastAsia"/>
        </w:rPr>
        <w:lastRenderedPageBreak/>
        <w:t>验证</w:t>
      </w:r>
      <w:r w:rsidR="00D97C6D" w:rsidRPr="00D97C6D">
        <w:rPr>
          <w:rFonts w:hint="eastAsia"/>
        </w:rPr>
        <w:t>静态路由</w:t>
      </w:r>
    </w:p>
    <w:p w14:paraId="3AC3FCB8"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在</w:t>
      </w:r>
      <w:r w:rsidRPr="00D97C6D">
        <w:rPr>
          <w:kern w:val="0"/>
        </w:rPr>
        <w:t>R2</w:t>
      </w:r>
      <w:r w:rsidRPr="00D97C6D">
        <w:rPr>
          <w:rFonts w:hint="eastAsia"/>
          <w:kern w:val="0"/>
        </w:rPr>
        <w:t>的路由表中，查看当前的静态路由配置。</w:t>
      </w:r>
    </w:p>
    <w:p w14:paraId="0BC2E61B" w14:textId="77777777" w:rsidR="00CF5087" w:rsidRPr="001A7945" w:rsidRDefault="00CF5087" w:rsidP="00E77D2E">
      <w:pPr>
        <w:pStyle w:val="aff3"/>
        <w:ind w:leftChars="100" w:left="210" w:rightChars="100" w:right="210"/>
      </w:pPr>
      <w:r w:rsidRPr="001A7945">
        <w:t>&lt;R2&gt;display ip routing-table</w:t>
      </w:r>
    </w:p>
    <w:p w14:paraId="4F024351" w14:textId="77777777" w:rsidR="00CF5087" w:rsidRPr="001A7945" w:rsidRDefault="00CF5087" w:rsidP="00E77D2E">
      <w:pPr>
        <w:pStyle w:val="aff3"/>
        <w:ind w:leftChars="100" w:left="210" w:rightChars="100" w:right="210"/>
      </w:pPr>
      <w:r w:rsidRPr="001A7945">
        <w:t>Route Flags: R - relay, D - download to fib</w:t>
      </w:r>
    </w:p>
    <w:p w14:paraId="24DD6C65" w14:textId="77777777" w:rsidR="00CF5087" w:rsidRPr="001A7945" w:rsidRDefault="00CF5087" w:rsidP="00E77D2E">
      <w:pPr>
        <w:pStyle w:val="aff3"/>
        <w:ind w:leftChars="100" w:left="210" w:rightChars="100" w:right="210"/>
      </w:pPr>
      <w:r w:rsidRPr="001A7945">
        <w:t>-------------------------------------------------------------------------</w:t>
      </w:r>
    </w:p>
    <w:p w14:paraId="5D941CBB" w14:textId="77777777" w:rsidR="00CF5087" w:rsidRPr="001A7945" w:rsidRDefault="00CF5087" w:rsidP="00E77D2E">
      <w:pPr>
        <w:pStyle w:val="aff3"/>
        <w:ind w:leftChars="100" w:left="210" w:rightChars="100" w:right="210"/>
      </w:pPr>
      <w:r w:rsidRPr="001A7945">
        <w:t>Routing Tables: Public</w:t>
      </w:r>
    </w:p>
    <w:p w14:paraId="161F1B10" w14:textId="77777777" w:rsidR="00CF5087" w:rsidRPr="001A7945" w:rsidRDefault="00CF5087" w:rsidP="00E77D2E">
      <w:pPr>
        <w:pStyle w:val="aff3"/>
        <w:ind w:leftChars="100" w:left="210" w:rightChars="100" w:right="210"/>
      </w:pPr>
      <w:r w:rsidRPr="001A7945">
        <w:t xml:space="preserve">         Destinations : 15       Routes : 15       </w:t>
      </w:r>
    </w:p>
    <w:p w14:paraId="425DE238" w14:textId="77777777" w:rsidR="00CF5087" w:rsidRPr="001A7945" w:rsidRDefault="00CF5087" w:rsidP="00E77D2E">
      <w:pPr>
        <w:pStyle w:val="aff3"/>
        <w:ind w:leftChars="100" w:left="210" w:rightChars="100" w:right="210"/>
      </w:pPr>
      <w:r w:rsidRPr="001A7945">
        <w:t xml:space="preserve">  Destination/Mask  Proto   Pre  Cost  Flags NextHop     Interface</w:t>
      </w:r>
    </w:p>
    <w:p w14:paraId="26BC5B08" w14:textId="77777777" w:rsidR="00CF5087" w:rsidRPr="001A7945" w:rsidRDefault="00CF5087" w:rsidP="00E77D2E">
      <w:pPr>
        <w:pStyle w:val="aff3"/>
        <w:ind w:leftChars="100" w:left="210" w:rightChars="100" w:right="210" w:firstLine="420"/>
      </w:pPr>
      <w:r w:rsidRPr="001A7945">
        <w:t xml:space="preserve">   10.0.2.0/24</w:t>
      </w:r>
      <w:r w:rsidR="00ED6BA0">
        <w:rPr>
          <w:rFonts w:hint="eastAsia"/>
        </w:rPr>
        <w:t xml:space="preserve">  </w:t>
      </w:r>
      <w:r w:rsidRPr="001A7945">
        <w:tab/>
        <w:t xml:space="preserve">Direct  </w:t>
      </w:r>
      <w:r w:rsidR="00ED6BA0">
        <w:rPr>
          <w:rFonts w:hint="eastAsia"/>
        </w:rPr>
        <w:t xml:space="preserve"> </w:t>
      </w:r>
      <w:r w:rsidRPr="001A7945">
        <w:t>0    0</w:t>
      </w:r>
      <w:r w:rsidR="00ED6BA0">
        <w:rPr>
          <w:rFonts w:hint="eastAsia"/>
        </w:rPr>
        <w:t xml:space="preserve">   </w:t>
      </w:r>
      <w:r w:rsidRPr="001A7945">
        <w:t>D</w:t>
      </w:r>
      <w:r w:rsidRPr="001A7945">
        <w:tab/>
        <w:t>10.0.2.2</w:t>
      </w:r>
      <w:r w:rsidRPr="001A7945">
        <w:tab/>
        <w:t>LoopBack0</w:t>
      </w:r>
    </w:p>
    <w:p w14:paraId="22FD0FD5" w14:textId="77777777" w:rsidR="00CF5087" w:rsidRPr="001A7945" w:rsidRDefault="00CF5087" w:rsidP="00E77D2E">
      <w:pPr>
        <w:pStyle w:val="aff3"/>
        <w:ind w:leftChars="100" w:left="210" w:rightChars="100" w:right="210"/>
      </w:pPr>
      <w:r w:rsidRPr="001A7945">
        <w:t xml:space="preserve">   </w:t>
      </w:r>
      <w:r w:rsidR="00ED6BA0">
        <w:rPr>
          <w:rFonts w:hint="eastAsia"/>
        </w:rPr>
        <w:t xml:space="preserve">     </w:t>
      </w:r>
      <w:r w:rsidRPr="001A7945">
        <w:t>10.0.2.2/32</w:t>
      </w:r>
      <w:r w:rsidRPr="001A7945">
        <w:tab/>
        <w:t xml:space="preserve">Direct  </w:t>
      </w:r>
      <w:r w:rsidR="00ED6BA0">
        <w:rPr>
          <w:rFonts w:hint="eastAsia"/>
        </w:rPr>
        <w:t xml:space="preserve"> </w:t>
      </w:r>
      <w:r w:rsidRPr="001A7945">
        <w:t>0    0</w:t>
      </w:r>
      <w:r w:rsidRPr="001A7945">
        <w:tab/>
      </w:r>
      <w:r w:rsidR="00ED6BA0">
        <w:rPr>
          <w:rFonts w:hint="eastAsia"/>
        </w:rPr>
        <w:t xml:space="preserve"> </w:t>
      </w:r>
      <w:r w:rsidRPr="001A7945">
        <w:t>D</w:t>
      </w:r>
      <w:r w:rsidR="00ED6BA0">
        <w:rPr>
          <w:rFonts w:hint="eastAsia"/>
        </w:rPr>
        <w:t xml:space="preserve"> </w:t>
      </w:r>
      <w:r w:rsidRPr="001A7945">
        <w:tab/>
        <w:t>127.0.0.1</w:t>
      </w:r>
      <w:r w:rsidRPr="001A7945">
        <w:tab/>
        <w:t>LoopBack0</w:t>
      </w:r>
    </w:p>
    <w:p w14:paraId="6155349F" w14:textId="77777777" w:rsidR="00CF5087" w:rsidRPr="001A7945" w:rsidRDefault="00CF5087" w:rsidP="00E77D2E">
      <w:pPr>
        <w:pStyle w:val="aff3"/>
        <w:ind w:leftChars="100" w:left="210" w:rightChars="100" w:right="210"/>
      </w:pPr>
      <w:r w:rsidRPr="001A7945">
        <w:t xml:space="preserve"> </w:t>
      </w:r>
      <w:r w:rsidR="00ED6BA0">
        <w:rPr>
          <w:rFonts w:hint="eastAsia"/>
        </w:rPr>
        <w:t xml:space="preserve">     </w:t>
      </w:r>
      <w:r w:rsidRPr="001A7945">
        <w:t>10.0.2.255/32</w:t>
      </w:r>
      <w:r w:rsidRPr="001A7945">
        <w:tab/>
        <w:t xml:space="preserve">Direct  </w:t>
      </w:r>
      <w:r w:rsidR="00ED6BA0">
        <w:rPr>
          <w:rFonts w:hint="eastAsia"/>
        </w:rPr>
        <w:t xml:space="preserve"> </w:t>
      </w:r>
      <w:r w:rsidRPr="001A7945">
        <w:t>0    0</w:t>
      </w:r>
      <w:r w:rsidR="00ED6BA0">
        <w:rPr>
          <w:rFonts w:hint="eastAsia"/>
        </w:rPr>
        <w:t xml:space="preserve">   </w:t>
      </w:r>
      <w:r w:rsidRPr="001A7945">
        <w:t>D</w:t>
      </w:r>
      <w:r w:rsidRPr="001A7945">
        <w:tab/>
        <w:t>127.0.0.1</w:t>
      </w:r>
      <w:r w:rsidRPr="001A7945">
        <w:tab/>
        <w:t>LoopBack0</w:t>
      </w:r>
    </w:p>
    <w:p w14:paraId="1CD0943A" w14:textId="77777777" w:rsidR="00CF5087" w:rsidRPr="001A7945" w:rsidRDefault="00CF5087" w:rsidP="00E77D2E">
      <w:pPr>
        <w:pStyle w:val="aff3"/>
        <w:ind w:leftChars="100" w:left="210" w:rightChars="100" w:right="210"/>
      </w:pPr>
      <w:r w:rsidRPr="001A7945">
        <w:t xml:space="preserve">        </w:t>
      </w:r>
      <w:r w:rsidRPr="001A7945">
        <w:rPr>
          <w:shd w:val="pct15" w:color="auto" w:fill="FFFFFF"/>
        </w:rPr>
        <w:t>10.0.3.0/24</w:t>
      </w:r>
      <w:r w:rsidRPr="001A7945">
        <w:rPr>
          <w:shd w:val="pct15" w:color="auto" w:fill="FFFFFF"/>
        </w:rPr>
        <w:tab/>
        <w:t>Static  60   0</w:t>
      </w:r>
      <w:r w:rsidR="00ED6BA0">
        <w:rPr>
          <w:rFonts w:hint="eastAsia"/>
          <w:shd w:val="pct15" w:color="auto" w:fill="FFFFFF"/>
        </w:rPr>
        <w:t xml:space="preserve">   </w:t>
      </w:r>
      <w:r w:rsidRPr="001A7945">
        <w:rPr>
          <w:shd w:val="pct15" w:color="auto" w:fill="FFFFFF"/>
        </w:rPr>
        <w:t>RD</w:t>
      </w:r>
      <w:r w:rsidRPr="001A7945">
        <w:rPr>
          <w:shd w:val="pct15" w:color="auto" w:fill="FFFFFF"/>
        </w:rPr>
        <w:tab/>
        <w:t>10.0.23.3</w:t>
      </w:r>
      <w:r w:rsidRPr="001A7945">
        <w:rPr>
          <w:shd w:val="pct15" w:color="auto" w:fill="FFFFFF"/>
        </w:rPr>
        <w:tab/>
        <w:t>GigabitEthernet0/0/2</w:t>
      </w:r>
    </w:p>
    <w:p w14:paraId="08D32E18" w14:textId="77777777" w:rsidR="00CF5087" w:rsidRPr="001A7945" w:rsidRDefault="00CF5087" w:rsidP="00E77D2E">
      <w:pPr>
        <w:pStyle w:val="aff3"/>
        <w:ind w:leftChars="100" w:left="210" w:rightChars="100" w:right="210"/>
      </w:pPr>
      <w:r w:rsidRPr="001A7945">
        <w:t xml:space="preserve">       10.0.12.0/24</w:t>
      </w:r>
      <w:r w:rsidRPr="001A7945">
        <w:tab/>
        <w:t>Direct  0    0</w:t>
      </w:r>
      <w:r w:rsidRPr="001A7945">
        <w:tab/>
      </w:r>
      <w:r w:rsidR="00ED6BA0">
        <w:rPr>
          <w:rFonts w:hint="eastAsia"/>
        </w:rPr>
        <w:t xml:space="preserve"> </w:t>
      </w:r>
      <w:r w:rsidRPr="001A7945">
        <w:t>D</w:t>
      </w:r>
      <w:r w:rsidRPr="001A7945">
        <w:tab/>
        <w:t>10.0.12.2</w:t>
      </w:r>
      <w:r w:rsidRPr="001A7945">
        <w:tab/>
        <w:t>GigabitEthernet0/0/1</w:t>
      </w:r>
    </w:p>
    <w:p w14:paraId="289C0AF6" w14:textId="77777777" w:rsidR="00CF5087" w:rsidRPr="001A7945" w:rsidRDefault="00CF5087" w:rsidP="00E77D2E">
      <w:pPr>
        <w:pStyle w:val="aff3"/>
        <w:ind w:leftChars="100" w:left="210" w:rightChars="100" w:right="210"/>
      </w:pPr>
      <w:r w:rsidRPr="001A7945">
        <w:t xml:space="preserve">       10.0.12.2/32</w:t>
      </w:r>
      <w:r w:rsidRPr="001A7945">
        <w:tab/>
        <w:t>Direct  0    0</w:t>
      </w:r>
      <w:r w:rsidRPr="001A7945">
        <w:tab/>
      </w:r>
      <w:r w:rsidR="00ED6BA0">
        <w:rPr>
          <w:rFonts w:hint="eastAsia"/>
        </w:rPr>
        <w:t xml:space="preserve"> </w:t>
      </w:r>
      <w:r w:rsidRPr="001A7945">
        <w:t>D</w:t>
      </w:r>
      <w:r w:rsidRPr="001A7945">
        <w:tab/>
        <w:t>127.0.0.1</w:t>
      </w:r>
      <w:r w:rsidRPr="001A7945">
        <w:tab/>
        <w:t>GigabitEthernet0/0/1</w:t>
      </w:r>
    </w:p>
    <w:p w14:paraId="055D5AB5" w14:textId="77777777" w:rsidR="00CF5087" w:rsidRPr="001A7945" w:rsidRDefault="00CF5087" w:rsidP="00E77D2E">
      <w:pPr>
        <w:pStyle w:val="aff3"/>
        <w:ind w:leftChars="100" w:left="210" w:rightChars="100" w:right="210"/>
      </w:pPr>
      <w:r w:rsidRPr="001A7945">
        <w:t xml:space="preserve">     10.0.12.255/32</w:t>
      </w:r>
      <w:r w:rsidRPr="001A7945">
        <w:tab/>
        <w:t>Direct  0    0</w:t>
      </w:r>
      <w:r w:rsidRPr="001A7945">
        <w:tab/>
      </w:r>
      <w:r w:rsidR="00ED6BA0">
        <w:rPr>
          <w:rFonts w:hint="eastAsia"/>
        </w:rPr>
        <w:t xml:space="preserve"> </w:t>
      </w:r>
      <w:r w:rsidRPr="001A7945">
        <w:t>D</w:t>
      </w:r>
      <w:r w:rsidRPr="001A7945">
        <w:tab/>
        <w:t>127.0.0.1</w:t>
      </w:r>
      <w:r w:rsidRPr="001A7945">
        <w:tab/>
        <w:t>GigabitEthernet0/0/1</w:t>
      </w:r>
    </w:p>
    <w:p w14:paraId="696D9556" w14:textId="77777777" w:rsidR="00CF5087" w:rsidRPr="001A7945" w:rsidRDefault="00CF5087" w:rsidP="00E77D2E">
      <w:pPr>
        <w:pStyle w:val="aff3"/>
        <w:ind w:leftChars="100" w:left="210" w:rightChars="100" w:right="210"/>
      </w:pPr>
      <w:r w:rsidRPr="001A7945">
        <w:t xml:space="preserve">       </w:t>
      </w:r>
      <w:r w:rsidRPr="001A7945">
        <w:rPr>
          <w:shd w:val="pct15" w:color="auto" w:fill="FFFFFF"/>
        </w:rPr>
        <w:t>10.0.13.0/24</w:t>
      </w:r>
      <w:r w:rsidRPr="001A7945">
        <w:rPr>
          <w:shd w:val="pct15" w:color="auto" w:fill="FFFFFF"/>
        </w:rPr>
        <w:tab/>
        <w:t>Static  60   0</w:t>
      </w:r>
      <w:r w:rsidRPr="001A7945">
        <w:rPr>
          <w:shd w:val="pct15" w:color="auto" w:fill="FFFFFF"/>
        </w:rPr>
        <w:tab/>
      </w:r>
      <w:r w:rsidR="00ED6BA0">
        <w:rPr>
          <w:rFonts w:hint="eastAsia"/>
          <w:shd w:val="pct15" w:color="auto" w:fill="FFFFFF"/>
        </w:rPr>
        <w:t xml:space="preserve"> </w:t>
      </w:r>
      <w:r w:rsidRPr="001A7945">
        <w:rPr>
          <w:shd w:val="pct15" w:color="auto" w:fill="FFFFFF"/>
        </w:rPr>
        <w:t>RD</w:t>
      </w:r>
      <w:r w:rsidRPr="001A7945">
        <w:rPr>
          <w:shd w:val="pct15" w:color="auto" w:fill="FFFFFF"/>
        </w:rPr>
        <w:tab/>
        <w:t>10.0.23.3</w:t>
      </w:r>
      <w:r w:rsidRPr="001A7945">
        <w:rPr>
          <w:shd w:val="pct15" w:color="auto" w:fill="FFFFFF"/>
        </w:rPr>
        <w:tab/>
        <w:t>GigabitEthernet0/0/2</w:t>
      </w:r>
    </w:p>
    <w:p w14:paraId="2C06FE4D" w14:textId="77777777" w:rsidR="00CF5087" w:rsidRPr="001A7945" w:rsidRDefault="00CF5087" w:rsidP="00E77D2E">
      <w:pPr>
        <w:pStyle w:val="aff3"/>
        <w:ind w:leftChars="100" w:left="210" w:rightChars="100" w:right="210"/>
      </w:pPr>
      <w:r w:rsidRPr="001A7945">
        <w:t xml:space="preserve">       10.0.23.0/24</w:t>
      </w:r>
      <w:r w:rsidRPr="001A7945">
        <w:tab/>
        <w:t>Direct  0    0</w:t>
      </w:r>
      <w:r w:rsidRPr="001A7945">
        <w:tab/>
      </w:r>
      <w:r w:rsidR="00ED6BA0">
        <w:rPr>
          <w:rFonts w:hint="eastAsia"/>
        </w:rPr>
        <w:t xml:space="preserve"> </w:t>
      </w:r>
      <w:r w:rsidRPr="001A7945">
        <w:t>D</w:t>
      </w:r>
      <w:r w:rsidRPr="001A7945">
        <w:tab/>
        <w:t>10.0.23.2</w:t>
      </w:r>
      <w:r w:rsidRPr="001A7945">
        <w:tab/>
        <w:t>GigabitEthernet0/0/2</w:t>
      </w:r>
    </w:p>
    <w:p w14:paraId="2356A5B1" w14:textId="77777777" w:rsidR="00CF5087" w:rsidRPr="001A7945" w:rsidRDefault="00CF5087" w:rsidP="00E77D2E">
      <w:pPr>
        <w:pStyle w:val="aff3"/>
        <w:ind w:leftChars="100" w:left="210" w:rightChars="100" w:right="210"/>
      </w:pPr>
      <w:r w:rsidRPr="001A7945">
        <w:t xml:space="preserve">       10.0.23.2/32</w:t>
      </w:r>
      <w:r w:rsidRPr="001A7945">
        <w:tab/>
        <w:t>Direct  0    0</w:t>
      </w:r>
      <w:r w:rsidRPr="001A7945">
        <w:tab/>
      </w:r>
      <w:r w:rsidR="00ED6BA0">
        <w:rPr>
          <w:rFonts w:hint="eastAsia"/>
        </w:rPr>
        <w:t xml:space="preserve"> </w:t>
      </w:r>
      <w:r w:rsidRPr="001A7945">
        <w:t>D</w:t>
      </w:r>
      <w:r w:rsidRPr="001A7945">
        <w:tab/>
        <w:t>127.0.0.1</w:t>
      </w:r>
      <w:r w:rsidRPr="001A7945">
        <w:tab/>
        <w:t>GigabitEthernet0/0/2</w:t>
      </w:r>
    </w:p>
    <w:p w14:paraId="4E1F4959" w14:textId="77777777" w:rsidR="00CF5087" w:rsidRPr="001A7945" w:rsidRDefault="00CF5087" w:rsidP="00E77D2E">
      <w:pPr>
        <w:pStyle w:val="aff3"/>
        <w:ind w:leftChars="100" w:left="210" w:rightChars="100" w:right="210"/>
      </w:pPr>
      <w:r w:rsidRPr="001A7945">
        <w:t xml:space="preserve">     10.0.23.255/32</w:t>
      </w:r>
      <w:r w:rsidRPr="001A7945">
        <w:tab/>
        <w:t>Direct  0    0</w:t>
      </w:r>
      <w:r w:rsidRPr="001A7945">
        <w:tab/>
      </w:r>
      <w:r w:rsidR="00ED6BA0">
        <w:rPr>
          <w:rFonts w:hint="eastAsia"/>
        </w:rPr>
        <w:t xml:space="preserve"> </w:t>
      </w:r>
      <w:r w:rsidRPr="001A7945">
        <w:t>D</w:t>
      </w:r>
      <w:r w:rsidRPr="001A7945">
        <w:tab/>
        <w:t>127.0.0.1</w:t>
      </w:r>
      <w:r w:rsidRPr="001A7945">
        <w:tab/>
        <w:t>GigabitEthernet0/0/2</w:t>
      </w:r>
    </w:p>
    <w:p w14:paraId="214DB134" w14:textId="77777777" w:rsidR="00CF5087" w:rsidRPr="001A7945" w:rsidRDefault="00CF5087" w:rsidP="00E77D2E">
      <w:pPr>
        <w:pStyle w:val="aff3"/>
        <w:ind w:leftChars="100" w:left="210" w:rightChars="100" w:right="210"/>
      </w:pPr>
      <w:r w:rsidRPr="001A7945">
        <w:t xml:space="preserve">        127.0.0.0/8</w:t>
      </w:r>
      <w:r w:rsidRPr="001A7945">
        <w:tab/>
        <w:t>Direct  0    0</w:t>
      </w:r>
      <w:r w:rsidRPr="001A7945">
        <w:tab/>
      </w:r>
      <w:r w:rsidR="00ED6BA0">
        <w:rPr>
          <w:rFonts w:hint="eastAsia"/>
        </w:rPr>
        <w:t xml:space="preserve"> </w:t>
      </w:r>
      <w:r w:rsidRPr="001A7945">
        <w:t>D</w:t>
      </w:r>
      <w:r w:rsidRPr="001A7945">
        <w:tab/>
        <w:t>127.0.0.1</w:t>
      </w:r>
      <w:r w:rsidRPr="001A7945">
        <w:tab/>
        <w:t>InLoopBack0</w:t>
      </w:r>
    </w:p>
    <w:p w14:paraId="3C93D183" w14:textId="77777777" w:rsidR="00CF5087" w:rsidRPr="001A7945" w:rsidRDefault="00CF5087" w:rsidP="00E77D2E">
      <w:pPr>
        <w:pStyle w:val="aff3"/>
        <w:ind w:leftChars="100" w:left="210" w:rightChars="100" w:right="210"/>
      </w:pPr>
      <w:r w:rsidRPr="001A7945">
        <w:t xml:space="preserve">       127.0.0.1/32</w:t>
      </w:r>
      <w:r w:rsidRPr="001A7945">
        <w:tab/>
        <w:t>Direct  0    0</w:t>
      </w:r>
      <w:r w:rsidRPr="001A7945">
        <w:tab/>
      </w:r>
      <w:r w:rsidR="00ED6BA0">
        <w:rPr>
          <w:rFonts w:hint="eastAsia"/>
        </w:rPr>
        <w:t xml:space="preserve"> </w:t>
      </w:r>
      <w:r w:rsidRPr="001A7945">
        <w:t>D</w:t>
      </w:r>
      <w:r w:rsidRPr="001A7945">
        <w:tab/>
        <w:t>127.0.0.1</w:t>
      </w:r>
      <w:r w:rsidRPr="001A7945">
        <w:tab/>
        <w:t>InLoopBack0</w:t>
      </w:r>
    </w:p>
    <w:p w14:paraId="0DD95C38" w14:textId="77777777" w:rsidR="00CF5087" w:rsidRPr="001A7945" w:rsidRDefault="00CF5087" w:rsidP="00E77D2E">
      <w:pPr>
        <w:pStyle w:val="aff3"/>
        <w:ind w:leftChars="100" w:left="210" w:rightChars="100" w:right="210"/>
      </w:pPr>
      <w:r w:rsidRPr="001A7945">
        <w:t>127.255.255.255/32</w:t>
      </w:r>
      <w:r w:rsidRPr="001A7945">
        <w:tab/>
        <w:t>Direct  0    0</w:t>
      </w:r>
      <w:r w:rsidRPr="001A7945">
        <w:tab/>
      </w:r>
      <w:r w:rsidR="00ED6BA0">
        <w:rPr>
          <w:rFonts w:hint="eastAsia"/>
        </w:rPr>
        <w:t xml:space="preserve"> </w:t>
      </w:r>
      <w:r w:rsidRPr="001A7945">
        <w:t>D</w:t>
      </w:r>
      <w:r w:rsidRPr="001A7945">
        <w:tab/>
        <w:t>127.0.0.1</w:t>
      </w:r>
      <w:r w:rsidRPr="001A7945">
        <w:tab/>
        <w:t>InLoopBack0</w:t>
      </w:r>
    </w:p>
    <w:p w14:paraId="66B38AB6" w14:textId="77777777" w:rsidR="00CF5087" w:rsidRPr="001A7945" w:rsidRDefault="00CF5087" w:rsidP="00E77D2E">
      <w:pPr>
        <w:pStyle w:val="aff3"/>
        <w:ind w:leftChars="100" w:left="210" w:rightChars="100" w:right="210"/>
      </w:pPr>
      <w:r w:rsidRPr="001A7945">
        <w:t>255.255.255.255/32</w:t>
      </w:r>
      <w:r w:rsidRPr="001A7945">
        <w:tab/>
        <w:t>Direct  0    0</w:t>
      </w:r>
      <w:r w:rsidRPr="001A7945">
        <w:tab/>
      </w:r>
      <w:r w:rsidR="00ED6BA0">
        <w:rPr>
          <w:rFonts w:hint="eastAsia"/>
        </w:rPr>
        <w:t xml:space="preserve"> </w:t>
      </w:r>
      <w:r w:rsidRPr="001A7945">
        <w:t>D</w:t>
      </w:r>
      <w:r w:rsidRPr="001A7945">
        <w:tab/>
        <w:t>127.0.0.1</w:t>
      </w:r>
      <w:r w:rsidRPr="001A7945">
        <w:tab/>
        <w:t>InLoopBack0</w:t>
      </w:r>
    </w:p>
    <w:p w14:paraId="10DD5511" w14:textId="77777777" w:rsidR="00CF5087" w:rsidRPr="001A7945" w:rsidRDefault="00CF5087" w:rsidP="00E77D2E">
      <w:pPr>
        <w:pStyle w:val="aff3"/>
        <w:ind w:leftChars="100" w:left="210" w:rightChars="100" w:right="210"/>
      </w:pPr>
    </w:p>
    <w:p w14:paraId="161524B3"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路由表中包含两条静态路由。其中，</w:t>
      </w:r>
      <w:r w:rsidRPr="00D97C6D">
        <w:rPr>
          <w:kern w:val="0"/>
        </w:rPr>
        <w:t>Protocol</w:t>
      </w:r>
      <w:r w:rsidRPr="00D97C6D">
        <w:rPr>
          <w:rFonts w:hint="eastAsia"/>
          <w:kern w:val="0"/>
        </w:rPr>
        <w:t>字段的值是</w:t>
      </w:r>
      <w:r w:rsidRPr="00D97C6D">
        <w:rPr>
          <w:kern w:val="0"/>
        </w:rPr>
        <w:t>Static</w:t>
      </w:r>
      <w:r w:rsidRPr="00D97C6D">
        <w:rPr>
          <w:rFonts w:hint="eastAsia"/>
          <w:kern w:val="0"/>
        </w:rPr>
        <w:t>，表明该路由是静态路由。</w:t>
      </w:r>
      <w:r w:rsidRPr="00D97C6D">
        <w:rPr>
          <w:kern w:val="0"/>
        </w:rPr>
        <w:t>Preference</w:t>
      </w:r>
      <w:r w:rsidRPr="00D97C6D">
        <w:rPr>
          <w:rFonts w:hint="eastAsia"/>
          <w:kern w:val="0"/>
        </w:rPr>
        <w:t>字段的值是</w:t>
      </w:r>
      <w:r w:rsidRPr="00D97C6D">
        <w:rPr>
          <w:kern w:val="0"/>
        </w:rPr>
        <w:t>60</w:t>
      </w:r>
      <w:r w:rsidRPr="00D97C6D">
        <w:rPr>
          <w:rFonts w:hint="eastAsia"/>
          <w:kern w:val="0"/>
        </w:rPr>
        <w:t>，表明该路由使用的是默认优先级。</w:t>
      </w:r>
    </w:p>
    <w:p w14:paraId="442DB15B" w14:textId="52FC987C" w:rsidR="000111BB" w:rsidRDefault="00D0522B">
      <w:pPr>
        <w:pStyle w:val="aff2"/>
        <w:widowControl w:val="0"/>
        <w:topLinePunct w:val="0"/>
        <w:autoSpaceDE w:val="0"/>
        <w:autoSpaceDN w:val="0"/>
        <w:snapToGrid/>
        <w:spacing w:before="0" w:after="156"/>
        <w:ind w:left="0"/>
        <w:rPr>
          <w:kern w:val="0"/>
        </w:rPr>
      </w:pPr>
      <w:r>
        <w:rPr>
          <w:rFonts w:hint="eastAsia"/>
          <w:kern w:val="0"/>
        </w:rPr>
        <w:t>当</w:t>
      </w:r>
      <w:r w:rsidR="00D97C6D" w:rsidRPr="00D97C6D">
        <w:rPr>
          <w:kern w:val="0"/>
        </w:rPr>
        <w:t>R2</w:t>
      </w:r>
      <w:r w:rsidR="00D97C6D" w:rsidRPr="00D97C6D">
        <w:rPr>
          <w:rFonts w:hint="eastAsia"/>
          <w:kern w:val="0"/>
        </w:rPr>
        <w:t>和</w:t>
      </w:r>
      <w:r w:rsidR="00D97C6D" w:rsidRPr="00D97C6D">
        <w:rPr>
          <w:kern w:val="0"/>
        </w:rPr>
        <w:t>R3</w:t>
      </w:r>
      <w:r w:rsidR="00D97C6D" w:rsidRPr="00D97C6D">
        <w:rPr>
          <w:rFonts w:hint="eastAsia"/>
          <w:kern w:val="0"/>
        </w:rPr>
        <w:t>之间</w:t>
      </w:r>
      <w:r w:rsidR="00E435CD">
        <w:rPr>
          <w:rFonts w:hint="eastAsia"/>
          <w:kern w:val="0"/>
        </w:rPr>
        <w:t>链路正常时，</w:t>
      </w:r>
      <w:r w:rsidR="000E7DF3" w:rsidRPr="00D97C6D">
        <w:rPr>
          <w:kern w:val="0"/>
        </w:rPr>
        <w:t>R2</w:t>
      </w:r>
      <w:r w:rsidR="000E7DF3" w:rsidRPr="00D97C6D">
        <w:rPr>
          <w:rFonts w:hint="eastAsia"/>
          <w:kern w:val="0"/>
        </w:rPr>
        <w:t>与</w:t>
      </w:r>
      <w:r w:rsidR="000E7DF3">
        <w:rPr>
          <w:rFonts w:hint="eastAsia"/>
          <w:kern w:val="0"/>
        </w:rPr>
        <w:t>网络</w:t>
      </w:r>
      <w:r w:rsidR="000E7DF3" w:rsidRPr="00D97C6D">
        <w:rPr>
          <w:kern w:val="0"/>
        </w:rPr>
        <w:t>10.0.13.3</w:t>
      </w:r>
      <w:r w:rsidR="000E7DF3" w:rsidRPr="00D97C6D">
        <w:rPr>
          <w:rFonts w:hint="eastAsia"/>
          <w:kern w:val="0"/>
        </w:rPr>
        <w:t>和</w:t>
      </w:r>
      <w:r w:rsidR="000E7DF3" w:rsidRPr="00D97C6D">
        <w:rPr>
          <w:kern w:val="0"/>
        </w:rPr>
        <w:t>10.0.3.3</w:t>
      </w:r>
      <w:r w:rsidR="000E7DF3" w:rsidRPr="00D97C6D">
        <w:rPr>
          <w:rFonts w:hint="eastAsia"/>
          <w:kern w:val="0"/>
        </w:rPr>
        <w:t>之间交互的数据通过</w:t>
      </w:r>
      <w:r w:rsidR="000E7DF3" w:rsidRPr="00D97C6D">
        <w:rPr>
          <w:kern w:val="0"/>
        </w:rPr>
        <w:t>R2</w:t>
      </w:r>
      <w:r w:rsidR="000E7DF3">
        <w:rPr>
          <w:rFonts w:hint="eastAsia"/>
          <w:kern w:val="0"/>
        </w:rPr>
        <w:t>与</w:t>
      </w:r>
      <w:r w:rsidR="000E7DF3" w:rsidRPr="00D97C6D">
        <w:rPr>
          <w:kern w:val="0"/>
        </w:rPr>
        <w:t>R3</w:t>
      </w:r>
      <w:r w:rsidR="000E7DF3" w:rsidRPr="00D97C6D">
        <w:rPr>
          <w:rFonts w:hint="eastAsia"/>
          <w:kern w:val="0"/>
        </w:rPr>
        <w:t>间的链路传输。</w:t>
      </w:r>
      <w:r w:rsidR="00D97C6D" w:rsidRPr="00D97C6D">
        <w:rPr>
          <w:rFonts w:hint="eastAsia"/>
          <w:kern w:val="0"/>
        </w:rPr>
        <w:t>执行</w:t>
      </w:r>
      <w:r w:rsidR="00D97C6D" w:rsidRPr="00D97C6D">
        <w:rPr>
          <w:b/>
          <w:kern w:val="0"/>
        </w:rPr>
        <w:t>tracert</w:t>
      </w:r>
      <w:r w:rsidR="00D97C6D" w:rsidRPr="00D97C6D">
        <w:rPr>
          <w:rFonts w:hint="eastAsia"/>
          <w:kern w:val="0"/>
        </w:rPr>
        <w:t>命令，可以查看数据的传输路径。</w:t>
      </w:r>
    </w:p>
    <w:p w14:paraId="27F9D118" w14:textId="77777777" w:rsidR="00CF5087" w:rsidRPr="001A7945" w:rsidRDefault="00CF5087" w:rsidP="00E77D2E">
      <w:pPr>
        <w:pStyle w:val="aff3"/>
        <w:ind w:leftChars="100" w:left="210" w:rightChars="100" w:right="210"/>
      </w:pPr>
      <w:r w:rsidRPr="001A7945">
        <w:t>&lt;R2&gt;tracert 10.0.13.3</w:t>
      </w:r>
    </w:p>
    <w:p w14:paraId="35D741D0" w14:textId="77777777" w:rsidR="00CF5087" w:rsidRPr="001A7945" w:rsidRDefault="00CF5087" w:rsidP="00E77D2E">
      <w:pPr>
        <w:pStyle w:val="aff3"/>
        <w:ind w:leftChars="100" w:left="210" w:rightChars="100" w:right="210"/>
      </w:pPr>
      <w:r w:rsidRPr="001A7945">
        <w:t xml:space="preserve"> traceroute to  10.0.13.3(10.0.13.3), max hops: 30 ,packet length: 40,</w:t>
      </w:r>
    </w:p>
    <w:p w14:paraId="1E0495F7" w14:textId="77777777" w:rsidR="00CF5087" w:rsidRPr="001A7945" w:rsidRDefault="00CF5087" w:rsidP="00E77D2E">
      <w:pPr>
        <w:pStyle w:val="aff3"/>
        <w:ind w:leftChars="100" w:left="210" w:rightChars="100" w:right="210" w:firstLineChars="50" w:firstLine="90"/>
      </w:pPr>
      <w:r w:rsidRPr="001A7945">
        <w:t xml:space="preserve">press CTRL_C to break </w:t>
      </w:r>
    </w:p>
    <w:p w14:paraId="30F9F08F" w14:textId="77777777" w:rsidR="00CF5087" w:rsidRPr="001A7945" w:rsidRDefault="00CF5087" w:rsidP="00E77D2E">
      <w:pPr>
        <w:pStyle w:val="aff3"/>
        <w:ind w:leftChars="100" w:left="210" w:rightChars="100" w:right="210"/>
      </w:pPr>
      <w:r w:rsidRPr="001A7945">
        <w:t xml:space="preserve"> 1 </w:t>
      </w:r>
      <w:r w:rsidRPr="001A7945">
        <w:rPr>
          <w:shd w:val="pct15" w:color="auto" w:fill="FFFFFF"/>
        </w:rPr>
        <w:t>10.0.23.3</w:t>
      </w:r>
      <w:r w:rsidRPr="001A7945">
        <w:t xml:space="preserve"> 40 ms  31 ms  30 ms </w:t>
      </w:r>
    </w:p>
    <w:p w14:paraId="7F8E70E4" w14:textId="77777777" w:rsidR="00CF5087" w:rsidRPr="001A7945" w:rsidRDefault="00CF5087" w:rsidP="00E77D2E">
      <w:pPr>
        <w:pStyle w:val="aff3"/>
        <w:ind w:leftChars="100" w:left="210" w:rightChars="100" w:right="210"/>
      </w:pPr>
    </w:p>
    <w:p w14:paraId="168DDDF5" w14:textId="77777777" w:rsidR="00CF5087" w:rsidRPr="001A7945" w:rsidRDefault="00CF5087" w:rsidP="00E77D2E">
      <w:pPr>
        <w:pStyle w:val="aff3"/>
        <w:ind w:leftChars="100" w:left="210" w:rightChars="100" w:right="210"/>
      </w:pPr>
      <w:r w:rsidRPr="001A7945">
        <w:t xml:space="preserve">&lt;R2&gt;tracert 10.0.3.3  </w:t>
      </w:r>
    </w:p>
    <w:p w14:paraId="5B88AEAF" w14:textId="77777777" w:rsidR="00CF5087" w:rsidRPr="001A7945" w:rsidRDefault="00CF5087" w:rsidP="00E77D2E">
      <w:pPr>
        <w:pStyle w:val="aff3"/>
        <w:ind w:leftChars="100" w:left="210" w:rightChars="100" w:right="210"/>
      </w:pPr>
      <w:r w:rsidRPr="001A7945">
        <w:t xml:space="preserve"> traceroute to  10.0.3.3(10.0.3.3), max hops: 30 ,packet length: 40,</w:t>
      </w:r>
    </w:p>
    <w:p w14:paraId="25A24FA2" w14:textId="77777777" w:rsidR="00CF5087" w:rsidRPr="001A7945" w:rsidRDefault="00CF5087" w:rsidP="00E77D2E">
      <w:pPr>
        <w:pStyle w:val="aff3"/>
        <w:ind w:leftChars="100" w:left="210" w:rightChars="100" w:right="210" w:firstLineChars="50" w:firstLine="90"/>
      </w:pPr>
      <w:r w:rsidRPr="001A7945">
        <w:lastRenderedPageBreak/>
        <w:t xml:space="preserve">press CTRL_C to break </w:t>
      </w:r>
    </w:p>
    <w:p w14:paraId="5ED5CE72" w14:textId="77777777" w:rsidR="00CF5087" w:rsidRPr="001A7945" w:rsidRDefault="00CF5087" w:rsidP="00E77D2E">
      <w:pPr>
        <w:pStyle w:val="aff3"/>
        <w:ind w:leftChars="100" w:left="210" w:rightChars="100" w:right="210"/>
      </w:pPr>
      <w:r w:rsidRPr="001A7945">
        <w:t xml:space="preserve"> 1 </w:t>
      </w:r>
      <w:r w:rsidRPr="001A7945">
        <w:rPr>
          <w:shd w:val="pct15" w:color="auto" w:fill="FFFFFF"/>
        </w:rPr>
        <w:t>10.0.23.3</w:t>
      </w:r>
      <w:r w:rsidRPr="001A7945">
        <w:t xml:space="preserve"> 40 ms  30 ms  30 ms </w:t>
      </w:r>
    </w:p>
    <w:p w14:paraId="4B5DC806" w14:textId="77777777" w:rsidR="00CF5087" w:rsidRPr="001A7945" w:rsidRDefault="00CF5087" w:rsidP="00E77D2E">
      <w:pPr>
        <w:pStyle w:val="aff2"/>
        <w:spacing w:after="156"/>
        <w:ind w:leftChars="100" w:left="210" w:rightChars="100" w:right="210" w:firstLine="0"/>
        <w:rPr>
          <w:rFonts w:eastAsia="宋体" w:cs="Times New Roman"/>
        </w:rPr>
      </w:pPr>
    </w:p>
    <w:p w14:paraId="67CF7B7F"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命令的回显信息证实</w:t>
      </w:r>
      <w:r w:rsidRPr="00D97C6D">
        <w:rPr>
          <w:kern w:val="0"/>
        </w:rPr>
        <w:t>R2</w:t>
      </w:r>
      <w:r w:rsidRPr="00D97C6D">
        <w:rPr>
          <w:rFonts w:hint="eastAsia"/>
          <w:kern w:val="0"/>
        </w:rPr>
        <w:t>将数据直接发送给R3，未经过其他设备。</w:t>
      </w:r>
    </w:p>
    <w:p w14:paraId="1DC1B7DE" w14:textId="77777777" w:rsidR="00CC714A" w:rsidRDefault="00E435CD">
      <w:pPr>
        <w:pStyle w:val="a"/>
        <w:numPr>
          <w:ilvl w:val="0"/>
          <w:numId w:val="153"/>
        </w:numPr>
      </w:pPr>
      <w:r>
        <w:rPr>
          <w:rFonts w:hint="eastAsia"/>
        </w:rPr>
        <w:t>验证</w:t>
      </w:r>
      <w:r w:rsidR="00D97C6D" w:rsidRPr="00D97C6D">
        <w:rPr>
          <w:rFonts w:hint="eastAsia"/>
        </w:rPr>
        <w:t>备份静态路由</w:t>
      </w:r>
    </w:p>
    <w:p w14:paraId="2BB77560" w14:textId="77777777" w:rsidR="00CC714A" w:rsidRDefault="00D97C6D">
      <w:pPr>
        <w:pStyle w:val="aff2"/>
        <w:widowControl w:val="0"/>
        <w:topLinePunct w:val="0"/>
        <w:autoSpaceDE w:val="0"/>
        <w:autoSpaceDN w:val="0"/>
        <w:snapToGrid/>
        <w:spacing w:before="0" w:after="156"/>
        <w:ind w:left="0"/>
        <w:rPr>
          <w:rFonts w:eastAsiaTheme="minorEastAsia" w:cstheme="minorBidi"/>
        </w:rPr>
      </w:pPr>
      <w:r w:rsidRPr="00D97C6D">
        <w:rPr>
          <w:rFonts w:hint="eastAsia"/>
          <w:kern w:val="0"/>
        </w:rPr>
        <w:t>关闭</w:t>
      </w:r>
      <w:r w:rsidRPr="00D97C6D">
        <w:rPr>
          <w:kern w:val="0"/>
        </w:rPr>
        <w:t>R2</w:t>
      </w:r>
      <w:r w:rsidRPr="00D97C6D">
        <w:rPr>
          <w:rFonts w:hint="eastAsia"/>
          <w:kern w:val="0"/>
        </w:rPr>
        <w:t>上的</w:t>
      </w:r>
      <w:r w:rsidRPr="00D97C6D">
        <w:rPr>
          <w:kern w:val="0"/>
        </w:rPr>
        <w:t>G0/0/2</w:t>
      </w:r>
      <w:r w:rsidRPr="00D97C6D">
        <w:rPr>
          <w:rFonts w:hint="eastAsia"/>
          <w:kern w:val="0"/>
        </w:rPr>
        <w:t>接口，</w:t>
      </w:r>
      <w:r w:rsidR="00033323">
        <w:rPr>
          <w:rFonts w:hint="eastAsia"/>
          <w:kern w:val="0"/>
        </w:rPr>
        <w:t>模拟R2与R3</w:t>
      </w:r>
      <w:r w:rsidR="00EA332F">
        <w:rPr>
          <w:rFonts w:hint="eastAsia"/>
          <w:kern w:val="0"/>
        </w:rPr>
        <w:t>间的链路发生</w:t>
      </w:r>
      <w:r w:rsidR="00033323">
        <w:rPr>
          <w:rFonts w:hint="eastAsia"/>
          <w:kern w:val="0"/>
        </w:rPr>
        <w:t>故障，</w:t>
      </w:r>
      <w:r w:rsidRPr="00D97C6D">
        <w:rPr>
          <w:rFonts w:hint="eastAsia"/>
          <w:kern w:val="0"/>
        </w:rPr>
        <w:t>然后查看</w:t>
      </w:r>
      <w:r w:rsidRPr="00D97C6D">
        <w:rPr>
          <w:kern w:val="0"/>
        </w:rPr>
        <w:t>IP</w:t>
      </w:r>
      <w:r w:rsidRPr="00D97C6D">
        <w:rPr>
          <w:rFonts w:hint="eastAsia"/>
          <w:kern w:val="0"/>
        </w:rPr>
        <w:t>路由表的变化。</w:t>
      </w:r>
    </w:p>
    <w:p w14:paraId="5C881223" w14:textId="2D6FF036" w:rsidR="00E25409" w:rsidRDefault="00CF5087" w:rsidP="00E77D2E">
      <w:pPr>
        <w:pStyle w:val="aff3"/>
        <w:ind w:leftChars="100" w:left="210" w:rightChars="100" w:right="210"/>
      </w:pPr>
      <w:r w:rsidRPr="001A7945">
        <w:t>[R2]</w:t>
      </w:r>
      <w:r w:rsidR="00E25409" w:rsidRPr="00E25409">
        <w:t xml:space="preserve">interface GigabitEthernet 0/0/2 </w:t>
      </w:r>
    </w:p>
    <w:p w14:paraId="09FCF9B9" w14:textId="6B2CB6DB" w:rsidR="00CF5087" w:rsidRPr="001A7945" w:rsidRDefault="00CF5087" w:rsidP="00E77D2E">
      <w:pPr>
        <w:pStyle w:val="aff3"/>
        <w:ind w:leftChars="100" w:left="210" w:rightChars="100" w:right="210"/>
        <w:rPr>
          <w:b/>
        </w:rPr>
      </w:pPr>
      <w:r w:rsidRPr="001A7945">
        <w:t>[R2-GigabitEthernet0/0/2]shutdown</w:t>
      </w:r>
    </w:p>
    <w:p w14:paraId="4904E14F" w14:textId="77777777" w:rsidR="00CF5087" w:rsidRPr="001A7945" w:rsidRDefault="00CF5087" w:rsidP="00E77D2E">
      <w:pPr>
        <w:pStyle w:val="aff3"/>
        <w:ind w:leftChars="100" w:left="210" w:rightChars="100" w:right="210"/>
      </w:pPr>
      <w:r w:rsidRPr="001A7945">
        <w:t>[R2-GigabitEthernet0/0/2]</w:t>
      </w:r>
      <w:r w:rsidRPr="001A7945">
        <w:rPr>
          <w:rFonts w:hint="eastAsia"/>
        </w:rPr>
        <w:t>quit</w:t>
      </w:r>
    </w:p>
    <w:p w14:paraId="5B4468E4" w14:textId="77777777" w:rsidR="00CF5087" w:rsidRPr="001A7945" w:rsidRDefault="00CF5087" w:rsidP="00E77D2E">
      <w:pPr>
        <w:pStyle w:val="aff3"/>
        <w:ind w:leftChars="100" w:left="210" w:rightChars="100" w:right="210"/>
      </w:pPr>
    </w:p>
    <w:p w14:paraId="6A78E0D2" w14:textId="77777777" w:rsidR="00CC714A" w:rsidRDefault="00E435CD">
      <w:pPr>
        <w:pStyle w:val="aff2"/>
        <w:widowControl w:val="0"/>
        <w:topLinePunct w:val="0"/>
        <w:autoSpaceDE w:val="0"/>
        <w:autoSpaceDN w:val="0"/>
        <w:snapToGrid/>
        <w:spacing w:before="0" w:after="156"/>
        <w:ind w:left="0"/>
        <w:rPr>
          <w:kern w:val="0"/>
        </w:rPr>
      </w:pPr>
      <w:r>
        <w:rPr>
          <w:rFonts w:hint="eastAsia"/>
          <w:kern w:val="0"/>
        </w:rPr>
        <w:t>注意</w:t>
      </w:r>
      <w:r w:rsidR="00D97C6D" w:rsidRPr="00D97C6D">
        <w:rPr>
          <w:rFonts w:hint="eastAsia"/>
          <w:kern w:val="0"/>
        </w:rPr>
        <w:t>与关闭接口之前的路由表情况作对比。</w:t>
      </w:r>
    </w:p>
    <w:p w14:paraId="13BCE514" w14:textId="77777777" w:rsidR="00E25409" w:rsidRDefault="00E25409" w:rsidP="00E25409">
      <w:pPr>
        <w:pStyle w:val="aff3"/>
        <w:ind w:leftChars="100" w:left="210" w:rightChars="100" w:right="210"/>
      </w:pPr>
      <w:r>
        <w:t>&lt;R2&gt;display ip routing-table</w:t>
      </w:r>
    </w:p>
    <w:p w14:paraId="50ACE9BC" w14:textId="77777777" w:rsidR="00E25409" w:rsidRDefault="00E25409" w:rsidP="00E25409">
      <w:pPr>
        <w:pStyle w:val="aff3"/>
        <w:ind w:leftChars="100" w:left="210" w:rightChars="100" w:right="210"/>
      </w:pPr>
      <w:r>
        <w:t>Route Flags: R - relay, D - download to fib</w:t>
      </w:r>
    </w:p>
    <w:p w14:paraId="148FB75A" w14:textId="77777777" w:rsidR="00E25409" w:rsidRDefault="00E25409" w:rsidP="00E25409">
      <w:pPr>
        <w:pStyle w:val="aff3"/>
        <w:ind w:leftChars="100" w:left="210" w:rightChars="100" w:right="210"/>
      </w:pPr>
      <w:r>
        <w:t>------------------------------------------------------------------------------</w:t>
      </w:r>
    </w:p>
    <w:p w14:paraId="6879BA4E" w14:textId="77777777" w:rsidR="00E25409" w:rsidRDefault="00E25409" w:rsidP="00E25409">
      <w:pPr>
        <w:pStyle w:val="aff3"/>
        <w:ind w:leftChars="100" w:left="210" w:rightChars="100" w:right="210"/>
      </w:pPr>
      <w:r>
        <w:t>Routing Tables: Public</w:t>
      </w:r>
    </w:p>
    <w:p w14:paraId="20ED2E89" w14:textId="77777777" w:rsidR="00E25409" w:rsidRDefault="00E25409" w:rsidP="00E25409">
      <w:pPr>
        <w:pStyle w:val="aff3"/>
        <w:ind w:leftChars="100" w:left="210" w:rightChars="100" w:right="210"/>
      </w:pPr>
      <w:r>
        <w:t xml:space="preserve">         Destinations : 12       Routes : 12       </w:t>
      </w:r>
    </w:p>
    <w:p w14:paraId="461EFC56" w14:textId="77777777" w:rsidR="00E25409" w:rsidRDefault="00E25409" w:rsidP="00E25409">
      <w:pPr>
        <w:pStyle w:val="aff3"/>
        <w:ind w:leftChars="100" w:left="210" w:rightChars="100" w:right="210"/>
      </w:pPr>
    </w:p>
    <w:p w14:paraId="2DC33C6B" w14:textId="77777777" w:rsidR="00E25409" w:rsidRDefault="00E25409" w:rsidP="00E25409">
      <w:pPr>
        <w:pStyle w:val="aff3"/>
        <w:ind w:leftChars="100" w:left="210" w:rightChars="100" w:right="210"/>
      </w:pPr>
      <w:r>
        <w:t>Destination/Mask    Proto   Pre  Cost      Flags NextHop         Interface</w:t>
      </w:r>
    </w:p>
    <w:p w14:paraId="35F1B228" w14:textId="77777777" w:rsidR="00E25409" w:rsidRDefault="00E25409" w:rsidP="00E25409">
      <w:pPr>
        <w:pStyle w:val="aff3"/>
        <w:ind w:leftChars="100" w:left="210" w:rightChars="100" w:right="210"/>
      </w:pPr>
    </w:p>
    <w:p w14:paraId="144C87D8" w14:textId="77777777" w:rsidR="00E25409" w:rsidRDefault="00E25409" w:rsidP="00E25409">
      <w:pPr>
        <w:pStyle w:val="aff3"/>
        <w:ind w:leftChars="100" w:left="210" w:rightChars="100" w:right="210"/>
      </w:pPr>
      <w:r>
        <w:t xml:space="preserve">       10.0.2.0/24  Direct  0    0           D   10.0.2.2        LoopBack0</w:t>
      </w:r>
    </w:p>
    <w:p w14:paraId="57041EBE" w14:textId="77777777" w:rsidR="00E25409" w:rsidRDefault="00E25409" w:rsidP="00E25409">
      <w:pPr>
        <w:pStyle w:val="aff3"/>
        <w:ind w:leftChars="100" w:left="210" w:rightChars="100" w:right="210"/>
      </w:pPr>
      <w:r>
        <w:t xml:space="preserve">       10.0.2.2/32  Direct  0    0           D   127.0.0.1       LoopBack0</w:t>
      </w:r>
    </w:p>
    <w:p w14:paraId="541C3E7B" w14:textId="77777777" w:rsidR="00E25409" w:rsidRDefault="00E25409" w:rsidP="00E25409">
      <w:pPr>
        <w:pStyle w:val="aff3"/>
        <w:ind w:leftChars="100" w:left="210" w:rightChars="100" w:right="210"/>
      </w:pPr>
      <w:r>
        <w:t xml:space="preserve">     10.0.2.255/32  Direct  0    0           D   127.0.0.1       LoopBack0</w:t>
      </w:r>
    </w:p>
    <w:p w14:paraId="5A95DE42" w14:textId="77777777" w:rsidR="00E25409" w:rsidRDefault="00E25409" w:rsidP="00E25409">
      <w:pPr>
        <w:pStyle w:val="aff3"/>
        <w:ind w:leftChars="100" w:left="210" w:rightChars="100" w:right="210"/>
      </w:pPr>
      <w:r>
        <w:t xml:space="preserve">     </w:t>
      </w:r>
      <w:r w:rsidRPr="00E25409">
        <w:rPr>
          <w:shd w:val="pct15" w:color="auto" w:fill="FFFFFF"/>
        </w:rPr>
        <w:t xml:space="preserve">  10.0.3.0/24  Static  80   0          RD   10.0.12.1       GigabitEthernet0/0/1</w:t>
      </w:r>
    </w:p>
    <w:p w14:paraId="427C6131" w14:textId="77777777" w:rsidR="00E25409" w:rsidRDefault="00E25409" w:rsidP="00E25409">
      <w:pPr>
        <w:pStyle w:val="aff3"/>
        <w:ind w:leftChars="100" w:left="210" w:rightChars="100" w:right="210"/>
      </w:pPr>
      <w:r>
        <w:t xml:space="preserve">      10.0.12.0/24  Direct  0    0           D   10.0.12.2       GigabitEthernet0/0/1</w:t>
      </w:r>
    </w:p>
    <w:p w14:paraId="38A97F20" w14:textId="77777777" w:rsidR="00E25409" w:rsidRDefault="00E25409" w:rsidP="00E25409">
      <w:pPr>
        <w:pStyle w:val="aff3"/>
        <w:ind w:leftChars="100" w:left="210" w:rightChars="100" w:right="210"/>
      </w:pPr>
      <w:r>
        <w:t xml:space="preserve">      10.0.12.2/32  Direct  0    0           D   127.0.0.1       GigabitEthernet0/0/1</w:t>
      </w:r>
    </w:p>
    <w:p w14:paraId="597EBECC" w14:textId="77777777" w:rsidR="00E25409" w:rsidRDefault="00E25409" w:rsidP="00E25409">
      <w:pPr>
        <w:pStyle w:val="aff3"/>
        <w:ind w:leftChars="100" w:left="210" w:rightChars="100" w:right="210"/>
      </w:pPr>
      <w:r>
        <w:t xml:space="preserve">    10.0.12.255/32  Direct  0    0           D   127.0.0.1       GigabitEthernet0/0/1</w:t>
      </w:r>
    </w:p>
    <w:p w14:paraId="6E6A7F95" w14:textId="77777777" w:rsidR="00E25409" w:rsidRDefault="00E25409" w:rsidP="00E25409">
      <w:pPr>
        <w:pStyle w:val="aff3"/>
        <w:ind w:leftChars="100" w:left="210" w:rightChars="100" w:right="210"/>
      </w:pPr>
      <w:r>
        <w:t xml:space="preserve">     </w:t>
      </w:r>
      <w:r w:rsidRPr="00E25409">
        <w:rPr>
          <w:shd w:val="pct15" w:color="auto" w:fill="FFFFFF"/>
        </w:rPr>
        <w:t xml:space="preserve"> 10.0.13.0/24  Static  80   0          RD   10.0.12.1       GigabitEthernet0/0/1</w:t>
      </w:r>
    </w:p>
    <w:p w14:paraId="06AD716A" w14:textId="77777777" w:rsidR="00E25409" w:rsidRDefault="00E25409" w:rsidP="00E25409">
      <w:pPr>
        <w:pStyle w:val="aff3"/>
        <w:ind w:leftChars="100" w:left="210" w:rightChars="100" w:right="210"/>
      </w:pPr>
      <w:r>
        <w:t xml:space="preserve">      127.0.0.0/8   Direct  0    0           D   127.0.0.1       InLoopBack0</w:t>
      </w:r>
    </w:p>
    <w:p w14:paraId="46E4B3C4" w14:textId="77777777" w:rsidR="00E25409" w:rsidRDefault="00E25409" w:rsidP="00E25409">
      <w:pPr>
        <w:pStyle w:val="aff3"/>
        <w:ind w:leftChars="100" w:left="210" w:rightChars="100" w:right="210"/>
      </w:pPr>
      <w:r>
        <w:t xml:space="preserve">      127.0.0.1/32  Direct  0    0           D   127.0.0.1       InLoopBack0</w:t>
      </w:r>
    </w:p>
    <w:p w14:paraId="4ED15240" w14:textId="77777777" w:rsidR="00E25409" w:rsidRDefault="00E25409" w:rsidP="00E25409">
      <w:pPr>
        <w:pStyle w:val="aff3"/>
        <w:ind w:leftChars="100" w:left="210" w:rightChars="100" w:right="210"/>
      </w:pPr>
      <w:r>
        <w:t>127.255.255.255/32  Direct  0    0           D   127.0.0.1       InLoopBack0</w:t>
      </w:r>
    </w:p>
    <w:p w14:paraId="0F3713BE" w14:textId="4F4D383E" w:rsidR="00CF5087" w:rsidRPr="001A7945" w:rsidRDefault="00E25409" w:rsidP="00E25409">
      <w:pPr>
        <w:pStyle w:val="aff3"/>
        <w:ind w:leftChars="100" w:left="210" w:rightChars="100" w:right="210"/>
      </w:pPr>
      <w:r>
        <w:t>255.255.255.255/32  Direct  0    0           D   127.0.0.1       InLoopBack0</w:t>
      </w:r>
    </w:p>
    <w:p w14:paraId="4EFD0F27" w14:textId="77777777" w:rsidR="00CF5087" w:rsidRPr="001A7945" w:rsidRDefault="00CF5087" w:rsidP="00E77D2E">
      <w:pPr>
        <w:pStyle w:val="aff2"/>
        <w:spacing w:after="156"/>
        <w:ind w:leftChars="100" w:left="210" w:rightChars="100" w:right="210" w:firstLine="0"/>
        <w:rPr>
          <w:rFonts w:eastAsia="宋体"/>
        </w:rPr>
      </w:pPr>
    </w:p>
    <w:p w14:paraId="5D3B2EAC" w14:textId="77777777" w:rsidR="00CC714A" w:rsidRDefault="007D7A8E">
      <w:pPr>
        <w:pStyle w:val="aff2"/>
        <w:widowControl w:val="0"/>
        <w:topLinePunct w:val="0"/>
        <w:autoSpaceDE w:val="0"/>
        <w:autoSpaceDN w:val="0"/>
        <w:snapToGrid/>
        <w:spacing w:before="0" w:after="156"/>
        <w:ind w:left="0"/>
        <w:rPr>
          <w:kern w:val="0"/>
        </w:rPr>
      </w:pPr>
      <w:r>
        <w:rPr>
          <w:rFonts w:hint="eastAsia"/>
          <w:kern w:val="0"/>
        </w:rPr>
        <w:t>在</w:t>
      </w:r>
      <w:r w:rsidR="00D97C6D" w:rsidRPr="00D97C6D">
        <w:rPr>
          <w:kern w:val="0"/>
        </w:rPr>
        <w:t>R2</w:t>
      </w:r>
      <w:r w:rsidR="00D97C6D" w:rsidRPr="00D97C6D">
        <w:rPr>
          <w:rFonts w:hint="eastAsia"/>
          <w:kern w:val="0"/>
        </w:rPr>
        <w:t>的路由表中</w:t>
      </w:r>
      <w:r>
        <w:rPr>
          <w:rFonts w:hint="eastAsia"/>
          <w:kern w:val="0"/>
        </w:rPr>
        <w:t>，</w:t>
      </w:r>
      <w:r w:rsidR="00613B33">
        <w:rPr>
          <w:rFonts w:hint="eastAsia"/>
          <w:kern w:val="0"/>
        </w:rPr>
        <w:t>灰色</w:t>
      </w:r>
      <w:r>
        <w:rPr>
          <w:rFonts w:hint="eastAsia"/>
          <w:kern w:val="0"/>
        </w:rPr>
        <w:t>所</w:t>
      </w:r>
      <w:r w:rsidR="00613B33">
        <w:rPr>
          <w:rFonts w:hint="eastAsia"/>
          <w:kern w:val="0"/>
        </w:rPr>
        <w:t>标记</w:t>
      </w:r>
      <w:r>
        <w:rPr>
          <w:rFonts w:hint="eastAsia"/>
          <w:kern w:val="0"/>
        </w:rPr>
        <w:t>出的</w:t>
      </w:r>
      <w:r w:rsidR="00D97C6D" w:rsidRPr="00D97C6D">
        <w:rPr>
          <w:rFonts w:hint="eastAsia"/>
          <w:kern w:val="0"/>
        </w:rPr>
        <w:t>两条路由的下一跳和优先级均已发生变化。</w:t>
      </w:r>
    </w:p>
    <w:p w14:paraId="427A5EB7"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lastRenderedPageBreak/>
        <w:t>检测</w:t>
      </w:r>
      <w:r w:rsidRPr="00D97C6D">
        <w:rPr>
          <w:kern w:val="0"/>
        </w:rPr>
        <w:t>R2</w:t>
      </w:r>
      <w:r w:rsidR="007D7A8E">
        <w:rPr>
          <w:rFonts w:hint="eastAsia"/>
          <w:kern w:val="0"/>
        </w:rPr>
        <w:t>到</w:t>
      </w:r>
      <w:r w:rsidRPr="00D97C6D">
        <w:rPr>
          <w:rFonts w:hint="eastAsia"/>
          <w:kern w:val="0"/>
        </w:rPr>
        <w:t>目的地址</w:t>
      </w:r>
      <w:r w:rsidRPr="00D97C6D">
        <w:rPr>
          <w:kern w:val="0"/>
        </w:rPr>
        <w:t>10.0.13.3</w:t>
      </w:r>
      <w:r w:rsidRPr="00D97C6D">
        <w:rPr>
          <w:rFonts w:hint="eastAsia"/>
          <w:kern w:val="0"/>
        </w:rPr>
        <w:t>以及</w:t>
      </w:r>
      <w:r w:rsidRPr="00D97C6D">
        <w:rPr>
          <w:kern w:val="0"/>
        </w:rPr>
        <w:t>R3</w:t>
      </w:r>
      <w:r w:rsidRPr="00D97C6D">
        <w:rPr>
          <w:rFonts w:hint="eastAsia"/>
          <w:kern w:val="0"/>
        </w:rPr>
        <w:t>上的</w:t>
      </w:r>
      <w:r w:rsidRPr="00D97C6D">
        <w:rPr>
          <w:kern w:val="0"/>
        </w:rPr>
        <w:t>10.0.3.3</w:t>
      </w:r>
      <w:r w:rsidRPr="00D97C6D">
        <w:rPr>
          <w:rFonts w:hint="eastAsia"/>
          <w:kern w:val="0"/>
        </w:rPr>
        <w:t>的连通性。</w:t>
      </w:r>
    </w:p>
    <w:p w14:paraId="6B907156" w14:textId="77777777" w:rsidR="00CF5087" w:rsidRPr="001A7945" w:rsidRDefault="00CF5087" w:rsidP="00E77D2E">
      <w:pPr>
        <w:pStyle w:val="aff3"/>
        <w:ind w:leftChars="100" w:left="210" w:rightChars="100" w:right="210"/>
      </w:pPr>
      <w:r w:rsidRPr="001A7945">
        <w:t>&lt;R</w:t>
      </w:r>
      <w:r w:rsidRPr="001A7945">
        <w:rPr>
          <w:rFonts w:hint="eastAsia"/>
        </w:rPr>
        <w:t>2</w:t>
      </w:r>
      <w:r w:rsidRPr="001A7945">
        <w:t>&gt;ping 10.0.3.3</w:t>
      </w:r>
    </w:p>
    <w:p w14:paraId="1F58EECC" w14:textId="77777777" w:rsidR="00CF5087" w:rsidRPr="001A7945" w:rsidRDefault="00CF5087" w:rsidP="00E77D2E">
      <w:pPr>
        <w:pStyle w:val="aff3"/>
        <w:ind w:leftChars="100" w:left="210" w:rightChars="100" w:right="210"/>
      </w:pPr>
      <w:r w:rsidRPr="001A7945">
        <w:t xml:space="preserve">  PING 10.0.3.3: 56  data bytes, press CTRL_C to break</w:t>
      </w:r>
    </w:p>
    <w:p w14:paraId="31CDDA02" w14:textId="77777777" w:rsidR="00CF5087" w:rsidRPr="001A7945" w:rsidRDefault="00CF5087" w:rsidP="00E77D2E">
      <w:pPr>
        <w:pStyle w:val="aff3"/>
        <w:ind w:leftChars="100" w:left="210" w:rightChars="100" w:right="210"/>
      </w:pPr>
      <w:r w:rsidRPr="001A7945">
        <w:t xml:space="preserve">    Reply from 10.0.3.3: bytes=56 Sequence=1 ttl=255 time=3 ms</w:t>
      </w:r>
    </w:p>
    <w:p w14:paraId="413146A8" w14:textId="77777777" w:rsidR="00CF5087" w:rsidRPr="001A7945" w:rsidRDefault="00CF5087" w:rsidP="00E77D2E">
      <w:pPr>
        <w:pStyle w:val="aff3"/>
        <w:ind w:leftChars="100" w:left="210" w:rightChars="100" w:right="210"/>
      </w:pPr>
      <w:r w:rsidRPr="001A7945">
        <w:t xml:space="preserve">    Reply from 10.0.3.3: bytes=56 Sequence=2 ttl=255 time=2 ms</w:t>
      </w:r>
    </w:p>
    <w:p w14:paraId="1A708342" w14:textId="77777777" w:rsidR="00CF5087" w:rsidRPr="001A7945" w:rsidRDefault="00CF5087" w:rsidP="00E77D2E">
      <w:pPr>
        <w:pStyle w:val="aff3"/>
        <w:ind w:leftChars="100" w:left="210" w:rightChars="100" w:right="210"/>
      </w:pPr>
      <w:r w:rsidRPr="001A7945">
        <w:t xml:space="preserve">    Reply from 10.0.3.3: bytes=56 Sequence=3 ttl=255 time=2 ms</w:t>
      </w:r>
    </w:p>
    <w:p w14:paraId="696847DA" w14:textId="77777777" w:rsidR="00CF5087" w:rsidRPr="001A7945" w:rsidRDefault="00CF5087" w:rsidP="00E77D2E">
      <w:pPr>
        <w:pStyle w:val="aff3"/>
        <w:ind w:leftChars="100" w:left="210" w:rightChars="100" w:right="210"/>
      </w:pPr>
      <w:r w:rsidRPr="001A7945">
        <w:t xml:space="preserve">    Reply from 10.0.3.3: bytes=56 Sequence=4 ttl=255 time=2 ms</w:t>
      </w:r>
    </w:p>
    <w:p w14:paraId="60995DF8" w14:textId="77777777" w:rsidR="00CF5087" w:rsidRPr="001A7945" w:rsidRDefault="00CF5087" w:rsidP="00E77D2E">
      <w:pPr>
        <w:pStyle w:val="aff3"/>
        <w:ind w:leftChars="100" w:left="210" w:rightChars="100" w:right="210"/>
      </w:pPr>
      <w:r w:rsidRPr="001A7945">
        <w:t xml:space="preserve">    Reply from 10.0.3.3: bytes=56 Sequence=5 ttl=255 time=2 ms</w:t>
      </w:r>
    </w:p>
    <w:p w14:paraId="76B6E2E2" w14:textId="77777777" w:rsidR="00CF5087" w:rsidRPr="001A7945" w:rsidRDefault="00CF5087" w:rsidP="00E77D2E">
      <w:pPr>
        <w:pStyle w:val="aff3"/>
        <w:ind w:leftChars="100" w:left="210" w:rightChars="100" w:right="210"/>
      </w:pPr>
      <w:r w:rsidRPr="001A7945">
        <w:t xml:space="preserve">  --- 10.0.3.3 ping statistics ---</w:t>
      </w:r>
    </w:p>
    <w:p w14:paraId="612AF89A" w14:textId="77777777" w:rsidR="00CF5087" w:rsidRPr="001A7945" w:rsidRDefault="00CF5087" w:rsidP="00E77D2E">
      <w:pPr>
        <w:pStyle w:val="aff3"/>
        <w:ind w:leftChars="100" w:left="210" w:rightChars="100" w:right="210"/>
      </w:pPr>
      <w:r w:rsidRPr="001A7945">
        <w:t xml:space="preserve">    5 packet(s) transmitted</w:t>
      </w:r>
    </w:p>
    <w:p w14:paraId="48901991" w14:textId="77777777" w:rsidR="00CF5087" w:rsidRPr="001A7945" w:rsidRDefault="00CF5087" w:rsidP="00E77D2E">
      <w:pPr>
        <w:pStyle w:val="aff3"/>
        <w:ind w:leftChars="100" w:left="210" w:rightChars="100" w:right="210"/>
      </w:pPr>
      <w:r w:rsidRPr="001A7945">
        <w:t xml:space="preserve">    5 packet(s) received</w:t>
      </w:r>
    </w:p>
    <w:p w14:paraId="5B319F8C" w14:textId="77777777" w:rsidR="00CF5087" w:rsidRPr="001A7945" w:rsidRDefault="00CF5087" w:rsidP="00E77D2E">
      <w:pPr>
        <w:pStyle w:val="aff3"/>
        <w:ind w:leftChars="100" w:left="210" w:rightChars="100" w:right="210"/>
      </w:pPr>
      <w:r w:rsidRPr="001A7945">
        <w:t xml:space="preserve">    0.00% packet loss</w:t>
      </w:r>
    </w:p>
    <w:p w14:paraId="19C2AFD4" w14:textId="77777777" w:rsidR="00CF5087" w:rsidRPr="001A7945" w:rsidRDefault="00CF5087" w:rsidP="00E77D2E">
      <w:pPr>
        <w:pStyle w:val="aff3"/>
        <w:ind w:leftChars="100" w:left="210" w:rightChars="100" w:right="210"/>
      </w:pPr>
      <w:r w:rsidRPr="001A7945">
        <w:t xml:space="preserve">    round-trip min/avg/max = 2/2/3 ms</w:t>
      </w:r>
    </w:p>
    <w:p w14:paraId="5CE0160E" w14:textId="77777777" w:rsidR="00CF5087" w:rsidRPr="001A7945" w:rsidRDefault="00CF5087" w:rsidP="00E77D2E">
      <w:pPr>
        <w:pStyle w:val="aff3"/>
        <w:ind w:leftChars="100" w:left="210" w:rightChars="100" w:right="210"/>
      </w:pPr>
    </w:p>
    <w:p w14:paraId="1BBB0036" w14:textId="77777777" w:rsidR="00CF5087" w:rsidRPr="001A7945" w:rsidRDefault="00CF5087" w:rsidP="00E77D2E">
      <w:pPr>
        <w:pStyle w:val="aff3"/>
        <w:ind w:leftChars="100" w:left="210" w:rightChars="100" w:right="210"/>
      </w:pPr>
      <w:r w:rsidRPr="001A7945">
        <w:t>&lt;R</w:t>
      </w:r>
      <w:r w:rsidRPr="001A7945">
        <w:rPr>
          <w:rFonts w:hint="eastAsia"/>
        </w:rPr>
        <w:t>2</w:t>
      </w:r>
      <w:r w:rsidRPr="001A7945">
        <w:t>&gt;ping 10.0.13.3</w:t>
      </w:r>
    </w:p>
    <w:p w14:paraId="7003EB62" w14:textId="77777777" w:rsidR="00CF5087" w:rsidRPr="001A7945" w:rsidRDefault="00CF5087" w:rsidP="00E77D2E">
      <w:pPr>
        <w:pStyle w:val="aff3"/>
        <w:ind w:leftChars="100" w:left="210" w:rightChars="100" w:right="210"/>
      </w:pPr>
      <w:r w:rsidRPr="001A7945">
        <w:t xml:space="preserve">  PING 10.0.13.3: 56  data bytes, press CTRL_C to break</w:t>
      </w:r>
    </w:p>
    <w:p w14:paraId="616A11A6" w14:textId="77777777" w:rsidR="00CF5087" w:rsidRPr="001A7945" w:rsidRDefault="00CF5087" w:rsidP="00E77D2E">
      <w:pPr>
        <w:pStyle w:val="aff3"/>
        <w:ind w:leftChars="100" w:left="210" w:rightChars="100" w:right="210"/>
      </w:pPr>
      <w:r w:rsidRPr="001A7945">
        <w:t xml:space="preserve">    Reply from 10.0.13.3: bytes=56 Sequence=1 ttl=255 time=3 ms</w:t>
      </w:r>
    </w:p>
    <w:p w14:paraId="3D3401AB" w14:textId="77777777" w:rsidR="00CF5087" w:rsidRPr="001A7945" w:rsidRDefault="00CF5087" w:rsidP="00E77D2E">
      <w:pPr>
        <w:pStyle w:val="aff3"/>
        <w:ind w:leftChars="100" w:left="210" w:rightChars="100" w:right="210"/>
      </w:pPr>
      <w:r w:rsidRPr="001A7945">
        <w:t xml:space="preserve">    Reply from 10.0.13.3: bytes=56 Sequence=2 ttl=255 time=2 ms</w:t>
      </w:r>
    </w:p>
    <w:p w14:paraId="0F30DA56" w14:textId="77777777" w:rsidR="00CF5087" w:rsidRPr="001A7945" w:rsidRDefault="00CF5087" w:rsidP="00E77D2E">
      <w:pPr>
        <w:pStyle w:val="aff3"/>
        <w:ind w:leftChars="100" w:left="210" w:rightChars="100" w:right="210"/>
      </w:pPr>
      <w:r w:rsidRPr="001A7945">
        <w:t xml:space="preserve">    Reply from 10.0.13.3: bytes=56 Sequence=3 ttl=255 time=2 ms</w:t>
      </w:r>
    </w:p>
    <w:p w14:paraId="6034C738" w14:textId="77777777" w:rsidR="00CF5087" w:rsidRPr="001A7945" w:rsidRDefault="00CF5087" w:rsidP="00E77D2E">
      <w:pPr>
        <w:pStyle w:val="aff3"/>
        <w:ind w:leftChars="100" w:left="210" w:rightChars="100" w:right="210"/>
      </w:pPr>
      <w:r w:rsidRPr="001A7945">
        <w:t xml:space="preserve">    Reply from 10.0.13.3: bytes=56 Sequence=4 ttl=255 time=2 ms</w:t>
      </w:r>
    </w:p>
    <w:p w14:paraId="63CB8F1A" w14:textId="77777777" w:rsidR="00CF5087" w:rsidRPr="001A7945" w:rsidRDefault="00CF5087" w:rsidP="00E77D2E">
      <w:pPr>
        <w:pStyle w:val="aff3"/>
        <w:ind w:leftChars="100" w:left="210" w:rightChars="100" w:right="210"/>
      </w:pPr>
      <w:r w:rsidRPr="001A7945">
        <w:t xml:space="preserve">    Reply from 10.0.13.3: bytes=56 Sequence=5 ttl=255 time=2 ms</w:t>
      </w:r>
    </w:p>
    <w:p w14:paraId="133DB788" w14:textId="77777777" w:rsidR="00CF5087" w:rsidRPr="001A7945" w:rsidRDefault="00CF5087" w:rsidP="00E77D2E">
      <w:pPr>
        <w:pStyle w:val="aff3"/>
        <w:ind w:leftChars="100" w:left="210" w:rightChars="100" w:right="210"/>
      </w:pPr>
      <w:r w:rsidRPr="001A7945">
        <w:t xml:space="preserve">  --- 10.0.13.3 ping statistics ---</w:t>
      </w:r>
    </w:p>
    <w:p w14:paraId="41B6A324" w14:textId="77777777" w:rsidR="00CF5087" w:rsidRPr="001A7945" w:rsidRDefault="00CF5087" w:rsidP="00E77D2E">
      <w:pPr>
        <w:pStyle w:val="aff3"/>
        <w:ind w:leftChars="100" w:left="210" w:rightChars="100" w:right="210"/>
      </w:pPr>
      <w:r w:rsidRPr="001A7945">
        <w:t xml:space="preserve">    5 packet(s) transmitted</w:t>
      </w:r>
    </w:p>
    <w:p w14:paraId="169D618A" w14:textId="77777777" w:rsidR="00CF5087" w:rsidRPr="001A7945" w:rsidRDefault="00CF5087" w:rsidP="00E77D2E">
      <w:pPr>
        <w:pStyle w:val="aff3"/>
        <w:ind w:leftChars="100" w:left="210" w:rightChars="100" w:right="210"/>
      </w:pPr>
      <w:r w:rsidRPr="001A7945">
        <w:t xml:space="preserve">    5 packet(s) received</w:t>
      </w:r>
    </w:p>
    <w:p w14:paraId="2EB3AD39" w14:textId="77777777" w:rsidR="00CF5087" w:rsidRPr="001A7945" w:rsidRDefault="00CF5087" w:rsidP="00E77D2E">
      <w:pPr>
        <w:pStyle w:val="aff3"/>
        <w:ind w:leftChars="100" w:left="210" w:rightChars="100" w:right="210"/>
      </w:pPr>
      <w:r w:rsidRPr="001A7945">
        <w:t xml:space="preserve">    0.00% packet loss</w:t>
      </w:r>
    </w:p>
    <w:p w14:paraId="3E091F20" w14:textId="77777777" w:rsidR="00CF5087" w:rsidRPr="001A7945" w:rsidRDefault="00CF5087" w:rsidP="00E77D2E">
      <w:pPr>
        <w:pStyle w:val="aff3"/>
        <w:ind w:leftChars="100" w:left="210" w:rightChars="100" w:right="210"/>
      </w:pPr>
      <w:r w:rsidRPr="001A7945">
        <w:t>round-trip min/avg/max = 2/2/3 ms</w:t>
      </w:r>
    </w:p>
    <w:p w14:paraId="7EFBEA09" w14:textId="77777777" w:rsidR="00CF5087" w:rsidRPr="001A7945" w:rsidRDefault="00CF5087" w:rsidP="00E77D2E">
      <w:pPr>
        <w:pStyle w:val="aff3"/>
        <w:ind w:leftChars="100" w:left="210" w:rightChars="100" w:right="210"/>
      </w:pPr>
    </w:p>
    <w:p w14:paraId="214E4C30"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网络</w:t>
      </w:r>
      <w:r w:rsidR="00613B33">
        <w:rPr>
          <w:rFonts w:hint="eastAsia"/>
          <w:kern w:val="0"/>
        </w:rPr>
        <w:t>并</w:t>
      </w:r>
      <w:r w:rsidRPr="00D97C6D">
        <w:rPr>
          <w:rFonts w:hint="eastAsia"/>
          <w:kern w:val="0"/>
        </w:rPr>
        <w:t>未因为</w:t>
      </w:r>
      <w:r w:rsidRPr="00D97C6D">
        <w:rPr>
          <w:kern w:val="0"/>
        </w:rPr>
        <w:t>R2</w:t>
      </w:r>
      <w:r w:rsidRPr="00D97C6D">
        <w:rPr>
          <w:rFonts w:hint="eastAsia"/>
          <w:kern w:val="0"/>
        </w:rPr>
        <w:t>与</w:t>
      </w:r>
      <w:r w:rsidRPr="00D97C6D">
        <w:rPr>
          <w:kern w:val="0"/>
        </w:rPr>
        <w:t>R3</w:t>
      </w:r>
      <w:r w:rsidRPr="00D97C6D">
        <w:rPr>
          <w:rFonts w:hint="eastAsia"/>
          <w:kern w:val="0"/>
        </w:rPr>
        <w:t>之间的链路被关闭而中断。</w:t>
      </w:r>
    </w:p>
    <w:p w14:paraId="53CD9D16"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执行</w:t>
      </w:r>
      <w:r w:rsidRPr="00D97C6D">
        <w:rPr>
          <w:b/>
          <w:kern w:val="0"/>
        </w:rPr>
        <w:t>tracert</w:t>
      </w:r>
      <w:r w:rsidRPr="00D97C6D">
        <w:rPr>
          <w:rFonts w:hint="eastAsia"/>
          <w:kern w:val="0"/>
        </w:rPr>
        <w:t>命令，查看数据</w:t>
      </w:r>
      <w:r w:rsidR="00613B33">
        <w:rPr>
          <w:rFonts w:hint="eastAsia"/>
          <w:kern w:val="0"/>
        </w:rPr>
        <w:t>包</w:t>
      </w:r>
      <w:r w:rsidRPr="00D97C6D">
        <w:rPr>
          <w:rFonts w:hint="eastAsia"/>
          <w:kern w:val="0"/>
        </w:rPr>
        <w:t>的转发路径。</w:t>
      </w:r>
    </w:p>
    <w:p w14:paraId="1210320E" w14:textId="77777777" w:rsidR="00CF5087" w:rsidRPr="001A7945" w:rsidRDefault="00CF5087" w:rsidP="00E77D2E">
      <w:pPr>
        <w:pStyle w:val="aff3"/>
        <w:ind w:leftChars="100" w:left="210" w:rightChars="100" w:right="210"/>
      </w:pPr>
      <w:r w:rsidRPr="001A7945">
        <w:t>&lt;R2&gt;tracert 10.0.13.3</w:t>
      </w:r>
    </w:p>
    <w:p w14:paraId="125D0D7E" w14:textId="77777777" w:rsidR="00CF5087" w:rsidRPr="001A7945" w:rsidRDefault="00CF5087" w:rsidP="00E77D2E">
      <w:pPr>
        <w:pStyle w:val="aff3"/>
        <w:ind w:leftChars="100" w:left="210" w:rightChars="100" w:right="210"/>
      </w:pPr>
      <w:r w:rsidRPr="001A7945">
        <w:t xml:space="preserve"> traceroute to  10.0.13.3(10.0.13.3), max hops: 30 ,packet length: 40,press CTRL_C to break </w:t>
      </w:r>
    </w:p>
    <w:p w14:paraId="16DB5C6A" w14:textId="77777777" w:rsidR="00CF5087" w:rsidRPr="001A7945" w:rsidRDefault="00CF5087" w:rsidP="00E77D2E">
      <w:pPr>
        <w:pStyle w:val="aff3"/>
        <w:ind w:leftChars="100" w:left="210" w:rightChars="100" w:right="210"/>
      </w:pPr>
      <w:r w:rsidRPr="001A7945">
        <w:t xml:space="preserve"> 1 </w:t>
      </w:r>
      <w:r w:rsidRPr="001A7945">
        <w:rPr>
          <w:shd w:val="pct15" w:color="auto" w:fill="FFFFFF"/>
        </w:rPr>
        <w:t>10.0.12.1</w:t>
      </w:r>
      <w:r w:rsidRPr="001A7945">
        <w:t xml:space="preserve"> 40 ms  21 ms  21 ms </w:t>
      </w:r>
    </w:p>
    <w:p w14:paraId="7875067A" w14:textId="77777777" w:rsidR="00CF5087" w:rsidRPr="001A7945" w:rsidRDefault="00CF5087" w:rsidP="00E77D2E">
      <w:pPr>
        <w:pStyle w:val="aff3"/>
        <w:ind w:leftChars="100" w:left="210" w:rightChars="100" w:right="210"/>
      </w:pPr>
      <w:r w:rsidRPr="001A7945">
        <w:t xml:space="preserve"> 2 </w:t>
      </w:r>
      <w:r w:rsidRPr="001A7945">
        <w:rPr>
          <w:shd w:val="pct15" w:color="auto" w:fill="FFFFFF"/>
        </w:rPr>
        <w:t>10.0.13.3</w:t>
      </w:r>
      <w:r w:rsidRPr="001A7945">
        <w:t xml:space="preserve"> 30 ms  21 ms  21 ms </w:t>
      </w:r>
    </w:p>
    <w:p w14:paraId="3C866A76" w14:textId="77777777" w:rsidR="00CF5087" w:rsidRPr="001A7945" w:rsidRDefault="00CF5087" w:rsidP="00E77D2E">
      <w:pPr>
        <w:pStyle w:val="aff3"/>
        <w:ind w:leftChars="100" w:left="210" w:rightChars="100" w:right="210"/>
      </w:pPr>
    </w:p>
    <w:p w14:paraId="0BAEF954" w14:textId="77777777" w:rsidR="00CF5087" w:rsidRPr="001A7945" w:rsidRDefault="00CF5087" w:rsidP="00E77D2E">
      <w:pPr>
        <w:pStyle w:val="aff3"/>
        <w:ind w:leftChars="100" w:left="210" w:rightChars="100" w:right="210"/>
      </w:pPr>
      <w:r w:rsidRPr="001A7945">
        <w:t>&lt;R2&gt;tracert 10.0.3.3</w:t>
      </w:r>
    </w:p>
    <w:p w14:paraId="529FB16E" w14:textId="77777777" w:rsidR="00CF5087" w:rsidRPr="001A7945" w:rsidRDefault="00CF5087" w:rsidP="00E77D2E">
      <w:pPr>
        <w:pStyle w:val="aff3"/>
        <w:ind w:leftChars="100" w:left="210" w:rightChars="100" w:right="210"/>
      </w:pPr>
      <w:r w:rsidRPr="001A7945">
        <w:t xml:space="preserve"> traceroute to  10.0.3.3(10.0.3.3), max hops: 30 ,packet length: 40,press CTRL_C to break </w:t>
      </w:r>
    </w:p>
    <w:p w14:paraId="53669F5A" w14:textId="77777777" w:rsidR="00CF5087" w:rsidRPr="001A7945" w:rsidRDefault="00CF5087" w:rsidP="00E77D2E">
      <w:pPr>
        <w:pStyle w:val="aff3"/>
        <w:ind w:leftChars="100" w:left="210" w:rightChars="100" w:right="210"/>
      </w:pPr>
      <w:r w:rsidRPr="001A7945">
        <w:lastRenderedPageBreak/>
        <w:t xml:space="preserve"> 1 </w:t>
      </w:r>
      <w:r w:rsidRPr="001A7945">
        <w:rPr>
          <w:shd w:val="pct15" w:color="auto" w:fill="FFFFFF"/>
        </w:rPr>
        <w:t>10.0.12.1</w:t>
      </w:r>
      <w:r w:rsidRPr="001A7945">
        <w:t xml:space="preserve"> 40 ms  21 ms  21 ms </w:t>
      </w:r>
    </w:p>
    <w:p w14:paraId="22FC2A18" w14:textId="77777777" w:rsidR="00CF5087" w:rsidRPr="001A7945" w:rsidRDefault="00CF5087" w:rsidP="00E77D2E">
      <w:pPr>
        <w:pStyle w:val="aff3"/>
        <w:ind w:leftChars="100" w:left="210" w:rightChars="100" w:right="210"/>
      </w:pPr>
      <w:r w:rsidRPr="001A7945">
        <w:t xml:space="preserve"> 2 </w:t>
      </w:r>
      <w:r w:rsidRPr="001A7945">
        <w:rPr>
          <w:shd w:val="pct15" w:color="auto" w:fill="FFFFFF"/>
        </w:rPr>
        <w:t>10.0.13.3</w:t>
      </w:r>
      <w:r w:rsidRPr="001A7945">
        <w:t xml:space="preserve"> 30 ms  21 ms  21 ms </w:t>
      </w:r>
    </w:p>
    <w:p w14:paraId="3EE7B1DC" w14:textId="77777777" w:rsidR="00CF5087" w:rsidRPr="001A7945" w:rsidRDefault="00CF5087" w:rsidP="00E77D2E">
      <w:pPr>
        <w:pStyle w:val="aff3"/>
        <w:ind w:leftChars="100" w:left="210" w:rightChars="100" w:right="210"/>
      </w:pPr>
    </w:p>
    <w:p w14:paraId="599F2847"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命令的回显信息表明，R2发送的数据经过R1抵达R3设备。</w:t>
      </w:r>
    </w:p>
    <w:p w14:paraId="49D90016" w14:textId="77777777" w:rsidR="00CC714A" w:rsidRDefault="00D97C6D">
      <w:pPr>
        <w:pStyle w:val="a"/>
        <w:numPr>
          <w:ilvl w:val="0"/>
          <w:numId w:val="153"/>
        </w:numPr>
      </w:pPr>
      <w:r w:rsidRPr="00D97C6D">
        <w:rPr>
          <w:rFonts w:hint="eastAsia"/>
        </w:rPr>
        <w:t>配置缺省路由实现网络的</w:t>
      </w:r>
      <w:r w:rsidR="00613B33">
        <w:rPr>
          <w:rFonts w:hint="eastAsia"/>
        </w:rPr>
        <w:t>互</w:t>
      </w:r>
      <w:r w:rsidRPr="00D97C6D">
        <w:rPr>
          <w:rFonts w:hint="eastAsia"/>
        </w:rPr>
        <w:t>通</w:t>
      </w:r>
    </w:p>
    <w:p w14:paraId="24E53318"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打开</w:t>
      </w:r>
      <w:r w:rsidRPr="00D97C6D">
        <w:rPr>
          <w:kern w:val="0"/>
        </w:rPr>
        <w:t>R2</w:t>
      </w:r>
      <w:r w:rsidRPr="00D97C6D">
        <w:rPr>
          <w:rFonts w:hint="eastAsia"/>
          <w:kern w:val="0"/>
        </w:rPr>
        <w:t>上在步骤</w:t>
      </w:r>
      <w:r w:rsidRPr="00D97C6D">
        <w:rPr>
          <w:kern w:val="0"/>
        </w:rPr>
        <w:t>6</w:t>
      </w:r>
      <w:r w:rsidRPr="00D97C6D">
        <w:rPr>
          <w:rFonts w:hint="eastAsia"/>
          <w:kern w:val="0"/>
        </w:rPr>
        <w:t>中关闭的接口。</w:t>
      </w:r>
    </w:p>
    <w:p w14:paraId="07E5F72A" w14:textId="2093445F" w:rsidR="00CF5087" w:rsidRPr="001A7945" w:rsidRDefault="00CF5087" w:rsidP="00E77D2E">
      <w:pPr>
        <w:pStyle w:val="aff3"/>
        <w:ind w:leftChars="100" w:left="210" w:rightChars="100" w:right="210"/>
      </w:pPr>
      <w:r w:rsidRPr="001A7945">
        <w:t>[R2]</w:t>
      </w:r>
      <w:r w:rsidR="009721EC" w:rsidRPr="009721EC">
        <w:t>interface GigabitEthernet 0/0/2</w:t>
      </w:r>
    </w:p>
    <w:p w14:paraId="1C47B8C3" w14:textId="77777777" w:rsidR="00CF5087" w:rsidRPr="001A7945" w:rsidRDefault="00CF5087" w:rsidP="00E77D2E">
      <w:pPr>
        <w:pStyle w:val="aff3"/>
        <w:ind w:leftChars="100" w:left="210" w:rightChars="100" w:right="210"/>
        <w:rPr>
          <w:b/>
        </w:rPr>
      </w:pPr>
      <w:r w:rsidRPr="001A7945">
        <w:t>[R2-GigabitEthernet0/0/2]</w:t>
      </w:r>
      <w:r w:rsidRPr="001A7945">
        <w:rPr>
          <w:rFonts w:hint="eastAsia"/>
        </w:rPr>
        <w:t xml:space="preserve">undo </w:t>
      </w:r>
      <w:r w:rsidRPr="001A7945">
        <w:t>shutdown</w:t>
      </w:r>
    </w:p>
    <w:p w14:paraId="0687D4A7" w14:textId="77777777" w:rsidR="00CF5087" w:rsidRPr="001A7945" w:rsidRDefault="00CF5087" w:rsidP="00E77D2E">
      <w:pPr>
        <w:pStyle w:val="aff2"/>
        <w:spacing w:after="156"/>
        <w:ind w:leftChars="100" w:left="210" w:rightChars="100" w:right="210" w:firstLine="0"/>
        <w:rPr>
          <w:rFonts w:eastAsia="宋体"/>
        </w:rPr>
      </w:pPr>
    </w:p>
    <w:p w14:paraId="23F5CCE8"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验证从</w:t>
      </w:r>
      <w:r w:rsidRPr="00D97C6D">
        <w:rPr>
          <w:kern w:val="0"/>
        </w:rPr>
        <w:t>R1</w:t>
      </w:r>
      <w:r w:rsidRPr="00D97C6D">
        <w:rPr>
          <w:rFonts w:hint="eastAsia"/>
          <w:kern w:val="0"/>
        </w:rPr>
        <w:t>到</w:t>
      </w:r>
      <w:r w:rsidRPr="00D97C6D">
        <w:rPr>
          <w:kern w:val="0"/>
        </w:rPr>
        <w:t>10.0.23.</w:t>
      </w:r>
      <w:r w:rsidR="005413AF">
        <w:rPr>
          <w:rFonts w:hint="eastAsia"/>
          <w:kern w:val="0"/>
        </w:rPr>
        <w:t>3</w:t>
      </w:r>
      <w:r w:rsidR="0062355D">
        <w:rPr>
          <w:rFonts w:hint="eastAsia"/>
          <w:kern w:val="0"/>
        </w:rPr>
        <w:t>网络</w:t>
      </w:r>
      <w:r w:rsidRPr="00D97C6D">
        <w:rPr>
          <w:rFonts w:hint="eastAsia"/>
          <w:kern w:val="0"/>
        </w:rPr>
        <w:t>的连通性。</w:t>
      </w:r>
    </w:p>
    <w:p w14:paraId="27C2A9A3" w14:textId="77777777" w:rsidR="00CF5087" w:rsidRPr="001A7945" w:rsidRDefault="00CF5087" w:rsidP="00E77D2E">
      <w:pPr>
        <w:pStyle w:val="aff3"/>
        <w:ind w:leftChars="100" w:left="210" w:rightChars="100" w:right="210"/>
      </w:pPr>
      <w:r w:rsidRPr="001A7945">
        <w:t>[R1]ping 10.0</w:t>
      </w:r>
      <w:r w:rsidRPr="009721EC">
        <w:t>.23.</w:t>
      </w:r>
      <w:r w:rsidRPr="009721EC">
        <w:rPr>
          <w:rFonts w:hint="eastAsia"/>
        </w:rPr>
        <w:t>3</w:t>
      </w:r>
    </w:p>
    <w:p w14:paraId="71F2A562" w14:textId="77777777" w:rsidR="00CF5087" w:rsidRPr="001A7945" w:rsidRDefault="00CF5087" w:rsidP="00E77D2E">
      <w:pPr>
        <w:pStyle w:val="aff3"/>
        <w:ind w:leftChars="100" w:left="210" w:rightChars="100" w:right="210"/>
      </w:pPr>
      <w:r w:rsidRPr="001A7945">
        <w:t xml:space="preserve">  PING 10.0.23.</w:t>
      </w:r>
      <w:r w:rsidRPr="001A7945">
        <w:rPr>
          <w:rFonts w:hint="eastAsia"/>
        </w:rPr>
        <w:t>3</w:t>
      </w:r>
      <w:r w:rsidRPr="001A7945">
        <w:t>: 56  data bytes, press CTRL_C to break</w:t>
      </w:r>
    </w:p>
    <w:p w14:paraId="04BF9246" w14:textId="77777777" w:rsidR="00CF5087" w:rsidRPr="001A7945" w:rsidRDefault="00CF5087" w:rsidP="00E77D2E">
      <w:pPr>
        <w:pStyle w:val="aff3"/>
        <w:ind w:leftChars="100" w:left="210" w:rightChars="100" w:right="210"/>
      </w:pPr>
      <w:r w:rsidRPr="001A7945">
        <w:t xml:space="preserve">    Request time out</w:t>
      </w:r>
    </w:p>
    <w:p w14:paraId="445B29AC" w14:textId="77777777" w:rsidR="00CF5087" w:rsidRPr="001A7945" w:rsidRDefault="00CF5087" w:rsidP="00E77D2E">
      <w:pPr>
        <w:pStyle w:val="aff3"/>
        <w:ind w:leftChars="100" w:left="210" w:rightChars="100" w:right="210"/>
      </w:pPr>
      <w:r w:rsidRPr="001A7945">
        <w:t xml:space="preserve">    Request time out</w:t>
      </w:r>
    </w:p>
    <w:p w14:paraId="785A85B2" w14:textId="77777777" w:rsidR="00CF5087" w:rsidRPr="001A7945" w:rsidRDefault="00CF5087" w:rsidP="00E77D2E">
      <w:pPr>
        <w:pStyle w:val="aff3"/>
        <w:ind w:leftChars="100" w:left="210" w:rightChars="100" w:right="210"/>
      </w:pPr>
      <w:r w:rsidRPr="001A7945">
        <w:t xml:space="preserve">    Request time out</w:t>
      </w:r>
    </w:p>
    <w:p w14:paraId="43C7F22D" w14:textId="77777777" w:rsidR="00CF5087" w:rsidRPr="001A7945" w:rsidRDefault="00CF5087" w:rsidP="00E77D2E">
      <w:pPr>
        <w:pStyle w:val="aff3"/>
        <w:ind w:leftChars="100" w:left="210" w:rightChars="100" w:right="210"/>
      </w:pPr>
      <w:r w:rsidRPr="001A7945">
        <w:t xml:space="preserve">    Request time out</w:t>
      </w:r>
    </w:p>
    <w:p w14:paraId="68A29391" w14:textId="77777777" w:rsidR="00CF5087" w:rsidRPr="001A7945" w:rsidRDefault="00CF5087" w:rsidP="00E77D2E">
      <w:pPr>
        <w:pStyle w:val="aff3"/>
        <w:ind w:leftChars="100" w:left="210" w:rightChars="100" w:right="210"/>
      </w:pPr>
      <w:r w:rsidRPr="001A7945">
        <w:t xml:space="preserve">    Request time out</w:t>
      </w:r>
    </w:p>
    <w:p w14:paraId="40041F1B" w14:textId="77777777" w:rsidR="00CF5087" w:rsidRPr="001A7945" w:rsidRDefault="00CF5087" w:rsidP="00E77D2E">
      <w:pPr>
        <w:pStyle w:val="aff3"/>
        <w:ind w:leftChars="100" w:left="210" w:rightChars="100" w:right="210"/>
      </w:pPr>
      <w:r w:rsidRPr="001A7945">
        <w:t xml:space="preserve">  --- 10.0.23.</w:t>
      </w:r>
      <w:r w:rsidRPr="001A7945">
        <w:rPr>
          <w:rFonts w:hint="eastAsia"/>
        </w:rPr>
        <w:t>3</w:t>
      </w:r>
      <w:r w:rsidRPr="001A7945">
        <w:t xml:space="preserve"> ping statistics ---</w:t>
      </w:r>
    </w:p>
    <w:p w14:paraId="792A2B31" w14:textId="77777777" w:rsidR="00CF5087" w:rsidRPr="001A7945" w:rsidRDefault="00CF5087" w:rsidP="00E77D2E">
      <w:pPr>
        <w:pStyle w:val="aff3"/>
        <w:ind w:leftChars="100" w:left="210" w:rightChars="100" w:right="210"/>
      </w:pPr>
      <w:r w:rsidRPr="001A7945">
        <w:t xml:space="preserve">    5 packet(s) transmitted</w:t>
      </w:r>
    </w:p>
    <w:p w14:paraId="61C7F594" w14:textId="77777777" w:rsidR="00CF5087" w:rsidRPr="001A7945" w:rsidRDefault="00CF5087" w:rsidP="00E77D2E">
      <w:pPr>
        <w:pStyle w:val="aff3"/>
        <w:ind w:leftChars="100" w:left="210" w:rightChars="100" w:right="210"/>
      </w:pPr>
      <w:r w:rsidRPr="001A7945">
        <w:t xml:space="preserve">    0 packet(s) received</w:t>
      </w:r>
    </w:p>
    <w:p w14:paraId="4F25157E" w14:textId="77777777" w:rsidR="00CF5087" w:rsidRPr="001A7945" w:rsidRDefault="00CF5087" w:rsidP="00E77D2E">
      <w:pPr>
        <w:pStyle w:val="aff3"/>
        <w:ind w:leftChars="100" w:left="210" w:rightChars="100" w:right="210"/>
      </w:pPr>
      <w:r w:rsidRPr="001A7945">
        <w:t>100.00% packet loss</w:t>
      </w:r>
    </w:p>
    <w:p w14:paraId="5CB65DBC" w14:textId="77777777" w:rsidR="00CF5087" w:rsidRPr="001A7945" w:rsidRDefault="00CF5087" w:rsidP="00E77D2E">
      <w:pPr>
        <w:pStyle w:val="aff3"/>
        <w:ind w:leftChars="100" w:left="210" w:rightChars="100" w:right="210"/>
      </w:pPr>
    </w:p>
    <w:p w14:paraId="5B36E2C4"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因为</w:t>
      </w:r>
      <w:r w:rsidRPr="00D97C6D">
        <w:rPr>
          <w:kern w:val="0"/>
        </w:rPr>
        <w:t>R1</w:t>
      </w:r>
      <w:r w:rsidRPr="00D97C6D">
        <w:rPr>
          <w:rFonts w:hint="eastAsia"/>
          <w:kern w:val="0"/>
        </w:rPr>
        <w:t>上没有</w:t>
      </w:r>
      <w:r w:rsidR="007D7A8E">
        <w:rPr>
          <w:rFonts w:hint="eastAsia"/>
          <w:kern w:val="0"/>
        </w:rPr>
        <w:t>去</w:t>
      </w:r>
      <w:r w:rsidRPr="00D97C6D">
        <w:rPr>
          <w:rFonts w:hint="eastAsia"/>
          <w:kern w:val="0"/>
        </w:rPr>
        <w:t>往</w:t>
      </w:r>
      <w:r w:rsidRPr="00D97C6D">
        <w:rPr>
          <w:kern w:val="0"/>
        </w:rPr>
        <w:t>10.0.23.</w:t>
      </w:r>
      <w:r w:rsidR="005413AF">
        <w:rPr>
          <w:rFonts w:hint="eastAsia"/>
          <w:kern w:val="0"/>
        </w:rPr>
        <w:t>0</w:t>
      </w:r>
      <w:r w:rsidR="00613B33">
        <w:rPr>
          <w:rFonts w:hint="eastAsia"/>
          <w:kern w:val="0"/>
        </w:rPr>
        <w:t>网段</w:t>
      </w:r>
      <w:r w:rsidRPr="00D97C6D">
        <w:rPr>
          <w:rFonts w:hint="eastAsia"/>
          <w:kern w:val="0"/>
        </w:rPr>
        <w:t>的路由</w:t>
      </w:r>
      <w:r w:rsidR="005413AF">
        <w:rPr>
          <w:rFonts w:hint="eastAsia"/>
          <w:kern w:val="0"/>
        </w:rPr>
        <w:t>信息</w:t>
      </w:r>
      <w:r w:rsidRPr="00D97C6D">
        <w:rPr>
          <w:rFonts w:hint="eastAsia"/>
          <w:kern w:val="0"/>
        </w:rPr>
        <w:t>，</w:t>
      </w:r>
      <w:r w:rsidR="00613B33">
        <w:rPr>
          <w:rFonts w:hint="eastAsia"/>
          <w:kern w:val="0"/>
        </w:rPr>
        <w:t>所以</w:t>
      </w:r>
      <w:r w:rsidRPr="00D97C6D">
        <w:rPr>
          <w:rFonts w:hint="eastAsia"/>
          <w:kern w:val="0"/>
        </w:rPr>
        <w:t>报文无法到达</w:t>
      </w:r>
      <w:r w:rsidRPr="00D97C6D">
        <w:rPr>
          <w:kern w:val="0"/>
        </w:rPr>
        <w:t>R3</w:t>
      </w:r>
      <w:r w:rsidRPr="00D97C6D">
        <w:rPr>
          <w:rFonts w:hint="eastAsia"/>
          <w:kern w:val="0"/>
        </w:rPr>
        <w:t>。</w:t>
      </w:r>
    </w:p>
    <w:p w14:paraId="63A66180" w14:textId="77777777" w:rsidR="00CF5087" w:rsidRPr="001A7945" w:rsidRDefault="00CF5087" w:rsidP="00E77D2E">
      <w:pPr>
        <w:pStyle w:val="aff3"/>
        <w:ind w:leftChars="100" w:left="210" w:rightChars="100" w:right="210"/>
      </w:pPr>
      <w:r w:rsidRPr="001A7945">
        <w:t>&lt;R1&gt;display ip routing-table</w:t>
      </w:r>
    </w:p>
    <w:p w14:paraId="00F765B6" w14:textId="77777777" w:rsidR="00CF5087" w:rsidRPr="001A7945" w:rsidRDefault="00CF5087" w:rsidP="00E77D2E">
      <w:pPr>
        <w:pStyle w:val="aff3"/>
        <w:ind w:leftChars="100" w:left="210" w:rightChars="100" w:right="210"/>
      </w:pPr>
      <w:r w:rsidRPr="001A7945">
        <w:t>Route Flags: R - relay, D - download to fib</w:t>
      </w:r>
    </w:p>
    <w:p w14:paraId="2E05B469" w14:textId="77777777" w:rsidR="00CF5087" w:rsidRPr="001A7945" w:rsidRDefault="00CF5087" w:rsidP="00E77D2E">
      <w:pPr>
        <w:pStyle w:val="aff3"/>
        <w:ind w:leftChars="100" w:left="210" w:rightChars="100" w:right="210"/>
      </w:pPr>
      <w:r w:rsidRPr="001A7945">
        <w:t>-------------------------------------------------------------------------</w:t>
      </w:r>
    </w:p>
    <w:p w14:paraId="2BE6E9F4" w14:textId="77777777" w:rsidR="00CF5087" w:rsidRPr="001A7945" w:rsidRDefault="00CF5087" w:rsidP="00E77D2E">
      <w:pPr>
        <w:pStyle w:val="aff3"/>
        <w:ind w:leftChars="100" w:left="210" w:rightChars="100" w:right="210"/>
      </w:pPr>
      <w:r w:rsidRPr="001A7945">
        <w:t>Routing Tables: Public</w:t>
      </w:r>
    </w:p>
    <w:p w14:paraId="54A9F165" w14:textId="77777777" w:rsidR="00CF5087" w:rsidRPr="001A7945" w:rsidRDefault="00CF5087" w:rsidP="00E77D2E">
      <w:pPr>
        <w:pStyle w:val="aff3"/>
        <w:ind w:leftChars="100" w:left="210" w:rightChars="100" w:right="210"/>
      </w:pPr>
      <w:r w:rsidRPr="001A7945">
        <w:t xml:space="preserve">         Destinations : 14       Routes : 14    </w:t>
      </w:r>
    </w:p>
    <w:p w14:paraId="169E9748" w14:textId="77777777" w:rsidR="00CF5087" w:rsidRPr="001A7945" w:rsidRDefault="00CF5087" w:rsidP="00E77D2E">
      <w:pPr>
        <w:pStyle w:val="aff3"/>
        <w:ind w:leftChars="100" w:left="210" w:rightChars="100" w:right="210"/>
      </w:pPr>
      <w:r w:rsidRPr="001A7945">
        <w:t>Destination/Mask    Proto   Pre  Cost  Flags</w:t>
      </w:r>
      <w:r w:rsidRPr="001A7945">
        <w:tab/>
        <w:t>NextHop</w:t>
      </w:r>
      <w:r w:rsidRPr="001A7945">
        <w:tab/>
      </w:r>
      <w:r w:rsidRPr="001A7945">
        <w:tab/>
        <w:t>Interface</w:t>
      </w:r>
    </w:p>
    <w:p w14:paraId="5D1E7062" w14:textId="77777777" w:rsidR="00CF5087" w:rsidRPr="001A7945" w:rsidRDefault="00CF5087" w:rsidP="00E77D2E">
      <w:pPr>
        <w:pStyle w:val="aff3"/>
        <w:ind w:leftChars="100" w:left="210" w:rightChars="100" w:right="210" w:firstLine="420"/>
      </w:pPr>
      <w:r w:rsidRPr="001A7945">
        <w:t>10.0.1.0/24</w:t>
      </w:r>
      <w:r w:rsidRPr="001A7945">
        <w:tab/>
        <w:t>Direct</w:t>
      </w:r>
      <w:r w:rsidRPr="001A7945">
        <w:tab/>
        <w:t>0    0</w:t>
      </w:r>
      <w:r w:rsidRPr="001A7945">
        <w:tab/>
      </w:r>
      <w:r w:rsidRPr="001A7945">
        <w:tab/>
        <w:t>D</w:t>
      </w:r>
      <w:r w:rsidRPr="001A7945">
        <w:tab/>
        <w:t>10.0.1.1</w:t>
      </w:r>
      <w:r w:rsidRPr="001A7945">
        <w:tab/>
        <w:t>LoopBack0</w:t>
      </w:r>
    </w:p>
    <w:p w14:paraId="73CA4786" w14:textId="77777777" w:rsidR="00CF5087" w:rsidRPr="001A7945" w:rsidRDefault="00CF5087" w:rsidP="00E77D2E">
      <w:pPr>
        <w:pStyle w:val="aff3"/>
        <w:ind w:leftChars="100" w:left="210" w:rightChars="100" w:right="210" w:firstLine="420"/>
      </w:pPr>
      <w:r w:rsidRPr="001A7945">
        <w:t>10.0.1.1/32</w:t>
      </w:r>
      <w:r w:rsidRPr="001A7945">
        <w:tab/>
        <w:t>Direct</w:t>
      </w:r>
      <w:r w:rsidRPr="001A7945">
        <w:tab/>
        <w:t>0    0</w:t>
      </w:r>
      <w:r w:rsidRPr="001A7945">
        <w:tab/>
      </w:r>
      <w:r w:rsidRPr="001A7945">
        <w:tab/>
        <w:t>D</w:t>
      </w:r>
      <w:r w:rsidRPr="001A7945">
        <w:tab/>
        <w:t>127.0.0.1</w:t>
      </w:r>
      <w:r w:rsidRPr="001A7945">
        <w:tab/>
        <w:t>LoopBack0</w:t>
      </w:r>
    </w:p>
    <w:p w14:paraId="3226DD69" w14:textId="77777777" w:rsidR="00CF5087" w:rsidRPr="001A7945" w:rsidRDefault="00CF5087" w:rsidP="00E77D2E">
      <w:pPr>
        <w:pStyle w:val="aff3"/>
        <w:ind w:leftChars="100" w:left="210" w:rightChars="100" w:right="210" w:firstLine="420"/>
      </w:pPr>
      <w:r w:rsidRPr="001A7945">
        <w:t>10.0.1.255/32</w:t>
      </w:r>
      <w:r w:rsidRPr="001A7945">
        <w:tab/>
        <w:t>Direct</w:t>
      </w:r>
      <w:r w:rsidRPr="001A7945">
        <w:tab/>
        <w:t>0    0</w:t>
      </w:r>
      <w:r w:rsidRPr="001A7945">
        <w:tab/>
      </w:r>
      <w:r w:rsidRPr="001A7945">
        <w:tab/>
        <w:t>D</w:t>
      </w:r>
      <w:r w:rsidRPr="001A7945">
        <w:tab/>
        <w:t>127.0.0.1</w:t>
      </w:r>
      <w:r w:rsidRPr="001A7945">
        <w:tab/>
        <w:t>LoopBack0</w:t>
      </w:r>
    </w:p>
    <w:p w14:paraId="1808D732" w14:textId="77777777" w:rsidR="00CF5087" w:rsidRPr="001A7945" w:rsidRDefault="00CF5087" w:rsidP="00E77D2E">
      <w:pPr>
        <w:pStyle w:val="aff3"/>
        <w:ind w:leftChars="100" w:left="210" w:rightChars="100" w:right="210" w:firstLine="420"/>
      </w:pPr>
      <w:r w:rsidRPr="001A7945">
        <w:t>10.0.3.0/24</w:t>
      </w:r>
      <w:r w:rsidR="004909D9">
        <w:rPr>
          <w:rFonts w:hint="eastAsia"/>
        </w:rPr>
        <w:t xml:space="preserve">   </w:t>
      </w:r>
      <w:r w:rsidRPr="001A7945">
        <w:t>Static</w:t>
      </w:r>
      <w:r w:rsidRPr="001A7945">
        <w:tab/>
        <w:t>60   0</w:t>
      </w:r>
      <w:r w:rsidRPr="001A7945">
        <w:tab/>
      </w:r>
      <w:r w:rsidRPr="001A7945">
        <w:tab/>
        <w:t>RD</w:t>
      </w:r>
      <w:r w:rsidRPr="001A7945">
        <w:tab/>
        <w:t>10.0.13.3</w:t>
      </w:r>
      <w:r w:rsidRPr="001A7945">
        <w:tab/>
        <w:t>GigabitEthernet0/0/0</w:t>
      </w:r>
    </w:p>
    <w:p w14:paraId="263448AC" w14:textId="77777777" w:rsidR="00CF5087" w:rsidRPr="001A7945" w:rsidRDefault="00CF5087" w:rsidP="00E77D2E">
      <w:pPr>
        <w:pStyle w:val="aff3"/>
        <w:ind w:leftChars="100" w:left="210" w:rightChars="100" w:right="210" w:firstLine="420"/>
      </w:pPr>
      <w:r w:rsidRPr="001A7945">
        <w:t>10.0.12.0/24</w:t>
      </w:r>
      <w:r w:rsidRPr="001A7945">
        <w:tab/>
        <w:t>Direct</w:t>
      </w:r>
      <w:r w:rsidRPr="001A7945">
        <w:tab/>
        <w:t>0    0</w:t>
      </w:r>
      <w:r w:rsidRPr="001A7945">
        <w:tab/>
      </w:r>
      <w:r w:rsidRPr="001A7945">
        <w:tab/>
        <w:t>D</w:t>
      </w:r>
      <w:r w:rsidRPr="001A7945">
        <w:tab/>
        <w:t>10.0.12.1</w:t>
      </w:r>
      <w:r w:rsidRPr="001A7945">
        <w:tab/>
        <w:t>GigabitEthernet0/0/1</w:t>
      </w:r>
    </w:p>
    <w:p w14:paraId="3ED4A81B" w14:textId="77777777" w:rsidR="00CF5087" w:rsidRPr="001A7945" w:rsidRDefault="00CF5087" w:rsidP="00E77D2E">
      <w:pPr>
        <w:pStyle w:val="aff3"/>
        <w:ind w:leftChars="100" w:left="210" w:rightChars="100" w:right="210" w:firstLine="420"/>
      </w:pPr>
      <w:r w:rsidRPr="001A7945">
        <w:lastRenderedPageBreak/>
        <w:t>10.0.12.1/32</w:t>
      </w:r>
      <w:r w:rsidRPr="001A7945">
        <w:tab/>
        <w:t>Direct</w:t>
      </w:r>
      <w:r w:rsidRPr="001A7945">
        <w:tab/>
        <w:t>0    0</w:t>
      </w:r>
      <w:r w:rsidRPr="001A7945">
        <w:tab/>
      </w:r>
      <w:r w:rsidRPr="001A7945">
        <w:tab/>
        <w:t>D</w:t>
      </w:r>
      <w:r w:rsidRPr="001A7945">
        <w:tab/>
        <w:t>127.0.0.1</w:t>
      </w:r>
      <w:r w:rsidRPr="001A7945">
        <w:tab/>
        <w:t>GigabitEthernet0/0/1</w:t>
      </w:r>
    </w:p>
    <w:p w14:paraId="7F41E16E" w14:textId="77777777" w:rsidR="00CF5087" w:rsidRPr="001A7945" w:rsidRDefault="00CF5087" w:rsidP="00E77D2E">
      <w:pPr>
        <w:pStyle w:val="aff3"/>
        <w:ind w:leftChars="100" w:left="210" w:rightChars="100" w:right="210" w:firstLine="420"/>
      </w:pPr>
      <w:r w:rsidRPr="001A7945">
        <w:t>10.0.12.255/3</w:t>
      </w:r>
      <w:r w:rsidR="004909D9">
        <w:rPr>
          <w:rFonts w:hint="eastAsia"/>
        </w:rPr>
        <w:t xml:space="preserve">2 </w:t>
      </w:r>
      <w:r w:rsidRPr="001A7945">
        <w:t>Direct</w:t>
      </w:r>
      <w:r w:rsidRPr="001A7945">
        <w:tab/>
        <w:t>0    0</w:t>
      </w:r>
      <w:r w:rsidRPr="001A7945">
        <w:tab/>
      </w:r>
      <w:r w:rsidRPr="001A7945">
        <w:tab/>
        <w:t>D</w:t>
      </w:r>
      <w:r w:rsidRPr="001A7945">
        <w:tab/>
        <w:t>127.0.0.1</w:t>
      </w:r>
      <w:r w:rsidRPr="001A7945">
        <w:tab/>
        <w:t>GigabitEthernet0/0/1</w:t>
      </w:r>
    </w:p>
    <w:p w14:paraId="1D72400F" w14:textId="77777777" w:rsidR="00CF5087" w:rsidRPr="001A7945" w:rsidRDefault="00CF5087" w:rsidP="00E77D2E">
      <w:pPr>
        <w:pStyle w:val="aff3"/>
        <w:ind w:leftChars="100" w:left="210" w:rightChars="100" w:right="210" w:firstLine="420"/>
      </w:pPr>
      <w:r w:rsidRPr="001A7945">
        <w:t>10.0.13.0/24</w:t>
      </w:r>
      <w:r w:rsidRPr="001A7945">
        <w:tab/>
      </w:r>
      <w:r w:rsidR="004909D9">
        <w:rPr>
          <w:rFonts w:hint="eastAsia"/>
        </w:rPr>
        <w:t xml:space="preserve"> </w:t>
      </w:r>
      <w:r w:rsidRPr="001A7945">
        <w:t>Direct</w:t>
      </w:r>
      <w:r w:rsidRPr="001A7945">
        <w:tab/>
        <w:t>0    0</w:t>
      </w:r>
      <w:r w:rsidRPr="001A7945">
        <w:tab/>
      </w:r>
      <w:r w:rsidRPr="001A7945">
        <w:tab/>
        <w:t>D</w:t>
      </w:r>
      <w:r w:rsidRPr="001A7945">
        <w:tab/>
        <w:t>10.0.13.1</w:t>
      </w:r>
      <w:r w:rsidRPr="001A7945">
        <w:tab/>
        <w:t>GigabitEthernet0/0/0</w:t>
      </w:r>
    </w:p>
    <w:p w14:paraId="4310461B" w14:textId="77777777" w:rsidR="00CF5087" w:rsidRPr="001A7945" w:rsidRDefault="00CF5087" w:rsidP="00E77D2E">
      <w:pPr>
        <w:pStyle w:val="aff3"/>
        <w:ind w:leftChars="100" w:left="210" w:rightChars="100" w:right="210" w:firstLine="420"/>
      </w:pPr>
      <w:r w:rsidRPr="001A7945">
        <w:t>10.0.13.1/32</w:t>
      </w:r>
      <w:r w:rsidRPr="001A7945">
        <w:tab/>
      </w:r>
      <w:r w:rsidR="004909D9">
        <w:rPr>
          <w:rFonts w:hint="eastAsia"/>
        </w:rPr>
        <w:t xml:space="preserve"> </w:t>
      </w:r>
      <w:r w:rsidRPr="001A7945">
        <w:t>Direct</w:t>
      </w:r>
      <w:r w:rsidRPr="001A7945">
        <w:tab/>
        <w:t>0    0</w:t>
      </w:r>
      <w:r w:rsidRPr="001A7945">
        <w:tab/>
      </w:r>
      <w:r w:rsidRPr="001A7945">
        <w:tab/>
        <w:t>D</w:t>
      </w:r>
      <w:r w:rsidRPr="001A7945">
        <w:tab/>
        <w:t>127.0.0.1</w:t>
      </w:r>
      <w:r w:rsidRPr="001A7945">
        <w:tab/>
        <w:t>GigabitEthernet0/0/0</w:t>
      </w:r>
    </w:p>
    <w:p w14:paraId="625E5EA9" w14:textId="77777777" w:rsidR="00CF5087" w:rsidRPr="001A7945" w:rsidRDefault="00CF5087" w:rsidP="00E77D2E">
      <w:pPr>
        <w:pStyle w:val="aff3"/>
        <w:ind w:leftChars="100" w:left="210" w:rightChars="100" w:right="210" w:firstLine="420"/>
      </w:pPr>
      <w:r w:rsidRPr="001A7945">
        <w:t>10.0.13.255/3</w:t>
      </w:r>
      <w:r w:rsidR="004909D9">
        <w:rPr>
          <w:rFonts w:hint="eastAsia"/>
        </w:rPr>
        <w:t xml:space="preserve">2 </w:t>
      </w:r>
      <w:r w:rsidRPr="001A7945">
        <w:t>Direct</w:t>
      </w:r>
      <w:r w:rsidRPr="001A7945">
        <w:tab/>
        <w:t>0    0</w:t>
      </w:r>
      <w:r w:rsidRPr="001A7945">
        <w:tab/>
      </w:r>
      <w:r w:rsidRPr="001A7945">
        <w:tab/>
        <w:t>D</w:t>
      </w:r>
      <w:r w:rsidRPr="001A7945">
        <w:tab/>
        <w:t xml:space="preserve">127.0.0.1 </w:t>
      </w:r>
      <w:r w:rsidRPr="001A7945">
        <w:tab/>
        <w:t>GigabitEthernet0/0/0</w:t>
      </w:r>
    </w:p>
    <w:p w14:paraId="596265F7" w14:textId="77777777" w:rsidR="00CF5087" w:rsidRPr="001A7945" w:rsidRDefault="00CF5087" w:rsidP="00E77D2E">
      <w:pPr>
        <w:pStyle w:val="aff3"/>
        <w:ind w:leftChars="100" w:left="210" w:rightChars="100" w:right="210" w:firstLine="420"/>
      </w:pPr>
      <w:r w:rsidRPr="001A7945">
        <w:t>127.0.0.0/8</w:t>
      </w:r>
      <w:r w:rsidR="004909D9">
        <w:rPr>
          <w:rFonts w:hint="eastAsia"/>
        </w:rPr>
        <w:t xml:space="preserve">     </w:t>
      </w:r>
      <w:r w:rsidRPr="001A7945">
        <w:t>Direct</w:t>
      </w:r>
      <w:r w:rsidRPr="001A7945">
        <w:tab/>
        <w:t>0    0</w:t>
      </w:r>
      <w:r w:rsidRPr="001A7945">
        <w:tab/>
      </w:r>
      <w:r w:rsidRPr="001A7945">
        <w:tab/>
        <w:t>D</w:t>
      </w:r>
      <w:r w:rsidRPr="001A7945">
        <w:tab/>
        <w:t>127.0.0.1</w:t>
      </w:r>
      <w:r w:rsidRPr="001A7945">
        <w:tab/>
        <w:t>InLoopBack0</w:t>
      </w:r>
    </w:p>
    <w:p w14:paraId="2EEE9623" w14:textId="77777777" w:rsidR="00CF5087" w:rsidRPr="001A7945" w:rsidRDefault="00CF5087" w:rsidP="00E77D2E">
      <w:pPr>
        <w:pStyle w:val="aff3"/>
        <w:ind w:leftChars="100" w:left="210" w:rightChars="100" w:right="210" w:firstLine="420"/>
      </w:pPr>
      <w:r w:rsidRPr="001A7945">
        <w:t>127.0.0.1/32</w:t>
      </w:r>
      <w:r w:rsidRPr="001A7945">
        <w:tab/>
      </w:r>
      <w:r w:rsidR="004909D9">
        <w:rPr>
          <w:rFonts w:hint="eastAsia"/>
        </w:rPr>
        <w:t xml:space="preserve">  </w:t>
      </w:r>
      <w:r w:rsidRPr="001A7945">
        <w:t>Direct</w:t>
      </w:r>
      <w:r w:rsidRPr="001A7945">
        <w:tab/>
        <w:t>0    0</w:t>
      </w:r>
      <w:r w:rsidRPr="001A7945">
        <w:tab/>
      </w:r>
      <w:r w:rsidRPr="001A7945">
        <w:tab/>
        <w:t>D</w:t>
      </w:r>
      <w:r w:rsidRPr="001A7945">
        <w:tab/>
        <w:t>127.0.0.1</w:t>
      </w:r>
      <w:r w:rsidRPr="001A7945">
        <w:tab/>
        <w:t>InLoopBack0</w:t>
      </w:r>
    </w:p>
    <w:p w14:paraId="12029BA7" w14:textId="77777777" w:rsidR="00CF5087" w:rsidRPr="001A7945" w:rsidRDefault="00CF5087" w:rsidP="00E77D2E">
      <w:pPr>
        <w:pStyle w:val="aff3"/>
        <w:ind w:leftChars="100" w:left="210" w:rightChars="100" w:right="210"/>
      </w:pPr>
      <w:r w:rsidRPr="001A7945">
        <w:t>127.255.255.255/32</w:t>
      </w:r>
      <w:r w:rsidR="004909D9">
        <w:rPr>
          <w:rFonts w:hint="eastAsia"/>
        </w:rPr>
        <w:t xml:space="preserve"> </w:t>
      </w:r>
      <w:r w:rsidRPr="001A7945">
        <w:t>Direct</w:t>
      </w:r>
      <w:r w:rsidRPr="001A7945">
        <w:tab/>
        <w:t>0    0</w:t>
      </w:r>
      <w:r w:rsidRPr="001A7945">
        <w:tab/>
      </w:r>
      <w:r w:rsidRPr="001A7945">
        <w:tab/>
        <w:t>D</w:t>
      </w:r>
      <w:r w:rsidRPr="001A7945">
        <w:tab/>
        <w:t>127.0.0.1</w:t>
      </w:r>
      <w:r w:rsidRPr="001A7945">
        <w:tab/>
        <w:t>InLoopBack0</w:t>
      </w:r>
    </w:p>
    <w:p w14:paraId="091A0E78" w14:textId="77777777" w:rsidR="00CF5087" w:rsidRPr="001A7945" w:rsidRDefault="00CF5087" w:rsidP="00E77D2E">
      <w:pPr>
        <w:pStyle w:val="aff3"/>
        <w:ind w:leftChars="100" w:left="210" w:rightChars="100" w:right="210"/>
      </w:pPr>
      <w:r w:rsidRPr="001A7945">
        <w:t>255.255.255.255/32</w:t>
      </w:r>
      <w:r w:rsidR="004909D9">
        <w:rPr>
          <w:rFonts w:hint="eastAsia"/>
        </w:rPr>
        <w:t xml:space="preserve"> </w:t>
      </w:r>
      <w:r w:rsidRPr="001A7945">
        <w:t>Direct</w:t>
      </w:r>
      <w:r w:rsidRPr="001A7945">
        <w:tab/>
        <w:t>0    0</w:t>
      </w:r>
      <w:r w:rsidRPr="001A7945">
        <w:tab/>
      </w:r>
      <w:r w:rsidRPr="001A7945">
        <w:tab/>
        <w:t>D</w:t>
      </w:r>
      <w:r w:rsidRPr="001A7945">
        <w:tab/>
        <w:t>127.0.0.1</w:t>
      </w:r>
      <w:r w:rsidRPr="001A7945">
        <w:tab/>
        <w:t>InLoopBack0</w:t>
      </w:r>
    </w:p>
    <w:p w14:paraId="47A9B8EE" w14:textId="77777777" w:rsidR="00CF5087" w:rsidRPr="001A7945" w:rsidRDefault="00CF5087" w:rsidP="00E77D2E">
      <w:pPr>
        <w:pStyle w:val="aff3"/>
        <w:ind w:leftChars="100" w:left="210" w:rightChars="100" w:right="210"/>
      </w:pPr>
    </w:p>
    <w:p w14:paraId="55286A29"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可以在</w:t>
      </w:r>
      <w:r w:rsidRPr="00D97C6D">
        <w:rPr>
          <w:kern w:val="0"/>
        </w:rPr>
        <w:t>R1</w:t>
      </w:r>
      <w:r w:rsidRPr="00D97C6D">
        <w:rPr>
          <w:rFonts w:hint="eastAsia"/>
          <w:kern w:val="0"/>
        </w:rPr>
        <w:t>上配置一条下一跳为</w:t>
      </w:r>
      <w:r w:rsidRPr="00D97C6D">
        <w:rPr>
          <w:kern w:val="0"/>
        </w:rPr>
        <w:t>10.0.13.3</w:t>
      </w:r>
      <w:r w:rsidRPr="00D97C6D">
        <w:rPr>
          <w:rFonts w:hint="eastAsia"/>
          <w:kern w:val="0"/>
        </w:rPr>
        <w:t>的缺省路由来实现网络</w:t>
      </w:r>
      <w:r w:rsidR="00613B33">
        <w:rPr>
          <w:rFonts w:hint="eastAsia"/>
          <w:kern w:val="0"/>
        </w:rPr>
        <w:t>的</w:t>
      </w:r>
      <w:r w:rsidRPr="00D97C6D">
        <w:rPr>
          <w:rFonts w:hint="eastAsia"/>
          <w:kern w:val="0"/>
        </w:rPr>
        <w:t>连通。</w:t>
      </w:r>
    </w:p>
    <w:p w14:paraId="0A7D8FB9" w14:textId="77777777" w:rsidR="00CF5087" w:rsidRPr="001A7945" w:rsidRDefault="00CF5087" w:rsidP="00E77D2E">
      <w:pPr>
        <w:pStyle w:val="aff3"/>
        <w:ind w:leftChars="100" w:left="210" w:rightChars="100" w:right="210"/>
      </w:pPr>
      <w:r w:rsidRPr="001A7945">
        <w:t>[R1]ip route-static 0.0.0.0 0.0.0.0 10.0.13.</w:t>
      </w:r>
      <w:r w:rsidRPr="001A7945">
        <w:rPr>
          <w:rFonts w:hint="eastAsia"/>
        </w:rPr>
        <w:t>3</w:t>
      </w:r>
    </w:p>
    <w:p w14:paraId="0DFF641B" w14:textId="77777777" w:rsidR="00CF5087" w:rsidRPr="001A7945" w:rsidRDefault="00CF5087" w:rsidP="00E77D2E">
      <w:pPr>
        <w:pStyle w:val="aff3"/>
        <w:ind w:leftChars="100" w:left="210" w:rightChars="100" w:right="210"/>
      </w:pPr>
    </w:p>
    <w:p w14:paraId="19B0269E"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配置完成后，检测</w:t>
      </w:r>
      <w:r w:rsidRPr="00D97C6D">
        <w:rPr>
          <w:kern w:val="0"/>
        </w:rPr>
        <w:t>R1</w:t>
      </w:r>
      <w:r w:rsidRPr="00D97C6D">
        <w:rPr>
          <w:rFonts w:hint="eastAsia"/>
          <w:kern w:val="0"/>
        </w:rPr>
        <w:t>和</w:t>
      </w:r>
      <w:r w:rsidRPr="00D97C6D">
        <w:rPr>
          <w:kern w:val="0"/>
        </w:rPr>
        <w:t>10.0.23.3</w:t>
      </w:r>
      <w:r w:rsidR="0062355D">
        <w:rPr>
          <w:rFonts w:hint="eastAsia"/>
          <w:kern w:val="0"/>
        </w:rPr>
        <w:t>网络</w:t>
      </w:r>
      <w:r w:rsidRPr="00D97C6D">
        <w:rPr>
          <w:rFonts w:hint="eastAsia"/>
          <w:kern w:val="0"/>
        </w:rPr>
        <w:t>间的连通性。</w:t>
      </w:r>
    </w:p>
    <w:p w14:paraId="15C647D4" w14:textId="77777777" w:rsidR="00CF5087" w:rsidRPr="001A7945" w:rsidRDefault="00CF5087" w:rsidP="00E77D2E">
      <w:pPr>
        <w:pStyle w:val="aff3"/>
        <w:ind w:leftChars="100" w:left="210" w:rightChars="100" w:right="210"/>
      </w:pPr>
      <w:r w:rsidRPr="001A7945">
        <w:t>&lt;R1&gt;ping 10.0.23.3</w:t>
      </w:r>
    </w:p>
    <w:p w14:paraId="72BE4DFB" w14:textId="77777777" w:rsidR="00CF5087" w:rsidRPr="001A7945" w:rsidRDefault="00CF5087" w:rsidP="00E77D2E">
      <w:pPr>
        <w:pStyle w:val="aff3"/>
        <w:ind w:leftChars="100" w:left="210" w:rightChars="100" w:right="210"/>
      </w:pPr>
      <w:r w:rsidRPr="001A7945">
        <w:t xml:space="preserve">  PING 10.0.</w:t>
      </w:r>
      <w:r w:rsidRPr="001A7945">
        <w:rPr>
          <w:rFonts w:hint="eastAsia"/>
        </w:rPr>
        <w:t>2</w:t>
      </w:r>
      <w:r w:rsidRPr="001A7945">
        <w:t>3.3: 56  data bytes, press CTRL_C to break</w:t>
      </w:r>
    </w:p>
    <w:p w14:paraId="09C27858" w14:textId="77777777" w:rsidR="00CF5087" w:rsidRPr="001A7945" w:rsidRDefault="00CF5087" w:rsidP="00E77D2E">
      <w:pPr>
        <w:pStyle w:val="aff3"/>
        <w:ind w:leftChars="100" w:left="210" w:rightChars="100" w:right="210"/>
      </w:pPr>
      <w:r w:rsidRPr="001A7945">
        <w:t xml:space="preserve">    Reply from 10.0.</w:t>
      </w:r>
      <w:r w:rsidRPr="001A7945">
        <w:rPr>
          <w:rFonts w:hint="eastAsia"/>
        </w:rPr>
        <w:t>2</w:t>
      </w:r>
      <w:r w:rsidRPr="001A7945">
        <w:t>3.3: bytes=56 Sequence=1 ttl=255 time=3 ms</w:t>
      </w:r>
    </w:p>
    <w:p w14:paraId="048F79A6" w14:textId="77777777" w:rsidR="00CF5087" w:rsidRPr="001A7945" w:rsidRDefault="00CF5087" w:rsidP="00E77D2E">
      <w:pPr>
        <w:pStyle w:val="aff3"/>
        <w:ind w:leftChars="100" w:left="210" w:rightChars="100" w:right="210"/>
      </w:pPr>
      <w:r w:rsidRPr="001A7945">
        <w:t xml:space="preserve">    Reply from 10.0.</w:t>
      </w:r>
      <w:r w:rsidRPr="001A7945">
        <w:rPr>
          <w:rFonts w:hint="eastAsia"/>
        </w:rPr>
        <w:t>2</w:t>
      </w:r>
      <w:r w:rsidRPr="001A7945">
        <w:t>3.3: bytes=56 Sequence=2 ttl=255 time=2 ms</w:t>
      </w:r>
    </w:p>
    <w:p w14:paraId="0F3A9931" w14:textId="77777777" w:rsidR="00CF5087" w:rsidRPr="001A7945" w:rsidRDefault="00CF5087" w:rsidP="00E77D2E">
      <w:pPr>
        <w:pStyle w:val="aff3"/>
        <w:ind w:leftChars="100" w:left="210" w:rightChars="100" w:right="210"/>
      </w:pPr>
      <w:r w:rsidRPr="001A7945">
        <w:t xml:space="preserve">    Reply from 10.0.</w:t>
      </w:r>
      <w:r w:rsidRPr="001A7945">
        <w:rPr>
          <w:rFonts w:hint="eastAsia"/>
        </w:rPr>
        <w:t>2</w:t>
      </w:r>
      <w:r w:rsidRPr="001A7945">
        <w:t>3.3: bytes=56 Sequence=3 ttl=255 time=2 ms</w:t>
      </w:r>
    </w:p>
    <w:p w14:paraId="5613B601" w14:textId="77777777" w:rsidR="00CF5087" w:rsidRPr="001A7945" w:rsidRDefault="00CF5087" w:rsidP="00E77D2E">
      <w:pPr>
        <w:pStyle w:val="aff3"/>
        <w:ind w:leftChars="100" w:left="210" w:rightChars="100" w:right="210"/>
      </w:pPr>
      <w:r w:rsidRPr="001A7945">
        <w:t xml:space="preserve">    Reply from 10.0.</w:t>
      </w:r>
      <w:r w:rsidRPr="001A7945">
        <w:rPr>
          <w:rFonts w:hint="eastAsia"/>
        </w:rPr>
        <w:t>2</w:t>
      </w:r>
      <w:r w:rsidRPr="001A7945">
        <w:t>3.3: bytes=56 Sequence=4 ttl=255 time=2 ms</w:t>
      </w:r>
    </w:p>
    <w:p w14:paraId="4D3A2FF6" w14:textId="77777777" w:rsidR="00CF5087" w:rsidRPr="001A7945" w:rsidRDefault="00CF5087" w:rsidP="00E77D2E">
      <w:pPr>
        <w:pStyle w:val="aff3"/>
        <w:ind w:leftChars="100" w:left="210" w:rightChars="100" w:right="210"/>
      </w:pPr>
      <w:r w:rsidRPr="001A7945">
        <w:t xml:space="preserve">    Reply from 10.0.23.3: bytes=56 Sequence=5 ttl=255 time=2 ms</w:t>
      </w:r>
    </w:p>
    <w:p w14:paraId="4C4EC3E9" w14:textId="77777777" w:rsidR="00CF5087" w:rsidRPr="001A7945" w:rsidRDefault="00CF5087" w:rsidP="00E77D2E">
      <w:pPr>
        <w:pStyle w:val="aff3"/>
        <w:ind w:leftChars="100" w:left="210" w:rightChars="100" w:right="210"/>
      </w:pPr>
      <w:r w:rsidRPr="001A7945">
        <w:t xml:space="preserve">  --- 10.0.23.3 ping statistics ---</w:t>
      </w:r>
    </w:p>
    <w:p w14:paraId="04BEAFCB" w14:textId="77777777" w:rsidR="00CF5087" w:rsidRPr="001A7945" w:rsidRDefault="00CF5087" w:rsidP="00E77D2E">
      <w:pPr>
        <w:pStyle w:val="aff3"/>
        <w:ind w:leftChars="100" w:left="210" w:rightChars="100" w:right="210"/>
      </w:pPr>
      <w:r w:rsidRPr="001A7945">
        <w:t xml:space="preserve">    5 packet(s) transmitted</w:t>
      </w:r>
    </w:p>
    <w:p w14:paraId="226AB2AC" w14:textId="77777777" w:rsidR="00CF5087" w:rsidRPr="001A7945" w:rsidRDefault="00CF5087" w:rsidP="00E77D2E">
      <w:pPr>
        <w:pStyle w:val="aff3"/>
        <w:ind w:leftChars="100" w:left="210" w:rightChars="100" w:right="210"/>
      </w:pPr>
      <w:r w:rsidRPr="001A7945">
        <w:t xml:space="preserve">    5 packet(s) received</w:t>
      </w:r>
    </w:p>
    <w:p w14:paraId="7255459A" w14:textId="77777777" w:rsidR="00CF5087" w:rsidRPr="001A7945" w:rsidRDefault="00CF5087" w:rsidP="00E77D2E">
      <w:pPr>
        <w:pStyle w:val="aff3"/>
        <w:ind w:leftChars="100" w:left="210" w:rightChars="100" w:right="210"/>
      </w:pPr>
      <w:r w:rsidRPr="001A7945">
        <w:t xml:space="preserve">    0.00% packet loss</w:t>
      </w:r>
    </w:p>
    <w:p w14:paraId="4C5C0BF9" w14:textId="77777777" w:rsidR="00CF5087" w:rsidRDefault="00CF5087" w:rsidP="00E77D2E">
      <w:pPr>
        <w:pStyle w:val="aff3"/>
        <w:ind w:leftChars="100" w:left="210" w:rightChars="100" w:right="210"/>
      </w:pPr>
      <w:r w:rsidRPr="001A7945">
        <w:t>round-trip min/avg/max = 2/2/3 ms</w:t>
      </w:r>
    </w:p>
    <w:p w14:paraId="02442002" w14:textId="77777777" w:rsidR="00BC6D2B" w:rsidRPr="001A7945" w:rsidRDefault="00BC6D2B" w:rsidP="00E77D2E">
      <w:pPr>
        <w:pStyle w:val="aff3"/>
        <w:ind w:leftChars="100" w:left="210" w:rightChars="100" w:right="210"/>
      </w:pPr>
    </w:p>
    <w:p w14:paraId="0A8CAA52" w14:textId="5F5D75D3" w:rsidR="00CC714A" w:rsidRDefault="00613B33">
      <w:pPr>
        <w:pStyle w:val="aff2"/>
        <w:widowControl w:val="0"/>
        <w:topLinePunct w:val="0"/>
        <w:autoSpaceDE w:val="0"/>
        <w:autoSpaceDN w:val="0"/>
        <w:snapToGrid/>
        <w:spacing w:before="0" w:after="156"/>
        <w:ind w:left="0"/>
        <w:rPr>
          <w:kern w:val="0"/>
        </w:rPr>
      </w:pPr>
      <w:r>
        <w:rPr>
          <w:rFonts w:hint="eastAsia"/>
          <w:kern w:val="0"/>
        </w:rPr>
        <w:t>R1通过</w:t>
      </w:r>
      <w:r w:rsidR="00D97C6D" w:rsidRPr="00D97C6D">
        <w:rPr>
          <w:rFonts w:hint="eastAsia"/>
          <w:kern w:val="0"/>
        </w:rPr>
        <w:t>缺省路由</w:t>
      </w:r>
      <w:r>
        <w:rPr>
          <w:rFonts w:hint="eastAsia"/>
          <w:kern w:val="0"/>
        </w:rPr>
        <w:t>实现了与网段10.0.23.</w:t>
      </w:r>
      <w:r w:rsidR="009721EC">
        <w:rPr>
          <w:kern w:val="0"/>
        </w:rPr>
        <w:t>0</w:t>
      </w:r>
      <w:r w:rsidR="00BC6D2B">
        <w:rPr>
          <w:rFonts w:hint="eastAsia"/>
          <w:kern w:val="0"/>
        </w:rPr>
        <w:t>间</w:t>
      </w:r>
      <w:r>
        <w:rPr>
          <w:rFonts w:hint="eastAsia"/>
          <w:kern w:val="0"/>
        </w:rPr>
        <w:t>的通信</w:t>
      </w:r>
      <w:r w:rsidR="00D97C6D" w:rsidRPr="00D97C6D">
        <w:rPr>
          <w:rFonts w:hint="eastAsia"/>
          <w:kern w:val="0"/>
        </w:rPr>
        <w:t>。</w:t>
      </w:r>
    </w:p>
    <w:p w14:paraId="516ECB1B" w14:textId="77777777" w:rsidR="00CC714A" w:rsidRDefault="00D97C6D">
      <w:pPr>
        <w:pStyle w:val="a"/>
        <w:numPr>
          <w:ilvl w:val="0"/>
          <w:numId w:val="153"/>
        </w:numPr>
      </w:pPr>
      <w:r w:rsidRPr="00D97C6D">
        <w:rPr>
          <w:rFonts w:hint="eastAsia"/>
        </w:rPr>
        <w:t>配置备份缺省路由</w:t>
      </w:r>
    </w:p>
    <w:p w14:paraId="2272A7F0"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当</w:t>
      </w:r>
      <w:r w:rsidRPr="00D97C6D">
        <w:rPr>
          <w:kern w:val="0"/>
        </w:rPr>
        <w:t>R1</w:t>
      </w:r>
      <w:r w:rsidR="008D7062">
        <w:rPr>
          <w:rFonts w:hint="eastAsia"/>
          <w:kern w:val="0"/>
        </w:rPr>
        <w:t>与</w:t>
      </w:r>
      <w:r w:rsidRPr="00D97C6D">
        <w:rPr>
          <w:kern w:val="0"/>
        </w:rPr>
        <w:t>R3</w:t>
      </w:r>
      <w:r w:rsidRPr="00D97C6D">
        <w:rPr>
          <w:rFonts w:hint="eastAsia"/>
          <w:kern w:val="0"/>
        </w:rPr>
        <w:t>间的链路发生故障时，</w:t>
      </w:r>
      <w:r w:rsidRPr="00D97C6D">
        <w:rPr>
          <w:kern w:val="0"/>
        </w:rPr>
        <w:t>R1</w:t>
      </w:r>
      <w:r w:rsidRPr="00D97C6D">
        <w:rPr>
          <w:rFonts w:hint="eastAsia"/>
          <w:kern w:val="0"/>
        </w:rPr>
        <w:t>可以使用备份缺省路由通过</w:t>
      </w:r>
      <w:r w:rsidR="00613B33">
        <w:rPr>
          <w:rFonts w:hint="eastAsia"/>
          <w:kern w:val="0"/>
        </w:rPr>
        <w:t>R2</w:t>
      </w:r>
      <w:r w:rsidR="008D7062">
        <w:rPr>
          <w:rFonts w:hint="eastAsia"/>
          <w:kern w:val="0"/>
        </w:rPr>
        <w:t>实现</w:t>
      </w:r>
      <w:r w:rsidRPr="00D97C6D">
        <w:rPr>
          <w:rFonts w:hint="eastAsia"/>
          <w:kern w:val="0"/>
        </w:rPr>
        <w:t>与</w:t>
      </w:r>
      <w:r w:rsidRPr="00D97C6D">
        <w:rPr>
          <w:kern w:val="0"/>
        </w:rPr>
        <w:t>10.0.23.3</w:t>
      </w:r>
      <w:r w:rsidRPr="00D97C6D">
        <w:rPr>
          <w:rFonts w:hint="eastAsia"/>
          <w:kern w:val="0"/>
        </w:rPr>
        <w:t>和</w:t>
      </w:r>
      <w:r w:rsidRPr="00D97C6D">
        <w:rPr>
          <w:kern w:val="0"/>
        </w:rPr>
        <w:t>10.0.3.3</w:t>
      </w:r>
      <w:r w:rsidR="008D7062">
        <w:rPr>
          <w:rFonts w:hint="eastAsia"/>
          <w:kern w:val="0"/>
        </w:rPr>
        <w:t>网络间</w:t>
      </w:r>
      <w:r w:rsidRPr="00D97C6D">
        <w:rPr>
          <w:rFonts w:hint="eastAsia"/>
          <w:kern w:val="0"/>
        </w:rPr>
        <w:t>通信。</w:t>
      </w:r>
      <w:r w:rsidRPr="00D97C6D">
        <w:rPr>
          <w:kern w:val="0"/>
        </w:rPr>
        <w:t xml:space="preserve"> </w:t>
      </w:r>
    </w:p>
    <w:p w14:paraId="23A16447"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配置</w:t>
      </w:r>
      <w:r w:rsidR="00613B33">
        <w:rPr>
          <w:rFonts w:hint="eastAsia"/>
          <w:kern w:val="0"/>
        </w:rPr>
        <w:t>两条</w:t>
      </w:r>
      <w:r w:rsidRPr="00D97C6D">
        <w:rPr>
          <w:rFonts w:hint="eastAsia"/>
          <w:kern w:val="0"/>
        </w:rPr>
        <w:t>备份路由</w:t>
      </w:r>
      <w:r w:rsidR="00613B33">
        <w:rPr>
          <w:rFonts w:hint="eastAsia"/>
          <w:kern w:val="0"/>
        </w:rPr>
        <w:t>，</w:t>
      </w:r>
      <w:r w:rsidR="00D161D3">
        <w:rPr>
          <w:rFonts w:hint="eastAsia"/>
          <w:kern w:val="0"/>
        </w:rPr>
        <w:t>确保数据来回的双向都有路由</w:t>
      </w:r>
      <w:r w:rsidRPr="00D97C6D">
        <w:rPr>
          <w:rFonts w:hint="eastAsia"/>
          <w:kern w:val="0"/>
        </w:rPr>
        <w:t>。</w:t>
      </w:r>
    </w:p>
    <w:p w14:paraId="0190B337" w14:textId="77777777" w:rsidR="00CF5087" w:rsidRPr="001A7945" w:rsidRDefault="00CF5087" w:rsidP="00E77D2E">
      <w:pPr>
        <w:pStyle w:val="33"/>
        <w:ind w:leftChars="100" w:left="210" w:rightChars="100" w:right="210"/>
        <w:rPr>
          <w:rFonts w:cs="Times New Roman"/>
          <w:szCs w:val="24"/>
        </w:rPr>
      </w:pPr>
      <w:r w:rsidRPr="001A7945">
        <w:rPr>
          <w:rFonts w:cs="Times New Roman"/>
          <w:szCs w:val="24"/>
        </w:rPr>
        <w:t>[R1]ip route-static 0.0.0.0 0.0.0.0 10.0.12.2 preference 80</w:t>
      </w:r>
    </w:p>
    <w:p w14:paraId="2737FA08" w14:textId="77777777" w:rsidR="00CF5087" w:rsidRPr="001A7945" w:rsidRDefault="00CF5087" w:rsidP="00E77D2E">
      <w:pPr>
        <w:pStyle w:val="aff3"/>
        <w:ind w:leftChars="100" w:left="210" w:rightChars="100" w:right="210"/>
      </w:pPr>
    </w:p>
    <w:p w14:paraId="297FCF76" w14:textId="77777777" w:rsidR="00CF5087" w:rsidRPr="001A7945" w:rsidRDefault="00CF5087" w:rsidP="00E77D2E">
      <w:pPr>
        <w:pStyle w:val="aff3"/>
        <w:ind w:leftChars="100" w:left="210" w:rightChars="100" w:right="210"/>
      </w:pPr>
      <w:r w:rsidRPr="001A7945">
        <w:lastRenderedPageBreak/>
        <w:t>[R3]ip route-static 10.0.12.0 24 10.0.23.</w:t>
      </w:r>
      <w:r w:rsidRPr="001A7945">
        <w:rPr>
          <w:rFonts w:hint="eastAsia"/>
        </w:rPr>
        <w:t>2</w:t>
      </w:r>
      <w:r w:rsidRPr="001A7945">
        <w:t xml:space="preserve"> preference 80</w:t>
      </w:r>
    </w:p>
    <w:p w14:paraId="2746BCF2" w14:textId="77777777" w:rsidR="00CC714A" w:rsidRDefault="00D161D3">
      <w:pPr>
        <w:pStyle w:val="a"/>
        <w:numPr>
          <w:ilvl w:val="0"/>
          <w:numId w:val="153"/>
        </w:numPr>
      </w:pPr>
      <w:r>
        <w:rPr>
          <w:rFonts w:hint="eastAsia"/>
        </w:rPr>
        <w:t>验证</w:t>
      </w:r>
      <w:r w:rsidR="00D97C6D" w:rsidRPr="00D97C6D">
        <w:rPr>
          <w:rFonts w:hint="eastAsia"/>
        </w:rPr>
        <w:t>备份缺省路由</w:t>
      </w:r>
    </w:p>
    <w:p w14:paraId="5FCB4E4A"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查看链路正常时</w:t>
      </w:r>
      <w:r w:rsidRPr="00D97C6D">
        <w:rPr>
          <w:kern w:val="0"/>
        </w:rPr>
        <w:t>R1</w:t>
      </w:r>
      <w:r w:rsidRPr="00D97C6D">
        <w:rPr>
          <w:rFonts w:hint="eastAsia"/>
          <w:kern w:val="0"/>
        </w:rPr>
        <w:t>上的路由</w:t>
      </w:r>
      <w:r w:rsidR="00D161D3">
        <w:rPr>
          <w:rFonts w:hint="eastAsia"/>
          <w:kern w:val="0"/>
        </w:rPr>
        <w:t>条目</w:t>
      </w:r>
      <w:r w:rsidRPr="00D97C6D">
        <w:rPr>
          <w:rFonts w:hint="eastAsia"/>
          <w:kern w:val="0"/>
        </w:rPr>
        <w:t>。</w:t>
      </w:r>
    </w:p>
    <w:p w14:paraId="15876230" w14:textId="77777777" w:rsidR="00CF5087" w:rsidRPr="001A7945" w:rsidRDefault="00CF5087" w:rsidP="00E77D2E">
      <w:pPr>
        <w:pStyle w:val="aff3"/>
        <w:ind w:leftChars="100" w:left="210" w:rightChars="100" w:right="210"/>
      </w:pPr>
      <w:r w:rsidRPr="001A7945">
        <w:t xml:space="preserve">&lt;R1&gt;display ip routing-table </w:t>
      </w:r>
    </w:p>
    <w:p w14:paraId="05CE7973" w14:textId="77777777" w:rsidR="00CF5087" w:rsidRPr="001A7945" w:rsidRDefault="00CF5087" w:rsidP="00E77D2E">
      <w:pPr>
        <w:pStyle w:val="aff3"/>
        <w:ind w:leftChars="100" w:left="210" w:rightChars="100" w:right="210"/>
      </w:pPr>
      <w:r w:rsidRPr="001A7945">
        <w:t>Route Flags: R - relay, D - download to fib</w:t>
      </w:r>
    </w:p>
    <w:p w14:paraId="5D15D21E" w14:textId="77777777" w:rsidR="00CF5087" w:rsidRPr="001A7945" w:rsidRDefault="00CF5087" w:rsidP="00E77D2E">
      <w:pPr>
        <w:pStyle w:val="aff3"/>
        <w:ind w:leftChars="100" w:left="210" w:rightChars="100" w:right="210"/>
      </w:pPr>
      <w:r w:rsidRPr="001A7945">
        <w:t>------------------------------------------------------------------------</w:t>
      </w:r>
    </w:p>
    <w:p w14:paraId="292AC295" w14:textId="77777777" w:rsidR="00CF5087" w:rsidRPr="001A7945" w:rsidRDefault="00CF5087" w:rsidP="00E77D2E">
      <w:pPr>
        <w:pStyle w:val="aff3"/>
        <w:ind w:leftChars="100" w:left="210" w:rightChars="100" w:right="210"/>
      </w:pPr>
      <w:r w:rsidRPr="001A7945">
        <w:t>Routing Tables: Public</w:t>
      </w:r>
    </w:p>
    <w:p w14:paraId="6877A75E" w14:textId="77777777" w:rsidR="00CF5087" w:rsidRPr="001A7945" w:rsidRDefault="00CF5087" w:rsidP="00E77D2E">
      <w:pPr>
        <w:pStyle w:val="aff3"/>
        <w:ind w:leftChars="100" w:left="210" w:rightChars="100" w:right="210"/>
      </w:pPr>
      <w:r w:rsidRPr="001A7945">
        <w:t xml:space="preserve">         Destinations : 15       Routes : 15       </w:t>
      </w:r>
    </w:p>
    <w:p w14:paraId="515CA7CD" w14:textId="77777777" w:rsidR="00CF5087" w:rsidRPr="001A7945" w:rsidRDefault="00CF5087" w:rsidP="00E77D2E">
      <w:pPr>
        <w:pStyle w:val="aff3"/>
        <w:ind w:leftChars="100" w:left="210" w:rightChars="100" w:right="210"/>
      </w:pPr>
      <w:r w:rsidRPr="001A7945">
        <w:t>Destination/Mask    Proto   Pre  Cost Flags NextHop</w:t>
      </w:r>
      <w:r w:rsidRPr="001A7945">
        <w:tab/>
      </w:r>
      <w:r w:rsidRPr="001A7945">
        <w:tab/>
        <w:t>Interface</w:t>
      </w:r>
    </w:p>
    <w:p w14:paraId="6A9E3777" w14:textId="77777777" w:rsidR="00CF5087" w:rsidRPr="001A7945" w:rsidRDefault="00CF5087" w:rsidP="00E77D2E">
      <w:pPr>
        <w:pStyle w:val="aff3"/>
        <w:ind w:leftChars="100" w:left="210" w:rightChars="100" w:right="210" w:firstLine="420"/>
      </w:pPr>
      <w:r w:rsidRPr="001A7945">
        <w:rPr>
          <w:shd w:val="pct15" w:color="auto" w:fill="FFFFFF"/>
        </w:rPr>
        <w:t xml:space="preserve">0.0.0.0/0   </w:t>
      </w:r>
      <w:r w:rsidRPr="001A7945">
        <w:rPr>
          <w:shd w:val="pct15" w:color="auto" w:fill="FFFFFF"/>
        </w:rPr>
        <w:tab/>
        <w:t>Static  60   0</w:t>
      </w:r>
      <w:r w:rsidRPr="001A7945">
        <w:rPr>
          <w:shd w:val="pct15" w:color="auto" w:fill="FFFFFF"/>
        </w:rPr>
        <w:tab/>
      </w:r>
      <w:r w:rsidRPr="001A7945">
        <w:rPr>
          <w:shd w:val="pct15" w:color="auto" w:fill="FFFFFF"/>
        </w:rPr>
        <w:tab/>
        <w:t>RD</w:t>
      </w:r>
      <w:r w:rsidRPr="001A7945">
        <w:rPr>
          <w:shd w:val="pct15" w:color="auto" w:fill="FFFFFF"/>
        </w:rPr>
        <w:tab/>
        <w:t>10.0.13.3</w:t>
      </w:r>
      <w:r w:rsidRPr="001A7945">
        <w:rPr>
          <w:shd w:val="pct15" w:color="auto" w:fill="FFFFFF"/>
        </w:rPr>
        <w:tab/>
        <w:t>GigabitEthernet0/0/0</w:t>
      </w:r>
    </w:p>
    <w:p w14:paraId="52C2C1D2" w14:textId="77777777" w:rsidR="00CF5087" w:rsidRPr="001A7945" w:rsidRDefault="00CF5087" w:rsidP="00E77D2E">
      <w:pPr>
        <w:pStyle w:val="aff3"/>
        <w:ind w:leftChars="100" w:left="210" w:rightChars="100" w:right="210" w:firstLine="420"/>
      </w:pPr>
      <w:r w:rsidRPr="001A7945">
        <w:t>10.0.1.0/24</w:t>
      </w:r>
      <w:r w:rsidRPr="001A7945">
        <w:tab/>
        <w:t>Direct  0    0</w:t>
      </w:r>
      <w:r w:rsidRPr="001A7945">
        <w:tab/>
      </w:r>
      <w:r w:rsidRPr="001A7945">
        <w:tab/>
        <w:t>D</w:t>
      </w:r>
      <w:r w:rsidRPr="001A7945">
        <w:tab/>
        <w:t>10.0.1.1</w:t>
      </w:r>
      <w:r w:rsidRPr="001A7945">
        <w:tab/>
        <w:t>LoopBack0</w:t>
      </w:r>
    </w:p>
    <w:p w14:paraId="14927D38" w14:textId="77777777" w:rsidR="00CF5087" w:rsidRPr="001A7945" w:rsidRDefault="00CF5087" w:rsidP="00E77D2E">
      <w:pPr>
        <w:pStyle w:val="aff3"/>
        <w:ind w:leftChars="100" w:left="210" w:rightChars="100" w:right="210" w:firstLine="420"/>
      </w:pPr>
      <w:r w:rsidRPr="001A7945">
        <w:t>10.0.1.1/32</w:t>
      </w:r>
      <w:r w:rsidRPr="001A7945">
        <w:tab/>
        <w:t>Direct  0    0</w:t>
      </w:r>
      <w:r w:rsidRPr="001A7945">
        <w:tab/>
      </w:r>
      <w:r w:rsidRPr="001A7945">
        <w:tab/>
        <w:t>D</w:t>
      </w:r>
      <w:r w:rsidRPr="001A7945">
        <w:tab/>
        <w:t>127.0.0.1</w:t>
      </w:r>
      <w:r w:rsidRPr="001A7945">
        <w:tab/>
        <w:t>LoopBack0</w:t>
      </w:r>
    </w:p>
    <w:p w14:paraId="52DA7E59" w14:textId="77777777" w:rsidR="00CF5087" w:rsidRPr="001A7945" w:rsidRDefault="00CF5087" w:rsidP="00E77D2E">
      <w:pPr>
        <w:pStyle w:val="aff3"/>
        <w:ind w:leftChars="100" w:left="210" w:rightChars="100" w:right="210" w:firstLine="420"/>
      </w:pPr>
      <w:r w:rsidRPr="001A7945">
        <w:t>10.0.1.255/32</w:t>
      </w:r>
      <w:r w:rsidRPr="001A7945">
        <w:tab/>
        <w:t>Direct  0    0</w:t>
      </w:r>
      <w:r w:rsidRPr="001A7945">
        <w:tab/>
      </w:r>
      <w:r w:rsidRPr="001A7945">
        <w:tab/>
        <w:t>D</w:t>
      </w:r>
      <w:r w:rsidRPr="001A7945">
        <w:tab/>
        <w:t>127.0.0.1</w:t>
      </w:r>
      <w:r w:rsidRPr="001A7945">
        <w:tab/>
        <w:t>LoopBack0</w:t>
      </w:r>
    </w:p>
    <w:p w14:paraId="232DEE3B" w14:textId="77777777" w:rsidR="00CF5087" w:rsidRPr="001A7945" w:rsidRDefault="00CF5087" w:rsidP="00E77D2E">
      <w:pPr>
        <w:pStyle w:val="aff3"/>
        <w:ind w:leftChars="100" w:left="210" w:rightChars="100" w:right="210" w:firstLine="420"/>
      </w:pPr>
      <w:r w:rsidRPr="001A7945">
        <w:t>10.0.3.0/24</w:t>
      </w:r>
      <w:r w:rsidRPr="001A7945">
        <w:tab/>
        <w:t>Static  60   0</w:t>
      </w:r>
      <w:r w:rsidRPr="001A7945">
        <w:tab/>
      </w:r>
      <w:r w:rsidRPr="001A7945">
        <w:tab/>
        <w:t>RD</w:t>
      </w:r>
      <w:r w:rsidRPr="001A7945">
        <w:tab/>
        <w:t>10.0.13.3</w:t>
      </w:r>
      <w:r w:rsidRPr="001A7945">
        <w:tab/>
        <w:t>GigabitEthernet0/0/0</w:t>
      </w:r>
    </w:p>
    <w:p w14:paraId="3419155E" w14:textId="77777777" w:rsidR="00CF5087" w:rsidRPr="001A7945" w:rsidRDefault="00CF5087" w:rsidP="00E77D2E">
      <w:pPr>
        <w:pStyle w:val="aff3"/>
        <w:ind w:leftChars="100" w:left="210" w:rightChars="100" w:right="210" w:firstLine="420"/>
      </w:pPr>
      <w:r w:rsidRPr="001A7945">
        <w:t>10.0.12.0/24</w:t>
      </w:r>
      <w:r w:rsidRPr="001A7945">
        <w:tab/>
        <w:t>Direct  0    0</w:t>
      </w:r>
      <w:r w:rsidRPr="001A7945">
        <w:tab/>
      </w:r>
      <w:r w:rsidRPr="001A7945">
        <w:tab/>
        <w:t>D</w:t>
      </w:r>
      <w:r w:rsidRPr="001A7945">
        <w:tab/>
        <w:t>10.0.12.1</w:t>
      </w:r>
      <w:r w:rsidRPr="001A7945">
        <w:tab/>
        <w:t>GigabitEthernet0/0/1</w:t>
      </w:r>
    </w:p>
    <w:p w14:paraId="41557903" w14:textId="77777777" w:rsidR="00CF5087" w:rsidRPr="001A7945" w:rsidRDefault="00CF5087" w:rsidP="00E77D2E">
      <w:pPr>
        <w:pStyle w:val="aff3"/>
        <w:ind w:leftChars="100" w:left="210" w:rightChars="100" w:right="210" w:firstLine="420"/>
      </w:pPr>
      <w:r w:rsidRPr="001A7945">
        <w:t>10.0.12.1/32</w:t>
      </w:r>
      <w:r w:rsidRPr="001A7945">
        <w:tab/>
        <w:t>Direct  0    0</w:t>
      </w:r>
      <w:r w:rsidRPr="001A7945">
        <w:tab/>
      </w:r>
      <w:r w:rsidRPr="001A7945">
        <w:tab/>
        <w:t>D</w:t>
      </w:r>
      <w:r w:rsidRPr="001A7945">
        <w:tab/>
        <w:t>127.0.0.1</w:t>
      </w:r>
      <w:r w:rsidRPr="001A7945">
        <w:tab/>
        <w:t>GigabitEthernet0/0/1</w:t>
      </w:r>
    </w:p>
    <w:p w14:paraId="071034F8" w14:textId="77777777" w:rsidR="00CF5087" w:rsidRPr="001A7945" w:rsidRDefault="00CF5087" w:rsidP="00E77D2E">
      <w:pPr>
        <w:pStyle w:val="aff3"/>
        <w:ind w:leftChars="100" w:left="210" w:rightChars="100" w:right="210" w:firstLine="420"/>
      </w:pPr>
      <w:r w:rsidRPr="001A7945">
        <w:t>10.0.12.255/32</w:t>
      </w:r>
      <w:r w:rsidR="008D7062">
        <w:rPr>
          <w:rFonts w:hint="eastAsia"/>
        </w:rPr>
        <w:t xml:space="preserve"> </w:t>
      </w:r>
      <w:r w:rsidRPr="001A7945">
        <w:t>Direct  0    0</w:t>
      </w:r>
      <w:r w:rsidRPr="001A7945">
        <w:tab/>
      </w:r>
      <w:r w:rsidRPr="001A7945">
        <w:tab/>
        <w:t>D</w:t>
      </w:r>
      <w:r w:rsidRPr="001A7945">
        <w:tab/>
        <w:t>127.0.0.1</w:t>
      </w:r>
      <w:r w:rsidRPr="001A7945">
        <w:tab/>
        <w:t>GigabitEthernet0/0/1</w:t>
      </w:r>
    </w:p>
    <w:p w14:paraId="13CCCF82" w14:textId="77777777" w:rsidR="00CF5087" w:rsidRPr="001A7945" w:rsidRDefault="00CF5087" w:rsidP="00E77D2E">
      <w:pPr>
        <w:pStyle w:val="aff3"/>
        <w:ind w:leftChars="100" w:left="210" w:rightChars="100" w:right="210" w:firstLine="420"/>
      </w:pPr>
      <w:r w:rsidRPr="001A7945">
        <w:t>10.0.13.0/24</w:t>
      </w:r>
      <w:r w:rsidRPr="001A7945">
        <w:tab/>
      </w:r>
      <w:r w:rsidR="008D7062">
        <w:rPr>
          <w:rFonts w:hint="eastAsia"/>
        </w:rPr>
        <w:t xml:space="preserve"> </w:t>
      </w:r>
      <w:r w:rsidRPr="001A7945">
        <w:t>Direct  0    0</w:t>
      </w:r>
      <w:r w:rsidRPr="001A7945">
        <w:tab/>
      </w:r>
      <w:r w:rsidRPr="001A7945">
        <w:tab/>
        <w:t>D</w:t>
      </w:r>
      <w:r w:rsidRPr="001A7945">
        <w:tab/>
        <w:t>10.0.13.1</w:t>
      </w:r>
      <w:r w:rsidRPr="001A7945">
        <w:tab/>
        <w:t>GigabitEthernet0/0/0</w:t>
      </w:r>
    </w:p>
    <w:p w14:paraId="334177A8" w14:textId="77777777" w:rsidR="00CF5087" w:rsidRPr="001A7945" w:rsidRDefault="00CF5087" w:rsidP="00E77D2E">
      <w:pPr>
        <w:pStyle w:val="aff3"/>
        <w:ind w:leftChars="100" w:left="210" w:rightChars="100" w:right="210" w:firstLine="420"/>
      </w:pPr>
      <w:r w:rsidRPr="001A7945">
        <w:t>10.0.13.1/32</w:t>
      </w:r>
      <w:r w:rsidRPr="001A7945">
        <w:tab/>
      </w:r>
      <w:r w:rsidR="008D7062">
        <w:rPr>
          <w:rFonts w:hint="eastAsia"/>
        </w:rPr>
        <w:t xml:space="preserve"> </w:t>
      </w:r>
      <w:r w:rsidRPr="001A7945">
        <w:t>Direct  0    0</w:t>
      </w:r>
      <w:r w:rsidRPr="001A7945">
        <w:tab/>
      </w:r>
      <w:r w:rsidRPr="001A7945">
        <w:tab/>
        <w:t>D</w:t>
      </w:r>
      <w:r w:rsidRPr="001A7945">
        <w:tab/>
        <w:t>127.0.0.1</w:t>
      </w:r>
      <w:r w:rsidRPr="001A7945">
        <w:tab/>
        <w:t>GigabitEthernet0/0/0</w:t>
      </w:r>
    </w:p>
    <w:p w14:paraId="7198422B" w14:textId="77777777" w:rsidR="00CF5087" w:rsidRPr="001A7945" w:rsidRDefault="00CF5087" w:rsidP="00E77D2E">
      <w:pPr>
        <w:pStyle w:val="aff3"/>
        <w:ind w:leftChars="100" w:left="210" w:rightChars="100" w:right="210" w:firstLine="420"/>
      </w:pPr>
      <w:r w:rsidRPr="001A7945">
        <w:t>10.0.13.255/32</w:t>
      </w:r>
      <w:r w:rsidR="008D7062">
        <w:rPr>
          <w:rFonts w:hint="eastAsia"/>
        </w:rPr>
        <w:t xml:space="preserve"> </w:t>
      </w:r>
      <w:r w:rsidRPr="001A7945">
        <w:t>Direct  0    0</w:t>
      </w:r>
      <w:r w:rsidRPr="001A7945">
        <w:tab/>
      </w:r>
      <w:r w:rsidRPr="001A7945">
        <w:tab/>
        <w:t>D</w:t>
      </w:r>
      <w:r w:rsidRPr="001A7945">
        <w:tab/>
        <w:t>127.0.0.1</w:t>
      </w:r>
      <w:r w:rsidRPr="001A7945">
        <w:tab/>
        <w:t>GigabitEthernet0/0/0</w:t>
      </w:r>
    </w:p>
    <w:p w14:paraId="792F592A" w14:textId="77777777" w:rsidR="00CF5087" w:rsidRPr="001A7945" w:rsidRDefault="00CF5087" w:rsidP="00E77D2E">
      <w:pPr>
        <w:pStyle w:val="aff3"/>
        <w:ind w:leftChars="100" w:left="210" w:rightChars="100" w:right="210" w:firstLine="420"/>
      </w:pPr>
      <w:r w:rsidRPr="001A7945">
        <w:t>127.0.0.0/8</w:t>
      </w:r>
      <w:r w:rsidRPr="001A7945">
        <w:tab/>
      </w:r>
      <w:r w:rsidR="008D7062">
        <w:rPr>
          <w:rFonts w:hint="eastAsia"/>
        </w:rPr>
        <w:t xml:space="preserve"> </w:t>
      </w:r>
      <w:r w:rsidRPr="001A7945">
        <w:t>Direct  0    0</w:t>
      </w:r>
      <w:r w:rsidRPr="001A7945">
        <w:tab/>
      </w:r>
      <w:r w:rsidRPr="001A7945">
        <w:tab/>
        <w:t>D</w:t>
      </w:r>
      <w:r w:rsidRPr="001A7945">
        <w:tab/>
        <w:t>127.0.0.1</w:t>
      </w:r>
      <w:r w:rsidRPr="001A7945">
        <w:tab/>
        <w:t>InLoopBack0</w:t>
      </w:r>
    </w:p>
    <w:p w14:paraId="287C8FAE" w14:textId="77777777" w:rsidR="00CF5087" w:rsidRPr="001A7945" w:rsidRDefault="00CF5087" w:rsidP="00E77D2E">
      <w:pPr>
        <w:pStyle w:val="aff3"/>
        <w:ind w:leftChars="100" w:left="210" w:rightChars="100" w:right="210" w:firstLine="420"/>
      </w:pPr>
      <w:r w:rsidRPr="001A7945">
        <w:t>127.0.0.1/32</w:t>
      </w:r>
      <w:r w:rsidRPr="001A7945">
        <w:tab/>
      </w:r>
      <w:r w:rsidR="008D7062">
        <w:rPr>
          <w:rFonts w:hint="eastAsia"/>
        </w:rPr>
        <w:t xml:space="preserve"> </w:t>
      </w:r>
      <w:r w:rsidRPr="001A7945">
        <w:t>Direct  0    0</w:t>
      </w:r>
      <w:r w:rsidRPr="001A7945">
        <w:tab/>
      </w:r>
      <w:r w:rsidRPr="001A7945">
        <w:tab/>
        <w:t>D</w:t>
      </w:r>
      <w:r w:rsidRPr="001A7945">
        <w:tab/>
        <w:t>127.0.0.1</w:t>
      </w:r>
      <w:r w:rsidRPr="001A7945">
        <w:tab/>
        <w:t>InLoopBack0</w:t>
      </w:r>
    </w:p>
    <w:p w14:paraId="4DA0BD95" w14:textId="77777777" w:rsidR="00CF5087" w:rsidRPr="001A7945" w:rsidRDefault="00CF5087" w:rsidP="00E77D2E">
      <w:pPr>
        <w:pStyle w:val="aff3"/>
        <w:ind w:leftChars="100" w:left="210" w:rightChars="100" w:right="210"/>
      </w:pPr>
      <w:r w:rsidRPr="001A7945">
        <w:t>127.255.255.255/32</w:t>
      </w:r>
      <w:r w:rsidR="008D7062">
        <w:rPr>
          <w:rFonts w:hint="eastAsia"/>
        </w:rPr>
        <w:t xml:space="preserve"> </w:t>
      </w:r>
      <w:r w:rsidRPr="001A7945">
        <w:t>Direct  0    0</w:t>
      </w:r>
      <w:r w:rsidRPr="001A7945">
        <w:tab/>
      </w:r>
      <w:r w:rsidRPr="001A7945">
        <w:tab/>
        <w:t>D</w:t>
      </w:r>
      <w:r w:rsidRPr="001A7945">
        <w:tab/>
        <w:t>127.0.0.1</w:t>
      </w:r>
      <w:r w:rsidRPr="001A7945">
        <w:tab/>
        <w:t>InLoopBack0</w:t>
      </w:r>
    </w:p>
    <w:p w14:paraId="2A95DFE3" w14:textId="77777777" w:rsidR="00CF5087" w:rsidRPr="001A7945" w:rsidRDefault="00CF5087" w:rsidP="00E77D2E">
      <w:pPr>
        <w:pStyle w:val="aff3"/>
        <w:ind w:leftChars="100" w:left="210" w:rightChars="100" w:right="210"/>
      </w:pPr>
      <w:r w:rsidRPr="001A7945">
        <w:t>255.255.255.255/32 Direct  0    0</w:t>
      </w:r>
      <w:r w:rsidRPr="001A7945">
        <w:tab/>
      </w:r>
      <w:r w:rsidRPr="001A7945">
        <w:tab/>
        <w:t>D</w:t>
      </w:r>
      <w:r w:rsidRPr="001A7945">
        <w:tab/>
        <w:t>127.0.0.1</w:t>
      </w:r>
      <w:r w:rsidRPr="001A7945">
        <w:tab/>
        <w:t>InLoopBack0</w:t>
      </w:r>
    </w:p>
    <w:p w14:paraId="52BACA60" w14:textId="77777777" w:rsidR="00CF5087" w:rsidRPr="001A7945" w:rsidRDefault="00CF5087" w:rsidP="00E77D2E">
      <w:pPr>
        <w:pStyle w:val="aff2"/>
        <w:spacing w:after="156"/>
        <w:ind w:leftChars="100" w:left="210" w:rightChars="100" w:right="210" w:firstLineChars="150" w:firstLine="360"/>
        <w:rPr>
          <w:rFonts w:eastAsia="宋体"/>
        </w:rPr>
      </w:pPr>
    </w:p>
    <w:p w14:paraId="62F2A694"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关闭</w:t>
      </w:r>
      <w:r w:rsidRPr="00D97C6D">
        <w:rPr>
          <w:kern w:val="0"/>
        </w:rPr>
        <w:t>R1</w:t>
      </w:r>
      <w:r w:rsidR="008D7062">
        <w:rPr>
          <w:rFonts w:hint="eastAsia"/>
          <w:kern w:val="0"/>
        </w:rPr>
        <w:t>与</w:t>
      </w:r>
      <w:r w:rsidRPr="00D97C6D">
        <w:rPr>
          <w:kern w:val="0"/>
        </w:rPr>
        <w:t>R3</w:t>
      </w:r>
      <w:r w:rsidRPr="00D97C6D">
        <w:rPr>
          <w:rFonts w:hint="eastAsia"/>
          <w:kern w:val="0"/>
        </w:rPr>
        <w:t>上的</w:t>
      </w:r>
      <w:r w:rsidRPr="00D97C6D">
        <w:rPr>
          <w:kern w:val="0"/>
        </w:rPr>
        <w:t>G0/0/0</w:t>
      </w:r>
      <w:r w:rsidRPr="00D97C6D">
        <w:rPr>
          <w:rFonts w:hint="eastAsia"/>
          <w:kern w:val="0"/>
        </w:rPr>
        <w:t>接口模拟链路故障，然后查看</w:t>
      </w:r>
      <w:r w:rsidRPr="00D97C6D">
        <w:rPr>
          <w:kern w:val="0"/>
        </w:rPr>
        <w:t>R1</w:t>
      </w:r>
      <w:r w:rsidRPr="00D97C6D">
        <w:rPr>
          <w:rFonts w:hint="eastAsia"/>
          <w:kern w:val="0"/>
        </w:rPr>
        <w:t>的路由</w:t>
      </w:r>
      <w:r w:rsidR="00D161D3">
        <w:rPr>
          <w:rFonts w:hint="eastAsia"/>
          <w:kern w:val="0"/>
        </w:rPr>
        <w:t>表</w:t>
      </w:r>
      <w:r w:rsidRPr="00D97C6D">
        <w:rPr>
          <w:rFonts w:hint="eastAsia"/>
          <w:kern w:val="0"/>
        </w:rPr>
        <w:t>。</w:t>
      </w:r>
      <w:r w:rsidR="00D161D3">
        <w:rPr>
          <w:rFonts w:hint="eastAsia"/>
          <w:kern w:val="0"/>
        </w:rPr>
        <w:t>比较关闭</w:t>
      </w:r>
      <w:r w:rsidRPr="00D97C6D">
        <w:rPr>
          <w:rFonts w:hint="eastAsia"/>
          <w:kern w:val="0"/>
        </w:rPr>
        <w:t>接口前</w:t>
      </w:r>
      <w:r w:rsidR="00D161D3">
        <w:rPr>
          <w:rFonts w:hint="eastAsia"/>
          <w:kern w:val="0"/>
        </w:rPr>
        <w:t>后</w:t>
      </w:r>
      <w:r w:rsidRPr="00D97C6D">
        <w:rPr>
          <w:rFonts w:hint="eastAsia"/>
          <w:kern w:val="0"/>
        </w:rPr>
        <w:t>的路由</w:t>
      </w:r>
      <w:r w:rsidR="0062355D">
        <w:rPr>
          <w:rFonts w:hint="eastAsia"/>
          <w:kern w:val="0"/>
        </w:rPr>
        <w:t>表</w:t>
      </w:r>
      <w:r w:rsidR="00D161D3">
        <w:rPr>
          <w:rFonts w:hint="eastAsia"/>
          <w:kern w:val="0"/>
        </w:rPr>
        <w:t>变化情况</w:t>
      </w:r>
      <w:r w:rsidRPr="00D97C6D">
        <w:rPr>
          <w:rFonts w:hint="eastAsia"/>
          <w:kern w:val="0"/>
        </w:rPr>
        <w:t>。</w:t>
      </w:r>
    </w:p>
    <w:p w14:paraId="11ED7694" w14:textId="77777777" w:rsidR="00CF5087" w:rsidRPr="001A7945" w:rsidRDefault="00CF5087" w:rsidP="00E77D2E">
      <w:pPr>
        <w:pStyle w:val="aff3"/>
        <w:ind w:leftChars="100" w:left="210" w:rightChars="100" w:right="210"/>
      </w:pPr>
      <w:r w:rsidRPr="001A7945">
        <w:t>[R1]int</w:t>
      </w:r>
      <w:r w:rsidRPr="001A7945">
        <w:rPr>
          <w:rFonts w:hint="eastAsia"/>
        </w:rPr>
        <w:t>erface</w:t>
      </w:r>
      <w:r w:rsidRPr="001A7945">
        <w:t xml:space="preserve"> </w:t>
      </w:r>
      <w:r w:rsidRPr="001A7945">
        <w:rPr>
          <w:rFonts w:hint="eastAsia"/>
        </w:rPr>
        <w:t>GigabitEthernet0</w:t>
      </w:r>
      <w:r w:rsidRPr="001A7945">
        <w:t>/0/0</w:t>
      </w:r>
    </w:p>
    <w:p w14:paraId="5DEAB413" w14:textId="77777777" w:rsidR="00CF5087" w:rsidRPr="001A7945" w:rsidRDefault="00CF5087" w:rsidP="00E77D2E">
      <w:pPr>
        <w:pStyle w:val="aff3"/>
        <w:ind w:leftChars="100" w:left="210" w:rightChars="100" w:right="210"/>
      </w:pPr>
      <w:r w:rsidRPr="001A7945">
        <w:t>[R1-GigabitEthernet0/0/0]shutdown</w:t>
      </w:r>
    </w:p>
    <w:p w14:paraId="100B3278" w14:textId="77777777" w:rsidR="00CF5087" w:rsidRPr="001A7945" w:rsidRDefault="00CF5087" w:rsidP="00E77D2E">
      <w:pPr>
        <w:pStyle w:val="aff3"/>
        <w:ind w:leftChars="100" w:left="210" w:rightChars="100" w:right="210"/>
      </w:pPr>
      <w:r w:rsidRPr="001A7945">
        <w:t>[R1-GigabitEthernet0/0/0]</w:t>
      </w:r>
      <w:r w:rsidRPr="001A7945">
        <w:rPr>
          <w:rFonts w:hint="eastAsia"/>
        </w:rPr>
        <w:t>quit</w:t>
      </w:r>
    </w:p>
    <w:p w14:paraId="189BD8D9" w14:textId="77777777" w:rsidR="00CF5087" w:rsidRPr="001A7945" w:rsidRDefault="00CF5087" w:rsidP="00E77D2E">
      <w:pPr>
        <w:pStyle w:val="aff3"/>
        <w:ind w:leftChars="100" w:left="210" w:rightChars="100" w:right="210"/>
      </w:pPr>
    </w:p>
    <w:p w14:paraId="2DDAB99A" w14:textId="77777777" w:rsidR="00CF5087" w:rsidRPr="001A7945" w:rsidRDefault="00CF5087" w:rsidP="00E77D2E">
      <w:pPr>
        <w:pStyle w:val="aff3"/>
        <w:ind w:leftChars="100" w:left="210" w:rightChars="100" w:right="210"/>
      </w:pPr>
      <w:r w:rsidRPr="001A7945">
        <w:t>[R</w:t>
      </w:r>
      <w:r w:rsidRPr="001A7945">
        <w:rPr>
          <w:rFonts w:hint="eastAsia"/>
        </w:rPr>
        <w:t>3</w:t>
      </w:r>
      <w:r w:rsidRPr="001A7945">
        <w:t>]int</w:t>
      </w:r>
      <w:r w:rsidRPr="001A7945">
        <w:rPr>
          <w:rFonts w:hint="eastAsia"/>
        </w:rPr>
        <w:t>erface</w:t>
      </w:r>
      <w:r w:rsidRPr="001A7945">
        <w:t xml:space="preserve"> </w:t>
      </w:r>
      <w:r w:rsidRPr="001A7945">
        <w:rPr>
          <w:rFonts w:hint="eastAsia"/>
        </w:rPr>
        <w:t>GigabitEthernet0</w:t>
      </w:r>
      <w:r w:rsidRPr="001A7945">
        <w:t>/0/0</w:t>
      </w:r>
    </w:p>
    <w:p w14:paraId="3B0F0856" w14:textId="77777777" w:rsidR="00CF5087" w:rsidRPr="001A7945" w:rsidRDefault="00CF5087" w:rsidP="00E77D2E">
      <w:pPr>
        <w:pStyle w:val="aff3"/>
        <w:ind w:leftChars="100" w:left="210" w:rightChars="100" w:right="210"/>
      </w:pPr>
      <w:r w:rsidRPr="001A7945">
        <w:t>[R</w:t>
      </w:r>
      <w:r w:rsidRPr="001A7945">
        <w:rPr>
          <w:rFonts w:hint="eastAsia"/>
        </w:rPr>
        <w:t>3</w:t>
      </w:r>
      <w:r w:rsidRPr="001A7945">
        <w:t>-GigabitEthernet0/0/0]shutdown</w:t>
      </w:r>
    </w:p>
    <w:p w14:paraId="4ABF9858" w14:textId="77777777" w:rsidR="00CF5087" w:rsidRPr="001A7945" w:rsidRDefault="00CF5087" w:rsidP="00E77D2E">
      <w:pPr>
        <w:pStyle w:val="aff3"/>
        <w:ind w:leftChars="100" w:left="210" w:rightChars="100" w:right="210"/>
      </w:pPr>
      <w:r w:rsidRPr="001A7945">
        <w:t>[R</w:t>
      </w:r>
      <w:r w:rsidRPr="001A7945">
        <w:rPr>
          <w:rFonts w:hint="eastAsia"/>
        </w:rPr>
        <w:t>3</w:t>
      </w:r>
      <w:r w:rsidRPr="001A7945">
        <w:t>-GigabitEthernet0/0/0]</w:t>
      </w:r>
      <w:r w:rsidRPr="001A7945">
        <w:rPr>
          <w:rFonts w:hint="eastAsia"/>
        </w:rPr>
        <w:t>quit</w:t>
      </w:r>
    </w:p>
    <w:p w14:paraId="33443E4A" w14:textId="77777777" w:rsidR="00CF5087" w:rsidRPr="001A7945" w:rsidRDefault="00CF5087" w:rsidP="00E77D2E">
      <w:pPr>
        <w:pStyle w:val="aff3"/>
        <w:ind w:leftChars="100" w:left="210" w:rightChars="100" w:right="210"/>
      </w:pPr>
    </w:p>
    <w:p w14:paraId="5C1659F3" w14:textId="77777777" w:rsidR="00CF5087" w:rsidRPr="001A7945" w:rsidRDefault="00CF5087" w:rsidP="00E77D2E">
      <w:pPr>
        <w:pStyle w:val="aff3"/>
        <w:ind w:leftChars="100" w:left="210" w:rightChars="100" w:right="210"/>
      </w:pPr>
      <w:r w:rsidRPr="001A7945">
        <w:t xml:space="preserve">&lt;R1&gt;display ip routing-table </w:t>
      </w:r>
    </w:p>
    <w:p w14:paraId="60859A8A" w14:textId="77777777" w:rsidR="00CF5087" w:rsidRPr="001A7945" w:rsidRDefault="00CF5087" w:rsidP="00E77D2E">
      <w:pPr>
        <w:pStyle w:val="aff3"/>
        <w:ind w:leftChars="100" w:left="210" w:rightChars="100" w:right="210"/>
      </w:pPr>
      <w:r w:rsidRPr="001A7945">
        <w:t>Route Flags: R - relay, D - download to fib</w:t>
      </w:r>
    </w:p>
    <w:p w14:paraId="0086831E" w14:textId="77777777" w:rsidR="00CF5087" w:rsidRPr="001A7945" w:rsidRDefault="00CF5087" w:rsidP="00E77D2E">
      <w:pPr>
        <w:pStyle w:val="aff3"/>
        <w:ind w:leftChars="100" w:left="210" w:rightChars="100" w:right="210"/>
      </w:pPr>
      <w:r w:rsidRPr="001A7945">
        <w:t>-------------------------------------------------------------------------</w:t>
      </w:r>
    </w:p>
    <w:p w14:paraId="4360C75A" w14:textId="77777777" w:rsidR="00CF5087" w:rsidRPr="001A7945" w:rsidRDefault="00CF5087" w:rsidP="00E77D2E">
      <w:pPr>
        <w:pStyle w:val="aff3"/>
        <w:ind w:leftChars="100" w:left="210" w:rightChars="100" w:right="210"/>
      </w:pPr>
      <w:r w:rsidRPr="001A7945">
        <w:t>Routing Tables: Public</w:t>
      </w:r>
    </w:p>
    <w:p w14:paraId="72CC9D09" w14:textId="77777777" w:rsidR="00CF5087" w:rsidRPr="001A7945" w:rsidRDefault="00CF5087" w:rsidP="00E77D2E">
      <w:pPr>
        <w:pStyle w:val="aff3"/>
        <w:ind w:leftChars="100" w:left="210" w:rightChars="100" w:right="210"/>
      </w:pPr>
      <w:r w:rsidRPr="001A7945">
        <w:t xml:space="preserve">         Destinations : 11       Routes : 11       </w:t>
      </w:r>
    </w:p>
    <w:p w14:paraId="2EB169AB" w14:textId="77777777" w:rsidR="00CF5087" w:rsidRPr="001A7945" w:rsidRDefault="00CF5087" w:rsidP="00E77D2E">
      <w:pPr>
        <w:pStyle w:val="aff3"/>
        <w:ind w:leftChars="100" w:left="210" w:rightChars="100" w:right="210"/>
      </w:pPr>
      <w:r w:rsidRPr="001A7945">
        <w:t>Destination/Mask    Proto   Pre  Cost</w:t>
      </w:r>
      <w:r w:rsidRPr="001A7945">
        <w:tab/>
        <w:t>Flags NextHop</w:t>
      </w:r>
      <w:r w:rsidRPr="001A7945">
        <w:tab/>
        <w:t>Interface</w:t>
      </w:r>
    </w:p>
    <w:p w14:paraId="672F8149" w14:textId="77777777" w:rsidR="00CF5087" w:rsidRPr="001A7945" w:rsidRDefault="00CF5087" w:rsidP="00E77D2E">
      <w:pPr>
        <w:pStyle w:val="aff3"/>
        <w:ind w:leftChars="100" w:left="210" w:rightChars="100" w:right="210" w:firstLine="420"/>
      </w:pPr>
      <w:r w:rsidRPr="001A7945">
        <w:rPr>
          <w:shd w:val="pct15" w:color="auto" w:fill="FFFFFF"/>
        </w:rPr>
        <w:t>0.0.0.0/0</w:t>
      </w:r>
      <w:r w:rsidRPr="001A7945">
        <w:rPr>
          <w:shd w:val="pct15" w:color="auto" w:fill="FFFFFF"/>
        </w:rPr>
        <w:tab/>
      </w:r>
      <w:r w:rsidRPr="001A7945">
        <w:rPr>
          <w:shd w:val="pct15" w:color="auto" w:fill="FFFFFF"/>
        </w:rPr>
        <w:tab/>
        <w:t>Static  80   0</w:t>
      </w:r>
      <w:r w:rsidRPr="001A7945">
        <w:rPr>
          <w:shd w:val="pct15" w:color="auto" w:fill="FFFFFF"/>
        </w:rPr>
        <w:tab/>
      </w:r>
      <w:r w:rsidRPr="001A7945">
        <w:rPr>
          <w:shd w:val="pct15" w:color="auto" w:fill="FFFFFF"/>
        </w:rPr>
        <w:tab/>
        <w:t>RD</w:t>
      </w:r>
      <w:r w:rsidRPr="001A7945">
        <w:rPr>
          <w:shd w:val="pct15" w:color="auto" w:fill="FFFFFF"/>
        </w:rPr>
        <w:tab/>
        <w:t>10.0.12.2</w:t>
      </w:r>
      <w:r w:rsidRPr="001A7945">
        <w:rPr>
          <w:shd w:val="pct15" w:color="auto" w:fill="FFFFFF"/>
        </w:rPr>
        <w:tab/>
      </w:r>
      <w:r w:rsidRPr="001A7945">
        <w:rPr>
          <w:rFonts w:hint="eastAsia"/>
          <w:shd w:val="pct15" w:color="auto" w:fill="FFFFFF"/>
        </w:rPr>
        <w:t>G</w:t>
      </w:r>
      <w:r w:rsidRPr="001A7945">
        <w:rPr>
          <w:shd w:val="pct15" w:color="auto" w:fill="FFFFFF"/>
        </w:rPr>
        <w:t>igabitEthernet0/0/1</w:t>
      </w:r>
    </w:p>
    <w:p w14:paraId="247FC841" w14:textId="77777777" w:rsidR="00CF5087" w:rsidRPr="001A7945" w:rsidRDefault="00CF5087" w:rsidP="00E77D2E">
      <w:pPr>
        <w:pStyle w:val="aff3"/>
        <w:ind w:leftChars="100" w:left="210" w:rightChars="100" w:right="210" w:firstLine="420"/>
      </w:pPr>
      <w:r w:rsidRPr="001A7945">
        <w:t>10.0.1.0/24</w:t>
      </w:r>
      <w:r w:rsidRPr="001A7945">
        <w:tab/>
        <w:t>Direct  0    0</w:t>
      </w:r>
      <w:r w:rsidRPr="001A7945">
        <w:tab/>
      </w:r>
      <w:r w:rsidRPr="001A7945">
        <w:tab/>
        <w:t>D</w:t>
      </w:r>
      <w:r w:rsidRPr="001A7945">
        <w:tab/>
        <w:t>10.0.1.1</w:t>
      </w:r>
      <w:r w:rsidRPr="001A7945">
        <w:tab/>
        <w:t>LoopBack0</w:t>
      </w:r>
    </w:p>
    <w:p w14:paraId="55322D52" w14:textId="77777777" w:rsidR="00CF5087" w:rsidRPr="001A7945" w:rsidRDefault="00CF5087" w:rsidP="00E77D2E">
      <w:pPr>
        <w:pStyle w:val="aff3"/>
        <w:ind w:leftChars="100" w:left="210" w:rightChars="100" w:right="210" w:firstLine="420"/>
      </w:pPr>
      <w:r w:rsidRPr="001A7945">
        <w:t>10.0.1.1/32</w:t>
      </w:r>
      <w:r w:rsidRPr="001A7945">
        <w:tab/>
        <w:t>Direct  0    0</w:t>
      </w:r>
      <w:r w:rsidRPr="001A7945">
        <w:tab/>
      </w:r>
      <w:r w:rsidRPr="001A7945">
        <w:tab/>
        <w:t>D</w:t>
      </w:r>
      <w:r w:rsidRPr="001A7945">
        <w:tab/>
        <w:t>127.0.0.1</w:t>
      </w:r>
      <w:r w:rsidRPr="001A7945">
        <w:tab/>
        <w:t>LoopBack0</w:t>
      </w:r>
    </w:p>
    <w:p w14:paraId="0101761D" w14:textId="77777777" w:rsidR="00CF5087" w:rsidRPr="001A7945" w:rsidRDefault="00CF5087" w:rsidP="00E77D2E">
      <w:pPr>
        <w:pStyle w:val="aff3"/>
        <w:ind w:leftChars="100" w:left="210" w:rightChars="100" w:right="210" w:firstLine="420"/>
      </w:pPr>
      <w:r w:rsidRPr="001A7945">
        <w:t>10.0.1.255/32</w:t>
      </w:r>
      <w:r w:rsidRPr="001A7945">
        <w:tab/>
        <w:t>Direct  0    0</w:t>
      </w:r>
      <w:r w:rsidRPr="001A7945">
        <w:tab/>
      </w:r>
      <w:r w:rsidRPr="001A7945">
        <w:tab/>
        <w:t>D</w:t>
      </w:r>
      <w:r w:rsidRPr="001A7945">
        <w:tab/>
        <w:t>127.0.0.1</w:t>
      </w:r>
      <w:r w:rsidRPr="001A7945">
        <w:tab/>
        <w:t>LoopBack0</w:t>
      </w:r>
    </w:p>
    <w:p w14:paraId="301CE96A" w14:textId="77777777" w:rsidR="00CF5087" w:rsidRPr="001A7945" w:rsidRDefault="00CF5087" w:rsidP="00E77D2E">
      <w:pPr>
        <w:pStyle w:val="aff3"/>
        <w:ind w:leftChars="100" w:left="210" w:rightChars="100" w:right="210" w:firstLine="420"/>
      </w:pPr>
      <w:r w:rsidRPr="001A7945">
        <w:t>10.0.12.0/24</w:t>
      </w:r>
      <w:r w:rsidRPr="001A7945">
        <w:tab/>
        <w:t>Direct  0    0</w:t>
      </w:r>
      <w:r w:rsidRPr="001A7945">
        <w:tab/>
      </w:r>
      <w:r w:rsidRPr="001A7945">
        <w:tab/>
        <w:t>D</w:t>
      </w:r>
      <w:r w:rsidRPr="001A7945">
        <w:tab/>
        <w:t>10.0.12.1</w:t>
      </w:r>
      <w:r w:rsidRPr="001A7945">
        <w:tab/>
        <w:t>GigabitEthernet0/0/1</w:t>
      </w:r>
    </w:p>
    <w:p w14:paraId="603347CC" w14:textId="77777777" w:rsidR="00CF5087" w:rsidRPr="001A7945" w:rsidRDefault="00CF5087" w:rsidP="00E77D2E">
      <w:pPr>
        <w:pStyle w:val="aff3"/>
        <w:ind w:leftChars="100" w:left="210" w:rightChars="100" w:right="210" w:firstLine="420"/>
      </w:pPr>
      <w:r w:rsidRPr="001A7945">
        <w:t>10.0.12.1/32</w:t>
      </w:r>
      <w:r w:rsidRPr="001A7945">
        <w:tab/>
        <w:t>Direct  0    0</w:t>
      </w:r>
      <w:r w:rsidRPr="001A7945">
        <w:tab/>
      </w:r>
      <w:r w:rsidRPr="001A7945">
        <w:tab/>
        <w:t>D</w:t>
      </w:r>
      <w:r w:rsidRPr="001A7945">
        <w:tab/>
        <w:t>127.0.0.1</w:t>
      </w:r>
      <w:r w:rsidRPr="001A7945">
        <w:tab/>
        <w:t>GigabitEthernet0/0/1</w:t>
      </w:r>
    </w:p>
    <w:p w14:paraId="2A563C9B" w14:textId="77777777" w:rsidR="00CF5087" w:rsidRPr="001A7945" w:rsidRDefault="00CF5087" w:rsidP="00E77D2E">
      <w:pPr>
        <w:pStyle w:val="aff3"/>
        <w:ind w:leftChars="100" w:left="210" w:rightChars="100" w:right="210" w:firstLine="420"/>
      </w:pPr>
      <w:r w:rsidRPr="001A7945">
        <w:t>10.0.12.255/32</w:t>
      </w:r>
      <w:r w:rsidR="008D7062">
        <w:rPr>
          <w:rFonts w:hint="eastAsia"/>
        </w:rPr>
        <w:t xml:space="preserve"> </w:t>
      </w:r>
      <w:r w:rsidRPr="001A7945">
        <w:t>Direct  0    0</w:t>
      </w:r>
      <w:r w:rsidRPr="001A7945">
        <w:tab/>
      </w:r>
      <w:r w:rsidRPr="001A7945">
        <w:tab/>
        <w:t>D</w:t>
      </w:r>
      <w:r w:rsidRPr="001A7945">
        <w:tab/>
        <w:t>127.0.0.1</w:t>
      </w:r>
      <w:r w:rsidRPr="001A7945">
        <w:tab/>
        <w:t>GigabitEthernet0/0/1</w:t>
      </w:r>
    </w:p>
    <w:p w14:paraId="495FE039" w14:textId="77777777" w:rsidR="00CF5087" w:rsidRPr="001A7945" w:rsidRDefault="00CF5087" w:rsidP="00E77D2E">
      <w:pPr>
        <w:pStyle w:val="aff3"/>
        <w:ind w:leftChars="100" w:left="210" w:rightChars="100" w:right="210" w:firstLine="420"/>
      </w:pPr>
      <w:r w:rsidRPr="001A7945">
        <w:t>127.0.0.0/8</w:t>
      </w:r>
      <w:r w:rsidRPr="001A7945">
        <w:tab/>
      </w:r>
      <w:r w:rsidR="008D7062">
        <w:rPr>
          <w:rFonts w:hint="eastAsia"/>
        </w:rPr>
        <w:t xml:space="preserve"> </w:t>
      </w:r>
      <w:r w:rsidRPr="001A7945">
        <w:t>Direct  0    0</w:t>
      </w:r>
      <w:r w:rsidRPr="001A7945">
        <w:tab/>
      </w:r>
      <w:r w:rsidRPr="001A7945">
        <w:tab/>
        <w:t>D</w:t>
      </w:r>
      <w:r w:rsidRPr="001A7945">
        <w:tab/>
        <w:t>127.0.0.1</w:t>
      </w:r>
      <w:r w:rsidRPr="001A7945">
        <w:tab/>
        <w:t>InLoopBack0</w:t>
      </w:r>
    </w:p>
    <w:p w14:paraId="7E29C358" w14:textId="77777777" w:rsidR="00CF5087" w:rsidRPr="001A7945" w:rsidRDefault="00CF5087" w:rsidP="00E77D2E">
      <w:pPr>
        <w:pStyle w:val="aff3"/>
        <w:ind w:leftChars="100" w:left="210" w:rightChars="100" w:right="210" w:firstLine="420"/>
      </w:pPr>
      <w:r w:rsidRPr="001A7945">
        <w:t>127.0.0.1/32</w:t>
      </w:r>
      <w:r w:rsidRPr="001A7945">
        <w:tab/>
      </w:r>
      <w:r w:rsidR="008D7062">
        <w:rPr>
          <w:rFonts w:hint="eastAsia"/>
        </w:rPr>
        <w:t xml:space="preserve"> </w:t>
      </w:r>
      <w:r w:rsidRPr="001A7945">
        <w:t>Direct  0    0</w:t>
      </w:r>
      <w:r w:rsidRPr="001A7945">
        <w:tab/>
      </w:r>
      <w:r w:rsidRPr="001A7945">
        <w:tab/>
        <w:t>D</w:t>
      </w:r>
      <w:r w:rsidRPr="001A7945">
        <w:tab/>
        <w:t>127.0.0.1</w:t>
      </w:r>
      <w:r w:rsidRPr="001A7945">
        <w:tab/>
        <w:t>InLoopBack0</w:t>
      </w:r>
    </w:p>
    <w:p w14:paraId="2338029A" w14:textId="77777777" w:rsidR="00CF5087" w:rsidRPr="001A7945" w:rsidRDefault="00CF5087" w:rsidP="00E77D2E">
      <w:pPr>
        <w:pStyle w:val="aff3"/>
        <w:ind w:leftChars="100" w:left="210" w:rightChars="100" w:right="210"/>
      </w:pPr>
      <w:r w:rsidRPr="001A7945">
        <w:t>127.255.255.255/32</w:t>
      </w:r>
      <w:r w:rsidR="008D7062">
        <w:rPr>
          <w:rFonts w:hint="eastAsia"/>
        </w:rPr>
        <w:t xml:space="preserve"> </w:t>
      </w:r>
      <w:r w:rsidRPr="001A7945">
        <w:t>Direct  0    0</w:t>
      </w:r>
      <w:r w:rsidRPr="001A7945">
        <w:tab/>
      </w:r>
      <w:r w:rsidRPr="001A7945">
        <w:tab/>
        <w:t>D</w:t>
      </w:r>
      <w:r w:rsidRPr="001A7945">
        <w:tab/>
        <w:t>127.0.0.1</w:t>
      </w:r>
      <w:r w:rsidRPr="001A7945">
        <w:tab/>
        <w:t>InLoopBack0</w:t>
      </w:r>
    </w:p>
    <w:p w14:paraId="36C89CB2" w14:textId="77777777" w:rsidR="00CF5087" w:rsidRPr="001A7945" w:rsidRDefault="00CF5087" w:rsidP="00E77D2E">
      <w:pPr>
        <w:pStyle w:val="aff3"/>
        <w:ind w:leftChars="100" w:left="210" w:rightChars="100" w:right="210"/>
      </w:pPr>
      <w:r w:rsidRPr="001A7945">
        <w:t>255.255.255.255/32</w:t>
      </w:r>
      <w:r w:rsidR="008D7062">
        <w:rPr>
          <w:rFonts w:hint="eastAsia"/>
        </w:rPr>
        <w:t xml:space="preserve"> </w:t>
      </w:r>
      <w:r w:rsidRPr="001A7945">
        <w:t>Direct  0    0</w:t>
      </w:r>
      <w:r w:rsidRPr="001A7945">
        <w:tab/>
      </w:r>
      <w:r w:rsidRPr="001A7945">
        <w:tab/>
        <w:t>D</w:t>
      </w:r>
      <w:r w:rsidRPr="001A7945">
        <w:tab/>
        <w:t>127.0.0.1</w:t>
      </w:r>
      <w:r w:rsidRPr="001A7945">
        <w:tab/>
        <w:t>InLoopBack0</w:t>
      </w:r>
    </w:p>
    <w:p w14:paraId="49302ED5" w14:textId="77777777" w:rsidR="00CF5087" w:rsidRPr="001A7945" w:rsidRDefault="00CF5087" w:rsidP="00E77D2E">
      <w:pPr>
        <w:pStyle w:val="aff2"/>
        <w:spacing w:after="156"/>
        <w:ind w:leftChars="100" w:left="210" w:rightChars="100" w:right="210" w:firstLine="0"/>
        <w:rPr>
          <w:rFonts w:eastAsia="宋体" w:cs="Times New Roman"/>
        </w:rPr>
      </w:pPr>
    </w:p>
    <w:p w14:paraId="588176DF" w14:textId="77777777" w:rsidR="000111BB" w:rsidRDefault="00D97C6D">
      <w:pPr>
        <w:pStyle w:val="aff2"/>
        <w:widowControl w:val="0"/>
        <w:topLinePunct w:val="0"/>
        <w:autoSpaceDE w:val="0"/>
        <w:autoSpaceDN w:val="0"/>
        <w:snapToGrid/>
        <w:spacing w:before="0" w:after="156"/>
        <w:ind w:left="0"/>
        <w:rPr>
          <w:kern w:val="0"/>
        </w:rPr>
      </w:pPr>
      <w:r w:rsidRPr="00D97C6D">
        <w:rPr>
          <w:rFonts w:hint="eastAsia"/>
          <w:kern w:val="0"/>
        </w:rPr>
        <w:t>上述路由表</w:t>
      </w:r>
      <w:r w:rsidR="00D161D3">
        <w:rPr>
          <w:rFonts w:hint="eastAsia"/>
          <w:kern w:val="0"/>
        </w:rPr>
        <w:t>中</w:t>
      </w:r>
      <w:r w:rsidRPr="00D97C6D">
        <w:rPr>
          <w:rFonts w:hint="eastAsia"/>
          <w:kern w:val="0"/>
        </w:rPr>
        <w:t>，</w:t>
      </w:r>
      <w:r w:rsidR="00D161D3">
        <w:rPr>
          <w:rFonts w:hint="eastAsia"/>
          <w:kern w:val="0"/>
        </w:rPr>
        <w:t>缺省路由</w:t>
      </w:r>
      <w:r w:rsidRPr="00D97C6D">
        <w:rPr>
          <w:kern w:val="0"/>
        </w:rPr>
        <w:t>0.0.0.</w:t>
      </w:r>
      <w:r w:rsidR="00D161D3">
        <w:rPr>
          <w:rFonts w:hint="eastAsia"/>
          <w:kern w:val="0"/>
        </w:rPr>
        <w:t>0</w:t>
      </w:r>
      <w:r w:rsidRPr="00D97C6D">
        <w:rPr>
          <w:rFonts w:hint="eastAsia"/>
          <w:kern w:val="0"/>
        </w:rPr>
        <w:t>的Preference值为80，</w:t>
      </w:r>
      <w:r w:rsidR="00D161D3">
        <w:rPr>
          <w:rFonts w:hint="eastAsia"/>
          <w:kern w:val="0"/>
        </w:rPr>
        <w:t>表明</w:t>
      </w:r>
      <w:r w:rsidRPr="00D97C6D">
        <w:rPr>
          <w:rFonts w:hint="eastAsia"/>
          <w:kern w:val="0"/>
        </w:rPr>
        <w:t>备用</w:t>
      </w:r>
      <w:r w:rsidR="00D161D3">
        <w:rPr>
          <w:rFonts w:hint="eastAsia"/>
          <w:kern w:val="0"/>
        </w:rPr>
        <w:t>的缺省</w:t>
      </w:r>
      <w:r w:rsidRPr="00D97C6D">
        <w:rPr>
          <w:rFonts w:hint="eastAsia"/>
          <w:kern w:val="0"/>
        </w:rPr>
        <w:t>路由已生效。</w:t>
      </w:r>
    </w:p>
    <w:p w14:paraId="79BA2C83" w14:textId="77777777" w:rsidR="00CF5087" w:rsidRPr="001A7945" w:rsidRDefault="00CF5087" w:rsidP="00E77D2E">
      <w:pPr>
        <w:pStyle w:val="aff3"/>
        <w:ind w:leftChars="100" w:left="210" w:rightChars="100" w:right="210"/>
      </w:pPr>
      <w:r w:rsidRPr="001A7945">
        <w:t>&lt;R1&gt;ping 10.0.23.</w:t>
      </w:r>
      <w:r w:rsidRPr="001A7945">
        <w:rPr>
          <w:rFonts w:hint="eastAsia"/>
        </w:rPr>
        <w:t>3</w:t>
      </w:r>
    </w:p>
    <w:p w14:paraId="764AA62E" w14:textId="77777777" w:rsidR="00CF5087" w:rsidRPr="001A7945" w:rsidRDefault="00CF5087" w:rsidP="00E77D2E">
      <w:pPr>
        <w:pStyle w:val="aff3"/>
        <w:ind w:leftChars="100" w:left="210" w:rightChars="100" w:right="210"/>
      </w:pPr>
      <w:r w:rsidRPr="001A7945">
        <w:t xml:space="preserve">  PING 10.0.23.</w:t>
      </w:r>
      <w:r w:rsidRPr="001A7945">
        <w:rPr>
          <w:rFonts w:hint="eastAsia"/>
        </w:rPr>
        <w:t>3</w:t>
      </w:r>
      <w:r w:rsidRPr="001A7945">
        <w:t>: 56  data bytes, press CTRL_C to break</w:t>
      </w:r>
    </w:p>
    <w:p w14:paraId="28D63803" w14:textId="77777777" w:rsidR="00CF5087" w:rsidRPr="001A7945" w:rsidRDefault="00CF5087" w:rsidP="00E77D2E">
      <w:pPr>
        <w:pStyle w:val="aff3"/>
        <w:ind w:leftChars="100" w:left="210" w:rightChars="100" w:right="210"/>
      </w:pPr>
      <w:r w:rsidRPr="001A7945">
        <w:t xml:space="preserve">    Reply from 10.0.23.</w:t>
      </w:r>
      <w:r w:rsidRPr="001A7945">
        <w:rPr>
          <w:rFonts w:hint="eastAsia"/>
        </w:rPr>
        <w:t>3</w:t>
      </w:r>
      <w:r w:rsidRPr="001A7945">
        <w:t>: bytes=56 Sequence=1 ttl=254 time=76 ms</w:t>
      </w:r>
    </w:p>
    <w:p w14:paraId="3D2F83F6" w14:textId="77777777" w:rsidR="00CF5087" w:rsidRPr="001A7945" w:rsidRDefault="00CF5087" w:rsidP="00E77D2E">
      <w:pPr>
        <w:pStyle w:val="aff3"/>
        <w:ind w:leftChars="100" w:left="210" w:rightChars="100" w:right="210"/>
      </w:pPr>
      <w:r w:rsidRPr="001A7945">
        <w:t xml:space="preserve">    Reply from 10.0.23.</w:t>
      </w:r>
      <w:r w:rsidRPr="001A7945">
        <w:rPr>
          <w:rFonts w:hint="eastAsia"/>
        </w:rPr>
        <w:t>3</w:t>
      </w:r>
      <w:r w:rsidRPr="001A7945">
        <w:t>: bytes=56 Sequence=2 ttl=254 time=250 ms</w:t>
      </w:r>
    </w:p>
    <w:p w14:paraId="62E64909" w14:textId="77777777" w:rsidR="00CF5087" w:rsidRPr="001A7945" w:rsidRDefault="00CF5087" w:rsidP="00E77D2E">
      <w:pPr>
        <w:pStyle w:val="aff3"/>
        <w:ind w:leftChars="100" w:left="210" w:rightChars="100" w:right="210"/>
      </w:pPr>
      <w:r w:rsidRPr="001A7945">
        <w:t xml:space="preserve">    Reply from 10.0.23.</w:t>
      </w:r>
      <w:r w:rsidRPr="001A7945">
        <w:rPr>
          <w:rFonts w:hint="eastAsia"/>
        </w:rPr>
        <w:t>3</w:t>
      </w:r>
      <w:r w:rsidRPr="001A7945">
        <w:t>: bytes=56 Sequence=3 ttl=254 time=76 ms</w:t>
      </w:r>
    </w:p>
    <w:p w14:paraId="378CC1DA" w14:textId="77777777" w:rsidR="00CF5087" w:rsidRPr="001A7945" w:rsidRDefault="00CF5087" w:rsidP="00E77D2E">
      <w:pPr>
        <w:pStyle w:val="aff3"/>
        <w:ind w:leftChars="100" w:left="210" w:rightChars="100" w:right="210"/>
      </w:pPr>
      <w:r w:rsidRPr="001A7945">
        <w:t xml:space="preserve">    Reply from 10.0.23.</w:t>
      </w:r>
      <w:r w:rsidRPr="001A7945">
        <w:rPr>
          <w:rFonts w:hint="eastAsia"/>
        </w:rPr>
        <w:t>3</w:t>
      </w:r>
      <w:r w:rsidRPr="001A7945">
        <w:t>: bytes=56 Sequence=4 ttl=254 time=76 ms</w:t>
      </w:r>
    </w:p>
    <w:p w14:paraId="2DF58B08" w14:textId="77777777" w:rsidR="00CF5087" w:rsidRPr="001A7945" w:rsidRDefault="00CF5087" w:rsidP="00E77D2E">
      <w:pPr>
        <w:pStyle w:val="aff3"/>
        <w:ind w:leftChars="100" w:left="210" w:rightChars="100" w:right="210"/>
      </w:pPr>
      <w:r w:rsidRPr="001A7945">
        <w:t xml:space="preserve">    Reply from 10.0.23.</w:t>
      </w:r>
      <w:r w:rsidRPr="001A7945">
        <w:rPr>
          <w:rFonts w:hint="eastAsia"/>
        </w:rPr>
        <w:t>3</w:t>
      </w:r>
      <w:r w:rsidRPr="001A7945">
        <w:t>: bytes=56 Sequence=5 ttl=254 time=76 ms</w:t>
      </w:r>
    </w:p>
    <w:p w14:paraId="3FE38CA5" w14:textId="77777777" w:rsidR="00CF5087" w:rsidRPr="001A7945" w:rsidRDefault="00CF5087" w:rsidP="00E77D2E">
      <w:pPr>
        <w:pStyle w:val="aff3"/>
        <w:ind w:leftChars="100" w:left="210" w:rightChars="100" w:right="210"/>
      </w:pPr>
      <w:r w:rsidRPr="001A7945">
        <w:t xml:space="preserve">  --- 10.0.23.</w:t>
      </w:r>
      <w:r w:rsidRPr="001A7945">
        <w:rPr>
          <w:rFonts w:hint="eastAsia"/>
        </w:rPr>
        <w:t>3</w:t>
      </w:r>
      <w:r w:rsidRPr="001A7945">
        <w:t xml:space="preserve"> ping statistics ---</w:t>
      </w:r>
    </w:p>
    <w:p w14:paraId="17976E82" w14:textId="77777777" w:rsidR="00CF5087" w:rsidRPr="001A7945" w:rsidRDefault="00CF5087" w:rsidP="00E77D2E">
      <w:pPr>
        <w:pStyle w:val="aff3"/>
        <w:ind w:leftChars="100" w:left="210" w:rightChars="100" w:right="210"/>
      </w:pPr>
      <w:r w:rsidRPr="001A7945">
        <w:t xml:space="preserve">    5 packet(s) transmitted</w:t>
      </w:r>
    </w:p>
    <w:p w14:paraId="27773F87" w14:textId="77777777" w:rsidR="00CF5087" w:rsidRPr="001A7945" w:rsidRDefault="00CF5087" w:rsidP="00E77D2E">
      <w:pPr>
        <w:pStyle w:val="aff3"/>
        <w:ind w:leftChars="100" w:left="210" w:rightChars="100" w:right="210"/>
      </w:pPr>
      <w:r w:rsidRPr="001A7945">
        <w:t xml:space="preserve">    5 packet(s) received</w:t>
      </w:r>
    </w:p>
    <w:p w14:paraId="24CCF0C4" w14:textId="77777777" w:rsidR="00CF5087" w:rsidRPr="001A7945" w:rsidRDefault="00CF5087" w:rsidP="00E77D2E">
      <w:pPr>
        <w:pStyle w:val="aff3"/>
        <w:ind w:leftChars="100" w:left="210" w:rightChars="100" w:right="210"/>
      </w:pPr>
      <w:r w:rsidRPr="001A7945">
        <w:t xml:space="preserve">    0.00% packet loss</w:t>
      </w:r>
    </w:p>
    <w:p w14:paraId="653D570F" w14:textId="77777777" w:rsidR="00110F3E" w:rsidRDefault="00CF5087" w:rsidP="00110F3E">
      <w:pPr>
        <w:pStyle w:val="aff3"/>
        <w:ind w:leftChars="100" w:left="210" w:rightChars="100" w:right="210" w:firstLine="360"/>
      </w:pPr>
      <w:r w:rsidRPr="001A7945">
        <w:t>round-trip min/avg/max = 76/110/250 ms</w:t>
      </w:r>
    </w:p>
    <w:p w14:paraId="7D41BBB4" w14:textId="77777777" w:rsidR="00110F3E" w:rsidRDefault="00110F3E" w:rsidP="00110F3E">
      <w:pPr>
        <w:pStyle w:val="aff3"/>
        <w:ind w:leftChars="100" w:left="210" w:rightChars="100" w:right="210" w:firstLine="360"/>
      </w:pPr>
    </w:p>
    <w:p w14:paraId="5DCADFC0" w14:textId="77777777" w:rsidR="00110F3E" w:rsidRDefault="006D3921" w:rsidP="00110F3E">
      <w:pPr>
        <w:pStyle w:val="aff2"/>
        <w:widowControl w:val="0"/>
        <w:topLinePunct w:val="0"/>
        <w:autoSpaceDE w:val="0"/>
        <w:autoSpaceDN w:val="0"/>
        <w:snapToGrid/>
        <w:spacing w:before="0" w:after="156"/>
        <w:ind w:left="0"/>
      </w:pPr>
      <w:r w:rsidRPr="00D97C6D">
        <w:rPr>
          <w:rFonts w:hint="eastAsia"/>
          <w:kern w:val="0"/>
        </w:rPr>
        <w:t>网络</w:t>
      </w:r>
      <w:r>
        <w:rPr>
          <w:rFonts w:hint="eastAsia"/>
          <w:kern w:val="0"/>
        </w:rPr>
        <w:t>并</w:t>
      </w:r>
      <w:r w:rsidRPr="00D97C6D">
        <w:rPr>
          <w:rFonts w:hint="eastAsia"/>
          <w:kern w:val="0"/>
        </w:rPr>
        <w:t>未因为</w:t>
      </w:r>
      <w:r>
        <w:rPr>
          <w:kern w:val="0"/>
        </w:rPr>
        <w:t>R</w:t>
      </w:r>
      <w:r>
        <w:rPr>
          <w:rFonts w:hint="eastAsia"/>
          <w:kern w:val="0"/>
        </w:rPr>
        <w:t>1</w:t>
      </w:r>
      <w:r w:rsidRPr="00D97C6D">
        <w:rPr>
          <w:rFonts w:hint="eastAsia"/>
          <w:kern w:val="0"/>
        </w:rPr>
        <w:t>与</w:t>
      </w:r>
      <w:r w:rsidRPr="00D97C6D">
        <w:rPr>
          <w:kern w:val="0"/>
        </w:rPr>
        <w:t>R3</w:t>
      </w:r>
      <w:r w:rsidRPr="00D97C6D">
        <w:rPr>
          <w:rFonts w:hint="eastAsia"/>
          <w:kern w:val="0"/>
        </w:rPr>
        <w:t>之间的链路被关闭而中断。执行</w:t>
      </w:r>
      <w:r w:rsidRPr="00D97C6D">
        <w:rPr>
          <w:b/>
          <w:kern w:val="0"/>
        </w:rPr>
        <w:t>tracert</w:t>
      </w:r>
      <w:r w:rsidRPr="00D97C6D">
        <w:rPr>
          <w:rFonts w:hint="eastAsia"/>
          <w:kern w:val="0"/>
        </w:rPr>
        <w:t>命令，查看数据</w:t>
      </w:r>
      <w:r>
        <w:rPr>
          <w:rFonts w:hint="eastAsia"/>
          <w:kern w:val="0"/>
        </w:rPr>
        <w:t>包</w:t>
      </w:r>
      <w:r w:rsidRPr="00D97C6D">
        <w:rPr>
          <w:rFonts w:hint="eastAsia"/>
          <w:kern w:val="0"/>
        </w:rPr>
        <w:t>的转发路径。</w:t>
      </w:r>
    </w:p>
    <w:p w14:paraId="4AF6B03A" w14:textId="77777777" w:rsidR="00CF5087" w:rsidRPr="001A7945" w:rsidRDefault="00CF5087" w:rsidP="00E77D2E">
      <w:pPr>
        <w:pStyle w:val="aff3"/>
        <w:ind w:leftChars="100" w:left="210" w:rightChars="100" w:right="210"/>
      </w:pPr>
      <w:r w:rsidRPr="001A7945">
        <w:t>&lt;R1&gt;tracert 10.0.23.</w:t>
      </w:r>
      <w:r w:rsidRPr="001A7945">
        <w:rPr>
          <w:rFonts w:hint="eastAsia"/>
        </w:rPr>
        <w:t>3</w:t>
      </w:r>
    </w:p>
    <w:p w14:paraId="74D374FD" w14:textId="77777777" w:rsidR="00CF5087" w:rsidRPr="001A7945" w:rsidRDefault="00CF5087" w:rsidP="00E77D2E">
      <w:pPr>
        <w:pStyle w:val="aff3"/>
        <w:ind w:leftChars="100" w:left="210" w:rightChars="100" w:right="210"/>
      </w:pPr>
      <w:r w:rsidRPr="001A7945">
        <w:lastRenderedPageBreak/>
        <w:t>traceroute to  10.0.23.</w:t>
      </w:r>
      <w:r w:rsidRPr="001A7945">
        <w:rPr>
          <w:rFonts w:hint="eastAsia"/>
        </w:rPr>
        <w:t>3</w:t>
      </w:r>
      <w:r w:rsidRPr="001A7945">
        <w:t xml:space="preserve">(10.0.23.2), max hops: 30 ,packet length: 40,press CTRL_C to break </w:t>
      </w:r>
    </w:p>
    <w:p w14:paraId="6F3BF888" w14:textId="77777777" w:rsidR="00CF5087" w:rsidRPr="001A7945" w:rsidRDefault="00CF5087" w:rsidP="00E77D2E">
      <w:pPr>
        <w:pStyle w:val="aff3"/>
        <w:ind w:leftChars="100" w:left="210" w:rightChars="100" w:right="210"/>
      </w:pPr>
      <w:r w:rsidRPr="001A7945">
        <w:t xml:space="preserve"> 1 </w:t>
      </w:r>
      <w:r w:rsidRPr="001A7945">
        <w:rPr>
          <w:shd w:val="pct15" w:color="auto" w:fill="FFFFFF"/>
        </w:rPr>
        <w:t>10.0.12.2</w:t>
      </w:r>
      <w:r w:rsidRPr="001A7945">
        <w:t xml:space="preserve"> 30 ms  26 ms  26 ms </w:t>
      </w:r>
    </w:p>
    <w:p w14:paraId="6ABA6587" w14:textId="77777777" w:rsidR="00CF5087" w:rsidRPr="001A7945" w:rsidRDefault="00CF5087" w:rsidP="00E77D2E">
      <w:pPr>
        <w:pStyle w:val="aff3"/>
        <w:ind w:leftChars="100" w:left="210" w:rightChars="100" w:right="210"/>
      </w:pPr>
      <w:r w:rsidRPr="001A7945">
        <w:t xml:space="preserve"> 2 </w:t>
      </w:r>
      <w:r w:rsidRPr="001A7945">
        <w:rPr>
          <w:shd w:val="pct15" w:color="auto" w:fill="FFFFFF"/>
        </w:rPr>
        <w:t>10.0.23.</w:t>
      </w:r>
      <w:r w:rsidRPr="001A7945">
        <w:rPr>
          <w:rFonts w:hint="eastAsia"/>
          <w:shd w:val="pct15" w:color="auto" w:fill="FFFFFF"/>
        </w:rPr>
        <w:t>3</w:t>
      </w:r>
      <w:r w:rsidRPr="001A7945">
        <w:t xml:space="preserve"> 60 ms  53 ms  56 ms </w:t>
      </w:r>
    </w:p>
    <w:p w14:paraId="0BD5CA15" w14:textId="77777777" w:rsidR="00CF5087" w:rsidRPr="001A7945" w:rsidRDefault="00CF5087" w:rsidP="00E77D2E">
      <w:pPr>
        <w:pStyle w:val="aff3"/>
        <w:ind w:leftChars="100" w:left="210" w:rightChars="100" w:right="210"/>
      </w:pPr>
    </w:p>
    <w:p w14:paraId="23B63989" w14:textId="77777777" w:rsidR="00CC714A" w:rsidRDefault="00D161D3">
      <w:pPr>
        <w:pStyle w:val="aff2"/>
        <w:widowControl w:val="0"/>
        <w:topLinePunct w:val="0"/>
        <w:autoSpaceDE w:val="0"/>
        <w:autoSpaceDN w:val="0"/>
        <w:snapToGrid/>
        <w:spacing w:before="0" w:after="156"/>
        <w:ind w:left="0"/>
        <w:rPr>
          <w:kern w:val="0"/>
        </w:rPr>
      </w:pPr>
      <w:r>
        <w:rPr>
          <w:rFonts w:hint="eastAsia"/>
          <w:kern w:val="0"/>
        </w:rPr>
        <w:t>结果显示</w:t>
      </w:r>
      <w:r w:rsidR="00D97C6D" w:rsidRPr="00D97C6D">
        <w:rPr>
          <w:rFonts w:hint="eastAsia"/>
          <w:kern w:val="0"/>
        </w:rPr>
        <w:t>报文通过</w:t>
      </w:r>
      <w:r w:rsidR="00D97C6D" w:rsidRPr="00D97C6D">
        <w:rPr>
          <w:kern w:val="0"/>
        </w:rPr>
        <w:t>R2</w:t>
      </w:r>
      <w:r>
        <w:rPr>
          <w:rFonts w:hint="eastAsia"/>
          <w:kern w:val="0"/>
        </w:rPr>
        <w:t>（</w:t>
      </w:r>
      <w:r w:rsidR="00D97C6D" w:rsidRPr="00D97C6D">
        <w:rPr>
          <w:kern w:val="0"/>
        </w:rPr>
        <w:t>10.0.12.2</w:t>
      </w:r>
      <w:r>
        <w:rPr>
          <w:rFonts w:hint="eastAsia"/>
          <w:kern w:val="0"/>
        </w:rPr>
        <w:t>）</w:t>
      </w:r>
      <w:r w:rsidR="00D97C6D" w:rsidRPr="00D97C6D">
        <w:rPr>
          <w:rFonts w:hint="eastAsia"/>
          <w:kern w:val="0"/>
        </w:rPr>
        <w:t>到达</w:t>
      </w:r>
      <w:r w:rsidR="00D97C6D" w:rsidRPr="00D97C6D">
        <w:rPr>
          <w:kern w:val="0"/>
        </w:rPr>
        <w:t>R3</w:t>
      </w:r>
      <w:r w:rsidR="00D97C6D" w:rsidRPr="00D97C6D">
        <w:rPr>
          <w:rFonts w:hint="eastAsia"/>
          <w:kern w:val="0"/>
        </w:rPr>
        <w:t>（</w:t>
      </w:r>
      <w:r w:rsidR="00D97C6D" w:rsidRPr="00D97C6D">
        <w:rPr>
          <w:kern w:val="0"/>
        </w:rPr>
        <w:t>10.0.23.3</w:t>
      </w:r>
      <w:r w:rsidR="00D97C6D" w:rsidRPr="00D97C6D">
        <w:rPr>
          <w:rFonts w:hint="eastAsia"/>
          <w:kern w:val="0"/>
        </w:rPr>
        <w:t>）。</w:t>
      </w:r>
    </w:p>
    <w:p w14:paraId="20C9EF33" w14:textId="77777777" w:rsidR="00CC714A" w:rsidRDefault="00D97C6D">
      <w:pPr>
        <w:pStyle w:val="21"/>
        <w:keepLines w:val="0"/>
        <w:numPr>
          <w:ilvl w:val="0"/>
          <w:numId w:val="0"/>
        </w:numPr>
        <w:topLinePunct w:val="0"/>
        <w:adjustRightInd/>
        <w:snapToGrid/>
        <w:spacing w:before="240" w:after="240" w:line="240" w:lineRule="auto"/>
        <w:jc w:val="both"/>
        <w:rPr>
          <w:rFonts w:ascii="微软雅黑" w:eastAsia="微软雅黑" w:hAnsi="微软雅黑" w:cs="Times New Roman"/>
          <w:b/>
          <w:noProof w:val="0"/>
          <w:sz w:val="28"/>
          <w:szCs w:val="28"/>
          <w:lang w:eastAsia="zh-CN"/>
        </w:rPr>
      </w:pPr>
      <w:bookmarkStart w:id="188" w:name="_Toc382494113"/>
      <w:bookmarkStart w:id="189" w:name="_Toc469933047"/>
      <w:r w:rsidRPr="00D97C6D">
        <w:rPr>
          <w:rFonts w:ascii="微软雅黑" w:eastAsia="微软雅黑" w:hAnsi="微软雅黑" w:cs="Times New Roman" w:hint="eastAsia"/>
          <w:b/>
          <w:noProof w:val="0"/>
          <w:sz w:val="28"/>
          <w:szCs w:val="28"/>
          <w:lang w:eastAsia="zh-CN"/>
        </w:rPr>
        <w:t>配置文件</w:t>
      </w:r>
      <w:bookmarkEnd w:id="188"/>
      <w:bookmarkEnd w:id="189"/>
    </w:p>
    <w:p w14:paraId="7DEA345E" w14:textId="77777777" w:rsidR="00CF5087" w:rsidRPr="001A7945" w:rsidRDefault="00CF5087" w:rsidP="00E77D2E">
      <w:pPr>
        <w:pStyle w:val="aff3"/>
        <w:ind w:leftChars="100" w:left="210" w:rightChars="100" w:right="210"/>
      </w:pPr>
      <w:r w:rsidRPr="001A7945">
        <w:t>&lt;R1&gt;dis</w:t>
      </w:r>
      <w:r w:rsidR="00B84E26">
        <w:rPr>
          <w:rFonts w:hint="eastAsia"/>
        </w:rPr>
        <w:t>play</w:t>
      </w:r>
      <w:r w:rsidRPr="001A7945">
        <w:t xml:space="preserve"> current-configuration  </w:t>
      </w:r>
    </w:p>
    <w:p w14:paraId="1CE7E6DF" w14:textId="77777777" w:rsidR="00CF5087" w:rsidRPr="001A7945" w:rsidRDefault="00CF5087" w:rsidP="00E77D2E">
      <w:pPr>
        <w:pStyle w:val="aff3"/>
        <w:ind w:leftChars="100" w:left="210" w:rightChars="100" w:right="210"/>
      </w:pPr>
      <w:r w:rsidRPr="001A7945">
        <w:t>[</w:t>
      </w:r>
      <w:r w:rsidR="00391BD3">
        <w:t>V200R007C00SPC600</w:t>
      </w:r>
      <w:r w:rsidRPr="001A7945">
        <w:t>]</w:t>
      </w:r>
    </w:p>
    <w:p w14:paraId="0790C212" w14:textId="77777777" w:rsidR="00CF5087" w:rsidRPr="001A7945" w:rsidRDefault="00CF5087" w:rsidP="00E77D2E">
      <w:pPr>
        <w:pStyle w:val="aff3"/>
        <w:ind w:leftChars="100" w:left="210" w:rightChars="100" w:right="210"/>
      </w:pPr>
      <w:r w:rsidRPr="001A7945">
        <w:t>#</w:t>
      </w:r>
    </w:p>
    <w:p w14:paraId="5771E3D6" w14:textId="77777777" w:rsidR="00CF5087" w:rsidRPr="001A7945" w:rsidRDefault="00CF5087" w:rsidP="00E77D2E">
      <w:pPr>
        <w:pStyle w:val="aff3"/>
        <w:ind w:leftChars="100" w:left="210" w:rightChars="100" w:right="210"/>
      </w:pPr>
      <w:r w:rsidRPr="001A7945">
        <w:t xml:space="preserve"> sysname R1</w:t>
      </w:r>
    </w:p>
    <w:p w14:paraId="473E6487" w14:textId="77777777" w:rsidR="00CF5087" w:rsidRPr="001A7945" w:rsidRDefault="00CF5087" w:rsidP="00E77D2E">
      <w:pPr>
        <w:pStyle w:val="aff3"/>
        <w:ind w:leftChars="100" w:left="210" w:rightChars="100" w:right="210"/>
      </w:pPr>
      <w:r w:rsidRPr="001A7945">
        <w:t>#</w:t>
      </w:r>
    </w:p>
    <w:p w14:paraId="3FA37C70" w14:textId="77777777" w:rsidR="00CF5087" w:rsidRPr="001A7945" w:rsidRDefault="00CF5087" w:rsidP="00E77D2E">
      <w:pPr>
        <w:pStyle w:val="aff3"/>
        <w:ind w:leftChars="100" w:left="210" w:rightChars="100" w:right="210"/>
      </w:pPr>
      <w:r w:rsidRPr="001A7945">
        <w:t>interface GigabitEthernet0/0/0</w:t>
      </w:r>
    </w:p>
    <w:p w14:paraId="7DE9B604" w14:textId="77777777" w:rsidR="00CF5087" w:rsidRPr="001A7945" w:rsidRDefault="00CF5087" w:rsidP="00E77D2E">
      <w:pPr>
        <w:pStyle w:val="aff3"/>
        <w:ind w:leftChars="100" w:left="210" w:rightChars="100" w:right="210"/>
      </w:pPr>
      <w:r w:rsidRPr="001A7945">
        <w:t xml:space="preserve"> shutdown</w:t>
      </w:r>
    </w:p>
    <w:p w14:paraId="09F8B5C9" w14:textId="77777777" w:rsidR="00CF5087" w:rsidRPr="001A7945" w:rsidRDefault="00CF5087" w:rsidP="00E77D2E">
      <w:pPr>
        <w:pStyle w:val="aff3"/>
        <w:ind w:leftChars="100" w:left="210" w:rightChars="100" w:right="210"/>
      </w:pPr>
      <w:r w:rsidRPr="001A7945">
        <w:t xml:space="preserve"> ip address 10.0.13.1 255.255.255.0 </w:t>
      </w:r>
    </w:p>
    <w:p w14:paraId="25629D17" w14:textId="77777777" w:rsidR="00CF5087" w:rsidRPr="001A7945" w:rsidRDefault="00CF5087" w:rsidP="00E77D2E">
      <w:pPr>
        <w:pStyle w:val="aff3"/>
        <w:ind w:leftChars="100" w:left="210" w:rightChars="100" w:right="210"/>
      </w:pPr>
      <w:r w:rsidRPr="001A7945">
        <w:t>#</w:t>
      </w:r>
    </w:p>
    <w:p w14:paraId="53313041" w14:textId="77777777" w:rsidR="00CF5087" w:rsidRPr="001A7945" w:rsidRDefault="00CF5087" w:rsidP="00E77D2E">
      <w:pPr>
        <w:pStyle w:val="aff3"/>
        <w:ind w:leftChars="100" w:left="210" w:rightChars="100" w:right="210"/>
      </w:pPr>
      <w:r w:rsidRPr="001A7945">
        <w:t>interface GigabitEthernet0/0/1</w:t>
      </w:r>
    </w:p>
    <w:p w14:paraId="21151099" w14:textId="77777777" w:rsidR="00CF5087" w:rsidRPr="001A7945" w:rsidRDefault="00CF5087" w:rsidP="00E77D2E">
      <w:pPr>
        <w:pStyle w:val="aff3"/>
        <w:ind w:leftChars="100" w:left="210" w:rightChars="100" w:right="210"/>
      </w:pPr>
      <w:r w:rsidRPr="001A7945">
        <w:t xml:space="preserve"> ip address 10.0.12.1 255.255.255.0 </w:t>
      </w:r>
    </w:p>
    <w:p w14:paraId="402A6F09" w14:textId="77777777" w:rsidR="00CF5087" w:rsidRPr="001A7945" w:rsidRDefault="00CF5087" w:rsidP="00E77D2E">
      <w:pPr>
        <w:pStyle w:val="aff3"/>
        <w:ind w:leftChars="100" w:left="210" w:rightChars="100" w:right="210"/>
      </w:pPr>
      <w:r w:rsidRPr="001A7945">
        <w:t>#</w:t>
      </w:r>
    </w:p>
    <w:p w14:paraId="36F2819D" w14:textId="77777777" w:rsidR="00CF5087" w:rsidRPr="001A7945" w:rsidRDefault="00CF5087" w:rsidP="00E77D2E">
      <w:pPr>
        <w:pStyle w:val="aff3"/>
        <w:ind w:leftChars="100" w:left="210" w:rightChars="100" w:right="210"/>
      </w:pPr>
      <w:r w:rsidRPr="001A7945">
        <w:t>interface LoopBack0</w:t>
      </w:r>
    </w:p>
    <w:p w14:paraId="1063399B" w14:textId="77777777" w:rsidR="00CF5087" w:rsidRPr="001A7945" w:rsidRDefault="00CF5087" w:rsidP="00E77D2E">
      <w:pPr>
        <w:pStyle w:val="aff3"/>
        <w:ind w:leftChars="100" w:left="210" w:rightChars="100" w:right="210"/>
      </w:pPr>
      <w:r w:rsidRPr="001A7945">
        <w:t xml:space="preserve"> ip address 10.0.1.1 255.255.255.0 </w:t>
      </w:r>
    </w:p>
    <w:p w14:paraId="49A5B36B" w14:textId="77777777" w:rsidR="00CF5087" w:rsidRPr="001A7945" w:rsidRDefault="00CF5087" w:rsidP="00E77D2E">
      <w:pPr>
        <w:pStyle w:val="aff3"/>
        <w:ind w:leftChars="100" w:left="210" w:rightChars="100" w:right="210"/>
      </w:pPr>
      <w:r w:rsidRPr="001A7945">
        <w:t>#</w:t>
      </w:r>
    </w:p>
    <w:p w14:paraId="74E0EDFA" w14:textId="77777777" w:rsidR="00CF5087" w:rsidRPr="001A7945" w:rsidRDefault="00CF5087" w:rsidP="00E77D2E">
      <w:pPr>
        <w:pStyle w:val="aff3"/>
        <w:ind w:leftChars="100" w:left="210" w:rightChars="100" w:right="210"/>
      </w:pPr>
      <w:r w:rsidRPr="001A7945">
        <w:t>ip route-static 0.0.0.0 0.0.0.0 10.0.13.3</w:t>
      </w:r>
    </w:p>
    <w:p w14:paraId="7416956A" w14:textId="77777777" w:rsidR="00CF5087" w:rsidRPr="001A7945" w:rsidRDefault="00CF5087" w:rsidP="00E77D2E">
      <w:pPr>
        <w:pStyle w:val="aff3"/>
        <w:ind w:leftChars="100" w:left="210" w:rightChars="100" w:right="210"/>
      </w:pPr>
      <w:r w:rsidRPr="001A7945">
        <w:t>ip route-static 0.0.0.0 0.0.0.0 10.0.12.2 preference 80</w:t>
      </w:r>
    </w:p>
    <w:p w14:paraId="216EFE9E" w14:textId="77777777" w:rsidR="00CF5087" w:rsidRPr="001A7945" w:rsidRDefault="00CF5087" w:rsidP="00E77D2E">
      <w:pPr>
        <w:pStyle w:val="aff3"/>
        <w:ind w:leftChars="100" w:left="210" w:rightChars="100" w:right="210"/>
      </w:pPr>
      <w:r w:rsidRPr="001A7945">
        <w:t>ip route-static 10.0.3.0 255.255.255.0 10.0.13.3</w:t>
      </w:r>
    </w:p>
    <w:p w14:paraId="13D49415" w14:textId="77777777" w:rsidR="00CF5087" w:rsidRPr="001A7945" w:rsidRDefault="00CF5087" w:rsidP="00E77D2E">
      <w:pPr>
        <w:pStyle w:val="aff3"/>
        <w:ind w:leftChars="100" w:left="210" w:rightChars="100" w:right="210"/>
      </w:pPr>
      <w:r w:rsidRPr="001A7945">
        <w:t>#</w:t>
      </w:r>
    </w:p>
    <w:p w14:paraId="5D419A42" w14:textId="77777777" w:rsidR="00CF5087" w:rsidRPr="001A7945" w:rsidRDefault="00CF5087" w:rsidP="00E77D2E">
      <w:pPr>
        <w:pStyle w:val="aff3"/>
        <w:ind w:leftChars="100" w:left="210" w:rightChars="100" w:right="210"/>
      </w:pPr>
      <w:r w:rsidRPr="001A7945">
        <w:t>user-interface con 0</w:t>
      </w:r>
    </w:p>
    <w:p w14:paraId="38C7AB65" w14:textId="77777777" w:rsidR="00CF5087" w:rsidRPr="001A7945" w:rsidRDefault="00CF5087" w:rsidP="00E77D2E">
      <w:pPr>
        <w:pStyle w:val="aff3"/>
        <w:ind w:leftChars="100" w:left="210" w:rightChars="100" w:right="210"/>
      </w:pPr>
      <w:r w:rsidRPr="001A7945">
        <w:t xml:space="preserve"> authentication-mode password</w:t>
      </w:r>
    </w:p>
    <w:p w14:paraId="5F071E3A" w14:textId="77777777" w:rsidR="00CF5087" w:rsidRPr="001A7945" w:rsidRDefault="00CF5087" w:rsidP="00E77D2E">
      <w:pPr>
        <w:pStyle w:val="aff3"/>
        <w:ind w:leftChars="100" w:left="210" w:rightChars="100" w:right="210"/>
      </w:pPr>
      <w:r w:rsidRPr="001A7945">
        <w:t xml:space="preserve"> set authentication password cipher %$%$+L'YR&amp;IZt'4,)&gt;-*#lH",}%K-oJ_M9+'lOU~bD (\WTqB}%N,%$%$</w:t>
      </w:r>
    </w:p>
    <w:p w14:paraId="2F1F7D6C" w14:textId="77777777" w:rsidR="00CF5087" w:rsidRPr="001A7945" w:rsidRDefault="00CF5087" w:rsidP="00E77D2E">
      <w:pPr>
        <w:pStyle w:val="aff3"/>
        <w:ind w:leftChars="100" w:left="210" w:rightChars="100" w:right="210"/>
      </w:pPr>
      <w:r w:rsidRPr="001A7945">
        <w:t>user-interface vty 0 4</w:t>
      </w:r>
    </w:p>
    <w:p w14:paraId="661B76B8" w14:textId="77777777" w:rsidR="00CF5087" w:rsidRPr="001A7945" w:rsidRDefault="00CF5087" w:rsidP="00E77D2E">
      <w:pPr>
        <w:pStyle w:val="aff3"/>
        <w:ind w:leftChars="100" w:left="210" w:rightChars="100" w:right="210"/>
      </w:pPr>
      <w:r w:rsidRPr="001A7945">
        <w:t>#</w:t>
      </w:r>
    </w:p>
    <w:p w14:paraId="46A64C8E" w14:textId="77777777" w:rsidR="00CF5087" w:rsidRDefault="00CF5087" w:rsidP="00E77D2E">
      <w:pPr>
        <w:pStyle w:val="aff3"/>
        <w:ind w:leftChars="100" w:left="210" w:rightChars="100" w:right="210"/>
      </w:pPr>
      <w:r w:rsidRPr="001A7945">
        <w:t xml:space="preserve">return </w:t>
      </w:r>
    </w:p>
    <w:p w14:paraId="74D3CA03" w14:textId="77777777" w:rsidR="006D3921" w:rsidRPr="001A7945" w:rsidRDefault="006D3921" w:rsidP="00E77D2E">
      <w:pPr>
        <w:pStyle w:val="aff3"/>
        <w:ind w:leftChars="100" w:left="210" w:rightChars="100" w:right="210"/>
      </w:pPr>
    </w:p>
    <w:p w14:paraId="7BF9BA8A" w14:textId="77777777" w:rsidR="00CF5087" w:rsidRPr="001A7945" w:rsidRDefault="00CF5087" w:rsidP="00E77D2E">
      <w:pPr>
        <w:pStyle w:val="aff3"/>
        <w:ind w:leftChars="100" w:left="210" w:rightChars="100" w:right="210"/>
      </w:pPr>
      <w:r w:rsidRPr="001A7945">
        <w:t xml:space="preserve">&lt;R2&gt;display current-configuration </w:t>
      </w:r>
    </w:p>
    <w:p w14:paraId="36763E3D" w14:textId="77777777" w:rsidR="00CF5087" w:rsidRPr="001A7945" w:rsidRDefault="00CF5087" w:rsidP="00E77D2E">
      <w:pPr>
        <w:pStyle w:val="aff3"/>
        <w:ind w:leftChars="100" w:left="210" w:rightChars="100" w:right="210"/>
      </w:pPr>
      <w:r w:rsidRPr="001A7945">
        <w:t>[</w:t>
      </w:r>
      <w:r w:rsidR="00391BD3">
        <w:t>V200R007C00SPC600</w:t>
      </w:r>
      <w:r w:rsidRPr="001A7945">
        <w:t>]</w:t>
      </w:r>
    </w:p>
    <w:p w14:paraId="713E789B" w14:textId="77777777" w:rsidR="00CF5087" w:rsidRPr="001A7945" w:rsidRDefault="00CF5087" w:rsidP="00E77D2E">
      <w:pPr>
        <w:pStyle w:val="aff3"/>
        <w:ind w:leftChars="100" w:left="210" w:rightChars="100" w:right="210"/>
      </w:pPr>
      <w:r w:rsidRPr="001A7945">
        <w:lastRenderedPageBreak/>
        <w:t>#</w:t>
      </w:r>
    </w:p>
    <w:p w14:paraId="04A5D955" w14:textId="77777777" w:rsidR="00CF5087" w:rsidRPr="001A7945" w:rsidRDefault="00CF5087" w:rsidP="00E77D2E">
      <w:pPr>
        <w:pStyle w:val="aff3"/>
        <w:ind w:leftChars="100" w:left="210" w:rightChars="100" w:right="210"/>
      </w:pPr>
      <w:r w:rsidRPr="001A7945">
        <w:t xml:space="preserve"> sysname R2</w:t>
      </w:r>
    </w:p>
    <w:p w14:paraId="698F51A4" w14:textId="77777777" w:rsidR="00CF5087" w:rsidRPr="001A7945" w:rsidRDefault="00CF5087" w:rsidP="00E77D2E">
      <w:pPr>
        <w:pStyle w:val="aff3"/>
        <w:ind w:leftChars="100" w:left="210" w:rightChars="100" w:right="210"/>
      </w:pPr>
      <w:r w:rsidRPr="001A7945">
        <w:t>interface GigabitEthernet0/0/1</w:t>
      </w:r>
    </w:p>
    <w:p w14:paraId="3A3BF086" w14:textId="77777777" w:rsidR="00CF5087" w:rsidRPr="001A7945" w:rsidRDefault="00CF5087" w:rsidP="00E77D2E">
      <w:pPr>
        <w:pStyle w:val="aff3"/>
        <w:ind w:leftChars="100" w:left="210" w:rightChars="100" w:right="210"/>
      </w:pPr>
      <w:r w:rsidRPr="001A7945">
        <w:t xml:space="preserve"> ip address 10.0.12.2 255.255.255.0 </w:t>
      </w:r>
    </w:p>
    <w:p w14:paraId="28870665" w14:textId="77777777" w:rsidR="00CF5087" w:rsidRPr="001A7945" w:rsidRDefault="00CF5087" w:rsidP="00E77D2E">
      <w:pPr>
        <w:pStyle w:val="aff3"/>
        <w:ind w:leftChars="100" w:left="210" w:rightChars="100" w:right="210"/>
      </w:pPr>
      <w:r w:rsidRPr="001A7945">
        <w:t>#</w:t>
      </w:r>
    </w:p>
    <w:p w14:paraId="5F0D0FA1" w14:textId="77777777" w:rsidR="00CF5087" w:rsidRPr="001A7945" w:rsidRDefault="00CF5087" w:rsidP="00E77D2E">
      <w:pPr>
        <w:pStyle w:val="aff3"/>
        <w:ind w:leftChars="100" w:left="210" w:rightChars="100" w:right="210"/>
      </w:pPr>
      <w:r w:rsidRPr="001A7945">
        <w:t>interface GigabitEthernet0/0/2</w:t>
      </w:r>
    </w:p>
    <w:p w14:paraId="131D8382" w14:textId="77777777" w:rsidR="00CF5087" w:rsidRPr="001A7945" w:rsidRDefault="00CF5087" w:rsidP="00E77D2E">
      <w:pPr>
        <w:pStyle w:val="aff3"/>
        <w:ind w:leftChars="100" w:left="210" w:rightChars="100" w:right="210"/>
      </w:pPr>
      <w:r w:rsidRPr="001A7945">
        <w:t xml:space="preserve"> ip address 10.0.23.2 255.255.255.0 </w:t>
      </w:r>
    </w:p>
    <w:p w14:paraId="6E4ADAE8" w14:textId="77777777" w:rsidR="00CF5087" w:rsidRPr="001A7945" w:rsidRDefault="00CF5087" w:rsidP="00E77D2E">
      <w:pPr>
        <w:pStyle w:val="aff3"/>
        <w:ind w:leftChars="100" w:left="210" w:rightChars="100" w:right="210"/>
      </w:pPr>
      <w:r w:rsidRPr="001A7945">
        <w:t>#</w:t>
      </w:r>
    </w:p>
    <w:p w14:paraId="48BCD777" w14:textId="77777777" w:rsidR="00CF5087" w:rsidRPr="001A7945" w:rsidRDefault="00CF5087" w:rsidP="00E77D2E">
      <w:pPr>
        <w:pStyle w:val="aff3"/>
        <w:ind w:leftChars="100" w:left="210" w:rightChars="100" w:right="210"/>
      </w:pPr>
      <w:r w:rsidRPr="001A7945">
        <w:t>interface LoopBack0</w:t>
      </w:r>
    </w:p>
    <w:p w14:paraId="0FA2BA56" w14:textId="77777777" w:rsidR="00CF5087" w:rsidRPr="001A7945" w:rsidRDefault="00CF5087" w:rsidP="00E77D2E">
      <w:pPr>
        <w:pStyle w:val="aff3"/>
        <w:ind w:leftChars="100" w:left="210" w:rightChars="100" w:right="210"/>
      </w:pPr>
      <w:r w:rsidRPr="001A7945">
        <w:t xml:space="preserve"> ip address 10.0.2.2 255.255.255.0 </w:t>
      </w:r>
    </w:p>
    <w:p w14:paraId="70D3415E" w14:textId="77777777" w:rsidR="00CF5087" w:rsidRPr="001A7945" w:rsidRDefault="00CF5087" w:rsidP="00E77D2E">
      <w:pPr>
        <w:pStyle w:val="aff3"/>
        <w:ind w:leftChars="100" w:left="210" w:rightChars="100" w:right="210"/>
      </w:pPr>
      <w:r w:rsidRPr="001A7945">
        <w:t>#</w:t>
      </w:r>
    </w:p>
    <w:p w14:paraId="737FA1F7" w14:textId="77777777" w:rsidR="00CF5087" w:rsidRPr="001A7945" w:rsidRDefault="00CF5087" w:rsidP="00E77D2E">
      <w:pPr>
        <w:pStyle w:val="aff3"/>
        <w:ind w:leftChars="100" w:left="210" w:rightChars="100" w:right="210"/>
      </w:pPr>
      <w:r w:rsidRPr="001A7945">
        <w:t>ip route-static 10.0.3.0 255.255.255.0 10.0.23.3</w:t>
      </w:r>
    </w:p>
    <w:p w14:paraId="02757373" w14:textId="77777777" w:rsidR="00CF5087" w:rsidRPr="001A7945" w:rsidRDefault="00CF5087" w:rsidP="00E77D2E">
      <w:pPr>
        <w:pStyle w:val="aff3"/>
        <w:ind w:leftChars="100" w:left="210" w:rightChars="100" w:right="210"/>
      </w:pPr>
      <w:r w:rsidRPr="001A7945">
        <w:t>ip route-static 10.0.3.0 255.255.255.0 10.0.12.1 preference 80</w:t>
      </w:r>
    </w:p>
    <w:p w14:paraId="6EDAB9D9" w14:textId="77777777" w:rsidR="00CF5087" w:rsidRPr="001A7945" w:rsidRDefault="00CF5087" w:rsidP="00E77D2E">
      <w:pPr>
        <w:pStyle w:val="aff3"/>
        <w:ind w:leftChars="100" w:left="210" w:rightChars="100" w:right="210"/>
      </w:pPr>
      <w:r w:rsidRPr="001A7945">
        <w:t>ip route-static 10.0.13.0 255.255.255.0 10.0.23.3</w:t>
      </w:r>
    </w:p>
    <w:p w14:paraId="5818A714" w14:textId="77777777" w:rsidR="00CF5087" w:rsidRPr="001A7945" w:rsidRDefault="00CF5087" w:rsidP="00E77D2E">
      <w:pPr>
        <w:pStyle w:val="aff3"/>
        <w:ind w:leftChars="100" w:left="210" w:rightChars="100" w:right="210"/>
      </w:pPr>
      <w:r w:rsidRPr="001A7945">
        <w:t>ip route-static 10.0.13.0 255.255.255.0 10.0.12.1 preference 80</w:t>
      </w:r>
    </w:p>
    <w:p w14:paraId="44CE94BD" w14:textId="77777777" w:rsidR="00CF5087" w:rsidRPr="001A7945" w:rsidRDefault="00CF5087" w:rsidP="00E77D2E">
      <w:pPr>
        <w:pStyle w:val="aff3"/>
        <w:ind w:leftChars="100" w:left="210" w:rightChars="100" w:right="210"/>
      </w:pPr>
      <w:r w:rsidRPr="001A7945">
        <w:t>#</w:t>
      </w:r>
    </w:p>
    <w:p w14:paraId="442CF4C5" w14:textId="77777777" w:rsidR="00CF5087" w:rsidRPr="001A7945" w:rsidRDefault="00CF5087" w:rsidP="00E77D2E">
      <w:pPr>
        <w:pStyle w:val="aff3"/>
        <w:ind w:leftChars="100" w:left="210" w:rightChars="100" w:right="210"/>
      </w:pPr>
      <w:r w:rsidRPr="001A7945">
        <w:t>user-interface con 0</w:t>
      </w:r>
    </w:p>
    <w:p w14:paraId="0BB708CE" w14:textId="77777777" w:rsidR="00CF5087" w:rsidRPr="001A7945" w:rsidRDefault="00CF5087" w:rsidP="00E77D2E">
      <w:pPr>
        <w:pStyle w:val="aff3"/>
        <w:ind w:leftChars="100" w:left="210" w:rightChars="100" w:right="210"/>
      </w:pPr>
      <w:r w:rsidRPr="001A7945">
        <w:t xml:space="preserve"> authentication-mode password</w:t>
      </w:r>
    </w:p>
    <w:p w14:paraId="07D97525" w14:textId="77777777" w:rsidR="00CF5087" w:rsidRPr="001A7945" w:rsidRDefault="00CF5087" w:rsidP="00E77D2E">
      <w:pPr>
        <w:pStyle w:val="aff3"/>
        <w:ind w:leftChars="100" w:left="210" w:rightChars="100" w:right="210"/>
      </w:pPr>
      <w:r w:rsidRPr="001A7945">
        <w:t xml:space="preserve"> set authentication password cipher %$%$1=cd%b%/O%Id-8X:by1N,+s}'4wD6TvO&lt;I|/pd# #44C@+s#,%$%$</w:t>
      </w:r>
    </w:p>
    <w:p w14:paraId="3C6FC9A9" w14:textId="77777777" w:rsidR="00CF5087" w:rsidRPr="001A7945" w:rsidRDefault="00CF5087" w:rsidP="00E77D2E">
      <w:pPr>
        <w:pStyle w:val="aff3"/>
        <w:ind w:leftChars="100" w:left="210" w:rightChars="100" w:right="210"/>
      </w:pPr>
      <w:r w:rsidRPr="001A7945">
        <w:t xml:space="preserve">user-interface vty 0 4                              </w:t>
      </w:r>
    </w:p>
    <w:p w14:paraId="27981B3B" w14:textId="77777777" w:rsidR="00CF5087" w:rsidRPr="001A7945" w:rsidRDefault="00CF5087" w:rsidP="00E77D2E">
      <w:pPr>
        <w:pStyle w:val="aff3"/>
        <w:ind w:leftChars="100" w:left="210" w:rightChars="100" w:right="210"/>
      </w:pPr>
      <w:r w:rsidRPr="001A7945">
        <w:t>#</w:t>
      </w:r>
    </w:p>
    <w:p w14:paraId="1159812D" w14:textId="77777777" w:rsidR="00CF5087" w:rsidRPr="001A7945" w:rsidRDefault="00CF5087" w:rsidP="00E77D2E">
      <w:pPr>
        <w:pStyle w:val="aff3"/>
        <w:ind w:leftChars="100" w:left="210" w:rightChars="100" w:right="210"/>
      </w:pPr>
      <w:r w:rsidRPr="001A7945">
        <w:t>return</w:t>
      </w:r>
    </w:p>
    <w:p w14:paraId="31BD4D8D" w14:textId="77777777" w:rsidR="00CF5087" w:rsidRPr="001A7945" w:rsidRDefault="00CF5087" w:rsidP="00E77D2E">
      <w:pPr>
        <w:pStyle w:val="aff3"/>
        <w:ind w:leftChars="100" w:left="210" w:rightChars="100" w:right="210"/>
      </w:pPr>
    </w:p>
    <w:p w14:paraId="4654E886" w14:textId="77777777" w:rsidR="00CF5087" w:rsidRPr="001A7945" w:rsidRDefault="00CF5087" w:rsidP="00E77D2E">
      <w:pPr>
        <w:pStyle w:val="aff3"/>
        <w:ind w:leftChars="100" w:left="210" w:rightChars="100" w:right="210"/>
      </w:pPr>
      <w:r w:rsidRPr="001A7945">
        <w:t xml:space="preserve">&lt;R3&gt;display current-configuration </w:t>
      </w:r>
    </w:p>
    <w:p w14:paraId="42692F67" w14:textId="77777777" w:rsidR="00CF5087" w:rsidRPr="001A7945" w:rsidRDefault="00CF5087" w:rsidP="00E77D2E">
      <w:pPr>
        <w:pStyle w:val="aff3"/>
        <w:ind w:leftChars="100" w:left="210" w:rightChars="100" w:right="210"/>
      </w:pPr>
      <w:r w:rsidRPr="001A7945">
        <w:t>[</w:t>
      </w:r>
      <w:r w:rsidR="00391BD3">
        <w:t>V200R007C00SPC600</w:t>
      </w:r>
      <w:r w:rsidRPr="001A7945">
        <w:t>]</w:t>
      </w:r>
    </w:p>
    <w:p w14:paraId="584C4A46" w14:textId="77777777" w:rsidR="00CF5087" w:rsidRPr="001A7945" w:rsidRDefault="00CF5087" w:rsidP="00E77D2E">
      <w:pPr>
        <w:pStyle w:val="aff3"/>
        <w:ind w:leftChars="100" w:left="210" w:rightChars="100" w:right="210"/>
      </w:pPr>
      <w:r w:rsidRPr="001A7945">
        <w:t>#</w:t>
      </w:r>
    </w:p>
    <w:p w14:paraId="01CA40B1" w14:textId="77777777" w:rsidR="00CF5087" w:rsidRPr="001A7945" w:rsidRDefault="00CF5087" w:rsidP="00E77D2E">
      <w:pPr>
        <w:pStyle w:val="aff3"/>
        <w:ind w:leftChars="100" w:left="210" w:rightChars="100" w:right="210"/>
      </w:pPr>
      <w:r w:rsidRPr="001A7945">
        <w:t xml:space="preserve"> sysname R3</w:t>
      </w:r>
    </w:p>
    <w:p w14:paraId="472070EF" w14:textId="77777777" w:rsidR="00CF5087" w:rsidRPr="001A7945" w:rsidRDefault="00CF5087" w:rsidP="00E77D2E">
      <w:pPr>
        <w:pStyle w:val="aff3"/>
        <w:ind w:leftChars="100" w:left="210" w:rightChars="100" w:right="210"/>
      </w:pPr>
      <w:r w:rsidRPr="001A7945">
        <w:t>#</w:t>
      </w:r>
    </w:p>
    <w:p w14:paraId="4299683A" w14:textId="77777777" w:rsidR="00CF5087" w:rsidRPr="001A7945" w:rsidRDefault="00CF5087" w:rsidP="00E77D2E">
      <w:pPr>
        <w:pStyle w:val="aff3"/>
        <w:ind w:leftChars="100" w:left="210" w:rightChars="100" w:right="210"/>
      </w:pPr>
      <w:r w:rsidRPr="001A7945">
        <w:t>interface GigabitEthernet0/0/0</w:t>
      </w:r>
    </w:p>
    <w:p w14:paraId="12405D07" w14:textId="77777777" w:rsidR="00CF5087" w:rsidRPr="001A7945" w:rsidRDefault="00CF5087" w:rsidP="00E77D2E">
      <w:pPr>
        <w:pStyle w:val="aff3"/>
        <w:ind w:leftChars="100" w:left="210" w:rightChars="100" w:right="210"/>
      </w:pPr>
      <w:r w:rsidRPr="001A7945">
        <w:t xml:space="preserve"> shutdown</w:t>
      </w:r>
    </w:p>
    <w:p w14:paraId="4A3D94DB" w14:textId="77777777" w:rsidR="00CF5087" w:rsidRPr="001A7945" w:rsidRDefault="00CF5087" w:rsidP="00E77D2E">
      <w:pPr>
        <w:pStyle w:val="aff3"/>
        <w:ind w:leftChars="100" w:left="210" w:rightChars="100" w:right="210"/>
      </w:pPr>
      <w:r w:rsidRPr="001A7945">
        <w:t xml:space="preserve"> ip address 10.0.13.3 255.255.255.0 </w:t>
      </w:r>
    </w:p>
    <w:p w14:paraId="3784820E" w14:textId="77777777" w:rsidR="00CF5087" w:rsidRPr="001A7945" w:rsidRDefault="00CF5087" w:rsidP="00E77D2E">
      <w:pPr>
        <w:pStyle w:val="aff3"/>
        <w:ind w:leftChars="100" w:left="210" w:rightChars="100" w:right="210"/>
      </w:pPr>
      <w:r w:rsidRPr="001A7945">
        <w:t>#</w:t>
      </w:r>
    </w:p>
    <w:p w14:paraId="717E2D86" w14:textId="77777777" w:rsidR="00CF5087" w:rsidRPr="001A7945" w:rsidRDefault="00CF5087" w:rsidP="00E77D2E">
      <w:pPr>
        <w:pStyle w:val="aff3"/>
        <w:ind w:leftChars="100" w:left="210" w:rightChars="100" w:right="210"/>
      </w:pPr>
      <w:r w:rsidRPr="001A7945">
        <w:t>interface GigabitEthernet0/0/2</w:t>
      </w:r>
    </w:p>
    <w:p w14:paraId="10A550BD" w14:textId="77777777" w:rsidR="00CF5087" w:rsidRPr="001A7945" w:rsidRDefault="00CF5087" w:rsidP="00E77D2E">
      <w:pPr>
        <w:pStyle w:val="aff3"/>
        <w:ind w:leftChars="100" w:left="210" w:rightChars="100" w:right="210"/>
      </w:pPr>
      <w:r w:rsidRPr="001A7945">
        <w:t xml:space="preserve"> ip address 10.0.23.3 255.255.255.0 </w:t>
      </w:r>
    </w:p>
    <w:p w14:paraId="31171B3B" w14:textId="77777777" w:rsidR="00CF5087" w:rsidRPr="001A7945" w:rsidRDefault="00CF5087" w:rsidP="00E77D2E">
      <w:pPr>
        <w:pStyle w:val="aff3"/>
        <w:ind w:leftChars="100" w:left="210" w:rightChars="100" w:right="210"/>
      </w:pPr>
      <w:r w:rsidRPr="001A7945">
        <w:t>#</w:t>
      </w:r>
    </w:p>
    <w:p w14:paraId="5E7C8597" w14:textId="77777777" w:rsidR="00CF5087" w:rsidRPr="001A7945" w:rsidRDefault="00CF5087" w:rsidP="00E77D2E">
      <w:pPr>
        <w:pStyle w:val="aff3"/>
        <w:ind w:leftChars="100" w:left="210" w:rightChars="100" w:right="210"/>
      </w:pPr>
      <w:r w:rsidRPr="001A7945">
        <w:t>interface LoopBack0</w:t>
      </w:r>
    </w:p>
    <w:p w14:paraId="6A1DE5EB" w14:textId="77777777" w:rsidR="00CF5087" w:rsidRPr="001A7945" w:rsidRDefault="00CF5087" w:rsidP="00E77D2E">
      <w:pPr>
        <w:pStyle w:val="aff3"/>
        <w:ind w:leftChars="100" w:left="210" w:rightChars="100" w:right="210"/>
      </w:pPr>
      <w:r w:rsidRPr="001A7945">
        <w:lastRenderedPageBreak/>
        <w:t xml:space="preserve"> ip address 10.0.3.3 255.255.255.0 </w:t>
      </w:r>
    </w:p>
    <w:p w14:paraId="180A5013" w14:textId="77777777" w:rsidR="00CF5087" w:rsidRPr="001A7945" w:rsidRDefault="00CF5087" w:rsidP="00E77D2E">
      <w:pPr>
        <w:pStyle w:val="aff3"/>
        <w:ind w:leftChars="100" w:left="210" w:rightChars="100" w:right="210"/>
      </w:pPr>
      <w:r w:rsidRPr="001A7945">
        <w:t>#</w:t>
      </w:r>
    </w:p>
    <w:p w14:paraId="5EAEAB5D" w14:textId="77777777" w:rsidR="00CF5087" w:rsidRPr="001A7945" w:rsidRDefault="00CF5087" w:rsidP="00E77D2E">
      <w:pPr>
        <w:pStyle w:val="aff3"/>
        <w:ind w:leftChars="100" w:left="210" w:rightChars="100" w:right="210"/>
      </w:pPr>
      <w:r w:rsidRPr="001A7945">
        <w:t>ip route-static 10.0.12.0 255.255.255.0 10.0.13.1</w:t>
      </w:r>
    </w:p>
    <w:p w14:paraId="6DF0ED0B" w14:textId="77777777" w:rsidR="00CF5087" w:rsidRPr="001A7945" w:rsidRDefault="00CF5087" w:rsidP="00E77D2E">
      <w:pPr>
        <w:pStyle w:val="aff3"/>
        <w:ind w:leftChars="100" w:left="210" w:rightChars="100" w:right="210"/>
      </w:pPr>
      <w:r w:rsidRPr="001A7945">
        <w:t>ip route-static 10.0.12.0 255.255.255.0 10.0.23.2 preference 80</w:t>
      </w:r>
    </w:p>
    <w:p w14:paraId="4EC2AC2B" w14:textId="77777777" w:rsidR="00CF5087" w:rsidRPr="001A7945" w:rsidRDefault="00CF5087" w:rsidP="00E77D2E">
      <w:pPr>
        <w:pStyle w:val="aff3"/>
        <w:ind w:leftChars="100" w:left="210" w:rightChars="100" w:right="210"/>
      </w:pPr>
      <w:r w:rsidRPr="001A7945">
        <w:t>#</w:t>
      </w:r>
    </w:p>
    <w:p w14:paraId="1D53BA20" w14:textId="77777777" w:rsidR="00CF5087" w:rsidRPr="001A7945" w:rsidRDefault="00CF5087" w:rsidP="00E77D2E">
      <w:pPr>
        <w:pStyle w:val="aff3"/>
        <w:ind w:leftChars="100" w:left="210" w:rightChars="100" w:right="210"/>
      </w:pPr>
      <w:r w:rsidRPr="001A7945">
        <w:t>user-interface con 0</w:t>
      </w:r>
    </w:p>
    <w:p w14:paraId="3018228F" w14:textId="77777777" w:rsidR="00CF5087" w:rsidRPr="001A7945" w:rsidRDefault="00CF5087" w:rsidP="00E77D2E">
      <w:pPr>
        <w:pStyle w:val="aff3"/>
        <w:ind w:leftChars="100" w:left="210" w:rightChars="100" w:right="210"/>
      </w:pPr>
      <w:r w:rsidRPr="001A7945">
        <w:t xml:space="preserve"> authentication-mode password</w:t>
      </w:r>
    </w:p>
    <w:p w14:paraId="28F2A5FC" w14:textId="77777777" w:rsidR="00CF5087" w:rsidRPr="001A7945" w:rsidRDefault="00CF5087" w:rsidP="00E77D2E">
      <w:pPr>
        <w:pStyle w:val="aff3"/>
        <w:ind w:leftChars="100" w:left="210" w:rightChars="100" w:right="210"/>
      </w:pPr>
      <w:r w:rsidRPr="001A7945">
        <w:t xml:space="preserve"> set authentication password cipher %$%$ksXDMg7Ry6yUU:63:DQ),#/sQg"@*S\U#.s.bHW xQ,y%#/v,%$%$</w:t>
      </w:r>
    </w:p>
    <w:p w14:paraId="7FD68CCF" w14:textId="77777777" w:rsidR="00CF5087" w:rsidRPr="001A7945" w:rsidRDefault="00CF5087" w:rsidP="00E77D2E">
      <w:pPr>
        <w:pStyle w:val="aff3"/>
        <w:ind w:leftChars="100" w:left="210" w:rightChars="100" w:right="210"/>
      </w:pPr>
      <w:r w:rsidRPr="001A7945">
        <w:t>user-interface vty 0 4</w:t>
      </w:r>
    </w:p>
    <w:p w14:paraId="64E4E05A" w14:textId="0655AA43" w:rsidR="00CF5087" w:rsidRPr="001A7945" w:rsidRDefault="00CF5087" w:rsidP="00E77D2E">
      <w:pPr>
        <w:pStyle w:val="aff3"/>
        <w:ind w:leftChars="100" w:left="210" w:rightChars="100" w:right="210"/>
      </w:pPr>
      <w:r w:rsidRPr="001A7945">
        <w:t xml:space="preserve">#                                       </w:t>
      </w:r>
    </w:p>
    <w:p w14:paraId="3B7FBFFA" w14:textId="77777777" w:rsidR="000111BB" w:rsidRDefault="00CF5087">
      <w:pPr>
        <w:pStyle w:val="aff3"/>
        <w:ind w:leftChars="100" w:left="210" w:rightChars="100" w:right="210"/>
      </w:pPr>
      <w:r w:rsidRPr="001A7945">
        <w:t>return</w:t>
      </w:r>
    </w:p>
    <w:p w14:paraId="2EF4A726" w14:textId="77777777" w:rsidR="00CF5087" w:rsidRPr="001A7945" w:rsidRDefault="00CF5087" w:rsidP="00E77D2E">
      <w:pPr>
        <w:adjustRightInd/>
        <w:spacing w:line="240" w:lineRule="auto"/>
        <w:ind w:leftChars="100" w:left="210" w:rightChars="100" w:right="210"/>
        <w:rPr>
          <w:rFonts w:ascii="Courier New" w:hAnsi="Courier New" w:cs="Courier New"/>
          <w:sz w:val="18"/>
          <w:szCs w:val="18"/>
        </w:rPr>
      </w:pPr>
      <w:r w:rsidRPr="001A7945">
        <w:br w:type="page"/>
      </w:r>
    </w:p>
    <w:p w14:paraId="7ABD21A9" w14:textId="77777777" w:rsidR="00CC714A" w:rsidRDefault="00D97C6D">
      <w:pPr>
        <w:pStyle w:val="aff0"/>
        <w:keepLines w:val="0"/>
        <w:topLinePunct w:val="0"/>
        <w:adjustRightInd/>
        <w:snapToGrid/>
        <w:spacing w:before="240" w:after="240" w:line="240" w:lineRule="auto"/>
        <w:jc w:val="both"/>
        <w:rPr>
          <w:rFonts w:cs="Times New Roman"/>
          <w:lang w:eastAsia="zh-CN"/>
        </w:rPr>
      </w:pPr>
      <w:bookmarkStart w:id="190" w:name="_Toc469933048"/>
      <w:r w:rsidRPr="00D97C6D">
        <w:rPr>
          <w:rFonts w:cs="Times New Roman" w:hint="eastAsia"/>
          <w:noProof w:val="0"/>
          <w:lang w:eastAsia="zh-CN"/>
        </w:rPr>
        <w:lastRenderedPageBreak/>
        <w:t>实验</w:t>
      </w:r>
      <w:r w:rsidRPr="00D97C6D">
        <w:rPr>
          <w:rFonts w:cs="Times New Roman"/>
          <w:noProof w:val="0"/>
          <w:lang w:eastAsia="zh-CN"/>
        </w:rPr>
        <w:t xml:space="preserve">4-2 </w:t>
      </w:r>
      <w:r w:rsidRPr="00D97C6D">
        <w:rPr>
          <w:rFonts w:cs="Times New Roman" w:hint="eastAsia"/>
          <w:noProof w:val="0"/>
          <w:lang w:eastAsia="zh-CN"/>
        </w:rPr>
        <w:t>配置</w:t>
      </w:r>
      <w:r w:rsidRPr="00D97C6D">
        <w:rPr>
          <w:rFonts w:cs="Times New Roman"/>
          <w:noProof w:val="0"/>
          <w:lang w:eastAsia="zh-CN"/>
        </w:rPr>
        <w:t>RIPv1</w:t>
      </w:r>
      <w:r w:rsidRPr="00D97C6D">
        <w:rPr>
          <w:rFonts w:cs="Times New Roman" w:hint="eastAsia"/>
          <w:noProof w:val="0"/>
          <w:lang w:eastAsia="zh-CN"/>
        </w:rPr>
        <w:t>和</w:t>
      </w:r>
      <w:r w:rsidRPr="00D97C6D">
        <w:rPr>
          <w:rFonts w:cs="Times New Roman"/>
          <w:noProof w:val="0"/>
          <w:lang w:eastAsia="zh-CN"/>
        </w:rPr>
        <w:t>RIPv2</w:t>
      </w:r>
      <w:bookmarkEnd w:id="190"/>
      <w:r w:rsidRPr="00D97C6D">
        <w:rPr>
          <w:rFonts w:cs="Times New Roman"/>
          <w:noProof w:val="0"/>
          <w:lang w:eastAsia="zh-CN"/>
        </w:rPr>
        <w:t xml:space="preserve"> </w:t>
      </w:r>
    </w:p>
    <w:p w14:paraId="44C14DD3" w14:textId="77777777" w:rsidR="00CC714A" w:rsidRPr="00E54D43" w:rsidRDefault="00110F3E">
      <w:pPr>
        <w:pStyle w:val="aff0"/>
        <w:keepLines w:val="0"/>
        <w:topLinePunct w:val="0"/>
        <w:adjustRightInd/>
        <w:snapToGrid/>
        <w:spacing w:before="240" w:after="240" w:line="240" w:lineRule="auto"/>
        <w:jc w:val="both"/>
        <w:rPr>
          <w:lang w:eastAsia="zh-CN"/>
        </w:rPr>
      </w:pPr>
      <w:bookmarkStart w:id="191" w:name="_Toc382494115"/>
      <w:bookmarkStart w:id="192" w:name="_Toc469933049"/>
      <w:r w:rsidRPr="00110F3E">
        <w:rPr>
          <w:rFonts w:cs="Times New Roman" w:hint="eastAsia"/>
          <w:bCs w:val="0"/>
          <w:lang w:eastAsia="zh-CN"/>
        </w:rPr>
        <w:t>学习目标</w:t>
      </w:r>
      <w:bookmarkEnd w:id="191"/>
      <w:bookmarkEnd w:id="192"/>
    </w:p>
    <w:p w14:paraId="46D37430" w14:textId="01F1193E" w:rsidR="00CC714A" w:rsidRDefault="00D97C6D">
      <w:pPr>
        <w:pStyle w:val="a2"/>
        <w:widowControl w:val="0"/>
        <w:numPr>
          <w:ilvl w:val="0"/>
          <w:numId w:val="3"/>
        </w:numPr>
        <w:topLinePunct w:val="0"/>
        <w:autoSpaceDE w:val="0"/>
        <w:autoSpaceDN w:val="0"/>
        <w:snapToGrid/>
        <w:spacing w:before="0" w:after="0"/>
        <w:ind w:firstLine="0"/>
        <w:rPr>
          <w:rStyle w:val="aff8"/>
          <w:b w:val="0"/>
          <w:bCs w:val="0"/>
          <w:kern w:val="0"/>
        </w:rPr>
      </w:pPr>
      <w:r w:rsidRPr="00D97C6D">
        <w:rPr>
          <w:rStyle w:val="aff8"/>
          <w:rFonts w:hint="eastAsia"/>
          <w:b w:val="0"/>
          <w:bCs w:val="0"/>
          <w:kern w:val="0"/>
        </w:rPr>
        <w:t>理解</w:t>
      </w:r>
      <w:r w:rsidRPr="00D97C6D">
        <w:rPr>
          <w:rStyle w:val="aff8"/>
          <w:b w:val="0"/>
          <w:bCs w:val="0"/>
          <w:kern w:val="0"/>
        </w:rPr>
        <w:t>RIP</w:t>
      </w:r>
      <w:r w:rsidRPr="00D97C6D">
        <w:rPr>
          <w:rStyle w:val="aff8"/>
          <w:rFonts w:hint="eastAsia"/>
          <w:b w:val="0"/>
          <w:bCs w:val="0"/>
          <w:kern w:val="0"/>
        </w:rPr>
        <w:t>路由</w:t>
      </w:r>
      <w:r w:rsidR="00124ABC">
        <w:rPr>
          <w:rStyle w:val="aff8"/>
          <w:rFonts w:hint="eastAsia"/>
          <w:b w:val="0"/>
          <w:bCs w:val="0"/>
          <w:kern w:val="0"/>
        </w:rPr>
        <w:t>协议的</w:t>
      </w:r>
      <w:r w:rsidRPr="00D97C6D">
        <w:rPr>
          <w:rStyle w:val="aff8"/>
          <w:rFonts w:hint="eastAsia"/>
          <w:b w:val="0"/>
          <w:bCs w:val="0"/>
          <w:kern w:val="0"/>
        </w:rPr>
        <w:t>防环机制</w:t>
      </w:r>
    </w:p>
    <w:p w14:paraId="391D3BCA" w14:textId="77777777" w:rsidR="00CC714A" w:rsidRDefault="00D97C6D">
      <w:pPr>
        <w:pStyle w:val="a2"/>
        <w:widowControl w:val="0"/>
        <w:numPr>
          <w:ilvl w:val="0"/>
          <w:numId w:val="3"/>
        </w:numPr>
        <w:topLinePunct w:val="0"/>
        <w:autoSpaceDE w:val="0"/>
        <w:autoSpaceDN w:val="0"/>
        <w:snapToGrid/>
        <w:spacing w:before="0" w:after="0"/>
        <w:ind w:firstLine="0"/>
        <w:rPr>
          <w:rStyle w:val="aff8"/>
          <w:b w:val="0"/>
          <w:bCs w:val="0"/>
          <w:kern w:val="0"/>
        </w:rPr>
      </w:pPr>
      <w:r w:rsidRPr="00D97C6D">
        <w:rPr>
          <w:rStyle w:val="aff8"/>
          <w:rFonts w:hint="eastAsia"/>
          <w:b w:val="0"/>
          <w:bCs w:val="0"/>
          <w:kern w:val="0"/>
        </w:rPr>
        <w:t>掌握</w:t>
      </w:r>
      <w:r w:rsidRPr="00D97C6D">
        <w:rPr>
          <w:rStyle w:val="aff8"/>
          <w:b w:val="0"/>
          <w:bCs w:val="0"/>
          <w:kern w:val="0"/>
        </w:rPr>
        <w:t>RIPv1</w:t>
      </w:r>
      <w:r w:rsidRPr="00D97C6D">
        <w:rPr>
          <w:rStyle w:val="aff8"/>
          <w:rFonts w:hint="eastAsia"/>
          <w:b w:val="0"/>
          <w:bCs w:val="0"/>
          <w:kern w:val="0"/>
        </w:rPr>
        <w:t>的配置</w:t>
      </w:r>
      <w:r w:rsidR="00E54D43">
        <w:rPr>
          <w:rStyle w:val="aff8"/>
          <w:rFonts w:hint="eastAsia"/>
          <w:b w:val="0"/>
          <w:bCs w:val="0"/>
          <w:kern w:val="0"/>
        </w:rPr>
        <w:t>方法</w:t>
      </w:r>
    </w:p>
    <w:p w14:paraId="318B92DE" w14:textId="77777777" w:rsidR="00CC714A" w:rsidRDefault="00D97C6D">
      <w:pPr>
        <w:pStyle w:val="a2"/>
        <w:widowControl w:val="0"/>
        <w:numPr>
          <w:ilvl w:val="0"/>
          <w:numId w:val="3"/>
        </w:numPr>
        <w:topLinePunct w:val="0"/>
        <w:autoSpaceDE w:val="0"/>
        <w:autoSpaceDN w:val="0"/>
        <w:snapToGrid/>
        <w:spacing w:before="0" w:after="0"/>
        <w:ind w:firstLine="0"/>
        <w:rPr>
          <w:rStyle w:val="aff8"/>
          <w:b w:val="0"/>
          <w:bCs w:val="0"/>
          <w:kern w:val="0"/>
        </w:rPr>
      </w:pPr>
      <w:r w:rsidRPr="00D97C6D">
        <w:rPr>
          <w:rStyle w:val="aff8"/>
          <w:rFonts w:hint="eastAsia"/>
          <w:b w:val="0"/>
          <w:bCs w:val="0"/>
          <w:kern w:val="0"/>
        </w:rPr>
        <w:t>掌握在特定网络和接口上启用</w:t>
      </w:r>
      <w:r w:rsidRPr="00D97C6D">
        <w:rPr>
          <w:rStyle w:val="aff8"/>
          <w:b w:val="0"/>
          <w:bCs w:val="0"/>
          <w:kern w:val="0"/>
        </w:rPr>
        <w:t>RIP</w:t>
      </w:r>
      <w:r w:rsidRPr="00D97C6D">
        <w:rPr>
          <w:rStyle w:val="aff8"/>
          <w:rFonts w:hint="eastAsia"/>
          <w:b w:val="0"/>
          <w:bCs w:val="0"/>
          <w:kern w:val="0"/>
        </w:rPr>
        <w:t>的方法</w:t>
      </w:r>
    </w:p>
    <w:p w14:paraId="528E2A5C" w14:textId="3BE60F59" w:rsidR="00CC714A" w:rsidRDefault="000473A3">
      <w:pPr>
        <w:pStyle w:val="a2"/>
        <w:widowControl w:val="0"/>
        <w:numPr>
          <w:ilvl w:val="0"/>
          <w:numId w:val="3"/>
        </w:numPr>
        <w:topLinePunct w:val="0"/>
        <w:autoSpaceDE w:val="0"/>
        <w:autoSpaceDN w:val="0"/>
        <w:snapToGrid/>
        <w:spacing w:before="0" w:after="0"/>
        <w:ind w:firstLine="0"/>
        <w:rPr>
          <w:rStyle w:val="aff8"/>
          <w:b w:val="0"/>
          <w:bCs w:val="0"/>
          <w:kern w:val="0"/>
        </w:rPr>
      </w:pPr>
      <w:r w:rsidRPr="000473A3">
        <w:rPr>
          <w:rStyle w:val="aff8"/>
          <w:rFonts w:hint="eastAsia"/>
          <w:b w:val="0"/>
          <w:kern w:val="0"/>
        </w:rPr>
        <w:t>掌握</w:t>
      </w:r>
      <w:r w:rsidR="009C555C">
        <w:rPr>
          <w:rStyle w:val="aff8"/>
          <w:rFonts w:hint="eastAsia"/>
          <w:b w:val="0"/>
          <w:kern w:val="0"/>
        </w:rPr>
        <w:t>使用</w:t>
      </w:r>
      <w:r w:rsidRPr="000473A3">
        <w:rPr>
          <w:rStyle w:val="aff8"/>
          <w:b w:val="0"/>
          <w:kern w:val="0"/>
        </w:rPr>
        <w:t>display</w:t>
      </w:r>
      <w:r w:rsidRPr="000473A3">
        <w:rPr>
          <w:rStyle w:val="aff8"/>
          <w:rFonts w:hint="eastAsia"/>
          <w:b w:val="0"/>
          <w:kern w:val="0"/>
        </w:rPr>
        <w:t>和</w:t>
      </w:r>
      <w:r w:rsidRPr="000473A3">
        <w:rPr>
          <w:rStyle w:val="aff8"/>
          <w:b w:val="0"/>
          <w:kern w:val="0"/>
        </w:rPr>
        <w:t>debugging</w:t>
      </w:r>
      <w:r w:rsidRPr="000473A3">
        <w:rPr>
          <w:rStyle w:val="aff8"/>
          <w:rFonts w:hint="eastAsia"/>
          <w:b w:val="0"/>
          <w:kern w:val="0"/>
        </w:rPr>
        <w:t>命令</w:t>
      </w:r>
      <w:r w:rsidR="00D97C6D" w:rsidRPr="00D97C6D">
        <w:rPr>
          <w:rStyle w:val="aff8"/>
          <w:rFonts w:hint="eastAsia"/>
          <w:b w:val="0"/>
          <w:bCs w:val="0"/>
          <w:kern w:val="0"/>
        </w:rPr>
        <w:t>测试RIP的方法</w:t>
      </w:r>
    </w:p>
    <w:p w14:paraId="32FBF1DA" w14:textId="77777777" w:rsidR="00CC714A" w:rsidRDefault="000473A3">
      <w:pPr>
        <w:pStyle w:val="a2"/>
        <w:widowControl w:val="0"/>
        <w:numPr>
          <w:ilvl w:val="0"/>
          <w:numId w:val="3"/>
        </w:numPr>
        <w:topLinePunct w:val="0"/>
        <w:autoSpaceDE w:val="0"/>
        <w:autoSpaceDN w:val="0"/>
        <w:snapToGrid/>
        <w:spacing w:before="0" w:after="0"/>
        <w:ind w:firstLine="0"/>
        <w:rPr>
          <w:rStyle w:val="aff8"/>
          <w:b w:val="0"/>
          <w:bCs w:val="0"/>
          <w:kern w:val="0"/>
        </w:rPr>
      </w:pPr>
      <w:r w:rsidRPr="000473A3">
        <w:rPr>
          <w:rStyle w:val="aff8"/>
          <w:rFonts w:hint="eastAsia"/>
          <w:b w:val="0"/>
          <w:kern w:val="0"/>
        </w:rPr>
        <w:t>掌握</w:t>
      </w:r>
      <w:r w:rsidR="00D97C6D" w:rsidRPr="00D97C6D">
        <w:rPr>
          <w:rStyle w:val="aff8"/>
          <w:rFonts w:hint="eastAsia"/>
          <w:b w:val="0"/>
          <w:bCs w:val="0"/>
          <w:kern w:val="0"/>
        </w:rPr>
        <w:t>测试RIP路由网络连通性</w:t>
      </w:r>
      <w:r w:rsidR="007C5908">
        <w:rPr>
          <w:rStyle w:val="aff8"/>
          <w:rFonts w:hint="eastAsia"/>
          <w:b w:val="0"/>
          <w:bCs w:val="0"/>
          <w:kern w:val="0"/>
        </w:rPr>
        <w:t>的方法</w:t>
      </w:r>
    </w:p>
    <w:p w14:paraId="0679F74A" w14:textId="77777777" w:rsidR="00CC714A" w:rsidRPr="00E54D43" w:rsidRDefault="000473A3">
      <w:pPr>
        <w:pStyle w:val="a2"/>
        <w:widowControl w:val="0"/>
        <w:numPr>
          <w:ilvl w:val="0"/>
          <w:numId w:val="3"/>
        </w:numPr>
        <w:topLinePunct w:val="0"/>
        <w:autoSpaceDE w:val="0"/>
        <w:autoSpaceDN w:val="0"/>
        <w:snapToGrid/>
        <w:spacing w:before="0" w:after="0"/>
        <w:ind w:firstLine="0"/>
        <w:rPr>
          <w:rStyle w:val="aff8"/>
          <w:b w:val="0"/>
          <w:bCs w:val="0"/>
          <w:kern w:val="0"/>
        </w:rPr>
      </w:pPr>
      <w:r w:rsidRPr="000473A3">
        <w:rPr>
          <w:rStyle w:val="aff8"/>
          <w:rFonts w:hint="eastAsia"/>
          <w:b w:val="0"/>
          <w:kern w:val="0"/>
        </w:rPr>
        <w:t>掌握</w:t>
      </w:r>
      <w:r w:rsidRPr="000473A3">
        <w:rPr>
          <w:rStyle w:val="aff8"/>
          <w:b w:val="0"/>
          <w:kern w:val="0"/>
        </w:rPr>
        <w:t>RIPv2</w:t>
      </w:r>
      <w:r w:rsidRPr="000473A3">
        <w:rPr>
          <w:rStyle w:val="aff8"/>
          <w:rFonts w:hint="eastAsia"/>
          <w:b w:val="0"/>
          <w:kern w:val="0"/>
        </w:rPr>
        <w:t>的配置</w:t>
      </w:r>
      <w:r w:rsidR="00E54D43">
        <w:rPr>
          <w:rStyle w:val="aff8"/>
          <w:rFonts w:hint="eastAsia"/>
          <w:b w:val="0"/>
          <w:kern w:val="0"/>
        </w:rPr>
        <w:t>方法</w:t>
      </w:r>
    </w:p>
    <w:p w14:paraId="1010831D" w14:textId="77777777" w:rsidR="00CC714A" w:rsidRDefault="00D97C6D">
      <w:pPr>
        <w:pStyle w:val="aff0"/>
        <w:keepLines w:val="0"/>
        <w:topLinePunct w:val="0"/>
        <w:adjustRightInd/>
        <w:snapToGrid/>
        <w:spacing w:before="240" w:after="240" w:line="240" w:lineRule="auto"/>
        <w:jc w:val="both"/>
        <w:rPr>
          <w:rFonts w:cs="Times New Roman"/>
        </w:rPr>
      </w:pPr>
      <w:bookmarkStart w:id="193" w:name="_Toc382494116"/>
      <w:bookmarkStart w:id="194" w:name="_Toc469933050"/>
      <w:r w:rsidRPr="00D97C6D">
        <w:rPr>
          <w:rFonts w:cs="Times New Roman" w:hint="eastAsia"/>
          <w:noProof w:val="0"/>
          <w:lang w:eastAsia="zh-CN"/>
        </w:rPr>
        <w:t>拓扑图</w:t>
      </w:r>
      <w:bookmarkEnd w:id="193"/>
      <w:bookmarkEnd w:id="194"/>
    </w:p>
    <w:p w14:paraId="6482AFF9" w14:textId="77777777" w:rsidR="00CF5087" w:rsidRPr="001A7945" w:rsidRDefault="00CF5087" w:rsidP="00E77D2E">
      <w:pPr>
        <w:pStyle w:val="aff1"/>
        <w:ind w:leftChars="100" w:left="210" w:rightChars="100" w:right="210"/>
        <w:rPr>
          <w:rFonts w:eastAsia="宋体"/>
        </w:rPr>
      </w:pPr>
      <w:r w:rsidRPr="001A7945">
        <w:rPr>
          <w:rFonts w:eastAsia="宋体"/>
        </w:rPr>
        <w:drawing>
          <wp:inline distT="0" distB="0" distL="0" distR="0" wp14:anchorId="3C2613DC" wp14:editId="1BD4A1AF">
            <wp:extent cx="4208145" cy="4163614"/>
            <wp:effectExtent l="19050" t="0" r="1905" b="0"/>
            <wp:docPr id="6" name="Picture 13" descr="4-2 RIPv1 &amp; RIP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 RIPv1 &amp; RIPv2.png"/>
                    <pic:cNvPicPr/>
                  </pic:nvPicPr>
                  <pic:blipFill>
                    <a:blip r:embed="rId46" cstate="print"/>
                    <a:stretch>
                      <a:fillRect/>
                    </a:stretch>
                  </pic:blipFill>
                  <pic:spPr>
                    <a:xfrm>
                      <a:off x="0" y="0"/>
                      <a:ext cx="4208145" cy="4163614"/>
                    </a:xfrm>
                    <a:prstGeom prst="rect">
                      <a:avLst/>
                    </a:prstGeom>
                  </pic:spPr>
                </pic:pic>
              </a:graphicData>
            </a:graphic>
          </wp:inline>
        </w:drawing>
      </w:r>
    </w:p>
    <w:p w14:paraId="04A5C564" w14:textId="77777777" w:rsidR="00CC714A" w:rsidRDefault="00D97C6D">
      <w:pPr>
        <w:pStyle w:val="aff1"/>
        <w:widowControl w:val="0"/>
        <w:topLinePunct w:val="0"/>
        <w:autoSpaceDE w:val="0"/>
        <w:autoSpaceDN w:val="0"/>
        <w:snapToGrid/>
        <w:spacing w:before="0" w:after="0" w:line="360" w:lineRule="auto"/>
        <w:ind w:left="0"/>
        <w:rPr>
          <w:rFonts w:cs="Times New Roman"/>
          <w:kern w:val="0"/>
        </w:rPr>
      </w:pPr>
      <w:r w:rsidRPr="00D97C6D">
        <w:rPr>
          <w:rFonts w:cs="Times New Roman" w:hint="eastAsia"/>
          <w:kern w:val="0"/>
        </w:rPr>
        <w:lastRenderedPageBreak/>
        <w:t>图</w:t>
      </w:r>
      <w:r w:rsidRPr="00D97C6D">
        <w:rPr>
          <w:rFonts w:cs="Times New Roman"/>
          <w:kern w:val="0"/>
        </w:rPr>
        <w:t xml:space="preserve">4.2 </w:t>
      </w:r>
      <w:r w:rsidR="007C5908">
        <w:rPr>
          <w:rFonts w:cs="Times New Roman" w:hint="eastAsia"/>
          <w:kern w:val="0"/>
        </w:rPr>
        <w:t>配置</w:t>
      </w:r>
      <w:r w:rsidRPr="00D97C6D">
        <w:rPr>
          <w:rFonts w:cs="Times New Roman"/>
          <w:kern w:val="0"/>
        </w:rPr>
        <w:t>RIPv1</w:t>
      </w:r>
      <w:r w:rsidRPr="00D97C6D">
        <w:rPr>
          <w:rFonts w:cs="Times New Roman" w:hint="eastAsia"/>
          <w:kern w:val="0"/>
        </w:rPr>
        <w:t>和</w:t>
      </w:r>
      <w:r w:rsidRPr="00D97C6D">
        <w:rPr>
          <w:rFonts w:cs="Times New Roman"/>
          <w:kern w:val="0"/>
        </w:rPr>
        <w:t>RIPv2</w:t>
      </w:r>
      <w:r w:rsidR="007C5908">
        <w:rPr>
          <w:rFonts w:cs="Times New Roman" w:hint="eastAsia"/>
          <w:kern w:val="0"/>
        </w:rPr>
        <w:t>实验</w:t>
      </w:r>
      <w:r w:rsidRPr="00D97C6D">
        <w:rPr>
          <w:rFonts w:cs="Times New Roman" w:hint="eastAsia"/>
          <w:kern w:val="0"/>
        </w:rPr>
        <w:t>拓扑图</w:t>
      </w:r>
    </w:p>
    <w:p w14:paraId="66925050" w14:textId="77777777" w:rsidR="00CC714A" w:rsidRDefault="00D97C6D">
      <w:pPr>
        <w:pStyle w:val="aff0"/>
        <w:keepLines w:val="0"/>
        <w:topLinePunct w:val="0"/>
        <w:adjustRightInd/>
        <w:snapToGrid/>
        <w:spacing w:before="240" w:after="240" w:line="240" w:lineRule="auto"/>
        <w:jc w:val="both"/>
        <w:rPr>
          <w:rFonts w:cs="Times New Roman"/>
          <w:lang w:eastAsia="zh-CN"/>
        </w:rPr>
      </w:pPr>
      <w:bookmarkStart w:id="195" w:name="_Toc382494117"/>
      <w:bookmarkStart w:id="196" w:name="_Toc469933051"/>
      <w:r w:rsidRPr="00D97C6D">
        <w:rPr>
          <w:rFonts w:cs="Times New Roman" w:hint="eastAsia"/>
          <w:noProof w:val="0"/>
          <w:lang w:eastAsia="zh-CN"/>
        </w:rPr>
        <w:t>场景</w:t>
      </w:r>
      <w:bookmarkEnd w:id="195"/>
      <w:bookmarkEnd w:id="196"/>
    </w:p>
    <w:p w14:paraId="161FF5BD" w14:textId="77777777" w:rsidR="00CC714A" w:rsidRDefault="00685592">
      <w:pPr>
        <w:pStyle w:val="aff2"/>
        <w:widowControl w:val="0"/>
        <w:topLinePunct w:val="0"/>
        <w:autoSpaceDE w:val="0"/>
        <w:autoSpaceDN w:val="0"/>
        <w:snapToGrid/>
        <w:spacing w:before="0" w:after="156"/>
        <w:ind w:left="0"/>
        <w:rPr>
          <w:kern w:val="0"/>
        </w:rPr>
      </w:pPr>
      <w:r>
        <w:rPr>
          <w:rFonts w:hint="eastAsia"/>
          <w:kern w:val="0"/>
        </w:rPr>
        <w:t>您</w:t>
      </w:r>
      <w:r w:rsidR="00D97C6D" w:rsidRPr="00D97C6D">
        <w:rPr>
          <w:rFonts w:hint="eastAsia"/>
          <w:kern w:val="0"/>
        </w:rPr>
        <w:t>是公司的网络管理员。</w:t>
      </w:r>
      <w:r>
        <w:rPr>
          <w:rFonts w:hint="eastAsia"/>
          <w:kern w:val="0"/>
        </w:rPr>
        <w:t>您</w:t>
      </w:r>
      <w:r w:rsidR="00D97C6D" w:rsidRPr="00D97C6D">
        <w:rPr>
          <w:rFonts w:hint="eastAsia"/>
          <w:kern w:val="0"/>
        </w:rPr>
        <w:t>所管理的小</w:t>
      </w:r>
      <w:r>
        <w:rPr>
          <w:rFonts w:hint="eastAsia"/>
          <w:kern w:val="0"/>
        </w:rPr>
        <w:t>型</w:t>
      </w:r>
      <w:r w:rsidR="007C5908">
        <w:rPr>
          <w:rFonts w:hint="eastAsia"/>
          <w:kern w:val="0"/>
        </w:rPr>
        <w:t>网络</w:t>
      </w:r>
      <w:r w:rsidR="00D97C6D" w:rsidRPr="00D97C6D">
        <w:rPr>
          <w:rFonts w:hint="eastAsia"/>
          <w:kern w:val="0"/>
        </w:rPr>
        <w:t>中包含三台路由器</w:t>
      </w:r>
      <w:r w:rsidR="007C5908">
        <w:rPr>
          <w:rFonts w:hint="eastAsia"/>
          <w:kern w:val="0"/>
        </w:rPr>
        <w:t>，并规划了</w:t>
      </w:r>
      <w:r w:rsidR="00D97C6D" w:rsidRPr="00D97C6D">
        <w:rPr>
          <w:rFonts w:hint="eastAsia"/>
          <w:kern w:val="0"/>
        </w:rPr>
        <w:t>五个网络。</w:t>
      </w:r>
      <w:r>
        <w:rPr>
          <w:rFonts w:hint="eastAsia"/>
          <w:kern w:val="0"/>
        </w:rPr>
        <w:t>您</w:t>
      </w:r>
      <w:r w:rsidR="00D97C6D" w:rsidRPr="00D97C6D">
        <w:rPr>
          <w:rFonts w:hint="eastAsia"/>
          <w:kern w:val="0"/>
        </w:rPr>
        <w:t>需要在网络中配置</w:t>
      </w:r>
      <w:r w:rsidR="00D97C6D" w:rsidRPr="00D97C6D">
        <w:rPr>
          <w:kern w:val="0"/>
        </w:rPr>
        <w:t>RIP</w:t>
      </w:r>
      <w:r w:rsidR="00D97C6D" w:rsidRPr="00D97C6D">
        <w:rPr>
          <w:rFonts w:hint="eastAsia"/>
          <w:kern w:val="0"/>
        </w:rPr>
        <w:t>路由协议来实现路由信息的相互传输。最初使用的是</w:t>
      </w:r>
      <w:r w:rsidR="00D97C6D" w:rsidRPr="00D97C6D">
        <w:rPr>
          <w:kern w:val="0"/>
        </w:rPr>
        <w:t>RIPv1</w:t>
      </w:r>
      <w:r>
        <w:rPr>
          <w:rFonts w:hint="eastAsia"/>
          <w:kern w:val="0"/>
        </w:rPr>
        <w:t>，</w:t>
      </w:r>
      <w:r w:rsidR="00D97C6D" w:rsidRPr="00D97C6D">
        <w:rPr>
          <w:rFonts w:hint="eastAsia"/>
          <w:kern w:val="0"/>
        </w:rPr>
        <w:t>后来</w:t>
      </w:r>
      <w:r w:rsidR="007C5908">
        <w:rPr>
          <w:rFonts w:hint="eastAsia"/>
          <w:kern w:val="0"/>
        </w:rPr>
        <w:t>发现</w:t>
      </w:r>
      <w:r w:rsidR="00D97C6D" w:rsidRPr="00D97C6D">
        <w:rPr>
          <w:kern w:val="0"/>
        </w:rPr>
        <w:t>RIPv2</w:t>
      </w:r>
      <w:r w:rsidR="00D97C6D" w:rsidRPr="00D97C6D">
        <w:rPr>
          <w:rFonts w:hint="eastAsia"/>
          <w:kern w:val="0"/>
        </w:rPr>
        <w:t>更有优势，于是</w:t>
      </w:r>
      <w:r w:rsidR="007C5908">
        <w:rPr>
          <w:rFonts w:hint="eastAsia"/>
          <w:kern w:val="0"/>
        </w:rPr>
        <w:t>决定优化网络，</w:t>
      </w:r>
      <w:r>
        <w:rPr>
          <w:rFonts w:hint="eastAsia"/>
          <w:kern w:val="0"/>
        </w:rPr>
        <w:t>使用</w:t>
      </w:r>
      <w:r w:rsidR="007C5908">
        <w:rPr>
          <w:rFonts w:hint="eastAsia"/>
          <w:kern w:val="0"/>
        </w:rPr>
        <w:t>RIPv2</w:t>
      </w:r>
      <w:r w:rsidR="00D97C6D" w:rsidRPr="00D97C6D">
        <w:rPr>
          <w:rFonts w:hint="eastAsia"/>
          <w:kern w:val="0"/>
        </w:rPr>
        <w:t>。</w:t>
      </w:r>
    </w:p>
    <w:p w14:paraId="632323FB" w14:textId="77777777" w:rsidR="00CC714A" w:rsidRDefault="00D97C6D">
      <w:pPr>
        <w:pStyle w:val="aff0"/>
        <w:keepLines w:val="0"/>
        <w:topLinePunct w:val="0"/>
        <w:adjustRightInd/>
        <w:snapToGrid/>
        <w:spacing w:before="240" w:after="240" w:line="240" w:lineRule="auto"/>
        <w:jc w:val="both"/>
        <w:rPr>
          <w:rFonts w:cs="Times New Roman"/>
        </w:rPr>
      </w:pPr>
      <w:bookmarkStart w:id="197" w:name="_Toc382494118"/>
      <w:bookmarkStart w:id="198" w:name="_Toc469933052"/>
      <w:r w:rsidRPr="00D97C6D">
        <w:rPr>
          <w:rFonts w:cs="Times New Roman" w:hint="eastAsia"/>
          <w:noProof w:val="0"/>
          <w:lang w:eastAsia="zh-CN"/>
        </w:rPr>
        <w:t>操作步骤</w:t>
      </w:r>
      <w:bookmarkEnd w:id="197"/>
      <w:bookmarkEnd w:id="198"/>
    </w:p>
    <w:p w14:paraId="56284998" w14:textId="77777777" w:rsidR="00CC714A" w:rsidRDefault="00CF5087">
      <w:pPr>
        <w:pStyle w:val="a"/>
        <w:numPr>
          <w:ilvl w:val="0"/>
          <w:numId w:val="166"/>
        </w:numPr>
      </w:pPr>
      <w:r w:rsidRPr="001A7945">
        <w:rPr>
          <w:rFonts w:hint="eastAsia"/>
        </w:rPr>
        <w:t>实验环境准备</w:t>
      </w:r>
    </w:p>
    <w:p w14:paraId="629C3E42"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如果本任务中</w:t>
      </w:r>
      <w:r w:rsidR="00685592">
        <w:rPr>
          <w:rFonts w:hint="eastAsia"/>
          <w:kern w:val="0"/>
        </w:rPr>
        <w:t>您</w:t>
      </w:r>
      <w:r w:rsidRPr="00D97C6D">
        <w:rPr>
          <w:rFonts w:hint="eastAsia"/>
          <w:kern w:val="0"/>
        </w:rPr>
        <w:t>使用的是空配置设备，需要从步骤1开始配置，然后跳过步骤2。如果使用的设备包含上一个实验的配置，请直接从步骤2开始配置。</w:t>
      </w:r>
    </w:p>
    <w:p w14:paraId="1F0D555A" w14:textId="77777777" w:rsidR="00CF5087" w:rsidRPr="001A7945" w:rsidRDefault="00CF5087" w:rsidP="00E77D2E">
      <w:pPr>
        <w:pStyle w:val="aff3"/>
        <w:ind w:leftChars="100" w:left="210" w:rightChars="100" w:right="210"/>
      </w:pPr>
      <w:r w:rsidRPr="001A7945">
        <w:t xml:space="preserve">&lt;Huawei&gt;system-view </w:t>
      </w:r>
    </w:p>
    <w:p w14:paraId="5D901C55" w14:textId="77777777" w:rsidR="00CF5087" w:rsidRPr="001A7945" w:rsidRDefault="00CF5087" w:rsidP="00E77D2E">
      <w:pPr>
        <w:pStyle w:val="aff3"/>
        <w:ind w:leftChars="100" w:left="210" w:rightChars="100" w:right="210"/>
      </w:pPr>
      <w:r w:rsidRPr="001A7945">
        <w:t>Enter system view, return user view with Ctrl+Z.</w:t>
      </w:r>
    </w:p>
    <w:p w14:paraId="7C9BE362" w14:textId="77777777" w:rsidR="00CF5087" w:rsidRPr="001A7945" w:rsidRDefault="00CF5087" w:rsidP="00E77D2E">
      <w:pPr>
        <w:pStyle w:val="aff3"/>
        <w:ind w:leftChars="100" w:left="210" w:rightChars="100" w:right="210"/>
      </w:pPr>
      <w:r w:rsidRPr="001A7945">
        <w:t>[Huawei]sysname R1</w:t>
      </w:r>
    </w:p>
    <w:p w14:paraId="036F2622" w14:textId="77777777" w:rsidR="00CF5087" w:rsidRPr="001A7945" w:rsidRDefault="00CF5087" w:rsidP="00E77D2E">
      <w:pPr>
        <w:pStyle w:val="aff3"/>
        <w:ind w:leftChars="100" w:left="210" w:rightChars="100" w:right="210"/>
      </w:pPr>
      <w:r w:rsidRPr="001A7945">
        <w:t>[R1]inter</w:t>
      </w:r>
      <w:r w:rsidRPr="001A7945">
        <w:rPr>
          <w:rFonts w:hint="eastAsia"/>
        </w:rPr>
        <w:t>face</w:t>
      </w:r>
      <w:r w:rsidRPr="001A7945">
        <w:t xml:space="preserve"> GigabitEthernet 0/0/0</w:t>
      </w:r>
    </w:p>
    <w:p w14:paraId="5A169FD2" w14:textId="77777777" w:rsidR="00CF5087" w:rsidRPr="001A7945" w:rsidRDefault="00CF5087" w:rsidP="00E77D2E">
      <w:pPr>
        <w:pStyle w:val="aff3"/>
        <w:ind w:leftChars="100" w:left="210" w:rightChars="100" w:right="210"/>
      </w:pPr>
      <w:r w:rsidRPr="001A7945">
        <w:t xml:space="preserve">[R1-GigabitEthernet0/0/0]ip address 10.0.13.1 24 </w:t>
      </w:r>
    </w:p>
    <w:p w14:paraId="30FE2158" w14:textId="77777777" w:rsidR="00CF5087" w:rsidRPr="001A7945" w:rsidRDefault="00CF5087" w:rsidP="00E77D2E">
      <w:pPr>
        <w:pStyle w:val="aff3"/>
        <w:ind w:leftChars="100" w:left="210" w:rightChars="100" w:right="210"/>
      </w:pPr>
      <w:r w:rsidRPr="001A7945">
        <w:t>[R1-GigabitEthernet0/0/0]quit</w:t>
      </w:r>
    </w:p>
    <w:p w14:paraId="2051EF95" w14:textId="77777777" w:rsidR="00CF5087" w:rsidRPr="001A7945" w:rsidRDefault="00CF5087" w:rsidP="00E77D2E">
      <w:pPr>
        <w:pStyle w:val="aff3"/>
        <w:ind w:leftChars="100" w:left="210" w:rightChars="100" w:right="210"/>
      </w:pPr>
      <w:r w:rsidRPr="001A7945">
        <w:t>[R1]interface LoopBack 0</w:t>
      </w:r>
    </w:p>
    <w:p w14:paraId="0260ECF7" w14:textId="77777777" w:rsidR="00CF5087" w:rsidRPr="001A7945" w:rsidRDefault="00CF5087" w:rsidP="00E77D2E">
      <w:pPr>
        <w:pStyle w:val="aff3"/>
        <w:ind w:leftChars="100" w:left="210" w:rightChars="100" w:right="210"/>
      </w:pPr>
      <w:r w:rsidRPr="001A7945">
        <w:t>[R1-LoopBack0]ip address 1</w:t>
      </w:r>
      <w:r w:rsidRPr="001A7945">
        <w:rPr>
          <w:rFonts w:hint="eastAsia"/>
        </w:rPr>
        <w:t>0</w:t>
      </w:r>
      <w:r w:rsidRPr="001A7945">
        <w:t>.</w:t>
      </w:r>
      <w:r w:rsidRPr="001A7945">
        <w:rPr>
          <w:rFonts w:hint="eastAsia"/>
        </w:rPr>
        <w:t>0</w:t>
      </w:r>
      <w:r w:rsidRPr="001A7945">
        <w:t xml:space="preserve">.1.1 </w:t>
      </w:r>
      <w:r w:rsidRPr="001A7945">
        <w:rPr>
          <w:rFonts w:hint="eastAsia"/>
        </w:rPr>
        <w:t>24</w:t>
      </w:r>
    </w:p>
    <w:p w14:paraId="5F4CF6C9" w14:textId="13FC379D" w:rsidR="00CF5087" w:rsidRPr="001A7945" w:rsidRDefault="00CF5087" w:rsidP="00E77D2E">
      <w:pPr>
        <w:pStyle w:val="aff3"/>
        <w:ind w:leftChars="100" w:left="210" w:rightChars="100" w:right="210"/>
      </w:pPr>
    </w:p>
    <w:p w14:paraId="26A4714F" w14:textId="77777777" w:rsidR="00CF5087" w:rsidRPr="001A7945" w:rsidRDefault="00CF5087" w:rsidP="00E77D2E">
      <w:pPr>
        <w:pStyle w:val="aff3"/>
        <w:ind w:leftChars="100" w:left="210" w:rightChars="100" w:right="210"/>
      </w:pPr>
      <w:r w:rsidRPr="001A7945">
        <w:t xml:space="preserve">&lt;Huawei&gt;system-view </w:t>
      </w:r>
    </w:p>
    <w:p w14:paraId="0D9BB9F2" w14:textId="77777777" w:rsidR="00CF5087" w:rsidRPr="001A7945" w:rsidRDefault="00CF5087" w:rsidP="00E77D2E">
      <w:pPr>
        <w:pStyle w:val="aff3"/>
        <w:ind w:leftChars="100" w:left="210" w:rightChars="100" w:right="210"/>
      </w:pPr>
      <w:r w:rsidRPr="001A7945">
        <w:t>Enter system view, return user view with Ctrl+Z.</w:t>
      </w:r>
    </w:p>
    <w:p w14:paraId="2A392F04" w14:textId="77777777" w:rsidR="00CF5087" w:rsidRPr="001A7945" w:rsidRDefault="00CF5087" w:rsidP="00E77D2E">
      <w:pPr>
        <w:pStyle w:val="aff3"/>
        <w:ind w:leftChars="100" w:left="210" w:rightChars="100" w:right="210"/>
      </w:pPr>
      <w:r w:rsidRPr="001A7945">
        <w:t>[Huawei]sysname R2</w:t>
      </w:r>
    </w:p>
    <w:p w14:paraId="6ECD6579" w14:textId="77777777" w:rsidR="00CF5087" w:rsidRPr="001A7945" w:rsidRDefault="00CF5087" w:rsidP="00E77D2E">
      <w:pPr>
        <w:pStyle w:val="aff3"/>
        <w:ind w:leftChars="100" w:left="210" w:rightChars="100" w:right="210"/>
      </w:pPr>
      <w:r w:rsidRPr="001A7945">
        <w:t>[R2]int</w:t>
      </w:r>
      <w:r w:rsidRPr="001A7945">
        <w:rPr>
          <w:rFonts w:hint="eastAsia"/>
        </w:rPr>
        <w:t>erface</w:t>
      </w:r>
      <w:r w:rsidRPr="001A7945">
        <w:t xml:space="preserve"> GigabitEthernet 0/0/</w:t>
      </w:r>
      <w:r w:rsidRPr="001A7945">
        <w:rPr>
          <w:rFonts w:hint="eastAsia"/>
        </w:rPr>
        <w:t>1</w:t>
      </w:r>
    </w:p>
    <w:p w14:paraId="58BAB590" w14:textId="77777777" w:rsidR="00CF5087" w:rsidRPr="001A7945" w:rsidRDefault="00CF5087" w:rsidP="00E77D2E">
      <w:pPr>
        <w:pStyle w:val="aff3"/>
        <w:ind w:leftChars="100" w:left="210" w:rightChars="100" w:right="210"/>
      </w:pPr>
      <w:r w:rsidRPr="001A7945">
        <w:t>[R2-GigabitEthernet0/0/</w:t>
      </w:r>
      <w:r w:rsidRPr="001A7945">
        <w:rPr>
          <w:rFonts w:hint="eastAsia"/>
        </w:rPr>
        <w:t>1</w:t>
      </w:r>
      <w:r w:rsidRPr="001A7945">
        <w:t xml:space="preserve">]ip address </w:t>
      </w:r>
      <w:r w:rsidRPr="001A7945">
        <w:rPr>
          <w:rFonts w:hint="eastAsia"/>
        </w:rPr>
        <w:t>10.0</w:t>
      </w:r>
      <w:r w:rsidRPr="001A7945">
        <w:t>.1</w:t>
      </w:r>
      <w:r w:rsidRPr="001A7945">
        <w:rPr>
          <w:rFonts w:hint="eastAsia"/>
        </w:rPr>
        <w:t>2</w:t>
      </w:r>
      <w:r w:rsidRPr="001A7945">
        <w:t>.</w:t>
      </w:r>
      <w:r w:rsidRPr="001A7945">
        <w:rPr>
          <w:rFonts w:hint="eastAsia"/>
        </w:rPr>
        <w:t>2</w:t>
      </w:r>
      <w:r w:rsidRPr="001A7945">
        <w:t xml:space="preserve"> 24</w:t>
      </w:r>
    </w:p>
    <w:p w14:paraId="0DD430A7" w14:textId="77777777" w:rsidR="00CF5087" w:rsidRPr="001A7945" w:rsidRDefault="00CF5087" w:rsidP="00E77D2E">
      <w:pPr>
        <w:pStyle w:val="aff3"/>
        <w:ind w:leftChars="100" w:left="210" w:rightChars="100" w:right="210"/>
      </w:pPr>
      <w:r w:rsidRPr="001A7945">
        <w:t>[R2-GigabitEthernet0/0/</w:t>
      </w:r>
      <w:r w:rsidRPr="001A7945">
        <w:rPr>
          <w:rFonts w:hint="eastAsia"/>
        </w:rPr>
        <w:t>1</w:t>
      </w:r>
      <w:r w:rsidRPr="001A7945">
        <w:t>]quit</w:t>
      </w:r>
    </w:p>
    <w:p w14:paraId="205B3A41" w14:textId="77777777" w:rsidR="00CF5087" w:rsidRPr="001A7945" w:rsidRDefault="00CF5087" w:rsidP="00E77D2E">
      <w:pPr>
        <w:pStyle w:val="aff3"/>
        <w:ind w:leftChars="100" w:left="210" w:rightChars="100" w:right="210"/>
      </w:pPr>
      <w:r w:rsidRPr="001A7945">
        <w:t>[R2]interface LoopBack 0</w:t>
      </w:r>
    </w:p>
    <w:p w14:paraId="66D6A34E" w14:textId="77777777" w:rsidR="00CF5087" w:rsidRPr="001A7945" w:rsidRDefault="00CF5087" w:rsidP="00E77D2E">
      <w:pPr>
        <w:pStyle w:val="aff3"/>
        <w:ind w:leftChars="100" w:left="210" w:rightChars="100" w:right="210"/>
      </w:pPr>
      <w:r w:rsidRPr="001A7945">
        <w:t xml:space="preserve">[R2-LoopBack0]ip address </w:t>
      </w:r>
      <w:r w:rsidRPr="001A7945">
        <w:rPr>
          <w:rFonts w:hint="eastAsia"/>
        </w:rPr>
        <w:t>10</w:t>
      </w:r>
      <w:r w:rsidRPr="001A7945">
        <w:t>.</w:t>
      </w:r>
      <w:r w:rsidRPr="001A7945">
        <w:rPr>
          <w:rFonts w:hint="eastAsia"/>
        </w:rPr>
        <w:t>0</w:t>
      </w:r>
      <w:r w:rsidRPr="001A7945">
        <w:t xml:space="preserve">.2.2 </w:t>
      </w:r>
      <w:r w:rsidRPr="001A7945">
        <w:rPr>
          <w:rFonts w:hint="eastAsia"/>
        </w:rPr>
        <w:t>24</w:t>
      </w:r>
    </w:p>
    <w:p w14:paraId="5343E36B" w14:textId="77777777" w:rsidR="00CF5087" w:rsidRPr="001A7945" w:rsidRDefault="00CF5087" w:rsidP="00E77D2E">
      <w:pPr>
        <w:pStyle w:val="aff3"/>
        <w:ind w:leftChars="100" w:left="210" w:rightChars="100" w:right="210"/>
      </w:pPr>
    </w:p>
    <w:p w14:paraId="6E7851EA" w14:textId="77777777" w:rsidR="00CF5087" w:rsidRPr="001A7945" w:rsidRDefault="00CF5087" w:rsidP="00E77D2E">
      <w:pPr>
        <w:pStyle w:val="aff3"/>
        <w:ind w:leftChars="100" w:left="210" w:rightChars="100" w:right="210"/>
      </w:pPr>
      <w:r w:rsidRPr="001A7945">
        <w:t>&lt;Huawei&gt;system-view</w:t>
      </w:r>
    </w:p>
    <w:p w14:paraId="18EB7A3E" w14:textId="77777777" w:rsidR="00CF5087" w:rsidRPr="001A7945" w:rsidRDefault="00CF5087" w:rsidP="00E77D2E">
      <w:pPr>
        <w:pStyle w:val="aff3"/>
        <w:ind w:leftChars="100" w:left="210" w:rightChars="100" w:right="210"/>
      </w:pPr>
      <w:r w:rsidRPr="001A7945">
        <w:t>Enter system view, return user view with Ctrl+Z.</w:t>
      </w:r>
    </w:p>
    <w:p w14:paraId="1CBD564C" w14:textId="77777777" w:rsidR="00CF5087" w:rsidRPr="001A7945" w:rsidRDefault="00CF5087" w:rsidP="00E77D2E">
      <w:pPr>
        <w:pStyle w:val="aff3"/>
        <w:ind w:leftChars="100" w:left="210" w:rightChars="100" w:right="210"/>
      </w:pPr>
      <w:r w:rsidRPr="001A7945">
        <w:t xml:space="preserve">[Huawei]sysname R3 </w:t>
      </w:r>
    </w:p>
    <w:p w14:paraId="26A456CF" w14:textId="77777777" w:rsidR="00CF5087" w:rsidRPr="001A7945" w:rsidRDefault="00CF5087" w:rsidP="00E77D2E">
      <w:pPr>
        <w:pStyle w:val="aff3"/>
        <w:ind w:leftChars="100" w:left="210" w:rightChars="100" w:right="210"/>
      </w:pPr>
      <w:r w:rsidRPr="001A7945">
        <w:t>[R3]interface LoopB</w:t>
      </w:r>
      <w:r w:rsidRPr="001A7945">
        <w:rPr>
          <w:rFonts w:hint="eastAsia"/>
        </w:rPr>
        <w:t xml:space="preserve">ack </w:t>
      </w:r>
      <w:r w:rsidRPr="001A7945">
        <w:t>0</w:t>
      </w:r>
    </w:p>
    <w:p w14:paraId="09A31BB1" w14:textId="77777777" w:rsidR="00CF5087" w:rsidRPr="001A7945" w:rsidRDefault="00CF5087" w:rsidP="00E77D2E">
      <w:pPr>
        <w:pStyle w:val="aff3"/>
        <w:ind w:leftChars="100" w:left="210" w:rightChars="100" w:right="210"/>
      </w:pPr>
      <w:r w:rsidRPr="001A7945">
        <w:lastRenderedPageBreak/>
        <w:t xml:space="preserve">[R3-LoopBack0]ip address </w:t>
      </w:r>
      <w:r w:rsidRPr="001A7945">
        <w:rPr>
          <w:rFonts w:hint="eastAsia"/>
        </w:rPr>
        <w:t>10</w:t>
      </w:r>
      <w:r w:rsidRPr="001A7945">
        <w:t>.</w:t>
      </w:r>
      <w:r w:rsidRPr="001A7945">
        <w:rPr>
          <w:rFonts w:hint="eastAsia"/>
        </w:rPr>
        <w:t>0</w:t>
      </w:r>
      <w:r w:rsidRPr="001A7945">
        <w:t xml:space="preserve">.3.3 </w:t>
      </w:r>
      <w:r w:rsidRPr="001A7945">
        <w:rPr>
          <w:rFonts w:hint="eastAsia"/>
        </w:rPr>
        <w:t>24</w:t>
      </w:r>
    </w:p>
    <w:p w14:paraId="516A1CA2" w14:textId="77777777" w:rsidR="00CC714A" w:rsidRDefault="00CF5087">
      <w:pPr>
        <w:pStyle w:val="a"/>
        <w:numPr>
          <w:ilvl w:val="0"/>
          <w:numId w:val="166"/>
        </w:numPr>
      </w:pPr>
      <w:r w:rsidRPr="001A7945">
        <w:rPr>
          <w:rFonts w:hint="eastAsia"/>
        </w:rPr>
        <w:t>清除设备上原有的配置</w:t>
      </w:r>
    </w:p>
    <w:p w14:paraId="6ED949B1" w14:textId="77777777" w:rsidR="00CC714A" w:rsidRDefault="00D97C6D">
      <w:pPr>
        <w:pStyle w:val="aff2"/>
        <w:widowControl w:val="0"/>
        <w:topLinePunct w:val="0"/>
        <w:autoSpaceDE w:val="0"/>
        <w:autoSpaceDN w:val="0"/>
        <w:snapToGrid/>
        <w:spacing w:before="0" w:after="156"/>
        <w:ind w:left="0"/>
      </w:pPr>
      <w:r w:rsidRPr="00D97C6D">
        <w:rPr>
          <w:rFonts w:hint="eastAsia"/>
          <w:kern w:val="0"/>
        </w:rPr>
        <w:t>清除上一个实验中的静态路由配置并关闭无关的接口。</w:t>
      </w:r>
    </w:p>
    <w:p w14:paraId="20ECF926" w14:textId="77777777" w:rsidR="00CF5087" w:rsidRPr="001A7945" w:rsidRDefault="00CF5087" w:rsidP="00E77D2E">
      <w:pPr>
        <w:pStyle w:val="aff3"/>
        <w:ind w:leftChars="100" w:left="210" w:rightChars="100" w:right="210"/>
      </w:pPr>
      <w:r w:rsidRPr="001A7945">
        <w:t>[R1]int</w:t>
      </w:r>
      <w:r w:rsidRPr="001A7945">
        <w:rPr>
          <w:rFonts w:hint="eastAsia"/>
        </w:rPr>
        <w:t>erface</w:t>
      </w:r>
      <w:r w:rsidRPr="001A7945">
        <w:t xml:space="preserve"> </w:t>
      </w:r>
      <w:r w:rsidRPr="001A7945">
        <w:rPr>
          <w:rFonts w:hint="eastAsia"/>
        </w:rPr>
        <w:t>GigabitEthernet0</w:t>
      </w:r>
      <w:r w:rsidRPr="001A7945">
        <w:t>/0/1</w:t>
      </w:r>
    </w:p>
    <w:p w14:paraId="3E1EE55F" w14:textId="77777777" w:rsidR="00CF5087" w:rsidRPr="001A7945" w:rsidRDefault="00CF5087" w:rsidP="00E77D2E">
      <w:pPr>
        <w:pStyle w:val="aff3"/>
        <w:ind w:leftChars="100" w:left="210" w:rightChars="100" w:right="210"/>
      </w:pPr>
      <w:r w:rsidRPr="001A7945">
        <w:t>[R1-GigabitEthernet0/0/1]shutdown</w:t>
      </w:r>
    </w:p>
    <w:p w14:paraId="42523AB0" w14:textId="77777777" w:rsidR="00CF5087" w:rsidRPr="001A7945" w:rsidRDefault="00CF5087" w:rsidP="00E77D2E">
      <w:pPr>
        <w:pStyle w:val="aff3"/>
        <w:ind w:leftChars="100" w:left="210" w:rightChars="100" w:right="210"/>
      </w:pPr>
      <w:r w:rsidRPr="001A7945">
        <w:t>[R1-GigabitEthernet0/0/1]quit</w:t>
      </w:r>
    </w:p>
    <w:p w14:paraId="67A24F39" w14:textId="77777777" w:rsidR="00CF5087" w:rsidRPr="001A7945" w:rsidRDefault="00CF5087" w:rsidP="00E77D2E">
      <w:pPr>
        <w:pStyle w:val="aff3"/>
        <w:ind w:leftChars="100" w:left="210" w:rightChars="100" w:right="210"/>
      </w:pPr>
      <w:r w:rsidRPr="001A7945">
        <w:t>[R1]int</w:t>
      </w:r>
      <w:r w:rsidRPr="001A7945">
        <w:rPr>
          <w:rFonts w:hint="eastAsia"/>
        </w:rPr>
        <w:t>erface</w:t>
      </w:r>
      <w:r w:rsidRPr="001A7945">
        <w:t xml:space="preserve"> </w:t>
      </w:r>
      <w:r w:rsidRPr="001A7945">
        <w:rPr>
          <w:rFonts w:hint="eastAsia"/>
        </w:rPr>
        <w:t>GigabitEthernet0</w:t>
      </w:r>
      <w:r w:rsidRPr="001A7945">
        <w:t>/0/0</w:t>
      </w:r>
    </w:p>
    <w:p w14:paraId="58C61D04" w14:textId="77777777" w:rsidR="00CF5087" w:rsidRPr="001A7945" w:rsidRDefault="00CF5087" w:rsidP="00E77D2E">
      <w:pPr>
        <w:pStyle w:val="aff3"/>
        <w:ind w:leftChars="100" w:left="210" w:rightChars="100" w:right="210"/>
      </w:pPr>
      <w:r w:rsidRPr="001A7945">
        <w:t>[R1-GigabitEthernet0/0/0]undo shutdown</w:t>
      </w:r>
    </w:p>
    <w:p w14:paraId="4353FE17" w14:textId="77777777" w:rsidR="00CF5087" w:rsidRPr="001A7945" w:rsidRDefault="00CF5087" w:rsidP="00E77D2E">
      <w:pPr>
        <w:pStyle w:val="aff3"/>
        <w:ind w:leftChars="100" w:left="210" w:rightChars="100" w:right="210"/>
      </w:pPr>
      <w:r w:rsidRPr="001A7945">
        <w:t>[R1-GigabitEthernet0/0/0]quit</w:t>
      </w:r>
    </w:p>
    <w:p w14:paraId="084797D1" w14:textId="77777777" w:rsidR="00CF5087" w:rsidRPr="001A7945" w:rsidRDefault="00CF5087" w:rsidP="00E77D2E">
      <w:pPr>
        <w:pStyle w:val="aff3"/>
        <w:ind w:leftChars="100" w:left="210" w:rightChars="100" w:right="210"/>
      </w:pPr>
      <w:r w:rsidRPr="001A7945">
        <w:t>[R1]undo ip route-static 0.0.0.0 0.0.0.0</w:t>
      </w:r>
    </w:p>
    <w:p w14:paraId="3D97F023" w14:textId="77777777" w:rsidR="00CF5087" w:rsidRPr="001A7945" w:rsidRDefault="00CF5087" w:rsidP="00E77D2E">
      <w:pPr>
        <w:pStyle w:val="aff3"/>
        <w:ind w:leftChars="100" w:left="210" w:rightChars="100" w:right="210"/>
      </w:pPr>
      <w:r w:rsidRPr="001A7945">
        <w:t>[R1]undo ip route-static 10.0.3.0 255.255.255.0</w:t>
      </w:r>
    </w:p>
    <w:p w14:paraId="08E445EF" w14:textId="77777777" w:rsidR="00CC714A" w:rsidRDefault="00CF5087">
      <w:pPr>
        <w:pStyle w:val="aff3"/>
        <w:ind w:leftChars="100" w:left="210" w:rightChars="100" w:right="210"/>
      </w:pPr>
      <w:r w:rsidRPr="001A7945">
        <w:t>[R1]undo ip route-static 10.0.12.0 255.255.255.0</w:t>
      </w:r>
    </w:p>
    <w:p w14:paraId="385BA5C9" w14:textId="77777777" w:rsidR="00CF5087" w:rsidRPr="001A7945" w:rsidRDefault="00CF5087" w:rsidP="00E77D2E">
      <w:pPr>
        <w:pStyle w:val="aff3"/>
        <w:ind w:leftChars="100" w:left="210" w:rightChars="100" w:right="210"/>
      </w:pPr>
    </w:p>
    <w:p w14:paraId="2EF3E032" w14:textId="77777777" w:rsidR="00CF5087" w:rsidRPr="001A7945" w:rsidRDefault="00CF5087" w:rsidP="00E77D2E">
      <w:pPr>
        <w:pStyle w:val="aff3"/>
        <w:ind w:leftChars="100" w:left="210" w:rightChars="100" w:right="210"/>
      </w:pPr>
      <w:r w:rsidRPr="001A7945">
        <w:t>[R2]interface GigabitEthernet 0/0/2</w:t>
      </w:r>
    </w:p>
    <w:p w14:paraId="5CEC9F46" w14:textId="77777777" w:rsidR="00CF5087" w:rsidRPr="001A7945" w:rsidRDefault="00CF5087" w:rsidP="00E77D2E">
      <w:pPr>
        <w:pStyle w:val="aff3"/>
        <w:ind w:leftChars="100" w:left="210" w:rightChars="100" w:right="210"/>
      </w:pPr>
      <w:r w:rsidRPr="001A7945">
        <w:t>[R2-GigabitEthernet0/0/2]shutdown</w:t>
      </w:r>
    </w:p>
    <w:p w14:paraId="7CA73AB6" w14:textId="77777777" w:rsidR="00CF5087" w:rsidRPr="001A7945" w:rsidRDefault="00CF5087" w:rsidP="00E77D2E">
      <w:pPr>
        <w:pStyle w:val="aff3"/>
        <w:ind w:leftChars="100" w:left="210" w:rightChars="100" w:right="210"/>
      </w:pPr>
      <w:r w:rsidRPr="001A7945">
        <w:t>[R2-GigabitEthernet0/0/2]quit</w:t>
      </w:r>
    </w:p>
    <w:p w14:paraId="368442BE" w14:textId="77777777" w:rsidR="00CF5087" w:rsidRPr="001A7945" w:rsidRDefault="00CF5087" w:rsidP="00E77D2E">
      <w:pPr>
        <w:pStyle w:val="aff3"/>
        <w:ind w:leftChars="100" w:left="210" w:rightChars="100" w:right="210"/>
      </w:pPr>
      <w:r w:rsidRPr="001A7945">
        <w:t>[R2]undo ip route-static 10.0.3.0 255.255.255.0</w:t>
      </w:r>
    </w:p>
    <w:p w14:paraId="0B0138C9" w14:textId="77777777" w:rsidR="00CF5087" w:rsidRPr="001A7945" w:rsidRDefault="00CF5087" w:rsidP="00E77D2E">
      <w:pPr>
        <w:pStyle w:val="aff3"/>
        <w:ind w:leftChars="100" w:left="210" w:rightChars="100" w:right="210"/>
      </w:pPr>
      <w:r w:rsidRPr="001A7945">
        <w:t>[R2]undo ip route-static 10.0.13.0 255.255.255.0</w:t>
      </w:r>
    </w:p>
    <w:p w14:paraId="48EC2E9E" w14:textId="77777777" w:rsidR="00CF5087" w:rsidRPr="001A7945" w:rsidRDefault="00CF5087" w:rsidP="00E77D2E">
      <w:pPr>
        <w:pStyle w:val="aff3"/>
        <w:ind w:leftChars="100" w:left="210" w:rightChars="100" w:right="210"/>
      </w:pPr>
    </w:p>
    <w:p w14:paraId="27C534B3" w14:textId="77777777" w:rsidR="00CF5087" w:rsidRPr="001A7945" w:rsidRDefault="00CF5087" w:rsidP="00E77D2E">
      <w:pPr>
        <w:pStyle w:val="aff3"/>
        <w:ind w:leftChars="100" w:left="210" w:rightChars="100" w:right="210"/>
      </w:pPr>
      <w:r w:rsidRPr="001A7945">
        <w:t>[R3]int</w:t>
      </w:r>
      <w:r w:rsidRPr="001A7945">
        <w:rPr>
          <w:rFonts w:hint="eastAsia"/>
        </w:rPr>
        <w:t>erface</w:t>
      </w:r>
      <w:r w:rsidRPr="001A7945">
        <w:t xml:space="preserve"> </w:t>
      </w:r>
      <w:r w:rsidRPr="001A7945">
        <w:rPr>
          <w:rFonts w:hint="eastAsia"/>
        </w:rPr>
        <w:t>GigabitEthernet</w:t>
      </w:r>
      <w:r w:rsidRPr="001A7945">
        <w:t xml:space="preserve"> </w:t>
      </w:r>
      <w:r w:rsidRPr="001A7945">
        <w:rPr>
          <w:rFonts w:hint="eastAsia"/>
        </w:rPr>
        <w:t>0</w:t>
      </w:r>
      <w:r w:rsidRPr="001A7945">
        <w:t>/0/2</w:t>
      </w:r>
    </w:p>
    <w:p w14:paraId="53836D93" w14:textId="77777777" w:rsidR="00CF5087" w:rsidRPr="001A7945" w:rsidRDefault="00CF5087" w:rsidP="00E77D2E">
      <w:pPr>
        <w:pStyle w:val="aff3"/>
        <w:ind w:leftChars="100" w:left="210" w:rightChars="100" w:right="210"/>
      </w:pPr>
      <w:r w:rsidRPr="001A7945">
        <w:t>[R3-GigabitEthernet0/0/2]shutdown</w:t>
      </w:r>
    </w:p>
    <w:p w14:paraId="740F833B" w14:textId="77777777" w:rsidR="00CF5087" w:rsidRPr="001A7945" w:rsidRDefault="00CF5087" w:rsidP="00E77D2E">
      <w:pPr>
        <w:pStyle w:val="aff3"/>
        <w:ind w:leftChars="100" w:left="210" w:rightChars="100" w:right="210"/>
      </w:pPr>
      <w:r w:rsidRPr="001A7945">
        <w:t>[R3-GigabitEthernet0/0/2]quit</w:t>
      </w:r>
    </w:p>
    <w:p w14:paraId="122A5EAE" w14:textId="77777777" w:rsidR="00CF49E0" w:rsidRDefault="00CF5087">
      <w:pPr>
        <w:pStyle w:val="aff3"/>
        <w:ind w:leftChars="100" w:left="210" w:rightChars="100" w:right="210"/>
        <w:rPr>
          <w:rFonts w:ascii="微软雅黑" w:hAnsi="微软雅黑" w:cs="Arial"/>
          <w:sz w:val="24"/>
          <w:szCs w:val="24"/>
        </w:rPr>
      </w:pPr>
      <w:r w:rsidRPr="001A7945">
        <w:t>[R3]undo ip route-static 10.0.12.0 255.255.255.0</w:t>
      </w:r>
    </w:p>
    <w:p w14:paraId="7E7EF094" w14:textId="77777777" w:rsidR="00CC714A" w:rsidRDefault="00D97C6D">
      <w:pPr>
        <w:pStyle w:val="a"/>
        <w:numPr>
          <w:ilvl w:val="0"/>
          <w:numId w:val="166"/>
        </w:numPr>
      </w:pPr>
      <w:r w:rsidRPr="00D97C6D">
        <w:rPr>
          <w:rFonts w:hint="eastAsia"/>
        </w:rPr>
        <w:t>配置</w:t>
      </w:r>
      <w:r w:rsidRPr="00D97C6D">
        <w:t>IP</w:t>
      </w:r>
      <w:r w:rsidRPr="00D97C6D">
        <w:rPr>
          <w:rFonts w:hint="eastAsia"/>
        </w:rPr>
        <w:t>地址</w:t>
      </w:r>
    </w:p>
    <w:p w14:paraId="66E066E2" w14:textId="77777777" w:rsidR="001A66D4" w:rsidRDefault="00D97C6D">
      <w:pPr>
        <w:pStyle w:val="aff2"/>
        <w:widowControl w:val="0"/>
        <w:topLinePunct w:val="0"/>
        <w:autoSpaceDE w:val="0"/>
        <w:autoSpaceDN w:val="0"/>
        <w:snapToGrid/>
        <w:spacing w:before="0" w:after="156"/>
        <w:ind w:left="0"/>
      </w:pPr>
      <w:r w:rsidRPr="00D97C6D">
        <w:rPr>
          <w:rFonts w:hint="eastAsia"/>
          <w:kern w:val="0"/>
        </w:rPr>
        <w:t>为</w:t>
      </w:r>
      <w:r w:rsidRPr="00D97C6D">
        <w:rPr>
          <w:kern w:val="0"/>
        </w:rPr>
        <w:t>R2</w:t>
      </w:r>
      <w:r w:rsidRPr="00D97C6D">
        <w:rPr>
          <w:rFonts w:hint="eastAsia"/>
          <w:kern w:val="0"/>
        </w:rPr>
        <w:t>和</w:t>
      </w:r>
      <w:r w:rsidRPr="00D97C6D">
        <w:rPr>
          <w:kern w:val="0"/>
        </w:rPr>
        <w:t>R3</w:t>
      </w:r>
      <w:r w:rsidRPr="00D97C6D">
        <w:rPr>
          <w:rFonts w:hint="eastAsia"/>
          <w:kern w:val="0"/>
        </w:rPr>
        <w:t>配置如下</w:t>
      </w:r>
      <w:r w:rsidRPr="00D97C6D">
        <w:rPr>
          <w:kern w:val="0"/>
        </w:rPr>
        <w:t>IP</w:t>
      </w:r>
      <w:r w:rsidRPr="00D97C6D">
        <w:rPr>
          <w:rFonts w:hint="eastAsia"/>
          <w:kern w:val="0"/>
        </w:rPr>
        <w:t>地址。</w:t>
      </w:r>
    </w:p>
    <w:p w14:paraId="49D7D587" w14:textId="77777777" w:rsidR="00CF5087" w:rsidRPr="001A7945" w:rsidRDefault="00CF5087" w:rsidP="00E77D2E">
      <w:pPr>
        <w:spacing w:line="240" w:lineRule="auto"/>
        <w:ind w:leftChars="100" w:left="210" w:rightChars="100" w:right="210"/>
        <w:rPr>
          <w:rFonts w:ascii="Courier New" w:hAnsi="Courier New" w:cs="Courier New"/>
          <w:sz w:val="18"/>
          <w:szCs w:val="18"/>
        </w:rPr>
      </w:pPr>
      <w:r w:rsidRPr="001A7945">
        <w:rPr>
          <w:rFonts w:ascii="Courier New" w:hAnsi="Courier New" w:cs="Courier New"/>
          <w:sz w:val="18"/>
          <w:szCs w:val="18"/>
        </w:rPr>
        <w:t>[R2]inter</w:t>
      </w:r>
      <w:r w:rsidRPr="001A7945">
        <w:rPr>
          <w:rFonts w:ascii="Courier New" w:hAnsi="Courier New" w:cs="Courier New" w:hint="eastAsia"/>
          <w:sz w:val="18"/>
          <w:szCs w:val="18"/>
        </w:rPr>
        <w:t>face</w:t>
      </w:r>
      <w:r w:rsidRPr="001A7945">
        <w:rPr>
          <w:rFonts w:ascii="Courier New" w:hAnsi="Courier New" w:cs="Courier New"/>
          <w:sz w:val="18"/>
          <w:szCs w:val="18"/>
        </w:rPr>
        <w:t xml:space="preserve"> GigabitEthernet 0/0/0</w:t>
      </w:r>
    </w:p>
    <w:p w14:paraId="78276552" w14:textId="77777777" w:rsidR="00CF5087" w:rsidRPr="001A7945" w:rsidRDefault="00CF5087" w:rsidP="00E77D2E">
      <w:pPr>
        <w:pStyle w:val="aff3"/>
        <w:ind w:leftChars="100" w:left="210" w:rightChars="100" w:right="210"/>
      </w:pPr>
      <w:r w:rsidRPr="001A7945">
        <w:t xml:space="preserve">[R2-GigabitEthernet0/0/0]ip address 10.0.13.2 24 </w:t>
      </w:r>
    </w:p>
    <w:p w14:paraId="1A66ED5B" w14:textId="77777777" w:rsidR="00CF5087" w:rsidRPr="001A7945" w:rsidRDefault="00CF5087" w:rsidP="00E77D2E">
      <w:pPr>
        <w:pStyle w:val="aff3"/>
        <w:ind w:leftChars="100" w:left="210" w:rightChars="100" w:right="210"/>
      </w:pPr>
    </w:p>
    <w:p w14:paraId="79AC8B8E" w14:textId="77777777" w:rsidR="00CF5087" w:rsidRPr="001A7945" w:rsidRDefault="00CF5087" w:rsidP="00E77D2E">
      <w:pPr>
        <w:pStyle w:val="aff3"/>
        <w:ind w:leftChars="100" w:left="210" w:rightChars="100" w:right="210"/>
      </w:pPr>
      <w:r w:rsidRPr="001A7945">
        <w:t>[R3]interface GigabitEthernet0/0/</w:t>
      </w:r>
      <w:r w:rsidRPr="001A7945">
        <w:rPr>
          <w:rFonts w:hint="eastAsia"/>
        </w:rPr>
        <w:t>1</w:t>
      </w:r>
    </w:p>
    <w:p w14:paraId="271A1BF4" w14:textId="4DEE3DD4" w:rsidR="009C555C" w:rsidRPr="001A7945" w:rsidRDefault="00CF5087" w:rsidP="00E77D2E">
      <w:pPr>
        <w:pStyle w:val="aff3"/>
        <w:ind w:leftChars="100" w:left="210" w:rightChars="100" w:right="210"/>
      </w:pPr>
      <w:r w:rsidRPr="001A7945">
        <w:t>[R3-GigabitEthernet0/0/</w:t>
      </w:r>
      <w:r w:rsidRPr="001A7945">
        <w:rPr>
          <w:rFonts w:hint="eastAsia"/>
        </w:rPr>
        <w:t>1</w:t>
      </w:r>
      <w:r w:rsidRPr="001A7945">
        <w:t xml:space="preserve">]ip address </w:t>
      </w:r>
      <w:r w:rsidRPr="001A7945">
        <w:rPr>
          <w:rFonts w:hint="eastAsia"/>
        </w:rPr>
        <w:t>10.0</w:t>
      </w:r>
      <w:r w:rsidRPr="001A7945">
        <w:t>.12.</w:t>
      </w:r>
      <w:r w:rsidRPr="001A7945">
        <w:rPr>
          <w:rFonts w:hint="eastAsia"/>
        </w:rPr>
        <w:t>3</w:t>
      </w:r>
      <w:r w:rsidRPr="001A7945">
        <w:t xml:space="preserve"> 24</w:t>
      </w:r>
    </w:p>
    <w:p w14:paraId="2BA5F78D" w14:textId="77777777" w:rsidR="001A66D4" w:rsidRDefault="001A66D4" w:rsidP="00540DD3">
      <w:pPr>
        <w:pStyle w:val="aff3"/>
        <w:ind w:leftChars="100" w:left="210" w:rightChars="100" w:right="210"/>
      </w:pPr>
    </w:p>
    <w:p w14:paraId="19169D30" w14:textId="77777777" w:rsidR="00CC714A" w:rsidRDefault="00365301">
      <w:pPr>
        <w:pStyle w:val="aff2"/>
        <w:widowControl w:val="0"/>
        <w:topLinePunct w:val="0"/>
        <w:autoSpaceDE w:val="0"/>
        <w:autoSpaceDN w:val="0"/>
        <w:snapToGrid/>
        <w:spacing w:before="0" w:after="156"/>
        <w:ind w:left="0"/>
        <w:rPr>
          <w:kern w:val="0"/>
        </w:rPr>
      </w:pPr>
      <w:r>
        <w:rPr>
          <w:rFonts w:hint="eastAsia"/>
          <w:kern w:val="0"/>
        </w:rPr>
        <w:t>测试</w:t>
      </w:r>
      <w:r w:rsidR="00D97C6D" w:rsidRPr="00D97C6D">
        <w:rPr>
          <w:kern w:val="0"/>
        </w:rPr>
        <w:t>R1</w:t>
      </w:r>
      <w:r w:rsidR="000B186B">
        <w:rPr>
          <w:rFonts w:hint="eastAsia"/>
          <w:kern w:val="0"/>
        </w:rPr>
        <w:t>与</w:t>
      </w:r>
      <w:r w:rsidR="00D97C6D" w:rsidRPr="00D97C6D">
        <w:rPr>
          <w:kern w:val="0"/>
        </w:rPr>
        <w:t>R2</w:t>
      </w:r>
      <w:r w:rsidR="000B186B">
        <w:rPr>
          <w:rFonts w:hint="eastAsia"/>
          <w:kern w:val="0"/>
        </w:rPr>
        <w:t>间</w:t>
      </w:r>
      <w:r>
        <w:rPr>
          <w:rFonts w:hint="eastAsia"/>
          <w:kern w:val="0"/>
        </w:rPr>
        <w:t>的连通性</w:t>
      </w:r>
      <w:r w:rsidR="00D97C6D" w:rsidRPr="00D97C6D">
        <w:rPr>
          <w:rFonts w:hint="eastAsia"/>
          <w:kern w:val="0"/>
        </w:rPr>
        <w:t>。</w:t>
      </w:r>
    </w:p>
    <w:p w14:paraId="1399006C" w14:textId="77777777" w:rsidR="00CF5087" w:rsidRPr="001A7945" w:rsidRDefault="00CF5087" w:rsidP="00E77D2E">
      <w:pPr>
        <w:pStyle w:val="aff3"/>
        <w:ind w:leftChars="100" w:left="210" w:rightChars="100" w:right="210"/>
      </w:pPr>
      <w:r w:rsidRPr="001A7945">
        <w:lastRenderedPageBreak/>
        <w:t>&lt;R1&gt;ping 10.0.13.2</w:t>
      </w:r>
    </w:p>
    <w:p w14:paraId="6FB1FBBC" w14:textId="77777777" w:rsidR="00CF5087" w:rsidRPr="001A7945" w:rsidRDefault="00CF5087" w:rsidP="00E77D2E">
      <w:pPr>
        <w:pStyle w:val="aff3"/>
        <w:ind w:leftChars="100" w:left="210" w:rightChars="100" w:right="210"/>
      </w:pPr>
      <w:r w:rsidRPr="001A7945">
        <w:t xml:space="preserve">  PING 10.0.13.2: 56  data bytes, press CTRL_C to break</w:t>
      </w:r>
    </w:p>
    <w:p w14:paraId="1A134699" w14:textId="77777777" w:rsidR="00CF5087" w:rsidRPr="001A7945" w:rsidRDefault="00CF5087" w:rsidP="00E77D2E">
      <w:pPr>
        <w:pStyle w:val="aff3"/>
        <w:ind w:leftChars="100" w:left="210" w:rightChars="100" w:right="210"/>
      </w:pPr>
      <w:r w:rsidRPr="001A7945">
        <w:t xml:space="preserve">    Reply from 10.0.13.2: bytes=56 Sequence=1 ttl=255 time=30 ms</w:t>
      </w:r>
    </w:p>
    <w:p w14:paraId="70881340" w14:textId="77777777" w:rsidR="00CF5087" w:rsidRPr="001A7945" w:rsidRDefault="00CF5087" w:rsidP="00E77D2E">
      <w:pPr>
        <w:pStyle w:val="aff3"/>
        <w:ind w:leftChars="100" w:left="210" w:rightChars="100" w:right="210"/>
      </w:pPr>
      <w:r w:rsidRPr="001A7945">
        <w:t xml:space="preserve">    Reply from 10.0.13.2: bytes=56 Sequence=2 ttl=255 time=30 ms</w:t>
      </w:r>
    </w:p>
    <w:p w14:paraId="2F577CE1" w14:textId="77777777" w:rsidR="00CF5087" w:rsidRPr="001A7945" w:rsidRDefault="00CF5087" w:rsidP="00E77D2E">
      <w:pPr>
        <w:pStyle w:val="aff3"/>
        <w:ind w:leftChars="100" w:left="210" w:rightChars="100" w:right="210"/>
      </w:pPr>
      <w:r w:rsidRPr="001A7945">
        <w:t xml:space="preserve">    Reply from 10.0.13.2: bytes=56 Sequence=3 ttl=255 time=30 ms</w:t>
      </w:r>
    </w:p>
    <w:p w14:paraId="4A5E9CAE" w14:textId="77777777" w:rsidR="00CF5087" w:rsidRPr="001A7945" w:rsidRDefault="00CF5087" w:rsidP="00E77D2E">
      <w:pPr>
        <w:pStyle w:val="aff3"/>
        <w:ind w:leftChars="100" w:left="210" w:rightChars="100" w:right="210"/>
      </w:pPr>
      <w:r w:rsidRPr="001A7945">
        <w:t xml:space="preserve">    Reply from 10.0.13.2: bytes=56 Sequence=4 ttl=255 time=30 ms</w:t>
      </w:r>
    </w:p>
    <w:p w14:paraId="2AAD89FE" w14:textId="77777777" w:rsidR="00CF5087" w:rsidRPr="001A7945" w:rsidRDefault="00CF5087" w:rsidP="00E77D2E">
      <w:pPr>
        <w:pStyle w:val="aff3"/>
        <w:ind w:leftChars="100" w:left="210" w:rightChars="100" w:right="210"/>
      </w:pPr>
      <w:r w:rsidRPr="001A7945">
        <w:t xml:space="preserve">    Reply from 10.0.13.2: bytes=56 Sequence=5 ttl=255 time=30 ms</w:t>
      </w:r>
    </w:p>
    <w:p w14:paraId="5E939363" w14:textId="77777777" w:rsidR="00CF5087" w:rsidRPr="001A7945" w:rsidRDefault="00CF5087" w:rsidP="00E77D2E">
      <w:pPr>
        <w:pStyle w:val="aff3"/>
        <w:ind w:leftChars="100" w:left="210" w:rightChars="100" w:right="210"/>
      </w:pPr>
      <w:r w:rsidRPr="001A7945">
        <w:t xml:space="preserve">  --- 10.0.13.2 ping statistics ---</w:t>
      </w:r>
    </w:p>
    <w:p w14:paraId="5E8A2D0E" w14:textId="77777777" w:rsidR="00CF5087" w:rsidRPr="001A7945" w:rsidRDefault="00CF5087" w:rsidP="00E77D2E">
      <w:pPr>
        <w:pStyle w:val="aff3"/>
        <w:ind w:leftChars="100" w:left="210" w:rightChars="100" w:right="210"/>
      </w:pPr>
      <w:r w:rsidRPr="001A7945">
        <w:t xml:space="preserve">    5 packet(s) transmitted</w:t>
      </w:r>
    </w:p>
    <w:p w14:paraId="75EF6818" w14:textId="77777777" w:rsidR="00CF5087" w:rsidRPr="001A7945" w:rsidRDefault="00CF5087" w:rsidP="00E77D2E">
      <w:pPr>
        <w:pStyle w:val="aff3"/>
        <w:ind w:leftChars="100" w:left="210" w:rightChars="100" w:right="210"/>
      </w:pPr>
      <w:r w:rsidRPr="001A7945">
        <w:t xml:space="preserve">    5 packet(s) received</w:t>
      </w:r>
    </w:p>
    <w:p w14:paraId="7C796424" w14:textId="77777777" w:rsidR="00CF5087" w:rsidRPr="001A7945" w:rsidRDefault="00CF5087" w:rsidP="00E77D2E">
      <w:pPr>
        <w:pStyle w:val="aff3"/>
        <w:ind w:leftChars="100" w:left="210" w:rightChars="100" w:right="210"/>
      </w:pPr>
      <w:r w:rsidRPr="001A7945">
        <w:t xml:space="preserve">    0.00% packet loss</w:t>
      </w:r>
    </w:p>
    <w:p w14:paraId="5803A9FE" w14:textId="77777777" w:rsidR="00CF5087" w:rsidRPr="001A7945" w:rsidRDefault="00CF5087" w:rsidP="00E77D2E">
      <w:pPr>
        <w:pStyle w:val="aff3"/>
        <w:ind w:leftChars="100" w:left="210" w:rightChars="100" w:right="210"/>
      </w:pPr>
      <w:r w:rsidRPr="001A7945">
        <w:t xml:space="preserve">    round-trip min/avg/max = 30/30/30 ms</w:t>
      </w:r>
    </w:p>
    <w:p w14:paraId="1F9D6B4A" w14:textId="77777777" w:rsidR="00CF5087" w:rsidRPr="001A7945" w:rsidRDefault="00CF5087" w:rsidP="00E77D2E">
      <w:pPr>
        <w:pStyle w:val="aff3"/>
        <w:ind w:leftChars="100" w:left="210" w:rightChars="100" w:right="210"/>
      </w:pPr>
    </w:p>
    <w:p w14:paraId="7529AC94" w14:textId="77777777" w:rsidR="00CC714A" w:rsidRDefault="00365301">
      <w:pPr>
        <w:pStyle w:val="aff2"/>
        <w:widowControl w:val="0"/>
        <w:topLinePunct w:val="0"/>
        <w:autoSpaceDE w:val="0"/>
        <w:autoSpaceDN w:val="0"/>
        <w:snapToGrid/>
        <w:spacing w:before="0" w:after="156"/>
        <w:ind w:left="0"/>
        <w:rPr>
          <w:kern w:val="0"/>
        </w:rPr>
      </w:pPr>
      <w:r>
        <w:rPr>
          <w:rFonts w:hint="eastAsia"/>
          <w:kern w:val="0"/>
        </w:rPr>
        <w:t>测试</w:t>
      </w:r>
      <w:r w:rsidR="00D97C6D" w:rsidRPr="00D97C6D">
        <w:rPr>
          <w:kern w:val="0"/>
        </w:rPr>
        <w:t>R2</w:t>
      </w:r>
      <w:r w:rsidR="000B186B">
        <w:rPr>
          <w:rFonts w:hint="eastAsia"/>
          <w:kern w:val="0"/>
        </w:rPr>
        <w:t>与</w:t>
      </w:r>
      <w:r w:rsidR="00D97C6D" w:rsidRPr="00D97C6D">
        <w:rPr>
          <w:kern w:val="0"/>
        </w:rPr>
        <w:t>R3</w:t>
      </w:r>
      <w:r w:rsidR="000B186B">
        <w:rPr>
          <w:rFonts w:hint="eastAsia"/>
          <w:kern w:val="0"/>
        </w:rPr>
        <w:t>间</w:t>
      </w:r>
      <w:r>
        <w:rPr>
          <w:rFonts w:hint="eastAsia"/>
          <w:kern w:val="0"/>
        </w:rPr>
        <w:t>的连通性</w:t>
      </w:r>
      <w:r w:rsidR="00D97C6D" w:rsidRPr="00D97C6D">
        <w:rPr>
          <w:rFonts w:hint="eastAsia"/>
          <w:kern w:val="0"/>
        </w:rPr>
        <w:t>。</w:t>
      </w:r>
    </w:p>
    <w:p w14:paraId="5ACE9A88" w14:textId="77777777" w:rsidR="00CF5087" w:rsidRPr="001A7945" w:rsidRDefault="00CF5087" w:rsidP="00E77D2E">
      <w:pPr>
        <w:pStyle w:val="aff3"/>
        <w:ind w:leftChars="100" w:left="210" w:rightChars="100" w:right="210"/>
      </w:pPr>
      <w:r w:rsidRPr="001A7945">
        <w:t xml:space="preserve">&lt;R2&gt;ping </w:t>
      </w:r>
      <w:r w:rsidRPr="001A7945">
        <w:rPr>
          <w:rFonts w:hint="eastAsia"/>
        </w:rPr>
        <w:t>10.0.</w:t>
      </w:r>
      <w:r w:rsidRPr="001A7945">
        <w:t>1</w:t>
      </w:r>
      <w:r w:rsidRPr="001A7945">
        <w:rPr>
          <w:rFonts w:hint="eastAsia"/>
        </w:rPr>
        <w:t>2.3</w:t>
      </w:r>
    </w:p>
    <w:p w14:paraId="430B3B7B" w14:textId="77777777" w:rsidR="00CF5087" w:rsidRPr="001A7945" w:rsidRDefault="00CF5087" w:rsidP="00E77D2E">
      <w:pPr>
        <w:pStyle w:val="aff3"/>
        <w:ind w:leftChars="100" w:left="210" w:rightChars="100" w:right="210"/>
      </w:pPr>
      <w:r w:rsidRPr="001A7945">
        <w:t xml:space="preserve">  PING 10.0.12.2: 56  data bytes, press CTRL_C to break</w:t>
      </w:r>
    </w:p>
    <w:p w14:paraId="20F5C2FD" w14:textId="77777777" w:rsidR="00CF5087" w:rsidRPr="001A7945" w:rsidRDefault="00CF5087" w:rsidP="00E77D2E">
      <w:pPr>
        <w:pStyle w:val="aff3"/>
        <w:ind w:leftChars="100" w:left="210" w:rightChars="100" w:right="210"/>
      </w:pPr>
      <w:r w:rsidRPr="001A7945">
        <w:t xml:space="preserve">    Reply from </w:t>
      </w:r>
      <w:r w:rsidRPr="001A7945">
        <w:rPr>
          <w:rFonts w:hint="eastAsia"/>
        </w:rPr>
        <w:t>10.0.</w:t>
      </w:r>
      <w:r w:rsidRPr="001A7945">
        <w:t>1</w:t>
      </w:r>
      <w:r w:rsidRPr="001A7945">
        <w:rPr>
          <w:rFonts w:hint="eastAsia"/>
        </w:rPr>
        <w:t>2.3</w:t>
      </w:r>
      <w:r w:rsidRPr="001A7945">
        <w:t>: bytes=56 Sequence=1 ttl=255 time=31 ms</w:t>
      </w:r>
    </w:p>
    <w:p w14:paraId="0F462D91" w14:textId="77777777" w:rsidR="00CF5087" w:rsidRPr="001A7945" w:rsidRDefault="00CF5087" w:rsidP="00E77D2E">
      <w:pPr>
        <w:pStyle w:val="aff3"/>
        <w:ind w:leftChars="100" w:left="210" w:rightChars="100" w:right="210"/>
      </w:pPr>
      <w:r w:rsidRPr="001A7945">
        <w:t xml:space="preserve">    Reply from </w:t>
      </w:r>
      <w:r w:rsidRPr="001A7945">
        <w:rPr>
          <w:rFonts w:hint="eastAsia"/>
        </w:rPr>
        <w:t>10.0.</w:t>
      </w:r>
      <w:r w:rsidRPr="001A7945">
        <w:t>1</w:t>
      </w:r>
      <w:r w:rsidRPr="001A7945">
        <w:rPr>
          <w:rFonts w:hint="eastAsia"/>
        </w:rPr>
        <w:t>2.3</w:t>
      </w:r>
      <w:r w:rsidRPr="001A7945">
        <w:t>: bytes=56 Sequence=2 ttl=255 time=31 ms</w:t>
      </w:r>
    </w:p>
    <w:p w14:paraId="124EDC5C" w14:textId="77777777" w:rsidR="00CF5087" w:rsidRPr="001A7945" w:rsidRDefault="00CF5087" w:rsidP="00E77D2E">
      <w:pPr>
        <w:pStyle w:val="aff3"/>
        <w:ind w:leftChars="100" w:left="210" w:rightChars="100" w:right="210"/>
      </w:pPr>
      <w:r w:rsidRPr="001A7945">
        <w:t xml:space="preserve">    Reply from </w:t>
      </w:r>
      <w:r w:rsidRPr="001A7945">
        <w:rPr>
          <w:rFonts w:hint="eastAsia"/>
        </w:rPr>
        <w:t>10.0.</w:t>
      </w:r>
      <w:r w:rsidRPr="001A7945">
        <w:t>1</w:t>
      </w:r>
      <w:r w:rsidRPr="001A7945">
        <w:rPr>
          <w:rFonts w:hint="eastAsia"/>
        </w:rPr>
        <w:t>2.3</w:t>
      </w:r>
      <w:r w:rsidRPr="001A7945">
        <w:t>: bytes=56 Sequence=3 ttl=255 time=41 ms</w:t>
      </w:r>
    </w:p>
    <w:p w14:paraId="7668703D" w14:textId="77777777" w:rsidR="00CF5087" w:rsidRPr="001A7945" w:rsidRDefault="00CF5087" w:rsidP="00E77D2E">
      <w:pPr>
        <w:pStyle w:val="aff3"/>
        <w:ind w:leftChars="100" w:left="210" w:rightChars="100" w:right="210"/>
      </w:pPr>
      <w:r w:rsidRPr="001A7945">
        <w:t xml:space="preserve">    Reply from </w:t>
      </w:r>
      <w:r w:rsidRPr="001A7945">
        <w:rPr>
          <w:rFonts w:hint="eastAsia"/>
        </w:rPr>
        <w:t>10.0.</w:t>
      </w:r>
      <w:r w:rsidRPr="001A7945">
        <w:t>1</w:t>
      </w:r>
      <w:r w:rsidRPr="001A7945">
        <w:rPr>
          <w:rFonts w:hint="eastAsia"/>
        </w:rPr>
        <w:t>2.3</w:t>
      </w:r>
      <w:r w:rsidRPr="001A7945">
        <w:t>: bytes=56 Sequence=4 ttl=255 time=31 ms</w:t>
      </w:r>
    </w:p>
    <w:p w14:paraId="1FA6C48E" w14:textId="77777777" w:rsidR="00CF5087" w:rsidRPr="001A7945" w:rsidRDefault="00CF5087" w:rsidP="00E77D2E">
      <w:pPr>
        <w:pStyle w:val="aff3"/>
        <w:ind w:leftChars="100" w:left="210" w:rightChars="100" w:right="210"/>
      </w:pPr>
      <w:r w:rsidRPr="001A7945">
        <w:t xml:space="preserve">    Reply from </w:t>
      </w:r>
      <w:r w:rsidRPr="001A7945">
        <w:rPr>
          <w:rFonts w:hint="eastAsia"/>
        </w:rPr>
        <w:t>10.0.</w:t>
      </w:r>
      <w:r w:rsidRPr="001A7945">
        <w:t>1</w:t>
      </w:r>
      <w:r w:rsidRPr="001A7945">
        <w:rPr>
          <w:rFonts w:hint="eastAsia"/>
        </w:rPr>
        <w:t>2.3</w:t>
      </w:r>
      <w:r w:rsidRPr="001A7945">
        <w:t>: bytes=56 Sequence=5 ttl=255 time=41 ms</w:t>
      </w:r>
    </w:p>
    <w:p w14:paraId="5BCF40BE" w14:textId="77777777" w:rsidR="00CF5087" w:rsidRPr="001A7945" w:rsidRDefault="00CF5087" w:rsidP="00E77D2E">
      <w:pPr>
        <w:pStyle w:val="aff3"/>
        <w:ind w:leftChars="100" w:left="210" w:rightChars="100" w:right="210"/>
      </w:pPr>
      <w:r w:rsidRPr="001A7945">
        <w:t xml:space="preserve">  --- </w:t>
      </w:r>
      <w:r w:rsidRPr="001A7945">
        <w:rPr>
          <w:rFonts w:hint="eastAsia"/>
        </w:rPr>
        <w:t>10.0.</w:t>
      </w:r>
      <w:r w:rsidRPr="001A7945">
        <w:t>1</w:t>
      </w:r>
      <w:r w:rsidRPr="001A7945">
        <w:rPr>
          <w:rFonts w:hint="eastAsia"/>
        </w:rPr>
        <w:t>2.3</w:t>
      </w:r>
      <w:r w:rsidRPr="001A7945">
        <w:t xml:space="preserve"> ping statistics ---</w:t>
      </w:r>
    </w:p>
    <w:p w14:paraId="38F3ABF7" w14:textId="77777777" w:rsidR="00CF5087" w:rsidRPr="001A7945" w:rsidRDefault="00CF5087" w:rsidP="00E77D2E">
      <w:pPr>
        <w:pStyle w:val="aff3"/>
        <w:ind w:leftChars="100" w:left="210" w:rightChars="100" w:right="210"/>
      </w:pPr>
      <w:r w:rsidRPr="001A7945">
        <w:t xml:space="preserve">    5 packet(s) transmitted</w:t>
      </w:r>
    </w:p>
    <w:p w14:paraId="7718EEA1" w14:textId="77777777" w:rsidR="00CF5087" w:rsidRPr="001A7945" w:rsidRDefault="00CF5087" w:rsidP="00E77D2E">
      <w:pPr>
        <w:pStyle w:val="aff3"/>
        <w:ind w:leftChars="100" w:left="210" w:rightChars="100" w:right="210"/>
      </w:pPr>
      <w:r w:rsidRPr="001A7945">
        <w:t xml:space="preserve">    5 packet(s) received</w:t>
      </w:r>
    </w:p>
    <w:p w14:paraId="128796C5" w14:textId="77777777" w:rsidR="00CF5087" w:rsidRPr="001A7945" w:rsidRDefault="00CF5087" w:rsidP="00E77D2E">
      <w:pPr>
        <w:pStyle w:val="aff3"/>
        <w:ind w:leftChars="100" w:left="210" w:rightChars="100" w:right="210"/>
      </w:pPr>
      <w:r w:rsidRPr="001A7945">
        <w:t xml:space="preserve">    0.00% packet loss</w:t>
      </w:r>
    </w:p>
    <w:p w14:paraId="76AFB5D7" w14:textId="77777777" w:rsidR="00CF5087" w:rsidRPr="001A7945" w:rsidRDefault="00CF5087" w:rsidP="00E77D2E">
      <w:pPr>
        <w:pStyle w:val="aff3"/>
        <w:ind w:leftChars="100" w:left="210" w:rightChars="100" w:right="210" w:firstLine="360"/>
      </w:pPr>
      <w:r w:rsidRPr="001A7945">
        <w:t>round-trip min/avg/max = 31/35/41 ms</w:t>
      </w:r>
    </w:p>
    <w:p w14:paraId="4DDFF4BD" w14:textId="77777777" w:rsidR="00CC714A" w:rsidRDefault="00D97C6D">
      <w:pPr>
        <w:pStyle w:val="a"/>
        <w:numPr>
          <w:ilvl w:val="0"/>
          <w:numId w:val="166"/>
        </w:numPr>
      </w:pPr>
      <w:r w:rsidRPr="00D97C6D">
        <w:rPr>
          <w:rFonts w:hint="eastAsia"/>
        </w:rPr>
        <w:t>配置</w:t>
      </w:r>
      <w:r w:rsidRPr="00D97C6D">
        <w:t>RIPv1</w:t>
      </w:r>
      <w:r w:rsidR="00365301">
        <w:rPr>
          <w:rFonts w:hint="eastAsia"/>
        </w:rPr>
        <w:t>协议</w:t>
      </w:r>
    </w:p>
    <w:p w14:paraId="23BCC569"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在</w:t>
      </w:r>
      <w:r w:rsidRPr="00D97C6D">
        <w:rPr>
          <w:kern w:val="0"/>
        </w:rPr>
        <w:t>R1</w:t>
      </w:r>
      <w:r w:rsidRPr="00D97C6D">
        <w:rPr>
          <w:rFonts w:hint="eastAsia"/>
          <w:kern w:val="0"/>
        </w:rPr>
        <w:t>上启动</w:t>
      </w:r>
      <w:r w:rsidRPr="00D97C6D">
        <w:rPr>
          <w:kern w:val="0"/>
        </w:rPr>
        <w:t>RIP</w:t>
      </w:r>
      <w:r w:rsidRPr="00D97C6D">
        <w:rPr>
          <w:rFonts w:hint="eastAsia"/>
          <w:kern w:val="0"/>
        </w:rPr>
        <w:t>协议，并将</w:t>
      </w:r>
      <w:r w:rsidRPr="00D97C6D">
        <w:rPr>
          <w:kern w:val="0"/>
        </w:rPr>
        <w:t>10.0.0.0</w:t>
      </w:r>
      <w:r w:rsidRPr="00D97C6D">
        <w:rPr>
          <w:rFonts w:hint="eastAsia"/>
          <w:kern w:val="0"/>
        </w:rPr>
        <w:t>网段</w:t>
      </w:r>
      <w:r w:rsidR="005E40F9">
        <w:rPr>
          <w:rFonts w:hint="eastAsia"/>
          <w:kern w:val="0"/>
        </w:rPr>
        <w:t>发布</w:t>
      </w:r>
      <w:r w:rsidRPr="00D97C6D">
        <w:rPr>
          <w:rFonts w:hint="eastAsia"/>
          <w:kern w:val="0"/>
        </w:rPr>
        <w:t>到</w:t>
      </w:r>
      <w:r w:rsidRPr="00D97C6D">
        <w:rPr>
          <w:kern w:val="0"/>
        </w:rPr>
        <w:t>RIP</w:t>
      </w:r>
      <w:r w:rsidRPr="00D97C6D">
        <w:rPr>
          <w:rFonts w:hint="eastAsia"/>
          <w:kern w:val="0"/>
        </w:rPr>
        <w:t>协议</w:t>
      </w:r>
      <w:r w:rsidR="00365301">
        <w:rPr>
          <w:rFonts w:hint="eastAsia"/>
          <w:kern w:val="0"/>
        </w:rPr>
        <w:t>中</w:t>
      </w:r>
      <w:r w:rsidRPr="00D97C6D">
        <w:rPr>
          <w:rFonts w:hint="eastAsia"/>
          <w:kern w:val="0"/>
        </w:rPr>
        <w:t>。</w:t>
      </w:r>
    </w:p>
    <w:p w14:paraId="1BEE2351" w14:textId="77777777" w:rsidR="00CF5087" w:rsidRPr="001A7945" w:rsidRDefault="00CF5087" w:rsidP="00E77D2E">
      <w:pPr>
        <w:pStyle w:val="aff3"/>
        <w:ind w:leftChars="100" w:left="210" w:rightChars="100" w:right="210"/>
      </w:pPr>
      <w:r w:rsidRPr="001A7945">
        <w:t>[R1]rip 1</w:t>
      </w:r>
    </w:p>
    <w:p w14:paraId="19CD898F" w14:textId="77777777" w:rsidR="00CF5087" w:rsidRPr="001A7945" w:rsidRDefault="00CF5087" w:rsidP="00E77D2E">
      <w:pPr>
        <w:pStyle w:val="aff3"/>
        <w:ind w:leftChars="100" w:left="210" w:rightChars="100" w:right="210"/>
      </w:pPr>
      <w:r w:rsidRPr="001A7945">
        <w:t>[R1-rip-1]network 10.0.0.0</w:t>
      </w:r>
    </w:p>
    <w:p w14:paraId="7D22F016" w14:textId="77777777" w:rsidR="00CF5087" w:rsidRPr="001A7945" w:rsidRDefault="00CF5087" w:rsidP="00E77D2E">
      <w:pPr>
        <w:pStyle w:val="aff3"/>
        <w:ind w:leftChars="100" w:left="210" w:rightChars="100" w:right="210"/>
      </w:pPr>
    </w:p>
    <w:p w14:paraId="40618496" w14:textId="77777777" w:rsidR="00CC714A" w:rsidRDefault="00365301">
      <w:pPr>
        <w:pStyle w:val="aff2"/>
        <w:widowControl w:val="0"/>
        <w:topLinePunct w:val="0"/>
        <w:autoSpaceDE w:val="0"/>
        <w:autoSpaceDN w:val="0"/>
        <w:snapToGrid/>
        <w:spacing w:before="0" w:after="156"/>
        <w:ind w:left="0"/>
        <w:rPr>
          <w:kern w:val="0"/>
        </w:rPr>
      </w:pPr>
      <w:r w:rsidRPr="00365301">
        <w:rPr>
          <w:rFonts w:hint="eastAsia"/>
          <w:kern w:val="0"/>
        </w:rPr>
        <w:t>在R</w:t>
      </w:r>
      <w:r>
        <w:rPr>
          <w:rFonts w:hint="eastAsia"/>
          <w:kern w:val="0"/>
        </w:rPr>
        <w:t>2</w:t>
      </w:r>
      <w:r w:rsidRPr="00365301">
        <w:rPr>
          <w:rFonts w:hint="eastAsia"/>
          <w:kern w:val="0"/>
        </w:rPr>
        <w:t>上启动RIP协议，并将10.0.0.0网段</w:t>
      </w:r>
      <w:r w:rsidR="005E40F9">
        <w:rPr>
          <w:rFonts w:hint="eastAsia"/>
          <w:kern w:val="0"/>
        </w:rPr>
        <w:t>发布</w:t>
      </w:r>
      <w:r w:rsidRPr="00365301">
        <w:rPr>
          <w:rFonts w:hint="eastAsia"/>
          <w:kern w:val="0"/>
        </w:rPr>
        <w:t>到RIP协议</w:t>
      </w:r>
      <w:r>
        <w:rPr>
          <w:rFonts w:hint="eastAsia"/>
          <w:kern w:val="0"/>
        </w:rPr>
        <w:t>中</w:t>
      </w:r>
      <w:r w:rsidR="00D97C6D" w:rsidRPr="00D97C6D">
        <w:rPr>
          <w:rFonts w:hint="eastAsia"/>
          <w:kern w:val="0"/>
        </w:rPr>
        <w:t>。</w:t>
      </w:r>
    </w:p>
    <w:p w14:paraId="78284D6C" w14:textId="77777777" w:rsidR="00CF5087" w:rsidRPr="001A7945" w:rsidRDefault="00CF5087" w:rsidP="00E77D2E">
      <w:pPr>
        <w:pStyle w:val="aff3"/>
        <w:ind w:leftChars="100" w:left="210" w:rightChars="100" w:right="210"/>
      </w:pPr>
      <w:r w:rsidRPr="001A7945">
        <w:t>[R2]rip 1</w:t>
      </w:r>
    </w:p>
    <w:p w14:paraId="3D2F2DC2" w14:textId="77777777" w:rsidR="00CF5087" w:rsidRPr="001A7945" w:rsidRDefault="00CF5087" w:rsidP="00E77D2E">
      <w:pPr>
        <w:pStyle w:val="aff3"/>
        <w:ind w:leftChars="100" w:left="210" w:rightChars="100" w:right="210"/>
      </w:pPr>
      <w:r w:rsidRPr="001A7945">
        <w:t>[R2-rip-1]network 10.0.0.0</w:t>
      </w:r>
    </w:p>
    <w:p w14:paraId="55FB3953" w14:textId="77777777" w:rsidR="00CF5087" w:rsidRPr="001A7945" w:rsidRDefault="00CF5087" w:rsidP="00E77D2E">
      <w:pPr>
        <w:pStyle w:val="aff3"/>
        <w:ind w:leftChars="100" w:left="210" w:rightChars="100" w:right="210"/>
      </w:pPr>
    </w:p>
    <w:p w14:paraId="21D31ACB" w14:textId="77777777" w:rsidR="00CC714A" w:rsidRDefault="00365301">
      <w:pPr>
        <w:pStyle w:val="aff2"/>
        <w:widowControl w:val="0"/>
        <w:topLinePunct w:val="0"/>
        <w:autoSpaceDE w:val="0"/>
        <w:autoSpaceDN w:val="0"/>
        <w:snapToGrid/>
        <w:spacing w:before="0" w:after="156"/>
        <w:ind w:left="0"/>
        <w:rPr>
          <w:kern w:val="0"/>
        </w:rPr>
      </w:pPr>
      <w:r w:rsidRPr="00365301">
        <w:rPr>
          <w:rFonts w:hint="eastAsia"/>
          <w:kern w:val="0"/>
        </w:rPr>
        <w:t>在R</w:t>
      </w:r>
      <w:r>
        <w:rPr>
          <w:rFonts w:hint="eastAsia"/>
          <w:kern w:val="0"/>
        </w:rPr>
        <w:t>3</w:t>
      </w:r>
      <w:r w:rsidRPr="00365301">
        <w:rPr>
          <w:rFonts w:hint="eastAsia"/>
          <w:kern w:val="0"/>
        </w:rPr>
        <w:t>上启动RIP协议，并将10.0.0.0网段</w:t>
      </w:r>
      <w:r w:rsidR="005E40F9">
        <w:rPr>
          <w:rFonts w:hint="eastAsia"/>
          <w:kern w:val="0"/>
        </w:rPr>
        <w:t>发布</w:t>
      </w:r>
      <w:r w:rsidRPr="00365301">
        <w:rPr>
          <w:rFonts w:hint="eastAsia"/>
          <w:kern w:val="0"/>
        </w:rPr>
        <w:t>到RIP协议</w:t>
      </w:r>
      <w:r>
        <w:rPr>
          <w:rFonts w:hint="eastAsia"/>
          <w:kern w:val="0"/>
        </w:rPr>
        <w:t>中</w:t>
      </w:r>
      <w:r w:rsidR="00D97C6D" w:rsidRPr="00D97C6D">
        <w:rPr>
          <w:rFonts w:hint="eastAsia"/>
          <w:kern w:val="0"/>
        </w:rPr>
        <w:t>。</w:t>
      </w:r>
    </w:p>
    <w:p w14:paraId="3AB797F7" w14:textId="77777777" w:rsidR="00CF5087" w:rsidRPr="001A7945" w:rsidRDefault="00CF5087" w:rsidP="00E77D2E">
      <w:pPr>
        <w:pStyle w:val="aff3"/>
        <w:ind w:leftChars="100" w:left="210" w:rightChars="100" w:right="210"/>
      </w:pPr>
      <w:r w:rsidRPr="001A7945">
        <w:t>[R3]rip 1</w:t>
      </w:r>
    </w:p>
    <w:p w14:paraId="304DBDBE" w14:textId="77777777" w:rsidR="00CF5087" w:rsidRPr="001A7945" w:rsidRDefault="00CF5087" w:rsidP="00E77D2E">
      <w:pPr>
        <w:pStyle w:val="aff3"/>
        <w:ind w:leftChars="100" w:left="210" w:rightChars="100" w:right="210"/>
      </w:pPr>
      <w:r w:rsidRPr="001A7945">
        <w:t>[R3-rip-1]network 1</w:t>
      </w:r>
      <w:r w:rsidRPr="001A7945">
        <w:rPr>
          <w:rFonts w:hint="eastAsia"/>
        </w:rPr>
        <w:t>0</w:t>
      </w:r>
      <w:r w:rsidRPr="001A7945">
        <w:t>.</w:t>
      </w:r>
      <w:r w:rsidRPr="001A7945">
        <w:rPr>
          <w:rFonts w:hint="eastAsia"/>
        </w:rPr>
        <w:t>0</w:t>
      </w:r>
      <w:r w:rsidRPr="001A7945">
        <w:t>.0.0</w:t>
      </w:r>
    </w:p>
    <w:p w14:paraId="3174E1CA" w14:textId="77777777" w:rsidR="00CC714A" w:rsidRDefault="00D97C6D">
      <w:pPr>
        <w:pStyle w:val="a"/>
        <w:numPr>
          <w:ilvl w:val="0"/>
          <w:numId w:val="166"/>
        </w:numPr>
      </w:pPr>
      <w:r w:rsidRPr="00D97C6D">
        <w:rPr>
          <w:rFonts w:hint="eastAsia"/>
        </w:rPr>
        <w:t>验证</w:t>
      </w:r>
      <w:r w:rsidRPr="00D97C6D">
        <w:t>RIPv1</w:t>
      </w:r>
      <w:r w:rsidRPr="00D97C6D">
        <w:rPr>
          <w:rFonts w:hint="eastAsia"/>
        </w:rPr>
        <w:t>路由</w:t>
      </w:r>
    </w:p>
    <w:p w14:paraId="6C06CBF6"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查看</w:t>
      </w:r>
      <w:r w:rsidRPr="00D97C6D">
        <w:rPr>
          <w:kern w:val="0"/>
        </w:rPr>
        <w:t>R1</w:t>
      </w:r>
      <w:r w:rsidRPr="00D97C6D">
        <w:rPr>
          <w:rFonts w:hint="eastAsia"/>
          <w:kern w:val="0"/>
        </w:rPr>
        <w:t>、</w:t>
      </w:r>
      <w:r w:rsidRPr="00D97C6D">
        <w:rPr>
          <w:kern w:val="0"/>
        </w:rPr>
        <w:t>R2</w:t>
      </w:r>
      <w:r w:rsidRPr="00D97C6D">
        <w:rPr>
          <w:rFonts w:hint="eastAsia"/>
          <w:kern w:val="0"/>
        </w:rPr>
        <w:t>和</w:t>
      </w:r>
      <w:r w:rsidRPr="00D97C6D">
        <w:rPr>
          <w:kern w:val="0"/>
        </w:rPr>
        <w:t>R3</w:t>
      </w:r>
      <w:r w:rsidRPr="00D97C6D">
        <w:rPr>
          <w:rFonts w:hint="eastAsia"/>
          <w:kern w:val="0"/>
        </w:rPr>
        <w:t>的路由表。确保路由器已经学习到了如下</w:t>
      </w:r>
      <w:r w:rsidR="00365301">
        <w:rPr>
          <w:rFonts w:hint="eastAsia"/>
          <w:kern w:val="0"/>
        </w:rPr>
        <w:t>显示</w:t>
      </w:r>
      <w:r w:rsidRPr="00D97C6D">
        <w:rPr>
          <w:rFonts w:hint="eastAsia"/>
          <w:kern w:val="0"/>
        </w:rPr>
        <w:t>信息中灰色阴影标注的</w:t>
      </w:r>
      <w:r w:rsidRPr="00D97C6D">
        <w:rPr>
          <w:kern w:val="0"/>
        </w:rPr>
        <w:t>RIP</w:t>
      </w:r>
      <w:r w:rsidRPr="00D97C6D">
        <w:rPr>
          <w:rFonts w:hint="eastAsia"/>
          <w:kern w:val="0"/>
        </w:rPr>
        <w:t>路由。</w:t>
      </w:r>
    </w:p>
    <w:p w14:paraId="5BCB8471" w14:textId="77777777" w:rsidR="00CF5087" w:rsidRPr="001A7945" w:rsidRDefault="00CF5087" w:rsidP="00E77D2E">
      <w:pPr>
        <w:pStyle w:val="aff3"/>
        <w:ind w:leftChars="100" w:left="210" w:rightChars="100" w:right="210"/>
      </w:pPr>
      <w:r w:rsidRPr="001A7945">
        <w:t xml:space="preserve">&lt;R1&gt;display ip routing-table </w:t>
      </w:r>
    </w:p>
    <w:p w14:paraId="29A4C86E" w14:textId="77777777" w:rsidR="00CF5087" w:rsidRPr="001A7945" w:rsidRDefault="00CF5087" w:rsidP="00E77D2E">
      <w:pPr>
        <w:pStyle w:val="aff3"/>
        <w:ind w:leftChars="100" w:left="210" w:rightChars="100" w:right="210"/>
      </w:pPr>
      <w:r w:rsidRPr="001A7945">
        <w:t>Route Flags: R - relay, D - download to fib</w:t>
      </w:r>
    </w:p>
    <w:p w14:paraId="31A9F496" w14:textId="77777777" w:rsidR="00CF5087" w:rsidRPr="001A7945" w:rsidRDefault="00CF5087" w:rsidP="00E77D2E">
      <w:pPr>
        <w:pStyle w:val="aff3"/>
        <w:ind w:leftChars="100" w:left="210" w:rightChars="100" w:right="210"/>
      </w:pPr>
      <w:r w:rsidRPr="001A7945">
        <w:t>-------------------------------------------------------------------------</w:t>
      </w:r>
    </w:p>
    <w:p w14:paraId="6018E30D" w14:textId="77777777" w:rsidR="00CF5087" w:rsidRPr="001A7945" w:rsidRDefault="00CF5087" w:rsidP="00E77D2E">
      <w:pPr>
        <w:pStyle w:val="aff3"/>
        <w:ind w:leftChars="100" w:left="210" w:rightChars="100" w:right="210"/>
      </w:pPr>
      <w:r w:rsidRPr="001A7945">
        <w:t>Routing Tables: Public</w:t>
      </w:r>
    </w:p>
    <w:p w14:paraId="35CB4B48" w14:textId="77777777" w:rsidR="00CF5087" w:rsidRPr="001A7945" w:rsidRDefault="00CF5087" w:rsidP="00E77D2E">
      <w:pPr>
        <w:pStyle w:val="aff3"/>
        <w:ind w:leftChars="100" w:left="210" w:rightChars="100" w:right="210"/>
      </w:pPr>
      <w:r w:rsidRPr="001A7945">
        <w:t xml:space="preserve">         Destinations : 13       Routes : 13       </w:t>
      </w:r>
    </w:p>
    <w:p w14:paraId="5313CFAA" w14:textId="77777777" w:rsidR="00CF5087" w:rsidRPr="001A7945" w:rsidRDefault="00CF5087" w:rsidP="00E77D2E">
      <w:pPr>
        <w:pStyle w:val="aff3"/>
        <w:ind w:leftChars="100" w:left="210" w:rightChars="100" w:right="210"/>
      </w:pPr>
      <w:r w:rsidRPr="001A7945">
        <w:t>Destination/Mask    Proto</w:t>
      </w:r>
      <w:r w:rsidRPr="001A7945">
        <w:tab/>
        <w:t>Pre</w:t>
      </w:r>
      <w:r w:rsidRPr="001A7945">
        <w:tab/>
        <w:t>Cost Flags</w:t>
      </w:r>
      <w:r w:rsidRPr="001A7945">
        <w:tab/>
        <w:t>NextHop</w:t>
      </w:r>
      <w:r w:rsidRPr="001A7945">
        <w:tab/>
      </w:r>
      <w:r w:rsidRPr="001A7945">
        <w:tab/>
        <w:t>Interface</w:t>
      </w:r>
    </w:p>
    <w:p w14:paraId="3A1283AD" w14:textId="77777777" w:rsidR="00CF5087" w:rsidRPr="001A7945" w:rsidRDefault="00CF5087" w:rsidP="00E77D2E">
      <w:pPr>
        <w:pStyle w:val="aff3"/>
        <w:ind w:leftChars="100" w:left="210" w:rightChars="100" w:right="210" w:firstLine="420"/>
      </w:pPr>
      <w:r w:rsidRPr="001A7945">
        <w:t>10.0.1.0/24</w:t>
      </w:r>
      <w:r w:rsidRPr="001A7945">
        <w:tab/>
        <w:t>Direct  0    0</w:t>
      </w:r>
      <w:r w:rsidRPr="001A7945">
        <w:tab/>
      </w:r>
      <w:r w:rsidRPr="001A7945">
        <w:tab/>
        <w:t>D</w:t>
      </w:r>
      <w:r w:rsidRPr="001A7945">
        <w:tab/>
        <w:t>10.0.1.1</w:t>
      </w:r>
      <w:r w:rsidRPr="001A7945">
        <w:tab/>
        <w:t>LoopBack0</w:t>
      </w:r>
    </w:p>
    <w:p w14:paraId="7352524B" w14:textId="77777777" w:rsidR="00CF5087" w:rsidRPr="001A7945" w:rsidRDefault="00CF5087" w:rsidP="00E77D2E">
      <w:pPr>
        <w:pStyle w:val="aff3"/>
        <w:ind w:leftChars="100" w:left="210" w:rightChars="100" w:right="210" w:firstLine="420"/>
      </w:pPr>
      <w:r w:rsidRPr="001A7945">
        <w:t>10.0.1.1/32</w:t>
      </w:r>
      <w:r w:rsidRPr="001A7945">
        <w:tab/>
        <w:t>Direct  0    0</w:t>
      </w:r>
      <w:r w:rsidRPr="001A7945">
        <w:tab/>
      </w:r>
      <w:r w:rsidRPr="001A7945">
        <w:tab/>
        <w:t>D</w:t>
      </w:r>
      <w:r w:rsidRPr="001A7945">
        <w:tab/>
        <w:t>127.0.0.1</w:t>
      </w:r>
      <w:r w:rsidRPr="001A7945">
        <w:tab/>
        <w:t>LoopBack0</w:t>
      </w:r>
    </w:p>
    <w:p w14:paraId="382C0E45" w14:textId="77777777" w:rsidR="00CF5087" w:rsidRPr="001A7945" w:rsidRDefault="00CF5087" w:rsidP="00E77D2E">
      <w:pPr>
        <w:pStyle w:val="aff3"/>
        <w:ind w:leftChars="100" w:left="210" w:rightChars="100" w:right="210" w:firstLine="420"/>
      </w:pPr>
      <w:r w:rsidRPr="001A7945">
        <w:t>10.0.1.255/32</w:t>
      </w:r>
      <w:r w:rsidRPr="001A7945">
        <w:tab/>
        <w:t>Direct  0    0</w:t>
      </w:r>
      <w:r w:rsidRPr="001A7945">
        <w:tab/>
      </w:r>
      <w:r w:rsidRPr="001A7945">
        <w:tab/>
        <w:t>D</w:t>
      </w:r>
      <w:r w:rsidRPr="001A7945">
        <w:tab/>
        <w:t>127.0.0.1</w:t>
      </w:r>
      <w:r w:rsidRPr="001A7945">
        <w:tab/>
        <w:t>LoopBack0</w:t>
      </w:r>
    </w:p>
    <w:p w14:paraId="0D2C2CD5" w14:textId="77777777" w:rsidR="00CF5087" w:rsidRPr="001A7945" w:rsidRDefault="00CF5087" w:rsidP="00E77D2E">
      <w:pPr>
        <w:pStyle w:val="aff3"/>
        <w:ind w:leftChars="100" w:left="210" w:rightChars="100" w:right="210" w:firstLine="420"/>
        <w:rPr>
          <w:shd w:val="pct15" w:color="auto" w:fill="FFFFFF"/>
        </w:rPr>
      </w:pPr>
      <w:r w:rsidRPr="001A7945">
        <w:rPr>
          <w:shd w:val="pct15" w:color="auto" w:fill="FFFFFF"/>
        </w:rPr>
        <w:t>10.0.2.0/24</w:t>
      </w:r>
      <w:r w:rsidRPr="001A7945">
        <w:rPr>
          <w:shd w:val="pct15" w:color="auto" w:fill="FFFFFF"/>
        </w:rPr>
        <w:tab/>
        <w:t>RIP     100  1</w:t>
      </w:r>
      <w:r w:rsidRPr="001A7945">
        <w:rPr>
          <w:shd w:val="pct15" w:color="auto" w:fill="FFFFFF"/>
        </w:rPr>
        <w:tab/>
      </w:r>
      <w:r w:rsidRPr="001A7945">
        <w:rPr>
          <w:shd w:val="pct15" w:color="auto" w:fill="FFFFFF"/>
        </w:rPr>
        <w:tab/>
        <w:t>D</w:t>
      </w:r>
      <w:r w:rsidRPr="001A7945">
        <w:rPr>
          <w:shd w:val="pct15" w:color="auto" w:fill="FFFFFF"/>
        </w:rPr>
        <w:tab/>
        <w:t>10.0.13.2</w:t>
      </w:r>
      <w:r w:rsidRPr="001A7945">
        <w:rPr>
          <w:shd w:val="pct15" w:color="auto" w:fill="FFFFFF"/>
        </w:rPr>
        <w:tab/>
        <w:t>GigabitEthernet0/0/0</w:t>
      </w:r>
    </w:p>
    <w:p w14:paraId="72C0B0F5" w14:textId="77777777" w:rsidR="00CF5087" w:rsidRPr="001A7945" w:rsidRDefault="00CF5087" w:rsidP="00E77D2E">
      <w:pPr>
        <w:pStyle w:val="aff3"/>
        <w:ind w:leftChars="100" w:left="210" w:rightChars="100" w:right="210" w:firstLine="420"/>
        <w:rPr>
          <w:shd w:val="pct15" w:color="auto" w:fill="FFFFFF"/>
        </w:rPr>
      </w:pPr>
      <w:r w:rsidRPr="001A7945">
        <w:rPr>
          <w:shd w:val="pct15" w:color="auto" w:fill="FFFFFF"/>
        </w:rPr>
        <w:t>10.0.3.0/24</w:t>
      </w:r>
      <w:r w:rsidRPr="001A7945">
        <w:rPr>
          <w:shd w:val="pct15" w:color="auto" w:fill="FFFFFF"/>
        </w:rPr>
        <w:tab/>
        <w:t>RIP     100  2</w:t>
      </w:r>
      <w:r w:rsidRPr="001A7945">
        <w:rPr>
          <w:shd w:val="pct15" w:color="auto" w:fill="FFFFFF"/>
        </w:rPr>
        <w:tab/>
      </w:r>
      <w:r w:rsidRPr="001A7945">
        <w:rPr>
          <w:shd w:val="pct15" w:color="auto" w:fill="FFFFFF"/>
        </w:rPr>
        <w:tab/>
        <w:t>D</w:t>
      </w:r>
      <w:r w:rsidRPr="001A7945">
        <w:rPr>
          <w:shd w:val="pct15" w:color="auto" w:fill="FFFFFF"/>
        </w:rPr>
        <w:tab/>
        <w:t>10.0.13.2</w:t>
      </w:r>
      <w:r w:rsidRPr="001A7945">
        <w:rPr>
          <w:shd w:val="pct15" w:color="auto" w:fill="FFFFFF"/>
        </w:rPr>
        <w:tab/>
        <w:t>GigabitEthernet0/0/0</w:t>
      </w:r>
    </w:p>
    <w:p w14:paraId="65518F14" w14:textId="77777777" w:rsidR="00CF5087" w:rsidRPr="001A7945" w:rsidRDefault="00CF5087" w:rsidP="00E77D2E">
      <w:pPr>
        <w:pStyle w:val="aff3"/>
        <w:ind w:leftChars="100" w:left="210" w:rightChars="100" w:right="210" w:firstLine="420"/>
        <w:rPr>
          <w:shd w:val="pct15" w:color="auto" w:fill="FFFFFF"/>
        </w:rPr>
      </w:pPr>
      <w:r w:rsidRPr="001A7945">
        <w:rPr>
          <w:shd w:val="pct15" w:color="auto" w:fill="FFFFFF"/>
        </w:rPr>
        <w:t>10.0.12.0/24</w:t>
      </w:r>
      <w:r w:rsidRPr="001A7945">
        <w:rPr>
          <w:shd w:val="pct15" w:color="auto" w:fill="FFFFFF"/>
        </w:rPr>
        <w:tab/>
        <w:t>RIP     100  1</w:t>
      </w:r>
      <w:r w:rsidRPr="001A7945">
        <w:rPr>
          <w:shd w:val="pct15" w:color="auto" w:fill="FFFFFF"/>
        </w:rPr>
        <w:tab/>
      </w:r>
      <w:r w:rsidRPr="001A7945">
        <w:rPr>
          <w:shd w:val="pct15" w:color="auto" w:fill="FFFFFF"/>
        </w:rPr>
        <w:tab/>
        <w:t>D</w:t>
      </w:r>
      <w:r w:rsidRPr="001A7945">
        <w:rPr>
          <w:shd w:val="pct15" w:color="auto" w:fill="FFFFFF"/>
        </w:rPr>
        <w:tab/>
        <w:t>10.0.13.2</w:t>
      </w:r>
      <w:r w:rsidRPr="001A7945">
        <w:rPr>
          <w:shd w:val="pct15" w:color="auto" w:fill="FFFFFF"/>
        </w:rPr>
        <w:tab/>
        <w:t>GigabitEthernet0/0/0</w:t>
      </w:r>
    </w:p>
    <w:p w14:paraId="04EAD7A6" w14:textId="77777777" w:rsidR="00CF5087" w:rsidRPr="001A7945" w:rsidRDefault="00CF5087" w:rsidP="00E77D2E">
      <w:pPr>
        <w:pStyle w:val="aff3"/>
        <w:ind w:leftChars="100" w:left="210" w:rightChars="100" w:right="210" w:firstLine="420"/>
      </w:pPr>
      <w:r w:rsidRPr="001A7945">
        <w:t>10.0.13.0/24</w:t>
      </w:r>
      <w:r w:rsidRPr="001A7945">
        <w:tab/>
        <w:t>Direct  0    0</w:t>
      </w:r>
      <w:r w:rsidRPr="001A7945">
        <w:tab/>
      </w:r>
      <w:r w:rsidRPr="001A7945">
        <w:tab/>
        <w:t>D</w:t>
      </w:r>
      <w:r w:rsidRPr="001A7945">
        <w:tab/>
        <w:t>10.0.13.1</w:t>
      </w:r>
      <w:r w:rsidRPr="001A7945">
        <w:tab/>
        <w:t>GigabitEthernet0/0/0</w:t>
      </w:r>
    </w:p>
    <w:p w14:paraId="405FA591" w14:textId="77777777" w:rsidR="00CF5087" w:rsidRPr="001A7945" w:rsidRDefault="00CF5087" w:rsidP="00E77D2E">
      <w:pPr>
        <w:pStyle w:val="aff3"/>
        <w:ind w:leftChars="100" w:left="210" w:rightChars="100" w:right="210" w:firstLine="420"/>
      </w:pPr>
      <w:r w:rsidRPr="001A7945">
        <w:t>10.0.13.1/32</w:t>
      </w:r>
      <w:r w:rsidRPr="001A7945">
        <w:tab/>
        <w:t>Direct  0    0</w:t>
      </w:r>
      <w:r w:rsidRPr="001A7945">
        <w:tab/>
      </w:r>
      <w:r w:rsidRPr="001A7945">
        <w:tab/>
        <w:t>D</w:t>
      </w:r>
      <w:r w:rsidRPr="001A7945">
        <w:tab/>
        <w:t>127.0.0.1</w:t>
      </w:r>
      <w:r w:rsidRPr="001A7945">
        <w:tab/>
        <w:t>GigabitEthernet0/0/0</w:t>
      </w:r>
    </w:p>
    <w:p w14:paraId="305F703D" w14:textId="77777777" w:rsidR="00CF5087" w:rsidRPr="001A7945" w:rsidRDefault="00CF5087" w:rsidP="00E77D2E">
      <w:pPr>
        <w:pStyle w:val="aff3"/>
        <w:ind w:leftChars="100" w:left="210" w:rightChars="100" w:right="210" w:firstLine="420"/>
      </w:pPr>
      <w:r w:rsidRPr="001A7945">
        <w:t>10.0.13.255/32</w:t>
      </w:r>
      <w:r w:rsidR="00CB578D">
        <w:rPr>
          <w:rFonts w:hint="eastAsia"/>
        </w:rPr>
        <w:t xml:space="preserve"> </w:t>
      </w:r>
      <w:r w:rsidRPr="001A7945">
        <w:t>Direct  0    0</w:t>
      </w:r>
      <w:r w:rsidRPr="001A7945">
        <w:tab/>
      </w:r>
      <w:r w:rsidRPr="001A7945">
        <w:tab/>
        <w:t>D</w:t>
      </w:r>
      <w:r w:rsidRPr="001A7945">
        <w:tab/>
        <w:t>127.0.0.1</w:t>
      </w:r>
      <w:r w:rsidRPr="001A7945">
        <w:tab/>
        <w:t>GigabitEthernet0/0/0</w:t>
      </w:r>
    </w:p>
    <w:p w14:paraId="58618F5A" w14:textId="77777777" w:rsidR="00CF5087" w:rsidRPr="001A7945" w:rsidRDefault="00CF5087" w:rsidP="00E77D2E">
      <w:pPr>
        <w:pStyle w:val="aff3"/>
        <w:ind w:leftChars="100" w:left="210" w:rightChars="100" w:right="210" w:firstLine="420"/>
      </w:pPr>
      <w:r w:rsidRPr="001A7945">
        <w:t>127.0.0.0/8</w:t>
      </w:r>
      <w:r w:rsidRPr="001A7945">
        <w:tab/>
        <w:t>Direct  0    0</w:t>
      </w:r>
      <w:r w:rsidRPr="001A7945">
        <w:tab/>
      </w:r>
      <w:r w:rsidRPr="001A7945">
        <w:tab/>
        <w:t>D</w:t>
      </w:r>
      <w:r w:rsidRPr="001A7945">
        <w:tab/>
        <w:t>127.0.0.1</w:t>
      </w:r>
      <w:r w:rsidRPr="001A7945">
        <w:tab/>
        <w:t>InLoopBack0</w:t>
      </w:r>
    </w:p>
    <w:p w14:paraId="31C55C91" w14:textId="77777777" w:rsidR="00CF5087" w:rsidRPr="001A7945" w:rsidRDefault="00CF5087" w:rsidP="00E77D2E">
      <w:pPr>
        <w:pStyle w:val="aff3"/>
        <w:ind w:leftChars="100" w:left="210" w:rightChars="100" w:right="210" w:firstLine="420"/>
      </w:pPr>
      <w:r w:rsidRPr="001A7945">
        <w:t>127.0.0.1/32</w:t>
      </w:r>
      <w:r w:rsidRPr="001A7945">
        <w:tab/>
        <w:t>Direct  0    0</w:t>
      </w:r>
      <w:r w:rsidRPr="001A7945">
        <w:tab/>
      </w:r>
      <w:r w:rsidRPr="001A7945">
        <w:tab/>
        <w:t>D</w:t>
      </w:r>
      <w:r w:rsidRPr="001A7945">
        <w:tab/>
        <w:t>127.0.0.1</w:t>
      </w:r>
      <w:r w:rsidRPr="001A7945">
        <w:tab/>
        <w:t>InLoopBack0</w:t>
      </w:r>
    </w:p>
    <w:p w14:paraId="7B7CFD97" w14:textId="77777777" w:rsidR="00CF5087" w:rsidRPr="001A7945" w:rsidRDefault="00CF5087" w:rsidP="00E77D2E">
      <w:pPr>
        <w:pStyle w:val="aff3"/>
        <w:ind w:leftChars="100" w:left="210" w:rightChars="100" w:right="210"/>
      </w:pPr>
      <w:r w:rsidRPr="001A7945">
        <w:t>127.255.255.255/32</w:t>
      </w:r>
      <w:r w:rsidR="00CB578D">
        <w:rPr>
          <w:rFonts w:hint="eastAsia"/>
        </w:rPr>
        <w:t xml:space="preserve"> </w:t>
      </w:r>
      <w:r w:rsidRPr="001A7945">
        <w:t>Direct  0    0</w:t>
      </w:r>
      <w:r w:rsidRPr="001A7945">
        <w:tab/>
      </w:r>
      <w:r w:rsidRPr="001A7945">
        <w:tab/>
        <w:t>D</w:t>
      </w:r>
      <w:r w:rsidRPr="001A7945">
        <w:tab/>
        <w:t>127.0.0.1</w:t>
      </w:r>
      <w:r w:rsidRPr="001A7945">
        <w:tab/>
        <w:t>InLoopBack0</w:t>
      </w:r>
    </w:p>
    <w:p w14:paraId="05197EAC" w14:textId="77777777" w:rsidR="00CF5087" w:rsidRPr="001A7945" w:rsidRDefault="00CF5087" w:rsidP="00E77D2E">
      <w:pPr>
        <w:pStyle w:val="aff3"/>
        <w:ind w:leftChars="100" w:left="210" w:rightChars="100" w:right="210"/>
      </w:pPr>
      <w:r w:rsidRPr="001A7945">
        <w:t>255.255.255.255/32</w:t>
      </w:r>
      <w:r w:rsidR="00CB578D">
        <w:rPr>
          <w:rFonts w:hint="eastAsia"/>
        </w:rPr>
        <w:t xml:space="preserve"> </w:t>
      </w:r>
      <w:r w:rsidRPr="001A7945">
        <w:t>Direct  0    0</w:t>
      </w:r>
      <w:r w:rsidRPr="001A7945">
        <w:tab/>
      </w:r>
      <w:r w:rsidRPr="001A7945">
        <w:tab/>
        <w:t>D</w:t>
      </w:r>
      <w:r w:rsidRPr="001A7945">
        <w:tab/>
        <w:t>127.0.0.1</w:t>
      </w:r>
      <w:r w:rsidRPr="001A7945">
        <w:tab/>
        <w:t>InLoopBack0</w:t>
      </w:r>
    </w:p>
    <w:p w14:paraId="3E1D46DB" w14:textId="77777777" w:rsidR="00CF5087" w:rsidRPr="001A7945" w:rsidRDefault="00CF5087" w:rsidP="00E77D2E">
      <w:pPr>
        <w:pStyle w:val="aff3"/>
        <w:ind w:leftChars="100" w:left="210" w:rightChars="100" w:right="210"/>
      </w:pPr>
    </w:p>
    <w:p w14:paraId="04340625" w14:textId="77777777" w:rsidR="00CF5087" w:rsidRPr="001A7945" w:rsidRDefault="00CF5087" w:rsidP="00E77D2E">
      <w:pPr>
        <w:pStyle w:val="aff3"/>
        <w:ind w:leftChars="100" w:left="210" w:rightChars="100" w:right="210"/>
      </w:pPr>
      <w:r w:rsidRPr="001A7945">
        <w:t xml:space="preserve">&lt;R2&gt;display ip routing-table </w:t>
      </w:r>
    </w:p>
    <w:p w14:paraId="5ADC70F6" w14:textId="77777777" w:rsidR="00CF5087" w:rsidRPr="001A7945" w:rsidRDefault="00CF5087" w:rsidP="00E77D2E">
      <w:pPr>
        <w:pStyle w:val="aff3"/>
        <w:ind w:leftChars="100" w:left="210" w:rightChars="100" w:right="210"/>
      </w:pPr>
      <w:r w:rsidRPr="001A7945">
        <w:t>Route Flags: R - relay, D - download to fib</w:t>
      </w:r>
    </w:p>
    <w:p w14:paraId="55E67E0F" w14:textId="77777777" w:rsidR="00CF5087" w:rsidRPr="001A7945" w:rsidRDefault="00CF5087" w:rsidP="00E77D2E">
      <w:pPr>
        <w:pStyle w:val="aff3"/>
        <w:ind w:leftChars="100" w:left="210" w:rightChars="100" w:right="210"/>
      </w:pPr>
      <w:r w:rsidRPr="001A7945">
        <w:t>------------------------------------------------------------------------</w:t>
      </w:r>
    </w:p>
    <w:p w14:paraId="067EE67C" w14:textId="77777777" w:rsidR="00CF5087" w:rsidRPr="001A7945" w:rsidRDefault="00CF5087" w:rsidP="00E77D2E">
      <w:pPr>
        <w:pStyle w:val="aff3"/>
        <w:ind w:leftChars="100" w:left="210" w:rightChars="100" w:right="210"/>
      </w:pPr>
      <w:r w:rsidRPr="001A7945">
        <w:t>Routing Tables: Public</w:t>
      </w:r>
    </w:p>
    <w:p w14:paraId="4D5CDF24" w14:textId="77777777" w:rsidR="00CF5087" w:rsidRPr="001A7945" w:rsidRDefault="00CF5087" w:rsidP="00E77D2E">
      <w:pPr>
        <w:pStyle w:val="aff3"/>
        <w:ind w:leftChars="100" w:left="210" w:rightChars="100" w:right="210"/>
      </w:pPr>
      <w:r w:rsidRPr="001A7945">
        <w:t xml:space="preserve">         Destinations : 15       Routes : 15       </w:t>
      </w:r>
    </w:p>
    <w:p w14:paraId="7EE9357A" w14:textId="77777777" w:rsidR="00CF5087" w:rsidRPr="001A7945" w:rsidRDefault="00CF5087" w:rsidP="00E77D2E">
      <w:pPr>
        <w:pStyle w:val="aff3"/>
        <w:ind w:leftChars="100" w:left="210" w:rightChars="100" w:right="210"/>
      </w:pPr>
      <w:r w:rsidRPr="001A7945">
        <w:t>Destination/Mask    Proto   Pre</w:t>
      </w:r>
      <w:r w:rsidRPr="001A7945">
        <w:tab/>
        <w:t>Cost  Flags</w:t>
      </w:r>
      <w:r w:rsidRPr="001A7945">
        <w:tab/>
        <w:t>NextHop</w:t>
      </w:r>
      <w:r w:rsidRPr="001A7945">
        <w:tab/>
      </w:r>
      <w:r w:rsidRPr="001A7945">
        <w:tab/>
        <w:t>Interface</w:t>
      </w:r>
    </w:p>
    <w:p w14:paraId="53B57B83" w14:textId="77777777" w:rsidR="00CF5087" w:rsidRPr="001A7945" w:rsidRDefault="00CF5087" w:rsidP="00E77D2E">
      <w:pPr>
        <w:pStyle w:val="aff3"/>
        <w:ind w:leftChars="100" w:left="210" w:rightChars="100" w:right="210" w:firstLine="420"/>
        <w:rPr>
          <w:shd w:val="pct15" w:color="auto" w:fill="FFFFFF"/>
        </w:rPr>
      </w:pPr>
      <w:r w:rsidRPr="001A7945">
        <w:rPr>
          <w:shd w:val="pct15" w:color="auto" w:fill="FFFFFF"/>
        </w:rPr>
        <w:t>10.0.1.0/24</w:t>
      </w:r>
      <w:r w:rsidRPr="001A7945">
        <w:rPr>
          <w:shd w:val="pct15" w:color="auto" w:fill="FFFFFF"/>
        </w:rPr>
        <w:tab/>
        <w:t>RIP     100  1</w:t>
      </w:r>
      <w:r w:rsidRPr="001A7945">
        <w:rPr>
          <w:shd w:val="pct15" w:color="auto" w:fill="FFFFFF"/>
        </w:rPr>
        <w:tab/>
      </w:r>
      <w:r w:rsidRPr="001A7945">
        <w:rPr>
          <w:shd w:val="pct15" w:color="auto" w:fill="FFFFFF"/>
        </w:rPr>
        <w:tab/>
        <w:t>D</w:t>
      </w:r>
      <w:r w:rsidRPr="001A7945">
        <w:rPr>
          <w:shd w:val="pct15" w:color="auto" w:fill="FFFFFF"/>
        </w:rPr>
        <w:tab/>
        <w:t>10.0.13.1</w:t>
      </w:r>
      <w:r w:rsidRPr="001A7945">
        <w:rPr>
          <w:shd w:val="pct15" w:color="auto" w:fill="FFFFFF"/>
        </w:rPr>
        <w:tab/>
        <w:t>GigabitEthernet0/0/0</w:t>
      </w:r>
    </w:p>
    <w:p w14:paraId="74502388" w14:textId="77777777" w:rsidR="00CF5087" w:rsidRPr="001A7945" w:rsidRDefault="00CF5087" w:rsidP="00E77D2E">
      <w:pPr>
        <w:pStyle w:val="aff3"/>
        <w:ind w:leftChars="100" w:left="210" w:rightChars="100" w:right="210" w:firstLine="420"/>
      </w:pPr>
      <w:r w:rsidRPr="001A7945">
        <w:t>10.0.2.0/24</w:t>
      </w:r>
      <w:r w:rsidRPr="001A7945">
        <w:tab/>
        <w:t>Direct  0    0</w:t>
      </w:r>
      <w:r w:rsidRPr="001A7945">
        <w:tab/>
      </w:r>
      <w:r w:rsidRPr="001A7945">
        <w:tab/>
        <w:t>D</w:t>
      </w:r>
      <w:r w:rsidRPr="001A7945">
        <w:tab/>
        <w:t>10.0.2.2</w:t>
      </w:r>
      <w:r w:rsidRPr="001A7945">
        <w:tab/>
        <w:t>LoopBack0</w:t>
      </w:r>
    </w:p>
    <w:p w14:paraId="41701B88" w14:textId="77777777" w:rsidR="00CF5087" w:rsidRPr="001A7945" w:rsidRDefault="00CF5087" w:rsidP="00E77D2E">
      <w:pPr>
        <w:pStyle w:val="aff3"/>
        <w:ind w:leftChars="100" w:left="210" w:rightChars="100" w:right="210" w:firstLine="420"/>
      </w:pPr>
      <w:r w:rsidRPr="001A7945">
        <w:lastRenderedPageBreak/>
        <w:t>10.0.2.2/32</w:t>
      </w:r>
      <w:r w:rsidRPr="001A7945">
        <w:tab/>
        <w:t>Direct  0    0</w:t>
      </w:r>
      <w:r w:rsidRPr="001A7945">
        <w:tab/>
      </w:r>
      <w:r w:rsidRPr="001A7945">
        <w:tab/>
        <w:t>D</w:t>
      </w:r>
      <w:r w:rsidRPr="001A7945">
        <w:tab/>
        <w:t>127.0.0.1</w:t>
      </w:r>
      <w:r w:rsidRPr="001A7945">
        <w:tab/>
        <w:t>LoopBack0</w:t>
      </w:r>
    </w:p>
    <w:p w14:paraId="04DD0574" w14:textId="77777777" w:rsidR="00CF5087" w:rsidRPr="001A7945" w:rsidRDefault="00CF5087" w:rsidP="00E77D2E">
      <w:pPr>
        <w:pStyle w:val="aff3"/>
        <w:ind w:leftChars="100" w:left="210" w:rightChars="100" w:right="210" w:firstLine="420"/>
      </w:pPr>
      <w:r w:rsidRPr="001A7945">
        <w:t>10.0.2.255/32</w:t>
      </w:r>
      <w:r w:rsidRPr="001A7945">
        <w:tab/>
        <w:t>Direct  0    0</w:t>
      </w:r>
      <w:r w:rsidRPr="001A7945">
        <w:tab/>
      </w:r>
      <w:r w:rsidRPr="001A7945">
        <w:tab/>
        <w:t>D</w:t>
      </w:r>
      <w:r w:rsidRPr="001A7945">
        <w:tab/>
        <w:t>127.0.0.1</w:t>
      </w:r>
      <w:r w:rsidRPr="001A7945">
        <w:tab/>
        <w:t>LoopBack0</w:t>
      </w:r>
    </w:p>
    <w:p w14:paraId="2E26ECD6" w14:textId="77777777" w:rsidR="00CF5087" w:rsidRPr="001A7945" w:rsidRDefault="00CF5087" w:rsidP="00E77D2E">
      <w:pPr>
        <w:pStyle w:val="aff3"/>
        <w:ind w:leftChars="100" w:left="210" w:rightChars="100" w:right="210" w:firstLine="420"/>
        <w:rPr>
          <w:shd w:val="pct15" w:color="auto" w:fill="FFFFFF"/>
        </w:rPr>
      </w:pPr>
      <w:r w:rsidRPr="001A7945">
        <w:rPr>
          <w:shd w:val="pct15" w:color="auto" w:fill="FFFFFF"/>
        </w:rPr>
        <w:t>10.0.3.0/24</w:t>
      </w:r>
      <w:r w:rsidRPr="001A7945">
        <w:rPr>
          <w:shd w:val="pct15" w:color="auto" w:fill="FFFFFF"/>
        </w:rPr>
        <w:tab/>
        <w:t>RIP     100  1</w:t>
      </w:r>
      <w:r w:rsidRPr="001A7945">
        <w:rPr>
          <w:shd w:val="pct15" w:color="auto" w:fill="FFFFFF"/>
        </w:rPr>
        <w:tab/>
      </w:r>
      <w:r w:rsidRPr="001A7945">
        <w:rPr>
          <w:shd w:val="pct15" w:color="auto" w:fill="FFFFFF"/>
        </w:rPr>
        <w:tab/>
        <w:t>D</w:t>
      </w:r>
      <w:r w:rsidRPr="001A7945">
        <w:rPr>
          <w:shd w:val="pct15" w:color="auto" w:fill="FFFFFF"/>
        </w:rPr>
        <w:tab/>
        <w:t>10.0.12.3</w:t>
      </w:r>
      <w:r w:rsidRPr="001A7945">
        <w:rPr>
          <w:shd w:val="pct15" w:color="auto" w:fill="FFFFFF"/>
        </w:rPr>
        <w:tab/>
        <w:t>GigabitEthernet0/0/1</w:t>
      </w:r>
    </w:p>
    <w:p w14:paraId="2658A257" w14:textId="77777777" w:rsidR="00CF5087" w:rsidRPr="001A7945" w:rsidRDefault="00CF5087" w:rsidP="00E77D2E">
      <w:pPr>
        <w:pStyle w:val="aff3"/>
        <w:ind w:leftChars="100" w:left="210" w:rightChars="100" w:right="210" w:firstLine="420"/>
      </w:pPr>
      <w:r w:rsidRPr="001A7945">
        <w:t>10.0.12.0/24</w:t>
      </w:r>
      <w:r w:rsidRPr="001A7945">
        <w:tab/>
        <w:t>Direct  0    0</w:t>
      </w:r>
      <w:r w:rsidRPr="001A7945">
        <w:tab/>
      </w:r>
      <w:r w:rsidRPr="001A7945">
        <w:tab/>
        <w:t>D</w:t>
      </w:r>
      <w:r w:rsidRPr="001A7945">
        <w:tab/>
        <w:t>10.0.12.2</w:t>
      </w:r>
      <w:r w:rsidRPr="001A7945">
        <w:tab/>
        <w:t>GigabitEthernet0/0/1</w:t>
      </w:r>
    </w:p>
    <w:p w14:paraId="315899DB" w14:textId="77777777" w:rsidR="00CF5087" w:rsidRPr="001A7945" w:rsidRDefault="00CF5087" w:rsidP="00E77D2E">
      <w:pPr>
        <w:pStyle w:val="aff3"/>
        <w:ind w:leftChars="100" w:left="210" w:rightChars="100" w:right="210" w:firstLine="420"/>
      </w:pPr>
      <w:r w:rsidRPr="001A7945">
        <w:t>10.0.12.2/32</w:t>
      </w:r>
      <w:r w:rsidRPr="001A7945">
        <w:tab/>
        <w:t>Direct  0    0</w:t>
      </w:r>
      <w:r w:rsidRPr="001A7945">
        <w:tab/>
      </w:r>
      <w:r w:rsidRPr="001A7945">
        <w:tab/>
        <w:t>D</w:t>
      </w:r>
      <w:r w:rsidRPr="001A7945">
        <w:tab/>
        <w:t>127.0.0.1</w:t>
      </w:r>
      <w:r w:rsidRPr="001A7945">
        <w:tab/>
        <w:t>GigabitEthernet0/0/1</w:t>
      </w:r>
    </w:p>
    <w:p w14:paraId="2F132D84" w14:textId="77777777" w:rsidR="00CF5087" w:rsidRPr="001A7945" w:rsidRDefault="00CF5087" w:rsidP="00E77D2E">
      <w:pPr>
        <w:pStyle w:val="aff3"/>
        <w:ind w:leftChars="100" w:left="210" w:rightChars="100" w:right="210" w:firstLine="420"/>
      </w:pPr>
      <w:r w:rsidRPr="001A7945">
        <w:t>10.0.12.255/32</w:t>
      </w:r>
      <w:r w:rsidR="00CB578D">
        <w:rPr>
          <w:rFonts w:hint="eastAsia"/>
        </w:rPr>
        <w:t xml:space="preserve"> </w:t>
      </w:r>
      <w:r w:rsidRPr="001A7945">
        <w:t>Direct  0    0</w:t>
      </w:r>
      <w:r w:rsidRPr="001A7945">
        <w:tab/>
      </w:r>
      <w:r w:rsidRPr="001A7945">
        <w:tab/>
        <w:t>D</w:t>
      </w:r>
      <w:r w:rsidRPr="001A7945">
        <w:tab/>
        <w:t>127.0.0.1</w:t>
      </w:r>
      <w:r w:rsidRPr="001A7945">
        <w:tab/>
        <w:t>GigabitEthernet0/0/1</w:t>
      </w:r>
    </w:p>
    <w:p w14:paraId="0DC5FB52" w14:textId="77777777" w:rsidR="00CF5087" w:rsidRPr="001A7945" w:rsidRDefault="00CF5087" w:rsidP="00E77D2E">
      <w:pPr>
        <w:pStyle w:val="aff3"/>
        <w:ind w:leftChars="100" w:left="210" w:rightChars="100" w:right="210" w:firstLine="420"/>
      </w:pPr>
      <w:r w:rsidRPr="001A7945">
        <w:t>10.0.13.0/24</w:t>
      </w:r>
      <w:r w:rsidRPr="001A7945">
        <w:tab/>
      </w:r>
      <w:r w:rsidR="00CB578D">
        <w:rPr>
          <w:rFonts w:hint="eastAsia"/>
        </w:rPr>
        <w:t xml:space="preserve"> </w:t>
      </w:r>
      <w:r w:rsidRPr="001A7945">
        <w:t>Direct  0    0</w:t>
      </w:r>
      <w:r w:rsidRPr="001A7945">
        <w:tab/>
      </w:r>
      <w:r w:rsidRPr="001A7945">
        <w:tab/>
        <w:t>D</w:t>
      </w:r>
      <w:r w:rsidRPr="001A7945">
        <w:tab/>
        <w:t>10.0.13.2</w:t>
      </w:r>
      <w:r w:rsidRPr="001A7945">
        <w:tab/>
        <w:t>GigabitEthernet0/0/0</w:t>
      </w:r>
    </w:p>
    <w:p w14:paraId="7F472E82" w14:textId="77777777" w:rsidR="00CF5087" w:rsidRPr="001A7945" w:rsidRDefault="00CF5087" w:rsidP="00E77D2E">
      <w:pPr>
        <w:pStyle w:val="aff3"/>
        <w:ind w:leftChars="100" w:left="210" w:rightChars="100" w:right="210" w:firstLine="420"/>
      </w:pPr>
      <w:r w:rsidRPr="001A7945">
        <w:t>10.0.13.2/32</w:t>
      </w:r>
      <w:r w:rsidRPr="001A7945">
        <w:tab/>
      </w:r>
      <w:r w:rsidR="00CB578D">
        <w:rPr>
          <w:rFonts w:hint="eastAsia"/>
        </w:rPr>
        <w:t xml:space="preserve"> </w:t>
      </w:r>
      <w:r w:rsidRPr="001A7945">
        <w:t>Direct  0    0</w:t>
      </w:r>
      <w:r w:rsidRPr="001A7945">
        <w:tab/>
      </w:r>
      <w:r w:rsidRPr="001A7945">
        <w:tab/>
        <w:t>D</w:t>
      </w:r>
      <w:r w:rsidRPr="001A7945">
        <w:tab/>
        <w:t>127.0.0.1</w:t>
      </w:r>
      <w:r w:rsidRPr="001A7945">
        <w:tab/>
        <w:t>GigabitEthernet0/0/0</w:t>
      </w:r>
    </w:p>
    <w:p w14:paraId="68D03A7E" w14:textId="77777777" w:rsidR="00CF5087" w:rsidRPr="001A7945" w:rsidRDefault="00CF5087" w:rsidP="00E77D2E">
      <w:pPr>
        <w:pStyle w:val="aff3"/>
        <w:ind w:leftChars="100" w:left="210" w:rightChars="100" w:right="210" w:firstLine="420"/>
      </w:pPr>
      <w:r w:rsidRPr="001A7945">
        <w:t>10.0.13.255/32</w:t>
      </w:r>
      <w:r w:rsidR="00CB578D">
        <w:rPr>
          <w:rFonts w:hint="eastAsia"/>
        </w:rPr>
        <w:t xml:space="preserve"> </w:t>
      </w:r>
      <w:r w:rsidRPr="001A7945">
        <w:t>Direct  0    0</w:t>
      </w:r>
      <w:r w:rsidRPr="001A7945">
        <w:tab/>
      </w:r>
      <w:r w:rsidRPr="001A7945">
        <w:tab/>
        <w:t>D</w:t>
      </w:r>
      <w:r w:rsidRPr="001A7945">
        <w:tab/>
        <w:t>127.0.0.1</w:t>
      </w:r>
      <w:r w:rsidRPr="001A7945">
        <w:tab/>
        <w:t>GigabitEthernet0/0/0</w:t>
      </w:r>
    </w:p>
    <w:p w14:paraId="1760EAFD" w14:textId="77777777" w:rsidR="00CF5087" w:rsidRPr="001A7945" w:rsidRDefault="00CF5087" w:rsidP="00E77D2E">
      <w:pPr>
        <w:pStyle w:val="aff3"/>
        <w:ind w:leftChars="100" w:left="210" w:rightChars="100" w:right="210" w:firstLine="420"/>
      </w:pPr>
      <w:r w:rsidRPr="001A7945">
        <w:t>127.0.0.0/8</w:t>
      </w:r>
      <w:r w:rsidRPr="001A7945">
        <w:tab/>
      </w:r>
      <w:r w:rsidR="00CB578D">
        <w:rPr>
          <w:rFonts w:hint="eastAsia"/>
        </w:rPr>
        <w:t xml:space="preserve"> </w:t>
      </w:r>
      <w:r w:rsidRPr="001A7945">
        <w:t>Direct  0    0</w:t>
      </w:r>
      <w:r w:rsidRPr="001A7945">
        <w:tab/>
      </w:r>
      <w:r w:rsidRPr="001A7945">
        <w:tab/>
        <w:t>D</w:t>
      </w:r>
      <w:r w:rsidRPr="001A7945">
        <w:tab/>
        <w:t>127.0.0.1</w:t>
      </w:r>
      <w:r w:rsidRPr="001A7945">
        <w:tab/>
        <w:t>InLoopBack0</w:t>
      </w:r>
    </w:p>
    <w:p w14:paraId="7C239F02" w14:textId="77777777" w:rsidR="00CF5087" w:rsidRPr="001A7945" w:rsidRDefault="00CF5087" w:rsidP="00E77D2E">
      <w:pPr>
        <w:pStyle w:val="aff3"/>
        <w:ind w:leftChars="100" w:left="210" w:rightChars="100" w:right="210" w:firstLine="420"/>
      </w:pPr>
      <w:r w:rsidRPr="001A7945">
        <w:t>127.0.0.1/32</w:t>
      </w:r>
      <w:r w:rsidRPr="001A7945">
        <w:tab/>
      </w:r>
      <w:r w:rsidR="00CB578D">
        <w:rPr>
          <w:rFonts w:hint="eastAsia"/>
        </w:rPr>
        <w:t xml:space="preserve"> </w:t>
      </w:r>
      <w:r w:rsidRPr="001A7945">
        <w:t>Direct  0    0</w:t>
      </w:r>
      <w:r w:rsidRPr="001A7945">
        <w:tab/>
      </w:r>
      <w:r w:rsidRPr="001A7945">
        <w:tab/>
        <w:t>D</w:t>
      </w:r>
      <w:r w:rsidRPr="001A7945">
        <w:tab/>
        <w:t>127.0.0.1</w:t>
      </w:r>
      <w:r w:rsidRPr="001A7945">
        <w:tab/>
        <w:t>InLoopBack0</w:t>
      </w:r>
    </w:p>
    <w:p w14:paraId="7D980B48" w14:textId="77777777" w:rsidR="00CF5087" w:rsidRPr="001A7945" w:rsidRDefault="00CF5087" w:rsidP="00E77D2E">
      <w:pPr>
        <w:pStyle w:val="aff3"/>
        <w:ind w:leftChars="100" w:left="210" w:rightChars="100" w:right="210"/>
      </w:pPr>
      <w:r w:rsidRPr="001A7945">
        <w:t>127.255.255.255/32</w:t>
      </w:r>
      <w:r w:rsidR="00CB578D">
        <w:rPr>
          <w:rFonts w:hint="eastAsia"/>
        </w:rPr>
        <w:t xml:space="preserve"> </w:t>
      </w:r>
      <w:r w:rsidRPr="001A7945">
        <w:t>Direct  0    0</w:t>
      </w:r>
      <w:r w:rsidRPr="001A7945">
        <w:tab/>
      </w:r>
      <w:r w:rsidRPr="001A7945">
        <w:tab/>
        <w:t>D</w:t>
      </w:r>
      <w:r w:rsidRPr="001A7945">
        <w:tab/>
        <w:t>127.0.0.1</w:t>
      </w:r>
      <w:r w:rsidRPr="001A7945">
        <w:tab/>
        <w:t>InLoopBack0</w:t>
      </w:r>
    </w:p>
    <w:p w14:paraId="4CF5B73A" w14:textId="77777777" w:rsidR="00CF5087" w:rsidRPr="001A7945" w:rsidRDefault="00CF5087" w:rsidP="00E77D2E">
      <w:pPr>
        <w:pStyle w:val="aff3"/>
        <w:ind w:leftChars="100" w:left="210" w:rightChars="100" w:right="210"/>
      </w:pPr>
      <w:r w:rsidRPr="001A7945">
        <w:t>255.255.255.255/32</w:t>
      </w:r>
      <w:r w:rsidR="00CB578D">
        <w:rPr>
          <w:rFonts w:hint="eastAsia"/>
        </w:rPr>
        <w:t xml:space="preserve"> </w:t>
      </w:r>
      <w:r w:rsidRPr="001A7945">
        <w:t>Direct  0    0</w:t>
      </w:r>
      <w:r w:rsidRPr="001A7945">
        <w:tab/>
      </w:r>
      <w:r w:rsidRPr="001A7945">
        <w:tab/>
        <w:t>D</w:t>
      </w:r>
      <w:r w:rsidRPr="001A7945">
        <w:tab/>
        <w:t>127.0.0.1</w:t>
      </w:r>
      <w:r w:rsidRPr="001A7945">
        <w:tab/>
        <w:t>InLoopBack0</w:t>
      </w:r>
    </w:p>
    <w:p w14:paraId="0982FF78" w14:textId="77777777" w:rsidR="00CF5087" w:rsidRPr="001A7945" w:rsidRDefault="00CF5087" w:rsidP="00E77D2E">
      <w:pPr>
        <w:pStyle w:val="aff3"/>
        <w:ind w:leftChars="100" w:left="210" w:rightChars="100" w:right="210"/>
      </w:pPr>
    </w:p>
    <w:p w14:paraId="018F5871" w14:textId="77777777" w:rsidR="00CF5087" w:rsidRPr="001A7945" w:rsidRDefault="00CF5087" w:rsidP="00E77D2E">
      <w:pPr>
        <w:pStyle w:val="aff3"/>
        <w:ind w:leftChars="100" w:left="210" w:rightChars="100" w:right="210"/>
      </w:pPr>
      <w:r w:rsidRPr="001A7945">
        <w:t xml:space="preserve"> &lt;R3&gt;display ip routing-table </w:t>
      </w:r>
    </w:p>
    <w:p w14:paraId="7340A337" w14:textId="77777777" w:rsidR="00CF5087" w:rsidRPr="001A7945" w:rsidRDefault="00CF5087" w:rsidP="00E77D2E">
      <w:pPr>
        <w:pStyle w:val="aff3"/>
        <w:ind w:leftChars="100" w:left="210" w:rightChars="100" w:right="210"/>
      </w:pPr>
      <w:r w:rsidRPr="001A7945">
        <w:t>Route Flags: R - relay, D - download to fib</w:t>
      </w:r>
    </w:p>
    <w:p w14:paraId="11C26FB8" w14:textId="77777777" w:rsidR="00CF5087" w:rsidRPr="001A7945" w:rsidRDefault="00CF5087" w:rsidP="00E77D2E">
      <w:pPr>
        <w:pStyle w:val="aff3"/>
        <w:ind w:leftChars="100" w:left="210" w:rightChars="100" w:right="210"/>
      </w:pPr>
      <w:r w:rsidRPr="001A7945">
        <w:t>-------------------------------------------------------------------------</w:t>
      </w:r>
    </w:p>
    <w:p w14:paraId="6B4492B9" w14:textId="77777777" w:rsidR="00CF5087" w:rsidRPr="001A7945" w:rsidRDefault="00CF5087" w:rsidP="00E77D2E">
      <w:pPr>
        <w:pStyle w:val="aff3"/>
        <w:ind w:leftChars="100" w:left="210" w:rightChars="100" w:right="210"/>
      </w:pPr>
      <w:r w:rsidRPr="001A7945">
        <w:t>Routing Tables: Public</w:t>
      </w:r>
    </w:p>
    <w:p w14:paraId="40BDBBD8" w14:textId="77777777" w:rsidR="00CF5087" w:rsidRPr="001A7945" w:rsidRDefault="00CF5087" w:rsidP="00E77D2E">
      <w:pPr>
        <w:pStyle w:val="aff3"/>
        <w:ind w:leftChars="100" w:left="210" w:rightChars="100" w:right="210"/>
      </w:pPr>
      <w:r w:rsidRPr="001A7945">
        <w:t xml:space="preserve">         Destinations : 13       Routes : 13       </w:t>
      </w:r>
    </w:p>
    <w:p w14:paraId="49DC1207" w14:textId="77777777" w:rsidR="00CF5087" w:rsidRPr="001A7945" w:rsidRDefault="00CF5087" w:rsidP="00E77D2E">
      <w:pPr>
        <w:pStyle w:val="aff3"/>
        <w:ind w:leftChars="100" w:left="210" w:rightChars="100" w:right="210"/>
      </w:pPr>
      <w:r w:rsidRPr="001A7945">
        <w:t>Destination/Mask    Proto   Pre</w:t>
      </w:r>
      <w:r w:rsidRPr="001A7945">
        <w:tab/>
        <w:t>Cost  Flags</w:t>
      </w:r>
      <w:r w:rsidRPr="001A7945">
        <w:tab/>
        <w:t>NextHop</w:t>
      </w:r>
      <w:r w:rsidRPr="001A7945">
        <w:tab/>
      </w:r>
      <w:r w:rsidRPr="001A7945">
        <w:tab/>
        <w:t>Interface</w:t>
      </w:r>
    </w:p>
    <w:p w14:paraId="1AAC781A" w14:textId="77777777" w:rsidR="00CF5087" w:rsidRPr="001A7945" w:rsidRDefault="00CF5087" w:rsidP="00E77D2E">
      <w:pPr>
        <w:pStyle w:val="aff3"/>
        <w:ind w:leftChars="100" w:left="210" w:rightChars="100" w:right="210"/>
        <w:rPr>
          <w:shd w:val="pct15" w:color="auto" w:fill="FFFFFF"/>
        </w:rPr>
      </w:pPr>
      <w:r w:rsidRPr="001A7945">
        <w:rPr>
          <w:shd w:val="pct15" w:color="auto" w:fill="FFFFFF"/>
        </w:rPr>
        <w:t>10.0.1.0/24</w:t>
      </w:r>
      <w:r w:rsidRPr="001A7945">
        <w:rPr>
          <w:shd w:val="pct15" w:color="auto" w:fill="FFFFFF"/>
        </w:rPr>
        <w:tab/>
      </w:r>
      <w:r w:rsidRPr="001A7945">
        <w:rPr>
          <w:shd w:val="pct15" w:color="auto" w:fill="FFFFFF"/>
        </w:rPr>
        <w:tab/>
        <w:t>RIP     100  2</w:t>
      </w:r>
      <w:r w:rsidRPr="001A7945">
        <w:rPr>
          <w:shd w:val="pct15" w:color="auto" w:fill="FFFFFF"/>
        </w:rPr>
        <w:tab/>
      </w:r>
      <w:r w:rsidRPr="001A7945">
        <w:rPr>
          <w:shd w:val="pct15" w:color="auto" w:fill="FFFFFF"/>
        </w:rPr>
        <w:tab/>
        <w:t>D</w:t>
      </w:r>
      <w:r w:rsidRPr="001A7945">
        <w:rPr>
          <w:shd w:val="pct15" w:color="auto" w:fill="FFFFFF"/>
        </w:rPr>
        <w:tab/>
        <w:t>10.0.12.2</w:t>
      </w:r>
      <w:r w:rsidRPr="001A7945">
        <w:rPr>
          <w:shd w:val="pct15" w:color="auto" w:fill="FFFFFF"/>
        </w:rPr>
        <w:tab/>
        <w:t>GigabitEthernet0/0/1</w:t>
      </w:r>
    </w:p>
    <w:p w14:paraId="658843F3" w14:textId="77777777" w:rsidR="00CF5087" w:rsidRPr="001A7945" w:rsidRDefault="00CF5087" w:rsidP="00E77D2E">
      <w:pPr>
        <w:pStyle w:val="aff3"/>
        <w:ind w:leftChars="100" w:left="210" w:rightChars="100" w:right="210"/>
        <w:rPr>
          <w:shd w:val="pct15" w:color="auto" w:fill="FFFFFF"/>
        </w:rPr>
      </w:pPr>
      <w:r w:rsidRPr="001A7945">
        <w:rPr>
          <w:shd w:val="pct15" w:color="auto" w:fill="FFFFFF"/>
        </w:rPr>
        <w:t>10.0.2.0/24</w:t>
      </w:r>
      <w:r w:rsidRPr="001A7945">
        <w:rPr>
          <w:shd w:val="pct15" w:color="auto" w:fill="FFFFFF"/>
        </w:rPr>
        <w:tab/>
      </w:r>
      <w:r w:rsidRPr="001A7945">
        <w:rPr>
          <w:shd w:val="pct15" w:color="auto" w:fill="FFFFFF"/>
        </w:rPr>
        <w:tab/>
        <w:t>RIP     100  1</w:t>
      </w:r>
      <w:r w:rsidRPr="001A7945">
        <w:rPr>
          <w:shd w:val="pct15" w:color="auto" w:fill="FFFFFF"/>
        </w:rPr>
        <w:tab/>
      </w:r>
      <w:r w:rsidRPr="001A7945">
        <w:rPr>
          <w:shd w:val="pct15" w:color="auto" w:fill="FFFFFF"/>
        </w:rPr>
        <w:tab/>
        <w:t>D</w:t>
      </w:r>
      <w:r w:rsidRPr="001A7945">
        <w:rPr>
          <w:shd w:val="pct15" w:color="auto" w:fill="FFFFFF"/>
        </w:rPr>
        <w:tab/>
        <w:t>10.0.12.2</w:t>
      </w:r>
      <w:r w:rsidRPr="001A7945">
        <w:rPr>
          <w:shd w:val="pct15" w:color="auto" w:fill="FFFFFF"/>
        </w:rPr>
        <w:tab/>
        <w:t>GigabitEthernet0/0/1</w:t>
      </w:r>
    </w:p>
    <w:p w14:paraId="37A3BE8F" w14:textId="77777777" w:rsidR="00CF5087" w:rsidRPr="001A7945" w:rsidRDefault="00CF5087" w:rsidP="00E77D2E">
      <w:pPr>
        <w:pStyle w:val="aff3"/>
        <w:ind w:leftChars="100" w:left="210" w:rightChars="100" w:right="210"/>
      </w:pPr>
      <w:r w:rsidRPr="001A7945">
        <w:t>10.0.3.0/24</w:t>
      </w:r>
      <w:r w:rsidRPr="001A7945">
        <w:tab/>
      </w:r>
      <w:r w:rsidRPr="001A7945">
        <w:tab/>
        <w:t>Direct  0    0</w:t>
      </w:r>
      <w:r w:rsidRPr="001A7945">
        <w:tab/>
      </w:r>
      <w:r w:rsidRPr="001A7945">
        <w:tab/>
        <w:t>D</w:t>
      </w:r>
      <w:r w:rsidRPr="001A7945">
        <w:tab/>
        <w:t>10.0.3.3</w:t>
      </w:r>
      <w:r w:rsidRPr="001A7945">
        <w:tab/>
        <w:t>LoopBack0</w:t>
      </w:r>
    </w:p>
    <w:p w14:paraId="1FD24267" w14:textId="77777777" w:rsidR="00CF5087" w:rsidRPr="001A7945" w:rsidRDefault="00CF5087" w:rsidP="00E77D2E">
      <w:pPr>
        <w:pStyle w:val="aff3"/>
        <w:ind w:leftChars="100" w:left="210" w:rightChars="100" w:right="210"/>
      </w:pPr>
      <w:r w:rsidRPr="001A7945">
        <w:t>10.0.3.3/32</w:t>
      </w:r>
      <w:r w:rsidRPr="001A7945">
        <w:tab/>
      </w:r>
      <w:r w:rsidRPr="001A7945">
        <w:tab/>
        <w:t>Direct  0    0</w:t>
      </w:r>
      <w:r w:rsidRPr="001A7945">
        <w:tab/>
      </w:r>
      <w:r w:rsidRPr="001A7945">
        <w:tab/>
        <w:t>D</w:t>
      </w:r>
      <w:r w:rsidRPr="001A7945">
        <w:tab/>
        <w:t>127.0.0.1</w:t>
      </w:r>
      <w:r w:rsidRPr="001A7945">
        <w:tab/>
        <w:t>LoopBack0</w:t>
      </w:r>
    </w:p>
    <w:p w14:paraId="604A23B6" w14:textId="77777777" w:rsidR="00CF5087" w:rsidRPr="001A7945" w:rsidRDefault="00CF5087" w:rsidP="00E77D2E">
      <w:pPr>
        <w:pStyle w:val="aff3"/>
        <w:ind w:leftChars="100" w:left="210" w:rightChars="100" w:right="210"/>
      </w:pPr>
      <w:r w:rsidRPr="001A7945">
        <w:t>10.0.3.255/32</w:t>
      </w:r>
      <w:r w:rsidRPr="001A7945">
        <w:tab/>
      </w:r>
      <w:r w:rsidRPr="001A7945">
        <w:tab/>
        <w:t>Direct  0    0</w:t>
      </w:r>
      <w:r w:rsidRPr="001A7945">
        <w:tab/>
      </w:r>
      <w:r w:rsidRPr="001A7945">
        <w:tab/>
        <w:t>D</w:t>
      </w:r>
      <w:r w:rsidRPr="001A7945">
        <w:tab/>
        <w:t>127.0.0.1</w:t>
      </w:r>
      <w:r w:rsidRPr="001A7945">
        <w:tab/>
        <w:t>LoopBack0</w:t>
      </w:r>
    </w:p>
    <w:p w14:paraId="1748E319" w14:textId="77777777" w:rsidR="00CF5087" w:rsidRPr="001A7945" w:rsidRDefault="00CF5087" w:rsidP="00E77D2E">
      <w:pPr>
        <w:pStyle w:val="aff3"/>
        <w:ind w:leftChars="100" w:left="210" w:rightChars="100" w:right="210"/>
      </w:pPr>
      <w:r w:rsidRPr="001A7945">
        <w:t>10.0.12.0/24</w:t>
      </w:r>
      <w:r w:rsidRPr="001A7945">
        <w:tab/>
      </w:r>
      <w:r w:rsidRPr="001A7945">
        <w:tab/>
        <w:t>Direct  0    0</w:t>
      </w:r>
      <w:r w:rsidRPr="001A7945">
        <w:tab/>
      </w:r>
      <w:r w:rsidRPr="001A7945">
        <w:tab/>
        <w:t>D</w:t>
      </w:r>
      <w:r w:rsidRPr="001A7945">
        <w:tab/>
        <w:t>10.0.12.3</w:t>
      </w:r>
      <w:r w:rsidRPr="001A7945">
        <w:tab/>
        <w:t>GigabitEthernet0/0/1</w:t>
      </w:r>
    </w:p>
    <w:p w14:paraId="623CF1B9" w14:textId="77777777" w:rsidR="00CF5087" w:rsidRPr="001A7945" w:rsidRDefault="00CF5087" w:rsidP="00E77D2E">
      <w:pPr>
        <w:pStyle w:val="aff3"/>
        <w:ind w:leftChars="100" w:left="210" w:rightChars="100" w:right="210"/>
      </w:pPr>
      <w:r w:rsidRPr="001A7945">
        <w:t>10.0.12.3/32</w:t>
      </w:r>
      <w:r w:rsidRPr="001A7945">
        <w:tab/>
      </w:r>
      <w:r w:rsidRPr="001A7945">
        <w:tab/>
        <w:t>Direct  0    0</w:t>
      </w:r>
      <w:r w:rsidRPr="001A7945">
        <w:tab/>
      </w:r>
      <w:r w:rsidRPr="001A7945">
        <w:tab/>
        <w:t>D</w:t>
      </w:r>
      <w:r w:rsidRPr="001A7945">
        <w:tab/>
        <w:t>127.0.0.1</w:t>
      </w:r>
      <w:r w:rsidRPr="001A7945">
        <w:tab/>
        <w:t>GigabitEthernet0/0/1</w:t>
      </w:r>
    </w:p>
    <w:p w14:paraId="57123686" w14:textId="77777777" w:rsidR="00CF5087" w:rsidRPr="001A7945" w:rsidRDefault="00CF5087" w:rsidP="00E77D2E">
      <w:pPr>
        <w:pStyle w:val="aff3"/>
        <w:ind w:leftChars="100" w:left="210" w:rightChars="100" w:right="210"/>
      </w:pPr>
      <w:r w:rsidRPr="001A7945">
        <w:t>10.0.12.255/32</w:t>
      </w:r>
      <w:r w:rsidRPr="001A7945">
        <w:tab/>
        <w:t>Direct  0    0</w:t>
      </w:r>
      <w:r w:rsidRPr="001A7945">
        <w:tab/>
      </w:r>
      <w:r w:rsidRPr="001A7945">
        <w:tab/>
        <w:t>D</w:t>
      </w:r>
      <w:r w:rsidRPr="001A7945">
        <w:tab/>
        <w:t>127.0.0.1</w:t>
      </w:r>
      <w:r w:rsidRPr="001A7945">
        <w:tab/>
        <w:t>GigabitEthernet0/0/1</w:t>
      </w:r>
    </w:p>
    <w:p w14:paraId="70C2973B" w14:textId="77777777" w:rsidR="00CF5087" w:rsidRPr="001A7945" w:rsidRDefault="00CF5087" w:rsidP="00E77D2E">
      <w:pPr>
        <w:pStyle w:val="aff3"/>
        <w:ind w:leftChars="100" w:left="210" w:rightChars="100" w:right="210"/>
        <w:rPr>
          <w:shd w:val="pct15" w:color="auto" w:fill="FFFFFF"/>
        </w:rPr>
      </w:pPr>
      <w:r w:rsidRPr="001A7945">
        <w:rPr>
          <w:shd w:val="pct15" w:color="auto" w:fill="FFFFFF"/>
        </w:rPr>
        <w:t>10.0.13.0/24</w:t>
      </w:r>
      <w:r w:rsidRPr="001A7945">
        <w:rPr>
          <w:shd w:val="pct15" w:color="auto" w:fill="FFFFFF"/>
        </w:rPr>
        <w:tab/>
      </w:r>
      <w:r w:rsidRPr="001A7945">
        <w:rPr>
          <w:shd w:val="pct15" w:color="auto" w:fill="FFFFFF"/>
        </w:rPr>
        <w:tab/>
        <w:t>RIP     100  1</w:t>
      </w:r>
      <w:r w:rsidRPr="001A7945">
        <w:rPr>
          <w:shd w:val="pct15" w:color="auto" w:fill="FFFFFF"/>
        </w:rPr>
        <w:tab/>
      </w:r>
      <w:r w:rsidRPr="001A7945">
        <w:rPr>
          <w:shd w:val="pct15" w:color="auto" w:fill="FFFFFF"/>
        </w:rPr>
        <w:tab/>
        <w:t>D</w:t>
      </w:r>
      <w:r w:rsidRPr="001A7945">
        <w:rPr>
          <w:shd w:val="pct15" w:color="auto" w:fill="FFFFFF"/>
        </w:rPr>
        <w:tab/>
        <w:t>10.0.12.2</w:t>
      </w:r>
      <w:r w:rsidRPr="001A7945">
        <w:rPr>
          <w:shd w:val="pct15" w:color="auto" w:fill="FFFFFF"/>
        </w:rPr>
        <w:tab/>
        <w:t>GigabitEthernet0/0/1</w:t>
      </w:r>
    </w:p>
    <w:p w14:paraId="7430A97E" w14:textId="77777777" w:rsidR="00CF5087" w:rsidRPr="001A7945" w:rsidRDefault="00CF5087" w:rsidP="00E77D2E">
      <w:pPr>
        <w:pStyle w:val="aff3"/>
        <w:ind w:leftChars="100" w:left="210" w:rightChars="100" w:right="210"/>
      </w:pPr>
      <w:r w:rsidRPr="001A7945">
        <w:t>127.0.0.0/8</w:t>
      </w:r>
      <w:r w:rsidRPr="001A7945">
        <w:tab/>
      </w:r>
      <w:r w:rsidRPr="001A7945">
        <w:tab/>
        <w:t>Direct  0    0</w:t>
      </w:r>
      <w:r w:rsidRPr="001A7945">
        <w:tab/>
      </w:r>
      <w:r w:rsidRPr="001A7945">
        <w:tab/>
        <w:t>D</w:t>
      </w:r>
      <w:r w:rsidRPr="001A7945">
        <w:tab/>
        <w:t>127.0.0.1</w:t>
      </w:r>
      <w:r w:rsidRPr="001A7945">
        <w:tab/>
        <w:t>InLoopBack0</w:t>
      </w:r>
    </w:p>
    <w:p w14:paraId="09E338BE" w14:textId="77777777" w:rsidR="00CF5087" w:rsidRPr="001A7945" w:rsidRDefault="00CF5087" w:rsidP="00E77D2E">
      <w:pPr>
        <w:pStyle w:val="aff3"/>
        <w:ind w:leftChars="100" w:left="210" w:rightChars="100" w:right="210"/>
      </w:pPr>
      <w:r w:rsidRPr="001A7945">
        <w:t>127.0.0.1/32</w:t>
      </w:r>
      <w:r w:rsidRPr="001A7945">
        <w:tab/>
      </w:r>
      <w:r w:rsidRPr="001A7945">
        <w:tab/>
        <w:t>Direct  0    0</w:t>
      </w:r>
      <w:r w:rsidRPr="001A7945">
        <w:tab/>
      </w:r>
      <w:r w:rsidRPr="001A7945">
        <w:tab/>
        <w:t>D</w:t>
      </w:r>
      <w:r w:rsidRPr="001A7945">
        <w:tab/>
        <w:t>127.0.0.1</w:t>
      </w:r>
      <w:r w:rsidRPr="001A7945">
        <w:tab/>
        <w:t>InLoopBack0</w:t>
      </w:r>
    </w:p>
    <w:p w14:paraId="6D048F23" w14:textId="77777777" w:rsidR="00CF5087" w:rsidRPr="001A7945" w:rsidRDefault="00CF5087" w:rsidP="00E77D2E">
      <w:pPr>
        <w:pStyle w:val="aff3"/>
        <w:ind w:leftChars="100" w:left="210" w:rightChars="100" w:right="210"/>
      </w:pPr>
      <w:r w:rsidRPr="001A7945">
        <w:t>127.255.255.255/32</w:t>
      </w:r>
      <w:r w:rsidR="00CB578D">
        <w:rPr>
          <w:rFonts w:hint="eastAsia"/>
        </w:rPr>
        <w:t xml:space="preserve"> </w:t>
      </w:r>
      <w:r w:rsidRPr="001A7945">
        <w:t>Direct  0    0</w:t>
      </w:r>
      <w:r w:rsidRPr="001A7945">
        <w:tab/>
      </w:r>
      <w:r w:rsidRPr="001A7945">
        <w:tab/>
        <w:t>D</w:t>
      </w:r>
      <w:r w:rsidRPr="001A7945">
        <w:tab/>
        <w:t>127.0.0.1</w:t>
      </w:r>
      <w:r w:rsidRPr="001A7945">
        <w:tab/>
        <w:t>InLoopBack0</w:t>
      </w:r>
    </w:p>
    <w:p w14:paraId="62F421CE" w14:textId="77777777" w:rsidR="00CF5087" w:rsidRPr="001A7945" w:rsidRDefault="00CF5087" w:rsidP="00E77D2E">
      <w:pPr>
        <w:pStyle w:val="aff3"/>
        <w:ind w:leftChars="100" w:left="210" w:rightChars="100" w:right="210"/>
      </w:pPr>
      <w:r w:rsidRPr="001A7945">
        <w:t>255.255.255.255/32</w:t>
      </w:r>
      <w:r w:rsidR="00CB578D">
        <w:rPr>
          <w:rFonts w:hint="eastAsia"/>
        </w:rPr>
        <w:t xml:space="preserve"> </w:t>
      </w:r>
      <w:r w:rsidRPr="001A7945">
        <w:t>Direct  0    0</w:t>
      </w:r>
      <w:r w:rsidRPr="001A7945">
        <w:tab/>
      </w:r>
      <w:r w:rsidRPr="001A7945">
        <w:tab/>
        <w:t>D</w:t>
      </w:r>
      <w:r w:rsidRPr="001A7945">
        <w:tab/>
        <w:t>127.0.0.1</w:t>
      </w:r>
      <w:r w:rsidRPr="001A7945">
        <w:tab/>
        <w:t>InLoopBack0</w:t>
      </w:r>
    </w:p>
    <w:p w14:paraId="4AC1D1D9" w14:textId="77777777" w:rsidR="00CF5087" w:rsidRPr="001A7945" w:rsidRDefault="00CF5087" w:rsidP="00E77D2E">
      <w:pPr>
        <w:pStyle w:val="aff3"/>
        <w:ind w:leftChars="100" w:left="210" w:rightChars="100" w:right="210"/>
      </w:pPr>
    </w:p>
    <w:p w14:paraId="089C4EE6" w14:textId="4265D7D1"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检测</w:t>
      </w:r>
      <w:r w:rsidRPr="00D97C6D">
        <w:rPr>
          <w:kern w:val="0"/>
        </w:rPr>
        <w:t>R1</w:t>
      </w:r>
      <w:r w:rsidRPr="00D97C6D">
        <w:rPr>
          <w:rFonts w:hint="eastAsia"/>
          <w:kern w:val="0"/>
        </w:rPr>
        <w:t>到</w:t>
      </w:r>
      <w:r w:rsidRPr="00D97C6D">
        <w:rPr>
          <w:kern w:val="0"/>
        </w:rPr>
        <w:t>IP</w:t>
      </w:r>
      <w:r w:rsidRPr="00D97C6D">
        <w:rPr>
          <w:rFonts w:hint="eastAsia"/>
          <w:kern w:val="0"/>
        </w:rPr>
        <w:t>地址</w:t>
      </w:r>
      <w:r w:rsidRPr="00D97C6D">
        <w:rPr>
          <w:kern w:val="0"/>
        </w:rPr>
        <w:t>10.0.12.3</w:t>
      </w:r>
      <w:r w:rsidRPr="00D97C6D">
        <w:rPr>
          <w:rFonts w:hint="eastAsia"/>
          <w:kern w:val="0"/>
        </w:rPr>
        <w:t>的连通性。</w:t>
      </w:r>
      <w:r w:rsidR="00EA6E92">
        <w:rPr>
          <w:rFonts w:hint="eastAsia"/>
          <w:kern w:val="0"/>
        </w:rPr>
        <w:t>如下所示</w:t>
      </w:r>
      <w:r w:rsidRPr="00D97C6D">
        <w:rPr>
          <w:kern w:val="0"/>
        </w:rPr>
        <w:t>R1</w:t>
      </w:r>
      <w:r w:rsidRPr="00D97C6D">
        <w:rPr>
          <w:rFonts w:hint="eastAsia"/>
          <w:kern w:val="0"/>
        </w:rPr>
        <w:t>和</w:t>
      </w:r>
      <w:r w:rsidRPr="00D97C6D">
        <w:rPr>
          <w:kern w:val="0"/>
        </w:rPr>
        <w:t>R3</w:t>
      </w:r>
      <w:r w:rsidRPr="00D97C6D">
        <w:rPr>
          <w:rFonts w:hint="eastAsia"/>
          <w:kern w:val="0"/>
        </w:rPr>
        <w:t>能够互通。</w:t>
      </w:r>
    </w:p>
    <w:p w14:paraId="6F8B7198" w14:textId="77777777" w:rsidR="00CF5087" w:rsidRPr="001A7945" w:rsidRDefault="00CF5087" w:rsidP="00E77D2E">
      <w:pPr>
        <w:pStyle w:val="aff3"/>
        <w:ind w:leftChars="100" w:left="210" w:rightChars="100" w:right="210"/>
      </w:pPr>
      <w:r w:rsidRPr="001A7945">
        <w:t>[R1]ping 10.0.12.3</w:t>
      </w:r>
    </w:p>
    <w:p w14:paraId="5391BC38" w14:textId="77777777" w:rsidR="00CF5087" w:rsidRPr="001A7945" w:rsidRDefault="00CF5087" w:rsidP="00E77D2E">
      <w:pPr>
        <w:pStyle w:val="aff3"/>
        <w:ind w:leftChars="100" w:left="210" w:rightChars="100" w:right="210"/>
      </w:pPr>
      <w:r w:rsidRPr="001A7945">
        <w:t xml:space="preserve">  PING 10.0.12.3: 56  data bytes, press CTRL_C to break</w:t>
      </w:r>
    </w:p>
    <w:p w14:paraId="18EE8EAE" w14:textId="77777777" w:rsidR="00CF5087" w:rsidRPr="001A7945" w:rsidRDefault="00CF5087" w:rsidP="00E77D2E">
      <w:pPr>
        <w:pStyle w:val="aff3"/>
        <w:ind w:leftChars="100" w:left="210" w:rightChars="100" w:right="210"/>
      </w:pPr>
      <w:r w:rsidRPr="001A7945">
        <w:lastRenderedPageBreak/>
        <w:t xml:space="preserve">    Reply from 10.0.12.3: bytes=56 Sequence=1 ttl=254 time=70 ms</w:t>
      </w:r>
    </w:p>
    <w:p w14:paraId="12E476FD" w14:textId="77777777" w:rsidR="00CF5087" w:rsidRPr="001A7945" w:rsidRDefault="00CF5087" w:rsidP="00E77D2E">
      <w:pPr>
        <w:pStyle w:val="aff3"/>
        <w:ind w:leftChars="100" w:left="210" w:rightChars="100" w:right="210"/>
      </w:pPr>
      <w:r w:rsidRPr="001A7945">
        <w:t xml:space="preserve">    Reply from 10.0.12.3: bytes=56 Sequence=2 ttl=254 time=65 ms</w:t>
      </w:r>
    </w:p>
    <w:p w14:paraId="61B59037" w14:textId="77777777" w:rsidR="00CF5087" w:rsidRPr="001A7945" w:rsidRDefault="00CF5087" w:rsidP="00E77D2E">
      <w:pPr>
        <w:pStyle w:val="aff3"/>
        <w:ind w:leftChars="100" w:left="210" w:rightChars="100" w:right="210"/>
      </w:pPr>
      <w:r w:rsidRPr="001A7945">
        <w:t xml:space="preserve">    Reply from 10.0.12.3: bytes=56 Sequence=3 ttl=254 time=65 ms</w:t>
      </w:r>
    </w:p>
    <w:p w14:paraId="0D6A72B0" w14:textId="77777777" w:rsidR="00CF5087" w:rsidRPr="001A7945" w:rsidRDefault="00CF5087" w:rsidP="00E77D2E">
      <w:pPr>
        <w:pStyle w:val="aff3"/>
        <w:ind w:leftChars="100" w:left="210" w:rightChars="100" w:right="210"/>
      </w:pPr>
      <w:r w:rsidRPr="001A7945">
        <w:t xml:space="preserve">    Reply from 10.0.12.3: bytes=56 Sequence=4 ttl=254 time=65 ms</w:t>
      </w:r>
    </w:p>
    <w:p w14:paraId="47BE8235" w14:textId="77777777" w:rsidR="00CF5087" w:rsidRPr="001A7945" w:rsidRDefault="00CF5087" w:rsidP="00E77D2E">
      <w:pPr>
        <w:pStyle w:val="aff3"/>
        <w:ind w:leftChars="100" w:left="210" w:rightChars="100" w:right="210"/>
      </w:pPr>
      <w:r w:rsidRPr="001A7945">
        <w:t xml:space="preserve">    Reply from 10.0.12.3: bytes=56 Sequence=5 ttl=254 time=65 ms</w:t>
      </w:r>
    </w:p>
    <w:p w14:paraId="729614E6" w14:textId="77777777" w:rsidR="00CF5087" w:rsidRPr="001A7945" w:rsidRDefault="00CF5087" w:rsidP="00E77D2E">
      <w:pPr>
        <w:pStyle w:val="aff3"/>
        <w:ind w:leftChars="100" w:left="210" w:rightChars="100" w:right="210"/>
      </w:pPr>
      <w:r w:rsidRPr="001A7945">
        <w:t xml:space="preserve">  --- 10.0.12.3 ping statistics ---</w:t>
      </w:r>
    </w:p>
    <w:p w14:paraId="02ACC01B" w14:textId="77777777" w:rsidR="00CF5087" w:rsidRPr="001A7945" w:rsidRDefault="00CF5087" w:rsidP="00E77D2E">
      <w:pPr>
        <w:pStyle w:val="aff3"/>
        <w:ind w:leftChars="100" w:left="210" w:rightChars="100" w:right="210"/>
      </w:pPr>
      <w:r w:rsidRPr="001A7945">
        <w:t xml:space="preserve">    5 packet(s) transmitted</w:t>
      </w:r>
    </w:p>
    <w:p w14:paraId="38528BB9" w14:textId="77777777" w:rsidR="00CF5087" w:rsidRPr="001A7945" w:rsidRDefault="00CF5087" w:rsidP="00E77D2E">
      <w:pPr>
        <w:pStyle w:val="aff3"/>
        <w:ind w:leftChars="100" w:left="210" w:rightChars="100" w:right="210"/>
      </w:pPr>
      <w:r w:rsidRPr="001A7945">
        <w:t xml:space="preserve">    5 packet(s) received</w:t>
      </w:r>
    </w:p>
    <w:p w14:paraId="51C70FBA" w14:textId="77777777" w:rsidR="00CF5087" w:rsidRPr="001A7945" w:rsidRDefault="00CF5087" w:rsidP="00E77D2E">
      <w:pPr>
        <w:pStyle w:val="aff3"/>
        <w:ind w:leftChars="100" w:left="210" w:rightChars="100" w:right="210"/>
      </w:pPr>
      <w:r w:rsidRPr="001A7945">
        <w:t xml:space="preserve">    0.00% packet loss</w:t>
      </w:r>
    </w:p>
    <w:p w14:paraId="5CB3230B" w14:textId="77777777" w:rsidR="00CF5087" w:rsidRPr="001A7945" w:rsidRDefault="00CF5087" w:rsidP="00E77D2E">
      <w:pPr>
        <w:pStyle w:val="aff3"/>
        <w:ind w:leftChars="100" w:left="210" w:rightChars="100" w:right="210"/>
      </w:pPr>
      <w:r w:rsidRPr="001A7945">
        <w:t xml:space="preserve">    round-trip min/avg/max = 65/66/70 ms</w:t>
      </w:r>
    </w:p>
    <w:p w14:paraId="5F5439FB" w14:textId="77777777" w:rsidR="00CF5087" w:rsidRPr="001A7945" w:rsidRDefault="00CF5087" w:rsidP="00E77D2E">
      <w:pPr>
        <w:pStyle w:val="aff3"/>
        <w:ind w:leftChars="100" w:left="210" w:rightChars="100" w:right="210"/>
      </w:pPr>
    </w:p>
    <w:p w14:paraId="3D413BFC"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执行</w:t>
      </w:r>
      <w:r w:rsidRPr="00D97C6D">
        <w:rPr>
          <w:b/>
          <w:kern w:val="0"/>
        </w:rPr>
        <w:t>debugging</w:t>
      </w:r>
      <w:r w:rsidRPr="00D97C6D">
        <w:rPr>
          <w:rFonts w:hint="eastAsia"/>
          <w:kern w:val="0"/>
        </w:rPr>
        <w:t>命令，查看</w:t>
      </w:r>
      <w:r w:rsidRPr="00D97C6D">
        <w:rPr>
          <w:kern w:val="0"/>
        </w:rPr>
        <w:t>RIP</w:t>
      </w:r>
      <w:r w:rsidR="007A03A2">
        <w:rPr>
          <w:rFonts w:hint="eastAsia"/>
          <w:kern w:val="0"/>
        </w:rPr>
        <w:t>v1</w:t>
      </w:r>
      <w:r w:rsidR="002A6039">
        <w:rPr>
          <w:rFonts w:hint="eastAsia"/>
          <w:kern w:val="0"/>
        </w:rPr>
        <w:t>协议</w:t>
      </w:r>
      <w:r w:rsidR="00AA2FE4">
        <w:rPr>
          <w:rFonts w:hint="eastAsia"/>
          <w:kern w:val="0"/>
        </w:rPr>
        <w:t>的</w:t>
      </w:r>
      <w:r w:rsidRPr="00D97C6D">
        <w:rPr>
          <w:rFonts w:hint="eastAsia"/>
          <w:kern w:val="0"/>
        </w:rPr>
        <w:t>定期更新</w:t>
      </w:r>
      <w:r w:rsidR="002A6039">
        <w:rPr>
          <w:rFonts w:hint="eastAsia"/>
          <w:kern w:val="0"/>
        </w:rPr>
        <w:t>情况</w:t>
      </w:r>
      <w:r w:rsidRPr="00D97C6D">
        <w:rPr>
          <w:rFonts w:hint="eastAsia"/>
          <w:kern w:val="0"/>
        </w:rPr>
        <w:t>。</w:t>
      </w:r>
      <w:r w:rsidRPr="00D97C6D">
        <w:rPr>
          <w:kern w:val="0"/>
        </w:rPr>
        <w:t xml:space="preserve"> </w:t>
      </w:r>
    </w:p>
    <w:p w14:paraId="0AA6F84F"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执行</w:t>
      </w:r>
      <w:r w:rsidRPr="00D97C6D">
        <w:rPr>
          <w:b/>
          <w:kern w:val="0"/>
        </w:rPr>
        <w:t>debugging</w:t>
      </w:r>
      <w:r w:rsidRPr="00D97C6D">
        <w:rPr>
          <w:rFonts w:hint="eastAsia"/>
          <w:kern w:val="0"/>
        </w:rPr>
        <w:t>命令开启</w:t>
      </w:r>
      <w:r w:rsidRPr="00D97C6D">
        <w:rPr>
          <w:kern w:val="0"/>
        </w:rPr>
        <w:t>RIP</w:t>
      </w:r>
      <w:r w:rsidRPr="00D97C6D">
        <w:rPr>
          <w:rFonts w:hint="eastAsia"/>
          <w:kern w:val="0"/>
        </w:rPr>
        <w:t>调测功能。注意只能在用户视图下执行</w:t>
      </w:r>
      <w:r w:rsidRPr="00D97C6D">
        <w:rPr>
          <w:b/>
          <w:kern w:val="0"/>
        </w:rPr>
        <w:t>debugging</w:t>
      </w:r>
      <w:r w:rsidRPr="00D97C6D">
        <w:rPr>
          <w:rFonts w:hint="eastAsia"/>
          <w:kern w:val="0"/>
        </w:rPr>
        <w:t>命令。执行</w:t>
      </w:r>
      <w:r w:rsidRPr="00D97C6D">
        <w:rPr>
          <w:b/>
          <w:kern w:val="0"/>
        </w:rPr>
        <w:t>display debugging</w:t>
      </w:r>
      <w:r w:rsidRPr="00D97C6D">
        <w:rPr>
          <w:rFonts w:hint="eastAsia"/>
          <w:kern w:val="0"/>
        </w:rPr>
        <w:t>命令，查看当前的调测信息。执行</w:t>
      </w:r>
      <w:r w:rsidRPr="00D97C6D">
        <w:rPr>
          <w:b/>
          <w:kern w:val="0"/>
        </w:rPr>
        <w:t>terminal debugging</w:t>
      </w:r>
      <w:r w:rsidRPr="00D97C6D">
        <w:rPr>
          <w:rFonts w:hint="eastAsia"/>
          <w:kern w:val="0"/>
        </w:rPr>
        <w:t>命令，开启</w:t>
      </w:r>
      <w:r w:rsidRPr="00D97C6D">
        <w:rPr>
          <w:b/>
          <w:kern w:val="0"/>
        </w:rPr>
        <w:t>debug</w:t>
      </w:r>
      <w:r w:rsidRPr="00D97C6D">
        <w:rPr>
          <w:rFonts w:hint="eastAsia"/>
          <w:kern w:val="0"/>
        </w:rPr>
        <w:t>信息在</w:t>
      </w:r>
      <w:r w:rsidR="002A6039">
        <w:rPr>
          <w:rFonts w:hint="eastAsia"/>
          <w:kern w:val="0"/>
        </w:rPr>
        <w:t>终端</w:t>
      </w:r>
      <w:r w:rsidRPr="00D97C6D">
        <w:rPr>
          <w:rFonts w:hint="eastAsia"/>
          <w:kern w:val="0"/>
        </w:rPr>
        <w:t>屏幕上显示的功能。</w:t>
      </w:r>
    </w:p>
    <w:p w14:paraId="4290A64C"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路由器间的</w:t>
      </w:r>
      <w:r w:rsidRPr="00D97C6D">
        <w:rPr>
          <w:kern w:val="0"/>
        </w:rPr>
        <w:t>RIP</w:t>
      </w:r>
      <w:r w:rsidRPr="00D97C6D">
        <w:rPr>
          <w:rFonts w:hint="eastAsia"/>
          <w:kern w:val="0"/>
        </w:rPr>
        <w:t>交互信息显示如下：</w:t>
      </w:r>
    </w:p>
    <w:p w14:paraId="424882E8" w14:textId="77777777" w:rsidR="00CF5087" w:rsidRPr="001A7945" w:rsidRDefault="00CF5087" w:rsidP="00E77D2E">
      <w:pPr>
        <w:pStyle w:val="aff3"/>
        <w:ind w:leftChars="100" w:left="210" w:rightChars="100" w:right="210"/>
      </w:pPr>
      <w:r w:rsidRPr="001A7945">
        <w:t>&lt;R1&gt;debugging rip 1</w:t>
      </w:r>
    </w:p>
    <w:p w14:paraId="72D2DB31" w14:textId="77777777" w:rsidR="00CF5087" w:rsidRPr="001A7945" w:rsidRDefault="00CF5087" w:rsidP="00E77D2E">
      <w:pPr>
        <w:pStyle w:val="aff3"/>
        <w:ind w:leftChars="100" w:left="210" w:rightChars="100" w:right="210"/>
      </w:pPr>
      <w:r w:rsidRPr="001A7945">
        <w:t xml:space="preserve">&lt;R1&gt;display debugging </w:t>
      </w:r>
    </w:p>
    <w:p w14:paraId="1E2FC9A2" w14:textId="77777777" w:rsidR="00CF5087" w:rsidRPr="001A7945" w:rsidRDefault="00CF5087" w:rsidP="00E77D2E">
      <w:pPr>
        <w:pStyle w:val="aff3"/>
        <w:ind w:leftChars="100" w:left="210" w:rightChars="100" w:right="210"/>
      </w:pPr>
      <w:r w:rsidRPr="001A7945">
        <w:t>RIP Process id: 1</w:t>
      </w:r>
    </w:p>
    <w:p w14:paraId="2A5715CF" w14:textId="77777777" w:rsidR="00CF5087" w:rsidRPr="001A7945" w:rsidRDefault="00CF5087" w:rsidP="00E77D2E">
      <w:pPr>
        <w:pStyle w:val="aff3"/>
        <w:ind w:leftChars="100" w:left="210" w:rightChars="100" w:right="210"/>
      </w:pPr>
      <w:r w:rsidRPr="001A7945">
        <w:t xml:space="preserve">    Debugs ON: SEND, RECEIVE, PACKET, TIMER, EVENT, BRIEF,</w:t>
      </w:r>
    </w:p>
    <w:p w14:paraId="69EC6463" w14:textId="77777777" w:rsidR="00CF5087" w:rsidRPr="001A7945" w:rsidRDefault="00CF5087" w:rsidP="00E77D2E">
      <w:pPr>
        <w:pStyle w:val="aff3"/>
        <w:ind w:leftChars="100" w:left="210" w:rightChars="100" w:right="210"/>
      </w:pPr>
      <w:r w:rsidRPr="001A7945">
        <w:t xml:space="preserve">               JOB, ROUTE-PROCESSING, ERROR,</w:t>
      </w:r>
    </w:p>
    <w:p w14:paraId="2CD42107" w14:textId="77777777" w:rsidR="00CF5087" w:rsidRPr="001A7945" w:rsidRDefault="00CF5087" w:rsidP="00E77D2E">
      <w:pPr>
        <w:pStyle w:val="aff3"/>
        <w:ind w:leftChars="100" w:left="210" w:rightChars="100" w:right="210"/>
      </w:pPr>
      <w:r w:rsidRPr="001A7945">
        <w:t xml:space="preserve">               REPLAY-PROTECT, GR</w:t>
      </w:r>
    </w:p>
    <w:p w14:paraId="6103D512" w14:textId="77777777" w:rsidR="00CF5087" w:rsidRPr="001A7945" w:rsidRDefault="00CF5087" w:rsidP="00E77D2E">
      <w:pPr>
        <w:pStyle w:val="aff3"/>
        <w:ind w:leftChars="100" w:left="210" w:rightChars="100" w:right="210"/>
      </w:pPr>
      <w:r w:rsidRPr="001A7945">
        <w:t xml:space="preserve">&lt;R1&gt;terminal debugging </w:t>
      </w:r>
    </w:p>
    <w:p w14:paraId="6B11F0F9" w14:textId="77777777" w:rsidR="00CF5087" w:rsidRPr="001A7945" w:rsidRDefault="00CF5087" w:rsidP="00E77D2E">
      <w:pPr>
        <w:pStyle w:val="aff3"/>
        <w:ind w:leftChars="100" w:left="210" w:rightChars="100" w:right="210"/>
      </w:pPr>
      <w:r w:rsidRPr="001A7945">
        <w:t>Info: Current terminal debugging is on.</w:t>
      </w:r>
    </w:p>
    <w:p w14:paraId="2A566DB4" w14:textId="77777777" w:rsidR="00CF5087" w:rsidRPr="001A7945" w:rsidRDefault="00CF5087" w:rsidP="00E77D2E">
      <w:pPr>
        <w:pStyle w:val="aff3"/>
        <w:ind w:leftChars="100" w:left="210" w:rightChars="100" w:right="210"/>
      </w:pPr>
      <w:r w:rsidRPr="001A7945">
        <w:t>&lt;R1&gt;</w:t>
      </w:r>
    </w:p>
    <w:p w14:paraId="50BB65EF" w14:textId="77777777" w:rsidR="00CF5087" w:rsidRPr="001A7945" w:rsidRDefault="00DD2996" w:rsidP="00E77D2E">
      <w:pPr>
        <w:pStyle w:val="aff3"/>
        <w:ind w:leftChars="100" w:left="210" w:rightChars="100" w:right="210"/>
      </w:pPr>
      <w:r>
        <w:rPr>
          <w:rFonts w:hint="eastAsia"/>
        </w:rPr>
        <w:t>Mar</w:t>
      </w:r>
      <w:r w:rsidR="00CF5087" w:rsidRPr="001A7945">
        <w:t>29 201</w:t>
      </w:r>
      <w:r>
        <w:rPr>
          <w:rFonts w:hint="eastAsia"/>
        </w:rPr>
        <w:t>6</w:t>
      </w:r>
      <w:r w:rsidR="00CF5087" w:rsidRPr="001A7945">
        <w:t xml:space="preserve"> 09:45:07.860.1+00:00 R1 RIP/7/DBG: 6: 12734: RIP 1: </w:t>
      </w:r>
      <w:r w:rsidR="00CF5087" w:rsidRPr="001A7945">
        <w:rPr>
          <w:shd w:val="pct15" w:color="auto" w:fill="FFFFFF"/>
        </w:rPr>
        <w:t>Receiving v1 response on GigabitEthernet0/0/0 from 10.0.13.2 with 3 RTEs</w:t>
      </w:r>
    </w:p>
    <w:p w14:paraId="40426FF8" w14:textId="77777777" w:rsidR="00CF5087" w:rsidRPr="001A7945" w:rsidRDefault="00CF5087" w:rsidP="00E77D2E">
      <w:pPr>
        <w:pStyle w:val="aff3"/>
        <w:ind w:leftChars="100" w:left="210" w:rightChars="100" w:right="210"/>
      </w:pPr>
      <w:r w:rsidRPr="001A7945">
        <w:t>&lt;R1&gt;</w:t>
      </w:r>
    </w:p>
    <w:p w14:paraId="4FCE5762" w14:textId="77777777" w:rsidR="00CF5087" w:rsidRPr="001A7945" w:rsidRDefault="00DD2996" w:rsidP="00E77D2E">
      <w:pPr>
        <w:pStyle w:val="aff3"/>
        <w:ind w:leftChars="100" w:left="210" w:rightChars="100" w:right="210"/>
      </w:pPr>
      <w:r>
        <w:rPr>
          <w:rFonts w:hint="eastAsia"/>
        </w:rPr>
        <w:t>Mar</w:t>
      </w:r>
      <w:r w:rsidR="00CF5087" w:rsidRPr="001A7945">
        <w:t xml:space="preserve"> 29 201</w:t>
      </w:r>
      <w:r>
        <w:rPr>
          <w:rFonts w:hint="eastAsia"/>
        </w:rPr>
        <w:t>6</w:t>
      </w:r>
      <w:r w:rsidR="00CF5087" w:rsidRPr="001A7945">
        <w:t xml:space="preserve"> 09:45:07.860.2+00:00 R1 RIP/7/DBG: 6: 12785: RIP 1: </w:t>
      </w:r>
      <w:r w:rsidR="00CF5087" w:rsidRPr="001A7945">
        <w:rPr>
          <w:shd w:val="pct15" w:color="auto" w:fill="FFFFFF"/>
        </w:rPr>
        <w:t>Receive response from 10.0.13.2 on GigabitEthernet0/0/0</w:t>
      </w:r>
    </w:p>
    <w:p w14:paraId="39FB1FB9" w14:textId="77777777" w:rsidR="00CF5087" w:rsidRPr="001A7945" w:rsidRDefault="00CF5087" w:rsidP="00E77D2E">
      <w:pPr>
        <w:pStyle w:val="aff3"/>
        <w:ind w:leftChars="100" w:left="210" w:rightChars="100" w:right="210"/>
      </w:pPr>
      <w:r w:rsidRPr="001A7945">
        <w:t>&lt;R1&gt;</w:t>
      </w:r>
    </w:p>
    <w:p w14:paraId="71FCBCDE" w14:textId="77777777" w:rsidR="00CF5087" w:rsidRPr="001A7945" w:rsidRDefault="00DD2996" w:rsidP="00E77D2E">
      <w:pPr>
        <w:pStyle w:val="aff3"/>
        <w:ind w:leftChars="100" w:left="210" w:rightChars="100" w:right="210"/>
      </w:pPr>
      <w:r>
        <w:rPr>
          <w:rFonts w:hint="eastAsia"/>
        </w:rPr>
        <w:t>Mar</w:t>
      </w:r>
      <w:r w:rsidR="00CF5087" w:rsidRPr="001A7945">
        <w:t xml:space="preserve"> 29 201</w:t>
      </w:r>
      <w:r>
        <w:rPr>
          <w:rFonts w:hint="eastAsia"/>
        </w:rPr>
        <w:t>6</w:t>
      </w:r>
      <w:r w:rsidR="00CF5087" w:rsidRPr="001A7945">
        <w:t xml:space="preserve"> 09:45:07.860.3+00:00 R1 RIP/7/DBG: 6: 12796: </w:t>
      </w:r>
      <w:r w:rsidR="00CF5087" w:rsidRPr="001A7945">
        <w:rPr>
          <w:shd w:val="pct15" w:color="auto" w:fill="FFFFFF"/>
        </w:rPr>
        <w:t>Packet: Version 1</w:t>
      </w:r>
      <w:r w:rsidR="00CF5087" w:rsidRPr="001A7945">
        <w:t>, Cmd response, Length 64</w:t>
      </w:r>
    </w:p>
    <w:p w14:paraId="07E6877D" w14:textId="77777777" w:rsidR="00CF5087" w:rsidRPr="001A7945" w:rsidRDefault="00CF5087" w:rsidP="00E77D2E">
      <w:pPr>
        <w:pStyle w:val="aff3"/>
        <w:ind w:leftChars="100" w:left="210" w:rightChars="100" w:right="210"/>
      </w:pPr>
      <w:r w:rsidRPr="001A7945">
        <w:t>&lt;R1&gt;</w:t>
      </w:r>
    </w:p>
    <w:p w14:paraId="31E87D2F" w14:textId="77777777" w:rsidR="00CF5087" w:rsidRPr="001A7945" w:rsidRDefault="00DD2996" w:rsidP="00E77D2E">
      <w:pPr>
        <w:pStyle w:val="aff3"/>
        <w:ind w:leftChars="100" w:left="210" w:rightChars="100" w:right="210"/>
      </w:pPr>
      <w:r>
        <w:rPr>
          <w:rFonts w:hint="eastAsia"/>
        </w:rPr>
        <w:t>Mar</w:t>
      </w:r>
      <w:r w:rsidR="00CF5087" w:rsidRPr="001A7945">
        <w:t xml:space="preserve"> 29 201</w:t>
      </w:r>
      <w:r>
        <w:rPr>
          <w:rFonts w:hint="eastAsia"/>
        </w:rPr>
        <w:t>6</w:t>
      </w:r>
      <w:r w:rsidR="00CF5087" w:rsidRPr="001A7945">
        <w:t xml:space="preserve"> 09:45:07.860.4+00:00 R1 RIP/7/DBG: 6: 12845: </w:t>
      </w:r>
      <w:r w:rsidR="00CF5087" w:rsidRPr="001A7945">
        <w:rPr>
          <w:shd w:val="pct15" w:color="auto" w:fill="FFFFFF"/>
        </w:rPr>
        <w:t>Dest 10.0.2.0, Cost 1</w:t>
      </w:r>
    </w:p>
    <w:p w14:paraId="3F174572" w14:textId="77777777" w:rsidR="00CF5087" w:rsidRPr="001A7945" w:rsidRDefault="00CF5087" w:rsidP="00E77D2E">
      <w:pPr>
        <w:pStyle w:val="aff3"/>
        <w:ind w:leftChars="100" w:left="210" w:rightChars="100" w:right="210"/>
      </w:pPr>
      <w:r w:rsidRPr="001A7945">
        <w:t>&lt;R1&gt;</w:t>
      </w:r>
    </w:p>
    <w:p w14:paraId="7AD00A4A" w14:textId="77777777" w:rsidR="00CF5087" w:rsidRPr="001A7945" w:rsidRDefault="00DD2996" w:rsidP="00E77D2E">
      <w:pPr>
        <w:pStyle w:val="aff3"/>
        <w:ind w:leftChars="100" w:left="210" w:rightChars="100" w:right="210"/>
      </w:pPr>
      <w:r>
        <w:rPr>
          <w:rFonts w:hint="eastAsia"/>
        </w:rPr>
        <w:t>Mar</w:t>
      </w:r>
      <w:r w:rsidR="00CF5087" w:rsidRPr="001A7945">
        <w:t xml:space="preserve"> 29 201</w:t>
      </w:r>
      <w:r>
        <w:rPr>
          <w:rFonts w:hint="eastAsia"/>
        </w:rPr>
        <w:t>6</w:t>
      </w:r>
      <w:r w:rsidR="00CF5087" w:rsidRPr="001A7945">
        <w:t xml:space="preserve"> 09:45:07.860.5+00:00 R1 RIP/7/DBG: 6: 12845: </w:t>
      </w:r>
      <w:r w:rsidR="00CF5087" w:rsidRPr="001A7945">
        <w:rPr>
          <w:shd w:val="pct15" w:color="auto" w:fill="FFFFFF"/>
        </w:rPr>
        <w:t>Dest 10.0.3.0, Cost 2</w:t>
      </w:r>
    </w:p>
    <w:p w14:paraId="1A27BDF5" w14:textId="77777777" w:rsidR="00CF5087" w:rsidRPr="001A7945" w:rsidRDefault="00CF5087" w:rsidP="00E77D2E">
      <w:pPr>
        <w:pStyle w:val="aff3"/>
        <w:ind w:leftChars="100" w:left="210" w:rightChars="100" w:right="210"/>
      </w:pPr>
      <w:r w:rsidRPr="001A7945">
        <w:lastRenderedPageBreak/>
        <w:t>&lt;R1&gt;</w:t>
      </w:r>
    </w:p>
    <w:p w14:paraId="01AF2A43" w14:textId="77777777" w:rsidR="00CF5087" w:rsidRPr="001A7945" w:rsidRDefault="00DD2996" w:rsidP="00E77D2E">
      <w:pPr>
        <w:pStyle w:val="aff3"/>
        <w:ind w:leftChars="100" w:left="210" w:rightChars="100" w:right="210"/>
        <w:rPr>
          <w:shd w:val="pct15" w:color="auto" w:fill="FFFFFF"/>
        </w:rPr>
      </w:pPr>
      <w:r>
        <w:rPr>
          <w:rFonts w:hint="eastAsia"/>
        </w:rPr>
        <w:t>Mar</w:t>
      </w:r>
      <w:r w:rsidR="00CF5087" w:rsidRPr="001A7945">
        <w:t xml:space="preserve"> 29 201</w:t>
      </w:r>
      <w:r>
        <w:rPr>
          <w:rFonts w:hint="eastAsia"/>
        </w:rPr>
        <w:t>6</w:t>
      </w:r>
      <w:r w:rsidR="00CF5087" w:rsidRPr="001A7945">
        <w:t xml:space="preserve"> 09:45:07.860.6+00:00 R1 RIP/7/DBG: 6: 12845: </w:t>
      </w:r>
      <w:r w:rsidR="00CF5087" w:rsidRPr="001A7945">
        <w:rPr>
          <w:shd w:val="pct15" w:color="auto" w:fill="FFFFFF"/>
        </w:rPr>
        <w:t>Dest 10.0.12.0, Cost 1</w:t>
      </w:r>
    </w:p>
    <w:p w14:paraId="37F5000B" w14:textId="77777777" w:rsidR="00CF5087" w:rsidRPr="001A7945" w:rsidRDefault="00CF5087" w:rsidP="00E77D2E">
      <w:pPr>
        <w:pStyle w:val="aff3"/>
        <w:ind w:leftChars="100" w:left="210" w:rightChars="100" w:right="210"/>
      </w:pPr>
      <w:r w:rsidRPr="001A7945">
        <w:t>&lt;R1&gt;</w:t>
      </w:r>
    </w:p>
    <w:p w14:paraId="4D0F6636" w14:textId="77777777" w:rsidR="00CF5087" w:rsidRPr="001A7945" w:rsidRDefault="00DD2996" w:rsidP="00E77D2E">
      <w:pPr>
        <w:pStyle w:val="aff3"/>
        <w:ind w:leftChars="100" w:left="210" w:rightChars="100" w:right="210"/>
      </w:pPr>
      <w:r>
        <w:rPr>
          <w:rFonts w:hint="eastAsia"/>
        </w:rPr>
        <w:t>Mar</w:t>
      </w:r>
      <w:r w:rsidR="00CF5087" w:rsidRPr="001A7945">
        <w:t xml:space="preserve"> 29 201</w:t>
      </w:r>
      <w:r>
        <w:rPr>
          <w:rFonts w:hint="eastAsia"/>
        </w:rPr>
        <w:t>6</w:t>
      </w:r>
      <w:r w:rsidR="00CF5087" w:rsidRPr="001A7945">
        <w:t xml:space="preserve"> 09:45:09.370.1+00:00 R1 RIP/7/DBG: 25: 5071: RIP 1: Periodic timer expired for interface GigabitEthernet0/0/1</w:t>
      </w:r>
    </w:p>
    <w:p w14:paraId="62D109A5" w14:textId="77777777" w:rsidR="00CF5087" w:rsidRPr="001A7945" w:rsidRDefault="00CF5087" w:rsidP="00E77D2E">
      <w:pPr>
        <w:pStyle w:val="aff3"/>
        <w:ind w:leftChars="100" w:left="210" w:rightChars="100" w:right="210"/>
      </w:pPr>
    </w:p>
    <w:p w14:paraId="086BEB97"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执行</w:t>
      </w:r>
      <w:r w:rsidRPr="00D97C6D">
        <w:rPr>
          <w:b/>
          <w:kern w:val="0"/>
        </w:rPr>
        <w:t xml:space="preserve">undo debugging rip </w:t>
      </w:r>
      <w:r w:rsidRPr="00D97C6D">
        <w:rPr>
          <w:kern w:val="0"/>
        </w:rPr>
        <w:t>&lt;</w:t>
      </w:r>
      <w:r w:rsidRPr="00D97C6D">
        <w:rPr>
          <w:i/>
          <w:kern w:val="0"/>
        </w:rPr>
        <w:t>process-id</w:t>
      </w:r>
      <w:r w:rsidRPr="00D97C6D">
        <w:rPr>
          <w:kern w:val="0"/>
        </w:rPr>
        <w:t xml:space="preserve">&gt; or </w:t>
      </w:r>
      <w:r w:rsidRPr="00D97C6D">
        <w:rPr>
          <w:b/>
          <w:kern w:val="0"/>
        </w:rPr>
        <w:t>undo debugging all</w:t>
      </w:r>
      <w:r w:rsidRPr="00D97C6D">
        <w:rPr>
          <w:rFonts w:hint="eastAsia"/>
          <w:kern w:val="0"/>
        </w:rPr>
        <w:t>命令，关闭调测功能。</w:t>
      </w:r>
    </w:p>
    <w:p w14:paraId="2F39C1DE" w14:textId="77777777" w:rsidR="00CF5087" w:rsidRPr="001A7945" w:rsidRDefault="00CF5087" w:rsidP="00E77D2E">
      <w:pPr>
        <w:pStyle w:val="aff3"/>
        <w:ind w:leftChars="100" w:left="210" w:rightChars="100" w:right="210"/>
      </w:pPr>
      <w:r w:rsidRPr="001A7945">
        <w:t>&lt;R1&gt;undo debugging rip 1</w:t>
      </w:r>
    </w:p>
    <w:p w14:paraId="55CF3C76" w14:textId="77777777" w:rsidR="00CF5087" w:rsidRPr="001A7945" w:rsidRDefault="00CF5087" w:rsidP="00E77D2E">
      <w:pPr>
        <w:pStyle w:val="aff3"/>
        <w:ind w:leftChars="100" w:left="210" w:rightChars="100" w:right="210"/>
      </w:pPr>
    </w:p>
    <w:p w14:paraId="0A4F5A68"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也可以使用带更多参数的命令查看某类型的调试信息，如</w:t>
      </w:r>
      <w:r w:rsidRPr="00D97C6D">
        <w:rPr>
          <w:b/>
          <w:kern w:val="0"/>
        </w:rPr>
        <w:t>debug rip 1 event</w:t>
      </w:r>
      <w:r w:rsidRPr="00D97C6D">
        <w:rPr>
          <w:rFonts w:hint="eastAsia"/>
          <w:kern w:val="0"/>
        </w:rPr>
        <w:t>查看路由器发出和收到的定期更新事件。其它参数可以使用“？”获取帮助。</w:t>
      </w:r>
    </w:p>
    <w:p w14:paraId="214BEB99" w14:textId="77777777" w:rsidR="00CF5087" w:rsidRPr="001A7945" w:rsidRDefault="00CF5087" w:rsidP="00E77D2E">
      <w:pPr>
        <w:pStyle w:val="aff3"/>
        <w:ind w:leftChars="100" w:left="210" w:rightChars="100" w:right="210"/>
      </w:pPr>
      <w:r w:rsidRPr="001A7945">
        <w:t>&lt;R1&gt;debugging rip 1 event</w:t>
      </w:r>
    </w:p>
    <w:p w14:paraId="789A1FAD" w14:textId="77777777" w:rsidR="00CF5087" w:rsidRPr="001A7945" w:rsidRDefault="00CF5087" w:rsidP="00E77D2E">
      <w:pPr>
        <w:pStyle w:val="aff3"/>
        <w:ind w:leftChars="100" w:left="210" w:rightChars="100" w:right="210"/>
      </w:pPr>
      <w:r w:rsidRPr="001A7945">
        <w:t>&lt;R1&gt;</w:t>
      </w:r>
    </w:p>
    <w:p w14:paraId="4BBE1A8C" w14:textId="77777777" w:rsidR="00CF5087" w:rsidRPr="001A7945" w:rsidRDefault="00CE6C59" w:rsidP="00E77D2E">
      <w:pPr>
        <w:pStyle w:val="aff3"/>
        <w:ind w:leftChars="100" w:left="210" w:rightChars="100" w:right="210"/>
      </w:pPr>
      <w:r>
        <w:rPr>
          <w:rFonts w:hint="eastAsia"/>
        </w:rPr>
        <w:t>Mar</w:t>
      </w:r>
      <w:r w:rsidR="00CF5087" w:rsidRPr="001A7945">
        <w:t xml:space="preserve"> 29 201</w:t>
      </w:r>
      <w:r>
        <w:rPr>
          <w:rFonts w:hint="eastAsia"/>
        </w:rPr>
        <w:t>6</w:t>
      </w:r>
      <w:r w:rsidR="00CF5087" w:rsidRPr="001A7945">
        <w:t xml:space="preserve"> 10:00:04.880.1+00:00 R1 RIP/7/DBG: 25: 5719: RIP 1: </w:t>
      </w:r>
      <w:r w:rsidR="00CF5087" w:rsidRPr="001A7945">
        <w:rPr>
          <w:shd w:val="pct15" w:color="auto" w:fill="FFFFFF"/>
        </w:rPr>
        <w:t>Periodic timer expired for interface GigabitEthernet0/0/0 (10.0.13.1)</w:t>
      </w:r>
      <w:r w:rsidR="00CF5087" w:rsidRPr="001A7945">
        <w:t xml:space="preserve"> and its added to periodic update queue</w:t>
      </w:r>
    </w:p>
    <w:p w14:paraId="570D3983" w14:textId="77777777" w:rsidR="00CF5087" w:rsidRPr="001A7945" w:rsidRDefault="00CF5087" w:rsidP="00E77D2E">
      <w:pPr>
        <w:pStyle w:val="aff3"/>
        <w:ind w:leftChars="100" w:left="210" w:rightChars="100" w:right="210"/>
      </w:pPr>
      <w:r w:rsidRPr="001A7945">
        <w:t>&lt;R1&gt;</w:t>
      </w:r>
    </w:p>
    <w:p w14:paraId="31642976" w14:textId="77777777" w:rsidR="00CF5087" w:rsidRPr="001A7945" w:rsidRDefault="00CE6C59" w:rsidP="00E77D2E">
      <w:pPr>
        <w:pStyle w:val="aff3"/>
        <w:ind w:leftChars="100" w:left="210" w:rightChars="100" w:right="210"/>
      </w:pPr>
      <w:r>
        <w:rPr>
          <w:rFonts w:hint="eastAsia"/>
        </w:rPr>
        <w:t>Mar</w:t>
      </w:r>
      <w:r w:rsidR="00CF5087" w:rsidRPr="001A7945">
        <w:t xml:space="preserve"> 29 201</w:t>
      </w:r>
      <w:r>
        <w:rPr>
          <w:rFonts w:hint="eastAsia"/>
        </w:rPr>
        <w:t>6</w:t>
      </w:r>
      <w:r w:rsidR="00CF5087" w:rsidRPr="001A7945">
        <w:t xml:space="preserve"> 10:00:04.890.1+00:00 R1 RIP/7/DBG: 25: 6048: RIP 1</w:t>
      </w:r>
      <w:r w:rsidR="00CF5087" w:rsidRPr="001A7945">
        <w:rPr>
          <w:shd w:val="pct15" w:color="auto" w:fill="FFFFFF"/>
        </w:rPr>
        <w:t>: Interface GigabitEthernet0/0/0 (10.0.13.1) is deleted from the periodic update queue</w:t>
      </w:r>
    </w:p>
    <w:p w14:paraId="6A9769A8" w14:textId="77777777" w:rsidR="00CF5087" w:rsidRPr="001A7945" w:rsidRDefault="00CF5087" w:rsidP="00E77D2E">
      <w:pPr>
        <w:pStyle w:val="aff3"/>
        <w:ind w:leftChars="100" w:left="210" w:rightChars="100" w:right="210"/>
      </w:pPr>
    </w:p>
    <w:p w14:paraId="4DBD5169" w14:textId="77777777" w:rsidR="00CF5087" w:rsidRPr="001A7945" w:rsidRDefault="00CF5087" w:rsidP="00E77D2E">
      <w:pPr>
        <w:pStyle w:val="aff3"/>
        <w:ind w:leftChars="100" w:left="210" w:rightChars="100" w:right="210"/>
      </w:pPr>
      <w:r w:rsidRPr="001A7945">
        <w:t>&lt;R1&gt;undo debugging all</w:t>
      </w:r>
    </w:p>
    <w:p w14:paraId="72E8FAE3" w14:textId="77777777" w:rsidR="00CF5087" w:rsidRPr="001A7945" w:rsidRDefault="00CF5087" w:rsidP="00E77D2E">
      <w:pPr>
        <w:pStyle w:val="aff3"/>
        <w:ind w:leftChars="100" w:left="210" w:rightChars="100" w:right="210"/>
      </w:pPr>
      <w:r w:rsidRPr="001A7945">
        <w:t>Info: All possible debugging has been turned off</w:t>
      </w:r>
    </w:p>
    <w:p w14:paraId="6EEDDD2F" w14:textId="77777777" w:rsidR="00CF5087" w:rsidRPr="001A7945" w:rsidRDefault="00CF5087" w:rsidP="00E77D2E">
      <w:pPr>
        <w:pStyle w:val="aff3"/>
        <w:ind w:leftChars="100" w:left="210" w:rightChars="100" w:right="210"/>
      </w:pPr>
    </w:p>
    <w:p w14:paraId="364B44B1"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警告：开启过多的调测功能将</w:t>
      </w:r>
      <w:r w:rsidR="007A03A2">
        <w:rPr>
          <w:rFonts w:hint="eastAsia"/>
          <w:kern w:val="0"/>
        </w:rPr>
        <w:t>消耗</w:t>
      </w:r>
      <w:r w:rsidR="002A6039">
        <w:rPr>
          <w:rFonts w:hint="eastAsia"/>
          <w:kern w:val="0"/>
        </w:rPr>
        <w:t>路由器的</w:t>
      </w:r>
      <w:r w:rsidRPr="00D97C6D">
        <w:rPr>
          <w:rFonts w:hint="eastAsia"/>
          <w:kern w:val="0"/>
        </w:rPr>
        <w:t>大量资源，甚至可能导致宕机。因而，请慎重使用开启批量</w:t>
      </w:r>
      <w:r w:rsidRPr="00D97C6D">
        <w:rPr>
          <w:b/>
          <w:kern w:val="0"/>
        </w:rPr>
        <w:t>debug</w:t>
      </w:r>
      <w:r w:rsidRPr="00D97C6D">
        <w:rPr>
          <w:rFonts w:hint="eastAsia"/>
          <w:kern w:val="0"/>
        </w:rPr>
        <w:t>功能的命令，如</w:t>
      </w:r>
      <w:r w:rsidRPr="00D97C6D">
        <w:rPr>
          <w:b/>
          <w:kern w:val="0"/>
        </w:rPr>
        <w:t>debug all</w:t>
      </w:r>
      <w:r w:rsidR="007A03A2">
        <w:rPr>
          <w:rFonts w:hint="eastAsia"/>
          <w:kern w:val="0"/>
        </w:rPr>
        <w:t>。</w:t>
      </w:r>
    </w:p>
    <w:p w14:paraId="00971472" w14:textId="77777777" w:rsidR="00CC714A" w:rsidRDefault="00D97C6D">
      <w:pPr>
        <w:pStyle w:val="a"/>
        <w:numPr>
          <w:ilvl w:val="0"/>
          <w:numId w:val="166"/>
        </w:numPr>
      </w:pPr>
      <w:r w:rsidRPr="00D97C6D">
        <w:rPr>
          <w:rFonts w:hint="eastAsia"/>
        </w:rPr>
        <w:t>配置</w:t>
      </w:r>
      <w:r w:rsidRPr="00D97C6D">
        <w:t>RIPv2</w:t>
      </w:r>
      <w:r w:rsidR="007A03A2">
        <w:rPr>
          <w:rFonts w:hint="eastAsia"/>
        </w:rPr>
        <w:t>协议</w:t>
      </w:r>
    </w:p>
    <w:p w14:paraId="3EF7FA3C"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基于前面的配置，只需在RIP子视图模式下配置</w:t>
      </w:r>
      <w:r w:rsidRPr="00D97C6D">
        <w:rPr>
          <w:kern w:val="0"/>
        </w:rPr>
        <w:t>version 2</w:t>
      </w:r>
      <w:r w:rsidRPr="00D97C6D">
        <w:rPr>
          <w:rFonts w:hint="eastAsia"/>
          <w:kern w:val="0"/>
        </w:rPr>
        <w:t>即可。</w:t>
      </w:r>
    </w:p>
    <w:p w14:paraId="4A4798B4" w14:textId="77777777" w:rsidR="00CF5087" w:rsidRPr="001A7945" w:rsidRDefault="00CF5087" w:rsidP="00E77D2E">
      <w:pPr>
        <w:pStyle w:val="aff3"/>
        <w:ind w:leftChars="100" w:left="210" w:rightChars="100" w:right="210"/>
      </w:pPr>
      <w:r w:rsidRPr="001A7945">
        <w:t>[R1]rip 1</w:t>
      </w:r>
    </w:p>
    <w:p w14:paraId="37BA0C94" w14:textId="77777777" w:rsidR="00CF5087" w:rsidRPr="001A7945" w:rsidRDefault="00CF5087" w:rsidP="00E77D2E">
      <w:pPr>
        <w:pStyle w:val="aff3"/>
        <w:ind w:leftChars="100" w:left="210" w:rightChars="100" w:right="210"/>
      </w:pPr>
      <w:r w:rsidRPr="001A7945">
        <w:t>[R1-rip-1]version 2</w:t>
      </w:r>
    </w:p>
    <w:p w14:paraId="778165C6" w14:textId="77777777" w:rsidR="001A66D4" w:rsidRDefault="001A66D4">
      <w:pPr>
        <w:pStyle w:val="aff3"/>
        <w:ind w:left="0" w:rightChars="100" w:right="210"/>
      </w:pPr>
    </w:p>
    <w:p w14:paraId="3A2A5F3B" w14:textId="77777777" w:rsidR="00CF5087" w:rsidRPr="001A7945" w:rsidRDefault="00CF5087" w:rsidP="00E77D2E">
      <w:pPr>
        <w:pStyle w:val="aff3"/>
        <w:ind w:leftChars="100" w:left="210" w:rightChars="100" w:right="210"/>
      </w:pPr>
      <w:r w:rsidRPr="001A7945">
        <w:t>[R2]rip 1</w:t>
      </w:r>
    </w:p>
    <w:p w14:paraId="06942F7B" w14:textId="77777777" w:rsidR="00CF5087" w:rsidRPr="001A7945" w:rsidRDefault="00CF5087" w:rsidP="00E77D2E">
      <w:pPr>
        <w:pStyle w:val="aff3"/>
        <w:ind w:leftChars="100" w:left="210" w:rightChars="100" w:right="210"/>
      </w:pPr>
      <w:r w:rsidRPr="001A7945">
        <w:t>[R2-rip-1]version 2</w:t>
      </w:r>
    </w:p>
    <w:p w14:paraId="7DEE3B60" w14:textId="77777777" w:rsidR="00CF5087" w:rsidRPr="001A7945" w:rsidRDefault="00CF5087" w:rsidP="00E77D2E">
      <w:pPr>
        <w:pStyle w:val="aff3"/>
        <w:ind w:leftChars="100" w:left="210" w:rightChars="100" w:right="210"/>
      </w:pPr>
    </w:p>
    <w:p w14:paraId="3768CCD5" w14:textId="77777777" w:rsidR="00CF5087" w:rsidRPr="001A7945" w:rsidRDefault="00CF5087" w:rsidP="00E77D2E">
      <w:pPr>
        <w:pStyle w:val="aff3"/>
        <w:ind w:leftChars="100" w:left="210" w:rightChars="100" w:right="210"/>
      </w:pPr>
      <w:r w:rsidRPr="001A7945">
        <w:t>[R</w:t>
      </w:r>
      <w:r w:rsidRPr="001A7945">
        <w:rPr>
          <w:rFonts w:hint="eastAsia"/>
        </w:rPr>
        <w:t>3</w:t>
      </w:r>
      <w:r w:rsidRPr="001A7945">
        <w:t>]rip 1</w:t>
      </w:r>
    </w:p>
    <w:p w14:paraId="4A86E411" w14:textId="77777777" w:rsidR="00CF5087" w:rsidRPr="001A7945" w:rsidRDefault="00CF5087" w:rsidP="00E77D2E">
      <w:pPr>
        <w:pStyle w:val="aff3"/>
        <w:ind w:leftChars="100" w:left="210" w:rightChars="100" w:right="210"/>
      </w:pPr>
      <w:r w:rsidRPr="001A7945">
        <w:t>[R</w:t>
      </w:r>
      <w:r w:rsidRPr="001A7945">
        <w:rPr>
          <w:rFonts w:hint="eastAsia"/>
        </w:rPr>
        <w:t>3</w:t>
      </w:r>
      <w:r w:rsidRPr="001A7945">
        <w:t>-rip-1]version 2</w:t>
      </w:r>
    </w:p>
    <w:p w14:paraId="33E82E1A" w14:textId="77777777" w:rsidR="00CC714A" w:rsidRDefault="00D97C6D">
      <w:pPr>
        <w:pStyle w:val="a"/>
        <w:numPr>
          <w:ilvl w:val="0"/>
          <w:numId w:val="166"/>
        </w:numPr>
      </w:pPr>
      <w:r w:rsidRPr="00D97C6D">
        <w:rPr>
          <w:rFonts w:hint="eastAsia"/>
        </w:rPr>
        <w:lastRenderedPageBreak/>
        <w:t>验证</w:t>
      </w:r>
      <w:r w:rsidRPr="00D97C6D">
        <w:t>RIPv2</w:t>
      </w:r>
      <w:r w:rsidRPr="00D97C6D">
        <w:rPr>
          <w:rFonts w:hint="eastAsia"/>
        </w:rPr>
        <w:t>路由</w:t>
      </w:r>
    </w:p>
    <w:p w14:paraId="6D3D71AF"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查看</w:t>
      </w:r>
      <w:r w:rsidRPr="00D97C6D">
        <w:rPr>
          <w:kern w:val="0"/>
        </w:rPr>
        <w:t>R1</w:t>
      </w:r>
      <w:r w:rsidRPr="00D97C6D">
        <w:rPr>
          <w:rFonts w:hint="eastAsia"/>
          <w:kern w:val="0"/>
        </w:rPr>
        <w:t>、</w:t>
      </w:r>
      <w:r w:rsidRPr="00D97C6D">
        <w:rPr>
          <w:kern w:val="0"/>
        </w:rPr>
        <w:t>R2</w:t>
      </w:r>
      <w:r w:rsidRPr="00D97C6D">
        <w:rPr>
          <w:rFonts w:hint="eastAsia"/>
          <w:kern w:val="0"/>
        </w:rPr>
        <w:t>和</w:t>
      </w:r>
      <w:r w:rsidRPr="00D97C6D">
        <w:rPr>
          <w:kern w:val="0"/>
        </w:rPr>
        <w:t>R3</w:t>
      </w:r>
      <w:r w:rsidRPr="00D97C6D">
        <w:rPr>
          <w:rFonts w:hint="eastAsia"/>
          <w:kern w:val="0"/>
        </w:rPr>
        <w:t>上的路由表。</w:t>
      </w:r>
      <w:r w:rsidRPr="00D97C6D">
        <w:rPr>
          <w:kern w:val="0"/>
        </w:rPr>
        <w:t xml:space="preserve"> </w:t>
      </w:r>
    </w:p>
    <w:p w14:paraId="693F4966"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执行</w:t>
      </w:r>
      <w:r w:rsidRPr="00D97C6D">
        <w:rPr>
          <w:b/>
          <w:kern w:val="0"/>
        </w:rPr>
        <w:t>display ip routing-table</w:t>
      </w:r>
      <w:r w:rsidRPr="00D97C6D">
        <w:rPr>
          <w:rFonts w:hint="eastAsia"/>
          <w:kern w:val="0"/>
        </w:rPr>
        <w:t>命令，查看</w:t>
      </w:r>
      <w:r w:rsidRPr="00D97C6D">
        <w:rPr>
          <w:kern w:val="0"/>
        </w:rPr>
        <w:t>R1</w:t>
      </w:r>
      <w:r w:rsidRPr="00D97C6D">
        <w:rPr>
          <w:rFonts w:hint="eastAsia"/>
          <w:kern w:val="0"/>
        </w:rPr>
        <w:t>、</w:t>
      </w:r>
      <w:r w:rsidRPr="00D97C6D">
        <w:rPr>
          <w:kern w:val="0"/>
        </w:rPr>
        <w:t>R2</w:t>
      </w:r>
      <w:r w:rsidRPr="00D97C6D">
        <w:rPr>
          <w:rFonts w:hint="eastAsia"/>
          <w:kern w:val="0"/>
        </w:rPr>
        <w:t>和</w:t>
      </w:r>
      <w:r w:rsidRPr="00D97C6D">
        <w:rPr>
          <w:kern w:val="0"/>
        </w:rPr>
        <w:t>R3</w:t>
      </w:r>
      <w:r w:rsidRPr="00D97C6D">
        <w:rPr>
          <w:rFonts w:hint="eastAsia"/>
          <w:kern w:val="0"/>
        </w:rPr>
        <w:t>上的路由表。注意比较灰色</w:t>
      </w:r>
      <w:r w:rsidR="007A03A2">
        <w:rPr>
          <w:rFonts w:hint="eastAsia"/>
          <w:kern w:val="0"/>
        </w:rPr>
        <w:t>标注</w:t>
      </w:r>
      <w:r w:rsidRPr="00D97C6D">
        <w:rPr>
          <w:rFonts w:hint="eastAsia"/>
          <w:kern w:val="0"/>
        </w:rPr>
        <w:t>部分路由条目与之前RIPv1</w:t>
      </w:r>
      <w:r w:rsidR="007A03A2">
        <w:rPr>
          <w:rFonts w:hint="eastAsia"/>
          <w:kern w:val="0"/>
        </w:rPr>
        <w:t>路由条目</w:t>
      </w:r>
      <w:r w:rsidRPr="00D97C6D">
        <w:rPr>
          <w:rFonts w:hint="eastAsia"/>
          <w:kern w:val="0"/>
        </w:rPr>
        <w:t>的不同之处</w:t>
      </w:r>
      <w:r w:rsidR="007A03A2">
        <w:rPr>
          <w:rFonts w:hint="eastAsia"/>
          <w:kern w:val="0"/>
        </w:rPr>
        <w:t>。</w:t>
      </w:r>
    </w:p>
    <w:p w14:paraId="3BEFAD97" w14:textId="77777777" w:rsidR="00CF5087" w:rsidRPr="001A7945" w:rsidRDefault="00CF5087" w:rsidP="00E77D2E">
      <w:pPr>
        <w:pStyle w:val="aff3"/>
        <w:ind w:leftChars="100" w:left="210" w:rightChars="100" w:right="210"/>
      </w:pPr>
      <w:r w:rsidRPr="001A7945">
        <w:t>&lt;R1&gt;display ip routing-table</w:t>
      </w:r>
    </w:p>
    <w:p w14:paraId="74E34408" w14:textId="77777777" w:rsidR="00CF5087" w:rsidRPr="001A7945" w:rsidRDefault="00CF5087" w:rsidP="00E77D2E">
      <w:pPr>
        <w:pStyle w:val="aff3"/>
        <w:ind w:leftChars="100" w:left="210" w:rightChars="100" w:right="210"/>
      </w:pPr>
      <w:r w:rsidRPr="001A7945">
        <w:t>Route Flags: R - relay, D - download to fib</w:t>
      </w:r>
    </w:p>
    <w:p w14:paraId="4DB5E05D" w14:textId="77777777" w:rsidR="00CF5087" w:rsidRPr="001A7945" w:rsidRDefault="00CF5087" w:rsidP="00E77D2E">
      <w:pPr>
        <w:pStyle w:val="aff3"/>
        <w:ind w:leftChars="100" w:left="210" w:rightChars="100" w:right="210"/>
      </w:pPr>
      <w:r w:rsidRPr="001A7945">
        <w:t>-------------------------------------------------------------------------</w:t>
      </w:r>
    </w:p>
    <w:p w14:paraId="556D3A8F" w14:textId="77777777" w:rsidR="00CF5087" w:rsidRPr="001A7945" w:rsidRDefault="00CF5087" w:rsidP="00E77D2E">
      <w:pPr>
        <w:pStyle w:val="aff3"/>
        <w:ind w:leftChars="100" w:left="210" w:rightChars="100" w:right="210"/>
      </w:pPr>
      <w:r w:rsidRPr="001A7945">
        <w:t>Routing Tables: Public</w:t>
      </w:r>
    </w:p>
    <w:p w14:paraId="5A6C5391" w14:textId="77777777" w:rsidR="00CF5087" w:rsidRPr="001A7945" w:rsidRDefault="00CF5087" w:rsidP="00E77D2E">
      <w:pPr>
        <w:pStyle w:val="aff3"/>
        <w:ind w:leftChars="100" w:left="210" w:rightChars="100" w:right="210"/>
      </w:pPr>
      <w:r w:rsidRPr="001A7945">
        <w:t xml:space="preserve">         Destinations : 13       Routes : 13       </w:t>
      </w:r>
    </w:p>
    <w:p w14:paraId="08CED6CB" w14:textId="77777777" w:rsidR="00CF5087" w:rsidRPr="001A7945" w:rsidRDefault="00CF5087" w:rsidP="00E77D2E">
      <w:pPr>
        <w:pStyle w:val="aff3"/>
        <w:ind w:leftChars="100" w:left="210" w:rightChars="100" w:right="210"/>
      </w:pPr>
      <w:r w:rsidRPr="001A7945">
        <w:t>Destination/Mask    Proto   Pre Cost</w:t>
      </w:r>
      <w:r w:rsidRPr="001A7945">
        <w:tab/>
        <w:t xml:space="preserve">  Flags</w:t>
      </w:r>
      <w:r w:rsidRPr="001A7945">
        <w:tab/>
        <w:t>NextHop</w:t>
      </w:r>
      <w:r w:rsidRPr="001A7945">
        <w:tab/>
      </w:r>
      <w:r w:rsidRPr="001A7945">
        <w:tab/>
        <w:t>Interface</w:t>
      </w:r>
    </w:p>
    <w:p w14:paraId="0212D98E" w14:textId="77777777" w:rsidR="00CF5087" w:rsidRPr="001A7945" w:rsidRDefault="00CF5087" w:rsidP="00E77D2E">
      <w:pPr>
        <w:pStyle w:val="aff3"/>
        <w:ind w:leftChars="100" w:left="210" w:rightChars="100" w:right="210" w:firstLine="420"/>
      </w:pPr>
      <w:r w:rsidRPr="001A7945">
        <w:t>10.0.1.0/24</w:t>
      </w:r>
      <w:r w:rsidRPr="001A7945">
        <w:tab/>
        <w:t>Direct</w:t>
      </w:r>
      <w:r w:rsidRPr="001A7945">
        <w:tab/>
        <w:t>0    0</w:t>
      </w:r>
      <w:r w:rsidRPr="001A7945">
        <w:tab/>
      </w:r>
      <w:r w:rsidRPr="001A7945">
        <w:tab/>
        <w:t>D</w:t>
      </w:r>
      <w:r w:rsidRPr="001A7945">
        <w:tab/>
        <w:t>10.0.1.1</w:t>
      </w:r>
      <w:r w:rsidRPr="001A7945">
        <w:tab/>
        <w:t>LoopBack0</w:t>
      </w:r>
    </w:p>
    <w:p w14:paraId="2830CBB8" w14:textId="77777777" w:rsidR="00CF5087" w:rsidRPr="001A7945" w:rsidRDefault="00CF5087" w:rsidP="00E77D2E">
      <w:pPr>
        <w:pStyle w:val="aff3"/>
        <w:ind w:leftChars="100" w:left="210" w:rightChars="100" w:right="210" w:firstLine="420"/>
      </w:pPr>
      <w:r w:rsidRPr="001A7945">
        <w:t>10.0.1.1/32</w:t>
      </w:r>
      <w:r w:rsidRPr="001A7945">
        <w:tab/>
        <w:t>Direct</w:t>
      </w:r>
      <w:r w:rsidRPr="001A7945">
        <w:tab/>
        <w:t>0    0</w:t>
      </w:r>
      <w:r w:rsidRPr="001A7945">
        <w:tab/>
      </w:r>
      <w:r w:rsidRPr="001A7945">
        <w:tab/>
        <w:t>D</w:t>
      </w:r>
      <w:r w:rsidRPr="001A7945">
        <w:tab/>
        <w:t>127.0.0.1</w:t>
      </w:r>
      <w:r w:rsidRPr="001A7945">
        <w:tab/>
        <w:t>LoopBack0</w:t>
      </w:r>
    </w:p>
    <w:p w14:paraId="73040EFC" w14:textId="77777777" w:rsidR="00CF5087" w:rsidRPr="001A7945" w:rsidRDefault="00CF5087" w:rsidP="00E77D2E">
      <w:pPr>
        <w:pStyle w:val="aff3"/>
        <w:ind w:leftChars="100" w:left="210" w:rightChars="100" w:right="210" w:firstLine="420"/>
      </w:pPr>
      <w:r w:rsidRPr="001A7945">
        <w:t>10.0.1.255/32</w:t>
      </w:r>
      <w:r w:rsidRPr="001A7945">
        <w:tab/>
        <w:t>Direct</w:t>
      </w:r>
      <w:r w:rsidRPr="001A7945">
        <w:tab/>
        <w:t>0    0</w:t>
      </w:r>
      <w:r w:rsidRPr="001A7945">
        <w:tab/>
      </w:r>
      <w:r w:rsidRPr="001A7945">
        <w:tab/>
        <w:t>D</w:t>
      </w:r>
      <w:r w:rsidRPr="001A7945">
        <w:tab/>
        <w:t>127.0.0.1</w:t>
      </w:r>
      <w:r w:rsidRPr="001A7945">
        <w:tab/>
        <w:t>LoopBack0</w:t>
      </w:r>
    </w:p>
    <w:p w14:paraId="7DBFD2C7" w14:textId="77777777" w:rsidR="00CF5087" w:rsidRPr="001A7945" w:rsidRDefault="00CF5087" w:rsidP="00E77D2E">
      <w:pPr>
        <w:pStyle w:val="aff3"/>
        <w:ind w:leftChars="100" w:left="210" w:rightChars="100" w:right="210" w:firstLine="420"/>
        <w:rPr>
          <w:shd w:val="pct15" w:color="auto" w:fill="FFFFFF"/>
        </w:rPr>
      </w:pPr>
      <w:r w:rsidRPr="001A7945">
        <w:rPr>
          <w:shd w:val="pct15" w:color="auto" w:fill="FFFFFF"/>
        </w:rPr>
        <w:t>10.0.2.0/24</w:t>
      </w:r>
      <w:r w:rsidRPr="001A7945">
        <w:rPr>
          <w:shd w:val="pct15" w:color="auto" w:fill="FFFFFF"/>
        </w:rPr>
        <w:tab/>
        <w:t>RIP</w:t>
      </w:r>
      <w:r w:rsidRPr="001A7945">
        <w:rPr>
          <w:shd w:val="pct15" w:color="auto" w:fill="FFFFFF"/>
        </w:rPr>
        <w:tab/>
      </w:r>
      <w:r w:rsidRPr="001A7945">
        <w:rPr>
          <w:shd w:val="pct15" w:color="auto" w:fill="FFFFFF"/>
        </w:rPr>
        <w:tab/>
        <w:t>100  1</w:t>
      </w:r>
      <w:r w:rsidRPr="001A7945">
        <w:rPr>
          <w:shd w:val="pct15" w:color="auto" w:fill="FFFFFF"/>
        </w:rPr>
        <w:tab/>
      </w:r>
      <w:r w:rsidRPr="001A7945">
        <w:rPr>
          <w:shd w:val="pct15" w:color="auto" w:fill="FFFFFF"/>
        </w:rPr>
        <w:tab/>
        <w:t>D</w:t>
      </w:r>
      <w:r w:rsidRPr="001A7945">
        <w:rPr>
          <w:shd w:val="pct15" w:color="auto" w:fill="FFFFFF"/>
        </w:rPr>
        <w:tab/>
        <w:t>10.0.13.2</w:t>
      </w:r>
      <w:r w:rsidRPr="001A7945">
        <w:rPr>
          <w:shd w:val="pct15" w:color="auto" w:fill="FFFFFF"/>
        </w:rPr>
        <w:tab/>
        <w:t>GigabitEthernet0/0/0</w:t>
      </w:r>
    </w:p>
    <w:p w14:paraId="43061899" w14:textId="77777777" w:rsidR="00CF5087" w:rsidRPr="001A7945" w:rsidRDefault="00CF5087" w:rsidP="00E77D2E">
      <w:pPr>
        <w:pStyle w:val="aff3"/>
        <w:ind w:leftChars="100" w:left="210" w:rightChars="100" w:right="210" w:firstLine="420"/>
        <w:rPr>
          <w:shd w:val="pct15" w:color="auto" w:fill="FFFFFF"/>
        </w:rPr>
      </w:pPr>
      <w:r w:rsidRPr="001A7945">
        <w:rPr>
          <w:shd w:val="pct15" w:color="auto" w:fill="FFFFFF"/>
        </w:rPr>
        <w:t>10.0.3.0/24</w:t>
      </w:r>
      <w:r w:rsidRPr="001A7945">
        <w:rPr>
          <w:shd w:val="pct15" w:color="auto" w:fill="FFFFFF"/>
        </w:rPr>
        <w:tab/>
        <w:t>RIP</w:t>
      </w:r>
      <w:r w:rsidRPr="001A7945">
        <w:rPr>
          <w:shd w:val="pct15" w:color="auto" w:fill="FFFFFF"/>
        </w:rPr>
        <w:tab/>
      </w:r>
      <w:r w:rsidRPr="001A7945">
        <w:rPr>
          <w:shd w:val="pct15" w:color="auto" w:fill="FFFFFF"/>
        </w:rPr>
        <w:tab/>
        <w:t>100  2</w:t>
      </w:r>
      <w:r w:rsidRPr="001A7945">
        <w:rPr>
          <w:shd w:val="pct15" w:color="auto" w:fill="FFFFFF"/>
        </w:rPr>
        <w:tab/>
      </w:r>
      <w:r w:rsidRPr="001A7945">
        <w:rPr>
          <w:shd w:val="pct15" w:color="auto" w:fill="FFFFFF"/>
        </w:rPr>
        <w:tab/>
        <w:t>D</w:t>
      </w:r>
      <w:r w:rsidRPr="001A7945">
        <w:rPr>
          <w:shd w:val="pct15" w:color="auto" w:fill="FFFFFF"/>
        </w:rPr>
        <w:tab/>
        <w:t>10.0.13.2</w:t>
      </w:r>
      <w:r w:rsidRPr="001A7945">
        <w:rPr>
          <w:shd w:val="pct15" w:color="auto" w:fill="FFFFFF"/>
        </w:rPr>
        <w:tab/>
        <w:t>GigabitEthernet0/0/0</w:t>
      </w:r>
    </w:p>
    <w:p w14:paraId="5BEA8C9B" w14:textId="77777777" w:rsidR="00CF5087" w:rsidRPr="001A7945" w:rsidRDefault="00CF5087" w:rsidP="00E77D2E">
      <w:pPr>
        <w:pStyle w:val="aff3"/>
        <w:ind w:leftChars="100" w:left="210" w:rightChars="100" w:right="210" w:firstLine="420"/>
        <w:rPr>
          <w:shd w:val="pct15" w:color="auto" w:fill="FFFFFF"/>
        </w:rPr>
      </w:pPr>
      <w:r w:rsidRPr="001A7945">
        <w:rPr>
          <w:shd w:val="pct15" w:color="auto" w:fill="FFFFFF"/>
        </w:rPr>
        <w:t>10.0.12.0/24</w:t>
      </w:r>
      <w:r w:rsidRPr="001A7945">
        <w:rPr>
          <w:shd w:val="pct15" w:color="auto" w:fill="FFFFFF"/>
        </w:rPr>
        <w:tab/>
        <w:t>RIP</w:t>
      </w:r>
      <w:r w:rsidRPr="001A7945">
        <w:rPr>
          <w:shd w:val="pct15" w:color="auto" w:fill="FFFFFF"/>
        </w:rPr>
        <w:tab/>
      </w:r>
      <w:r w:rsidRPr="001A7945">
        <w:rPr>
          <w:shd w:val="pct15" w:color="auto" w:fill="FFFFFF"/>
        </w:rPr>
        <w:tab/>
        <w:t>100  1</w:t>
      </w:r>
      <w:r w:rsidRPr="001A7945">
        <w:rPr>
          <w:shd w:val="pct15" w:color="auto" w:fill="FFFFFF"/>
        </w:rPr>
        <w:tab/>
      </w:r>
      <w:r w:rsidRPr="001A7945">
        <w:rPr>
          <w:shd w:val="pct15" w:color="auto" w:fill="FFFFFF"/>
        </w:rPr>
        <w:tab/>
        <w:t>D</w:t>
      </w:r>
      <w:r w:rsidRPr="001A7945">
        <w:rPr>
          <w:shd w:val="pct15" w:color="auto" w:fill="FFFFFF"/>
        </w:rPr>
        <w:tab/>
        <w:t>10.0.13.2</w:t>
      </w:r>
      <w:r w:rsidRPr="001A7945">
        <w:rPr>
          <w:shd w:val="pct15" w:color="auto" w:fill="FFFFFF"/>
        </w:rPr>
        <w:tab/>
        <w:t>GigabitEthernet0/0/0</w:t>
      </w:r>
    </w:p>
    <w:p w14:paraId="50210D25" w14:textId="77777777" w:rsidR="00CF5087" w:rsidRPr="001A7945" w:rsidRDefault="00CF5087" w:rsidP="00E77D2E">
      <w:pPr>
        <w:pStyle w:val="aff3"/>
        <w:ind w:leftChars="100" w:left="210" w:rightChars="100" w:right="210" w:firstLine="420"/>
      </w:pPr>
      <w:r w:rsidRPr="001A7945">
        <w:t>10.0.13.0/24</w:t>
      </w:r>
      <w:r w:rsidRPr="001A7945">
        <w:tab/>
        <w:t>Direct</w:t>
      </w:r>
      <w:r w:rsidRPr="001A7945">
        <w:tab/>
        <w:t>0    0</w:t>
      </w:r>
      <w:r w:rsidRPr="001A7945">
        <w:tab/>
      </w:r>
      <w:r w:rsidRPr="001A7945">
        <w:tab/>
        <w:t>D</w:t>
      </w:r>
      <w:r w:rsidRPr="001A7945">
        <w:tab/>
        <w:t>10.0.13.1</w:t>
      </w:r>
      <w:r w:rsidRPr="001A7945">
        <w:tab/>
        <w:t>GigabitEthernet0/0/0</w:t>
      </w:r>
    </w:p>
    <w:p w14:paraId="1F02216E" w14:textId="77777777" w:rsidR="00CF5087" w:rsidRPr="001A7945" w:rsidRDefault="00CF5087" w:rsidP="00E77D2E">
      <w:pPr>
        <w:pStyle w:val="aff3"/>
        <w:ind w:leftChars="100" w:left="210" w:rightChars="100" w:right="210" w:firstLine="420"/>
      </w:pPr>
      <w:r w:rsidRPr="001A7945">
        <w:t>10.0.13.1/32</w:t>
      </w:r>
      <w:r w:rsidRPr="001A7945">
        <w:tab/>
        <w:t>Direct</w:t>
      </w:r>
      <w:r w:rsidRPr="001A7945">
        <w:tab/>
        <w:t>0    0</w:t>
      </w:r>
      <w:r w:rsidRPr="001A7945">
        <w:tab/>
      </w:r>
      <w:r w:rsidRPr="001A7945">
        <w:tab/>
        <w:t>D</w:t>
      </w:r>
      <w:r w:rsidRPr="001A7945">
        <w:tab/>
        <w:t>127.0.0.1</w:t>
      </w:r>
      <w:r w:rsidRPr="001A7945">
        <w:tab/>
        <w:t>GigabitEthernet0/0/0</w:t>
      </w:r>
    </w:p>
    <w:p w14:paraId="2FC93C66" w14:textId="77777777" w:rsidR="00CF5087" w:rsidRPr="001A7945" w:rsidRDefault="00CF5087" w:rsidP="00E77D2E">
      <w:pPr>
        <w:pStyle w:val="aff3"/>
        <w:ind w:leftChars="100" w:left="210" w:rightChars="100" w:right="210" w:firstLine="420"/>
      </w:pPr>
      <w:r w:rsidRPr="001A7945">
        <w:t>10.0.13.255/32</w:t>
      </w:r>
      <w:r w:rsidR="00AB3E37">
        <w:rPr>
          <w:rFonts w:hint="eastAsia"/>
        </w:rPr>
        <w:t xml:space="preserve"> </w:t>
      </w:r>
      <w:r w:rsidRPr="001A7945">
        <w:t>Direct</w:t>
      </w:r>
      <w:r w:rsidRPr="001A7945">
        <w:tab/>
        <w:t>0    0</w:t>
      </w:r>
      <w:r w:rsidRPr="001A7945">
        <w:tab/>
      </w:r>
      <w:r w:rsidRPr="001A7945">
        <w:tab/>
        <w:t>D</w:t>
      </w:r>
      <w:r w:rsidRPr="001A7945">
        <w:tab/>
        <w:t>127.0.0.1</w:t>
      </w:r>
      <w:r w:rsidRPr="001A7945">
        <w:tab/>
        <w:t>GigabitEthernet0/0/0</w:t>
      </w:r>
    </w:p>
    <w:p w14:paraId="561EDAD0" w14:textId="77777777" w:rsidR="00CF5087" w:rsidRPr="001A7945" w:rsidRDefault="00CF5087" w:rsidP="00E77D2E">
      <w:pPr>
        <w:pStyle w:val="aff3"/>
        <w:ind w:leftChars="100" w:left="210" w:rightChars="100" w:right="210" w:firstLine="420"/>
      </w:pPr>
      <w:r w:rsidRPr="001A7945">
        <w:t>127.0.0.0/8</w:t>
      </w:r>
      <w:r w:rsidRPr="001A7945">
        <w:tab/>
        <w:t>Direct</w:t>
      </w:r>
      <w:r w:rsidRPr="001A7945">
        <w:tab/>
        <w:t>0    0</w:t>
      </w:r>
      <w:r w:rsidRPr="001A7945">
        <w:tab/>
      </w:r>
      <w:r w:rsidRPr="001A7945">
        <w:tab/>
        <w:t>D</w:t>
      </w:r>
      <w:r w:rsidRPr="001A7945">
        <w:tab/>
        <w:t>127.0.0.1</w:t>
      </w:r>
      <w:r w:rsidRPr="001A7945">
        <w:tab/>
        <w:t>InLoopBack0</w:t>
      </w:r>
    </w:p>
    <w:p w14:paraId="78BD3B85" w14:textId="77777777" w:rsidR="00CF5087" w:rsidRPr="001A7945" w:rsidRDefault="00CF5087" w:rsidP="00E77D2E">
      <w:pPr>
        <w:pStyle w:val="aff3"/>
        <w:ind w:leftChars="100" w:left="210" w:rightChars="100" w:right="210" w:firstLine="420"/>
      </w:pPr>
      <w:r w:rsidRPr="001A7945">
        <w:t>127.0.0.1/32</w:t>
      </w:r>
      <w:r w:rsidRPr="001A7945">
        <w:tab/>
        <w:t>Direct</w:t>
      </w:r>
      <w:r w:rsidRPr="001A7945">
        <w:tab/>
        <w:t>0    0</w:t>
      </w:r>
      <w:r w:rsidRPr="001A7945">
        <w:tab/>
      </w:r>
      <w:r w:rsidRPr="001A7945">
        <w:tab/>
        <w:t>D</w:t>
      </w:r>
      <w:r w:rsidRPr="001A7945">
        <w:tab/>
        <w:t>127.0.0.1</w:t>
      </w:r>
      <w:r w:rsidRPr="001A7945">
        <w:tab/>
        <w:t>InLoopBack0</w:t>
      </w:r>
    </w:p>
    <w:p w14:paraId="0EA154FB" w14:textId="77777777" w:rsidR="00CF5087" w:rsidRPr="001A7945" w:rsidRDefault="00CF5087" w:rsidP="00E77D2E">
      <w:pPr>
        <w:pStyle w:val="aff3"/>
        <w:ind w:leftChars="100" w:left="210" w:rightChars="100" w:right="210"/>
      </w:pPr>
      <w:r w:rsidRPr="001A7945">
        <w:t>127.255.255.255/32</w:t>
      </w:r>
      <w:r w:rsidR="00AB3E37">
        <w:rPr>
          <w:rFonts w:hint="eastAsia"/>
        </w:rPr>
        <w:t xml:space="preserve"> </w:t>
      </w:r>
      <w:r w:rsidRPr="001A7945">
        <w:t>Direct</w:t>
      </w:r>
      <w:r w:rsidRPr="001A7945">
        <w:tab/>
        <w:t>0    0</w:t>
      </w:r>
      <w:r w:rsidRPr="001A7945">
        <w:tab/>
      </w:r>
      <w:r w:rsidRPr="001A7945">
        <w:tab/>
        <w:t>D</w:t>
      </w:r>
      <w:r w:rsidRPr="001A7945">
        <w:tab/>
        <w:t>127.0.0.1</w:t>
      </w:r>
      <w:r w:rsidRPr="001A7945">
        <w:tab/>
        <w:t>InLoopBack0</w:t>
      </w:r>
    </w:p>
    <w:p w14:paraId="5E45D7CE" w14:textId="77777777" w:rsidR="00CF5087" w:rsidRPr="001A7945" w:rsidRDefault="00CF5087" w:rsidP="00E77D2E">
      <w:pPr>
        <w:pStyle w:val="aff3"/>
        <w:ind w:leftChars="100" w:left="210" w:rightChars="100" w:right="210"/>
      </w:pPr>
      <w:r w:rsidRPr="001A7945">
        <w:t>255.255.255.255/32</w:t>
      </w:r>
      <w:r w:rsidR="00AB3E37">
        <w:rPr>
          <w:rFonts w:hint="eastAsia"/>
        </w:rPr>
        <w:t xml:space="preserve"> </w:t>
      </w:r>
      <w:r w:rsidRPr="001A7945">
        <w:t>Direct</w:t>
      </w:r>
      <w:r w:rsidRPr="001A7945">
        <w:tab/>
        <w:t>0    0</w:t>
      </w:r>
      <w:r w:rsidRPr="001A7945">
        <w:tab/>
      </w:r>
      <w:r w:rsidRPr="001A7945">
        <w:tab/>
        <w:t>D</w:t>
      </w:r>
      <w:r w:rsidRPr="001A7945">
        <w:tab/>
        <w:t>127.0.0.1</w:t>
      </w:r>
      <w:r w:rsidRPr="001A7945">
        <w:tab/>
        <w:t>InLoopBack0</w:t>
      </w:r>
    </w:p>
    <w:p w14:paraId="3874E3A3" w14:textId="77777777" w:rsidR="001A66D4" w:rsidRDefault="001A66D4">
      <w:pPr>
        <w:pStyle w:val="aff3"/>
        <w:ind w:left="0" w:rightChars="100" w:right="210"/>
      </w:pPr>
    </w:p>
    <w:p w14:paraId="774DA9F8" w14:textId="77777777" w:rsidR="00CF5087" w:rsidRPr="001A7945" w:rsidRDefault="00CF5087" w:rsidP="00E77D2E">
      <w:pPr>
        <w:pStyle w:val="aff3"/>
        <w:ind w:leftChars="100" w:left="210" w:rightChars="100" w:right="210"/>
      </w:pPr>
      <w:r w:rsidRPr="001A7945">
        <w:t xml:space="preserve">&lt;R2&gt;display ip routing-table </w:t>
      </w:r>
    </w:p>
    <w:p w14:paraId="797E936A" w14:textId="77777777" w:rsidR="00CF5087" w:rsidRPr="001A7945" w:rsidRDefault="00CF5087" w:rsidP="00E77D2E">
      <w:pPr>
        <w:pStyle w:val="aff3"/>
        <w:ind w:leftChars="100" w:left="210" w:rightChars="100" w:right="210"/>
      </w:pPr>
      <w:r w:rsidRPr="001A7945">
        <w:t>Route Flags: R - relay, D - download to fib</w:t>
      </w:r>
    </w:p>
    <w:p w14:paraId="07EA4152" w14:textId="77777777" w:rsidR="00CF5087" w:rsidRPr="001A7945" w:rsidRDefault="00CF5087" w:rsidP="00E77D2E">
      <w:pPr>
        <w:pStyle w:val="aff3"/>
        <w:ind w:leftChars="100" w:left="210" w:rightChars="100" w:right="210"/>
      </w:pPr>
      <w:r w:rsidRPr="001A7945">
        <w:t>-------------------------------------------------------------------------</w:t>
      </w:r>
    </w:p>
    <w:p w14:paraId="40D8AB59" w14:textId="77777777" w:rsidR="00CF5087" w:rsidRPr="001A7945" w:rsidRDefault="00CF5087" w:rsidP="00E77D2E">
      <w:pPr>
        <w:pStyle w:val="aff3"/>
        <w:ind w:leftChars="100" w:left="210" w:rightChars="100" w:right="210"/>
      </w:pPr>
      <w:r w:rsidRPr="001A7945">
        <w:t>Routing Tables: Public</w:t>
      </w:r>
    </w:p>
    <w:p w14:paraId="533256E3" w14:textId="77777777" w:rsidR="00CF5087" w:rsidRPr="001A7945" w:rsidRDefault="00CF5087" w:rsidP="00E77D2E">
      <w:pPr>
        <w:pStyle w:val="aff3"/>
        <w:ind w:leftChars="100" w:left="210" w:rightChars="100" w:right="210"/>
      </w:pPr>
      <w:r w:rsidRPr="001A7945">
        <w:t xml:space="preserve">         Destinations : 15       Routes : 15       </w:t>
      </w:r>
    </w:p>
    <w:p w14:paraId="4D3C2F56" w14:textId="77777777" w:rsidR="00CF5087" w:rsidRPr="001A7945" w:rsidRDefault="00CF5087" w:rsidP="00E77D2E">
      <w:pPr>
        <w:pStyle w:val="aff3"/>
        <w:ind w:leftChars="100" w:left="210" w:rightChars="100" w:right="210"/>
      </w:pPr>
      <w:r w:rsidRPr="001A7945">
        <w:t>Destination/Mask    Proto   Pre  Cost Flags</w:t>
      </w:r>
      <w:r w:rsidRPr="001A7945">
        <w:tab/>
        <w:t>NextHop</w:t>
      </w:r>
      <w:r w:rsidRPr="001A7945">
        <w:tab/>
      </w:r>
      <w:r w:rsidRPr="001A7945">
        <w:tab/>
        <w:t>Interface</w:t>
      </w:r>
    </w:p>
    <w:p w14:paraId="18F0CD29" w14:textId="77777777" w:rsidR="00CF5087" w:rsidRPr="001A7945" w:rsidRDefault="00CF5087" w:rsidP="00E77D2E">
      <w:pPr>
        <w:pStyle w:val="aff3"/>
        <w:ind w:leftChars="100" w:left="210" w:rightChars="100" w:right="210" w:firstLine="420"/>
      </w:pPr>
      <w:r w:rsidRPr="001A7945">
        <w:rPr>
          <w:shd w:val="pct15" w:color="auto" w:fill="FFFFFF"/>
        </w:rPr>
        <w:t>10.0.1.0/24</w:t>
      </w:r>
      <w:r w:rsidRPr="001A7945">
        <w:rPr>
          <w:shd w:val="pct15" w:color="auto" w:fill="FFFFFF"/>
        </w:rPr>
        <w:tab/>
        <w:t>RIP     100  1</w:t>
      </w:r>
      <w:r w:rsidRPr="001A7945">
        <w:rPr>
          <w:shd w:val="pct15" w:color="auto" w:fill="FFFFFF"/>
        </w:rPr>
        <w:tab/>
      </w:r>
      <w:r w:rsidRPr="001A7945">
        <w:rPr>
          <w:shd w:val="pct15" w:color="auto" w:fill="FFFFFF"/>
        </w:rPr>
        <w:tab/>
        <w:t>D</w:t>
      </w:r>
      <w:r w:rsidRPr="001A7945">
        <w:rPr>
          <w:shd w:val="pct15" w:color="auto" w:fill="FFFFFF"/>
        </w:rPr>
        <w:tab/>
        <w:t>10.0.13.1</w:t>
      </w:r>
      <w:r w:rsidRPr="001A7945">
        <w:rPr>
          <w:shd w:val="pct15" w:color="auto" w:fill="FFFFFF"/>
        </w:rPr>
        <w:tab/>
        <w:t>GigabitEthernet0/0/0</w:t>
      </w:r>
    </w:p>
    <w:p w14:paraId="68FB6C58" w14:textId="77777777" w:rsidR="00CF5087" w:rsidRPr="001A7945" w:rsidRDefault="00CF5087" w:rsidP="00E77D2E">
      <w:pPr>
        <w:pStyle w:val="aff3"/>
        <w:ind w:leftChars="100" w:left="210" w:rightChars="100" w:right="210" w:firstLine="420"/>
      </w:pPr>
      <w:r w:rsidRPr="001A7945">
        <w:t>10.0.2.0/24</w:t>
      </w:r>
      <w:r w:rsidRPr="001A7945">
        <w:tab/>
        <w:t>Direct  0    0</w:t>
      </w:r>
      <w:r w:rsidRPr="001A7945">
        <w:tab/>
      </w:r>
      <w:r w:rsidRPr="001A7945">
        <w:tab/>
        <w:t>D</w:t>
      </w:r>
      <w:r w:rsidRPr="001A7945">
        <w:tab/>
        <w:t>10.0.2.2</w:t>
      </w:r>
      <w:r w:rsidRPr="001A7945">
        <w:tab/>
        <w:t>LoopBack0</w:t>
      </w:r>
    </w:p>
    <w:p w14:paraId="10784CA1" w14:textId="77777777" w:rsidR="00CF5087" w:rsidRPr="001A7945" w:rsidRDefault="00CF5087" w:rsidP="00E77D2E">
      <w:pPr>
        <w:pStyle w:val="aff3"/>
        <w:ind w:leftChars="100" w:left="210" w:rightChars="100" w:right="210" w:firstLine="420"/>
      </w:pPr>
      <w:r w:rsidRPr="001A7945">
        <w:t>10.0.2.2/32</w:t>
      </w:r>
      <w:r w:rsidRPr="001A7945">
        <w:tab/>
        <w:t>Direct  0    0</w:t>
      </w:r>
      <w:r w:rsidRPr="001A7945">
        <w:tab/>
      </w:r>
      <w:r w:rsidRPr="001A7945">
        <w:tab/>
        <w:t>D</w:t>
      </w:r>
      <w:r w:rsidRPr="001A7945">
        <w:tab/>
        <w:t>127.0.0.1</w:t>
      </w:r>
      <w:r w:rsidRPr="001A7945">
        <w:tab/>
        <w:t>LoopBack0</w:t>
      </w:r>
    </w:p>
    <w:p w14:paraId="72207C1A" w14:textId="77777777" w:rsidR="00CF5087" w:rsidRPr="001A7945" w:rsidRDefault="00CF5087" w:rsidP="00E77D2E">
      <w:pPr>
        <w:pStyle w:val="aff3"/>
        <w:ind w:leftChars="100" w:left="210" w:rightChars="100" w:right="210" w:firstLine="420"/>
      </w:pPr>
      <w:r w:rsidRPr="001A7945">
        <w:t>10.0.2.255/32</w:t>
      </w:r>
      <w:r w:rsidRPr="001A7945">
        <w:tab/>
        <w:t>Direct  0    0</w:t>
      </w:r>
      <w:r w:rsidRPr="001A7945">
        <w:tab/>
      </w:r>
      <w:r w:rsidRPr="001A7945">
        <w:tab/>
        <w:t>D</w:t>
      </w:r>
      <w:r w:rsidRPr="001A7945">
        <w:tab/>
        <w:t>127.0.0.1</w:t>
      </w:r>
      <w:r w:rsidRPr="001A7945">
        <w:tab/>
        <w:t>LoopBack0</w:t>
      </w:r>
    </w:p>
    <w:p w14:paraId="6345D373" w14:textId="77777777" w:rsidR="00CF5087" w:rsidRPr="001A7945" w:rsidRDefault="00CF5087" w:rsidP="00E77D2E">
      <w:pPr>
        <w:pStyle w:val="aff3"/>
        <w:ind w:leftChars="100" w:left="210" w:rightChars="100" w:right="210" w:firstLine="420"/>
      </w:pPr>
      <w:r w:rsidRPr="001A7945">
        <w:rPr>
          <w:shd w:val="pct15" w:color="auto" w:fill="FFFFFF"/>
        </w:rPr>
        <w:t>10.0.3.0/24</w:t>
      </w:r>
      <w:r w:rsidRPr="001A7945">
        <w:rPr>
          <w:shd w:val="pct15" w:color="auto" w:fill="FFFFFF"/>
        </w:rPr>
        <w:tab/>
        <w:t>RIP     100  1</w:t>
      </w:r>
      <w:r w:rsidRPr="001A7945">
        <w:rPr>
          <w:shd w:val="pct15" w:color="auto" w:fill="FFFFFF"/>
        </w:rPr>
        <w:tab/>
      </w:r>
      <w:r w:rsidRPr="001A7945">
        <w:rPr>
          <w:shd w:val="pct15" w:color="auto" w:fill="FFFFFF"/>
        </w:rPr>
        <w:tab/>
        <w:t>D</w:t>
      </w:r>
      <w:r w:rsidRPr="001A7945">
        <w:rPr>
          <w:shd w:val="pct15" w:color="auto" w:fill="FFFFFF"/>
        </w:rPr>
        <w:tab/>
        <w:t>10.0.12.3</w:t>
      </w:r>
      <w:r w:rsidRPr="001A7945">
        <w:rPr>
          <w:shd w:val="pct15" w:color="auto" w:fill="FFFFFF"/>
        </w:rPr>
        <w:tab/>
        <w:t>GigabitEthernet0/0/1</w:t>
      </w:r>
    </w:p>
    <w:p w14:paraId="08CDD319" w14:textId="77777777" w:rsidR="00CF5087" w:rsidRPr="001A7945" w:rsidRDefault="00CF5087" w:rsidP="00E77D2E">
      <w:pPr>
        <w:pStyle w:val="aff3"/>
        <w:ind w:leftChars="100" w:left="210" w:rightChars="100" w:right="210" w:firstLine="420"/>
      </w:pPr>
      <w:r w:rsidRPr="001A7945">
        <w:lastRenderedPageBreak/>
        <w:t>10.0.12.0/24</w:t>
      </w:r>
      <w:r w:rsidRPr="001A7945">
        <w:tab/>
        <w:t>Direct  0    0</w:t>
      </w:r>
      <w:r w:rsidRPr="001A7945">
        <w:tab/>
      </w:r>
      <w:r w:rsidRPr="001A7945">
        <w:tab/>
        <w:t>D</w:t>
      </w:r>
      <w:r w:rsidRPr="001A7945">
        <w:tab/>
        <w:t>10.0.12.2</w:t>
      </w:r>
      <w:r w:rsidRPr="001A7945">
        <w:tab/>
        <w:t>GigabitEthernet0/0/1</w:t>
      </w:r>
    </w:p>
    <w:p w14:paraId="5B282445" w14:textId="77777777" w:rsidR="00CF5087" w:rsidRPr="001A7945" w:rsidRDefault="00CF5087" w:rsidP="00E77D2E">
      <w:pPr>
        <w:pStyle w:val="aff3"/>
        <w:ind w:leftChars="100" w:left="210" w:rightChars="100" w:right="210" w:firstLine="420"/>
      </w:pPr>
      <w:r w:rsidRPr="001A7945">
        <w:t>10.0.12.2/32</w:t>
      </w:r>
      <w:r w:rsidRPr="001A7945">
        <w:tab/>
        <w:t>Direct  0    0</w:t>
      </w:r>
      <w:r w:rsidRPr="001A7945">
        <w:tab/>
      </w:r>
      <w:r w:rsidRPr="001A7945">
        <w:tab/>
        <w:t>D</w:t>
      </w:r>
      <w:r w:rsidRPr="001A7945">
        <w:tab/>
        <w:t>127.0.0.1</w:t>
      </w:r>
      <w:r w:rsidRPr="001A7945">
        <w:tab/>
        <w:t>GigabitEthernet0/0/1</w:t>
      </w:r>
    </w:p>
    <w:p w14:paraId="2E046221" w14:textId="77777777" w:rsidR="00CF5087" w:rsidRPr="001A7945" w:rsidRDefault="00CF5087" w:rsidP="00E77D2E">
      <w:pPr>
        <w:pStyle w:val="aff3"/>
        <w:ind w:leftChars="100" w:left="210" w:rightChars="100" w:right="210" w:firstLine="420"/>
      </w:pPr>
      <w:r w:rsidRPr="001A7945">
        <w:t>10.0.12.255/32</w:t>
      </w:r>
      <w:r w:rsidR="00AB3E37">
        <w:rPr>
          <w:rFonts w:hint="eastAsia"/>
        </w:rPr>
        <w:t xml:space="preserve"> </w:t>
      </w:r>
      <w:r w:rsidRPr="001A7945">
        <w:t>Direct  0    0</w:t>
      </w:r>
      <w:r w:rsidRPr="001A7945">
        <w:tab/>
      </w:r>
      <w:r w:rsidRPr="001A7945">
        <w:tab/>
        <w:t>D</w:t>
      </w:r>
      <w:r w:rsidRPr="001A7945">
        <w:tab/>
        <w:t>127.0.0.1</w:t>
      </w:r>
      <w:r w:rsidRPr="001A7945">
        <w:tab/>
        <w:t>GigabitEthernet0/0/1</w:t>
      </w:r>
    </w:p>
    <w:p w14:paraId="79355783" w14:textId="77777777" w:rsidR="00CF5087" w:rsidRPr="001A7945" w:rsidRDefault="00CF5087" w:rsidP="00E77D2E">
      <w:pPr>
        <w:pStyle w:val="aff3"/>
        <w:ind w:leftChars="100" w:left="210" w:rightChars="100" w:right="210" w:firstLine="420"/>
      </w:pPr>
      <w:r w:rsidRPr="001A7945">
        <w:t>10.0.13.0/24</w:t>
      </w:r>
      <w:r w:rsidRPr="001A7945">
        <w:tab/>
        <w:t>Direct  0    0</w:t>
      </w:r>
      <w:r w:rsidRPr="001A7945">
        <w:tab/>
      </w:r>
      <w:r w:rsidRPr="001A7945">
        <w:tab/>
        <w:t>D</w:t>
      </w:r>
      <w:r w:rsidRPr="001A7945">
        <w:tab/>
        <w:t>10.0.13.2</w:t>
      </w:r>
      <w:r w:rsidRPr="001A7945">
        <w:tab/>
        <w:t>GigabitEthernet0/0/0</w:t>
      </w:r>
    </w:p>
    <w:p w14:paraId="0E6B4064" w14:textId="77777777" w:rsidR="00CF5087" w:rsidRPr="001A7945" w:rsidRDefault="00CF5087" w:rsidP="00E77D2E">
      <w:pPr>
        <w:pStyle w:val="aff3"/>
        <w:ind w:leftChars="100" w:left="210" w:rightChars="100" w:right="210" w:firstLine="420"/>
      </w:pPr>
      <w:r w:rsidRPr="001A7945">
        <w:t>10.0.13.2/32</w:t>
      </w:r>
      <w:r w:rsidRPr="001A7945">
        <w:tab/>
        <w:t>Direct  0    0</w:t>
      </w:r>
      <w:r w:rsidRPr="001A7945">
        <w:tab/>
      </w:r>
      <w:r w:rsidRPr="001A7945">
        <w:tab/>
        <w:t>D</w:t>
      </w:r>
      <w:r w:rsidRPr="001A7945">
        <w:tab/>
        <w:t>127.0.0.1</w:t>
      </w:r>
      <w:r w:rsidRPr="001A7945">
        <w:tab/>
        <w:t>GigabitEthernet0/0/0</w:t>
      </w:r>
    </w:p>
    <w:p w14:paraId="43920349" w14:textId="77777777" w:rsidR="00CF5087" w:rsidRPr="001A7945" w:rsidRDefault="00CF5087" w:rsidP="00E77D2E">
      <w:pPr>
        <w:pStyle w:val="aff3"/>
        <w:ind w:leftChars="100" w:left="210" w:rightChars="100" w:right="210" w:firstLine="420"/>
      </w:pPr>
      <w:r w:rsidRPr="001A7945">
        <w:t>10.0.13.255/32</w:t>
      </w:r>
      <w:r w:rsidR="00AB3E37">
        <w:rPr>
          <w:rFonts w:hint="eastAsia"/>
        </w:rPr>
        <w:t xml:space="preserve"> </w:t>
      </w:r>
      <w:r w:rsidRPr="001A7945">
        <w:t>Direct  0    0</w:t>
      </w:r>
      <w:r w:rsidRPr="001A7945">
        <w:tab/>
      </w:r>
      <w:r w:rsidRPr="001A7945">
        <w:tab/>
        <w:t>D</w:t>
      </w:r>
      <w:r w:rsidRPr="001A7945">
        <w:tab/>
        <w:t>127.0.0.1</w:t>
      </w:r>
      <w:r w:rsidRPr="001A7945">
        <w:tab/>
        <w:t>GigabitEthernet0/0/0</w:t>
      </w:r>
    </w:p>
    <w:p w14:paraId="5394E1E2" w14:textId="77777777" w:rsidR="00CF5087" w:rsidRPr="001A7945" w:rsidRDefault="00CF5087" w:rsidP="00E77D2E">
      <w:pPr>
        <w:pStyle w:val="aff3"/>
        <w:ind w:leftChars="100" w:left="210" w:rightChars="100" w:right="210" w:firstLine="420"/>
      </w:pPr>
      <w:r w:rsidRPr="001A7945">
        <w:t>127.0.0.0/8</w:t>
      </w:r>
      <w:r w:rsidRPr="001A7945">
        <w:tab/>
        <w:t>Direct  0    0</w:t>
      </w:r>
      <w:r w:rsidRPr="001A7945">
        <w:tab/>
      </w:r>
      <w:r w:rsidRPr="001A7945">
        <w:tab/>
        <w:t>D</w:t>
      </w:r>
      <w:r w:rsidRPr="001A7945">
        <w:tab/>
        <w:t>127.0.0.1</w:t>
      </w:r>
      <w:r w:rsidRPr="001A7945">
        <w:tab/>
        <w:t>InLoopBack0</w:t>
      </w:r>
    </w:p>
    <w:p w14:paraId="11AA7731" w14:textId="77777777" w:rsidR="00CF5087" w:rsidRPr="001A7945" w:rsidRDefault="00CF5087" w:rsidP="00E77D2E">
      <w:pPr>
        <w:pStyle w:val="aff3"/>
        <w:ind w:leftChars="100" w:left="210" w:rightChars="100" w:right="210" w:firstLine="420"/>
      </w:pPr>
      <w:r w:rsidRPr="001A7945">
        <w:t>127.0.0.1/32</w:t>
      </w:r>
      <w:r w:rsidRPr="001A7945">
        <w:tab/>
        <w:t>Direct  0    0</w:t>
      </w:r>
      <w:r w:rsidRPr="001A7945">
        <w:tab/>
      </w:r>
      <w:r w:rsidRPr="001A7945">
        <w:tab/>
        <w:t>D</w:t>
      </w:r>
      <w:r w:rsidRPr="001A7945">
        <w:tab/>
        <w:t>127.0.0.1</w:t>
      </w:r>
      <w:r w:rsidRPr="001A7945">
        <w:tab/>
        <w:t>InLoopBack0</w:t>
      </w:r>
    </w:p>
    <w:p w14:paraId="53AB4F58" w14:textId="77777777" w:rsidR="00CF5087" w:rsidRPr="001A7945" w:rsidRDefault="00CF5087" w:rsidP="00E77D2E">
      <w:pPr>
        <w:pStyle w:val="aff3"/>
        <w:ind w:leftChars="100" w:left="210" w:rightChars="100" w:right="210"/>
      </w:pPr>
      <w:r w:rsidRPr="001A7945">
        <w:t>127.255.255.255/32</w:t>
      </w:r>
      <w:r w:rsidR="00AB3E37">
        <w:rPr>
          <w:rFonts w:hint="eastAsia"/>
        </w:rPr>
        <w:t xml:space="preserve"> </w:t>
      </w:r>
      <w:r w:rsidRPr="001A7945">
        <w:t>Direct  0    0</w:t>
      </w:r>
      <w:r w:rsidRPr="001A7945">
        <w:tab/>
      </w:r>
      <w:r w:rsidRPr="001A7945">
        <w:tab/>
        <w:t>D</w:t>
      </w:r>
      <w:r w:rsidRPr="001A7945">
        <w:tab/>
        <w:t>127.0.0.1</w:t>
      </w:r>
      <w:r w:rsidRPr="001A7945">
        <w:tab/>
        <w:t>InLoopBack0</w:t>
      </w:r>
    </w:p>
    <w:p w14:paraId="6E0FB3D0" w14:textId="77777777" w:rsidR="00CF5087" w:rsidRPr="001A7945" w:rsidRDefault="00CF5087" w:rsidP="00E77D2E">
      <w:pPr>
        <w:pStyle w:val="aff3"/>
        <w:ind w:leftChars="100" w:left="210" w:rightChars="100" w:right="210"/>
      </w:pPr>
      <w:r w:rsidRPr="001A7945">
        <w:t>255.255.255.255/32</w:t>
      </w:r>
      <w:r w:rsidR="00AB3E37">
        <w:rPr>
          <w:rFonts w:hint="eastAsia"/>
        </w:rPr>
        <w:t xml:space="preserve"> </w:t>
      </w:r>
      <w:r w:rsidRPr="001A7945">
        <w:t>Direct  0    0</w:t>
      </w:r>
      <w:r w:rsidRPr="001A7945">
        <w:tab/>
      </w:r>
      <w:r w:rsidRPr="001A7945">
        <w:tab/>
        <w:t>D</w:t>
      </w:r>
      <w:r w:rsidRPr="001A7945">
        <w:tab/>
        <w:t>127.0.0.1</w:t>
      </w:r>
      <w:r w:rsidRPr="001A7945">
        <w:tab/>
        <w:t>InLoopBack0</w:t>
      </w:r>
    </w:p>
    <w:p w14:paraId="6B723263" w14:textId="77777777" w:rsidR="00CF5087" w:rsidRPr="001A7945" w:rsidRDefault="00CF5087" w:rsidP="00E77D2E">
      <w:pPr>
        <w:pStyle w:val="aff3"/>
        <w:ind w:leftChars="100" w:left="210" w:rightChars="100" w:right="210"/>
      </w:pPr>
    </w:p>
    <w:p w14:paraId="1703FBAD" w14:textId="2FA33198" w:rsidR="00CF5087" w:rsidRPr="001A7945" w:rsidRDefault="00E47ACE" w:rsidP="00E77D2E">
      <w:pPr>
        <w:pStyle w:val="aff3"/>
        <w:ind w:leftChars="100" w:left="210" w:rightChars="100" w:right="210"/>
      </w:pPr>
      <w:r>
        <w:rPr>
          <w:rFonts w:hint="eastAsia"/>
        </w:rPr>
        <w:t>&lt;</w:t>
      </w:r>
      <w:r w:rsidR="00CF5087" w:rsidRPr="001A7945">
        <w:t>R3</w:t>
      </w:r>
      <w:r>
        <w:rPr>
          <w:rFonts w:hint="eastAsia"/>
        </w:rPr>
        <w:t>&gt;</w:t>
      </w:r>
      <w:r w:rsidR="00CF5087" w:rsidRPr="001A7945">
        <w:t xml:space="preserve">display ip routing-table </w:t>
      </w:r>
    </w:p>
    <w:p w14:paraId="0EDACB21" w14:textId="77777777" w:rsidR="00CF5087" w:rsidRPr="001A7945" w:rsidRDefault="00CF5087" w:rsidP="00E77D2E">
      <w:pPr>
        <w:pStyle w:val="aff3"/>
        <w:ind w:leftChars="100" w:left="210" w:rightChars="100" w:right="210"/>
      </w:pPr>
      <w:r w:rsidRPr="001A7945">
        <w:t>Route Flags: R - relay, D - download to fib</w:t>
      </w:r>
    </w:p>
    <w:p w14:paraId="7AAF7C10" w14:textId="77777777" w:rsidR="00CF5087" w:rsidRPr="001A7945" w:rsidRDefault="00CF5087" w:rsidP="00E77D2E">
      <w:pPr>
        <w:pStyle w:val="aff3"/>
        <w:ind w:leftChars="100" w:left="210" w:rightChars="100" w:right="210"/>
      </w:pPr>
      <w:r w:rsidRPr="001A7945">
        <w:t>-------------------------------------------------------------------------</w:t>
      </w:r>
    </w:p>
    <w:p w14:paraId="3937722A" w14:textId="77777777" w:rsidR="00CF5087" w:rsidRPr="001A7945" w:rsidRDefault="00CF5087" w:rsidP="00E77D2E">
      <w:pPr>
        <w:pStyle w:val="aff3"/>
        <w:ind w:leftChars="100" w:left="210" w:rightChars="100" w:right="210"/>
      </w:pPr>
      <w:r w:rsidRPr="001A7945">
        <w:t>Routing Tables: Public</w:t>
      </w:r>
    </w:p>
    <w:p w14:paraId="1F2394F2" w14:textId="77777777" w:rsidR="00CF5087" w:rsidRPr="001A7945" w:rsidRDefault="00CF5087" w:rsidP="00E77D2E">
      <w:pPr>
        <w:pStyle w:val="aff3"/>
        <w:ind w:leftChars="100" w:left="210" w:rightChars="100" w:right="210"/>
      </w:pPr>
      <w:r w:rsidRPr="001A7945">
        <w:t xml:space="preserve">         Destinations : 13       Routes : 13       </w:t>
      </w:r>
    </w:p>
    <w:p w14:paraId="3315B9AB" w14:textId="77777777" w:rsidR="00CF5087" w:rsidRPr="001A7945" w:rsidRDefault="00CF5087" w:rsidP="00E77D2E">
      <w:pPr>
        <w:pStyle w:val="aff3"/>
        <w:ind w:leftChars="100" w:left="210" w:rightChars="100" w:right="210"/>
      </w:pPr>
      <w:r w:rsidRPr="001A7945">
        <w:t>Destination/Mask    Proto   Pre  Cost Flags</w:t>
      </w:r>
      <w:r w:rsidRPr="001A7945">
        <w:tab/>
        <w:t>NextHop</w:t>
      </w:r>
      <w:r w:rsidRPr="001A7945">
        <w:tab/>
      </w:r>
      <w:r w:rsidRPr="001A7945">
        <w:tab/>
        <w:t>Interface</w:t>
      </w:r>
    </w:p>
    <w:p w14:paraId="63809FF9" w14:textId="77777777" w:rsidR="00CF5087" w:rsidRPr="001A7945" w:rsidRDefault="00CF5087" w:rsidP="00E77D2E">
      <w:pPr>
        <w:pStyle w:val="aff3"/>
        <w:ind w:leftChars="100" w:left="210" w:rightChars="100" w:right="210" w:firstLine="420"/>
      </w:pPr>
      <w:r w:rsidRPr="001A7945">
        <w:rPr>
          <w:shd w:val="pct15" w:color="auto" w:fill="FFFFFF"/>
        </w:rPr>
        <w:t>10.0.1.0/24</w:t>
      </w:r>
      <w:r w:rsidRPr="001A7945">
        <w:rPr>
          <w:shd w:val="pct15" w:color="auto" w:fill="FFFFFF"/>
        </w:rPr>
        <w:tab/>
      </w:r>
      <w:r w:rsidRPr="001A7945">
        <w:rPr>
          <w:shd w:val="pct15" w:color="auto" w:fill="FFFFFF"/>
        </w:rPr>
        <w:tab/>
        <w:t>RIP     100  2</w:t>
      </w:r>
      <w:r w:rsidRPr="001A7945">
        <w:rPr>
          <w:shd w:val="pct15" w:color="auto" w:fill="FFFFFF"/>
        </w:rPr>
        <w:tab/>
      </w:r>
      <w:r w:rsidRPr="001A7945">
        <w:rPr>
          <w:shd w:val="pct15" w:color="auto" w:fill="FFFFFF"/>
        </w:rPr>
        <w:tab/>
        <w:t>D   10.0.12.2</w:t>
      </w:r>
      <w:r w:rsidRPr="001A7945">
        <w:rPr>
          <w:shd w:val="pct15" w:color="auto" w:fill="FFFFFF"/>
        </w:rPr>
        <w:tab/>
        <w:t>GigabitEthernet0/0/1</w:t>
      </w:r>
    </w:p>
    <w:p w14:paraId="5885FEE7" w14:textId="77777777" w:rsidR="00CF5087" w:rsidRPr="001A7945" w:rsidRDefault="00CF5087" w:rsidP="00E77D2E">
      <w:pPr>
        <w:pStyle w:val="aff3"/>
        <w:ind w:leftChars="100" w:left="210" w:rightChars="100" w:right="210" w:firstLine="420"/>
      </w:pPr>
      <w:r w:rsidRPr="001A7945">
        <w:rPr>
          <w:shd w:val="pct15" w:color="auto" w:fill="FFFFFF"/>
        </w:rPr>
        <w:t>10.0.2.0/24</w:t>
      </w:r>
      <w:r w:rsidRPr="001A7945">
        <w:rPr>
          <w:shd w:val="pct15" w:color="auto" w:fill="FFFFFF"/>
        </w:rPr>
        <w:tab/>
      </w:r>
      <w:r w:rsidRPr="001A7945">
        <w:rPr>
          <w:shd w:val="pct15" w:color="auto" w:fill="FFFFFF"/>
        </w:rPr>
        <w:tab/>
        <w:t>RIP     100  1</w:t>
      </w:r>
      <w:r w:rsidRPr="001A7945">
        <w:rPr>
          <w:shd w:val="pct15" w:color="auto" w:fill="FFFFFF"/>
        </w:rPr>
        <w:tab/>
      </w:r>
      <w:r w:rsidRPr="001A7945">
        <w:rPr>
          <w:shd w:val="pct15" w:color="auto" w:fill="FFFFFF"/>
        </w:rPr>
        <w:tab/>
        <w:t>D   10.0.12.2</w:t>
      </w:r>
      <w:r w:rsidRPr="001A7945">
        <w:rPr>
          <w:shd w:val="pct15" w:color="auto" w:fill="FFFFFF"/>
        </w:rPr>
        <w:tab/>
        <w:t>GigabitEthernet0/0/1</w:t>
      </w:r>
    </w:p>
    <w:p w14:paraId="2790CFE4" w14:textId="77777777" w:rsidR="00CF5087" w:rsidRPr="001A7945" w:rsidRDefault="00CF5087" w:rsidP="00E77D2E">
      <w:pPr>
        <w:pStyle w:val="aff3"/>
        <w:ind w:leftChars="100" w:left="210" w:rightChars="100" w:right="210" w:firstLine="420"/>
      </w:pPr>
      <w:r w:rsidRPr="001A7945">
        <w:t>10.0.3.0/24</w:t>
      </w:r>
      <w:r w:rsidRPr="001A7945">
        <w:tab/>
      </w:r>
      <w:r w:rsidRPr="001A7945">
        <w:tab/>
        <w:t>Direct  0    0</w:t>
      </w:r>
      <w:r w:rsidRPr="001A7945">
        <w:tab/>
      </w:r>
      <w:r w:rsidRPr="001A7945">
        <w:tab/>
        <w:t>D   10.0.3.3</w:t>
      </w:r>
      <w:r w:rsidRPr="001A7945">
        <w:tab/>
      </w:r>
      <w:r w:rsidRPr="001A7945">
        <w:tab/>
        <w:t>LoopBack0</w:t>
      </w:r>
    </w:p>
    <w:p w14:paraId="79842DD9" w14:textId="77777777" w:rsidR="00CF5087" w:rsidRPr="001A7945" w:rsidRDefault="00CF5087" w:rsidP="00E77D2E">
      <w:pPr>
        <w:pStyle w:val="aff3"/>
        <w:ind w:leftChars="100" w:left="210" w:rightChars="100" w:right="210" w:firstLine="420"/>
      </w:pPr>
      <w:r w:rsidRPr="001A7945">
        <w:t>10.0.3.3/32</w:t>
      </w:r>
      <w:r w:rsidRPr="001A7945">
        <w:tab/>
      </w:r>
      <w:r w:rsidRPr="001A7945">
        <w:tab/>
        <w:t>Direct  0    0</w:t>
      </w:r>
      <w:r w:rsidRPr="001A7945">
        <w:tab/>
      </w:r>
      <w:r w:rsidRPr="001A7945">
        <w:tab/>
        <w:t>D   127.0.0.1</w:t>
      </w:r>
      <w:r w:rsidRPr="001A7945">
        <w:tab/>
        <w:t>LoopBack0</w:t>
      </w:r>
    </w:p>
    <w:p w14:paraId="5EDFDDBC" w14:textId="77777777" w:rsidR="00CF5087" w:rsidRPr="001A7945" w:rsidRDefault="00CF5087" w:rsidP="00E77D2E">
      <w:pPr>
        <w:pStyle w:val="aff3"/>
        <w:ind w:leftChars="100" w:left="210" w:rightChars="100" w:right="210" w:firstLine="420"/>
      </w:pPr>
      <w:r w:rsidRPr="001A7945">
        <w:t>10.0.3.255/32</w:t>
      </w:r>
      <w:r w:rsidRPr="001A7945">
        <w:tab/>
        <w:t>Direct  0    0</w:t>
      </w:r>
      <w:r w:rsidRPr="001A7945">
        <w:tab/>
      </w:r>
      <w:r w:rsidRPr="001A7945">
        <w:tab/>
        <w:t>D   127.0.0.1</w:t>
      </w:r>
      <w:r w:rsidRPr="001A7945">
        <w:tab/>
        <w:t>LoopBack0</w:t>
      </w:r>
    </w:p>
    <w:p w14:paraId="4D4A5188" w14:textId="77777777" w:rsidR="00CF5087" w:rsidRPr="001A7945" w:rsidRDefault="00CF5087" w:rsidP="00E77D2E">
      <w:pPr>
        <w:pStyle w:val="aff3"/>
        <w:ind w:leftChars="100" w:left="210" w:rightChars="100" w:right="210" w:firstLine="420"/>
      </w:pPr>
      <w:r w:rsidRPr="001A7945">
        <w:t>10.0.12.0/24</w:t>
      </w:r>
      <w:r w:rsidRPr="001A7945">
        <w:tab/>
        <w:t>Direct  0    0</w:t>
      </w:r>
      <w:r w:rsidRPr="001A7945">
        <w:tab/>
      </w:r>
      <w:r w:rsidRPr="001A7945">
        <w:tab/>
        <w:t>D   10.0.12.3</w:t>
      </w:r>
      <w:r w:rsidRPr="001A7945">
        <w:tab/>
        <w:t>GigabitEthernet0/0/1</w:t>
      </w:r>
    </w:p>
    <w:p w14:paraId="3726BF40" w14:textId="77777777" w:rsidR="00CF5087" w:rsidRPr="001A7945" w:rsidRDefault="00CF5087" w:rsidP="00E77D2E">
      <w:pPr>
        <w:pStyle w:val="aff3"/>
        <w:ind w:leftChars="100" w:left="210" w:rightChars="100" w:right="210" w:firstLine="420"/>
      </w:pPr>
      <w:r w:rsidRPr="001A7945">
        <w:t>10.0.12.3/32</w:t>
      </w:r>
      <w:r w:rsidRPr="001A7945">
        <w:tab/>
        <w:t>Direct  0    0</w:t>
      </w:r>
      <w:r w:rsidRPr="001A7945">
        <w:tab/>
      </w:r>
      <w:r w:rsidRPr="001A7945">
        <w:tab/>
        <w:t>D   127.0.0.1</w:t>
      </w:r>
      <w:r w:rsidRPr="001A7945">
        <w:tab/>
        <w:t>GigabitEthernet0/0/1</w:t>
      </w:r>
    </w:p>
    <w:p w14:paraId="6483C2DB" w14:textId="77777777" w:rsidR="00CF5087" w:rsidRPr="001A7945" w:rsidRDefault="00CF5087" w:rsidP="00E77D2E">
      <w:pPr>
        <w:pStyle w:val="aff3"/>
        <w:ind w:leftChars="100" w:left="210" w:rightChars="100" w:right="210" w:firstLine="420"/>
      </w:pPr>
      <w:r w:rsidRPr="001A7945">
        <w:t>10.0.12.255/32</w:t>
      </w:r>
      <w:r w:rsidRPr="001A7945">
        <w:tab/>
        <w:t>Direct  0    0</w:t>
      </w:r>
      <w:r w:rsidRPr="001A7945">
        <w:tab/>
      </w:r>
      <w:r w:rsidRPr="001A7945">
        <w:tab/>
        <w:t>D   127.0.0.1</w:t>
      </w:r>
      <w:r w:rsidRPr="001A7945">
        <w:tab/>
        <w:t>GigabitEthernet0/0/1</w:t>
      </w:r>
    </w:p>
    <w:p w14:paraId="2DD725C6" w14:textId="0C1BEB95" w:rsidR="00CF5087" w:rsidRPr="001A7945" w:rsidRDefault="00CF5087" w:rsidP="00E77D2E">
      <w:pPr>
        <w:pStyle w:val="aff3"/>
        <w:ind w:leftChars="100" w:left="210" w:rightChars="100" w:right="210" w:firstLine="420"/>
      </w:pPr>
      <w:r w:rsidRPr="001A7945">
        <w:rPr>
          <w:shd w:val="pct15" w:color="auto" w:fill="FFFFFF"/>
        </w:rPr>
        <w:t>10.0.13.0/24</w:t>
      </w:r>
      <w:r w:rsidRPr="001A7945">
        <w:rPr>
          <w:shd w:val="pct15" w:color="auto" w:fill="FFFFFF"/>
        </w:rPr>
        <w:tab/>
      </w:r>
      <w:r w:rsidR="00E47ACE">
        <w:rPr>
          <w:rFonts w:hint="eastAsia"/>
          <w:shd w:val="pct15" w:color="auto" w:fill="FFFFFF"/>
        </w:rPr>
        <w:t xml:space="preserve">     </w:t>
      </w:r>
      <w:r w:rsidRPr="001A7945">
        <w:rPr>
          <w:shd w:val="pct15" w:color="auto" w:fill="FFFFFF"/>
        </w:rPr>
        <w:t>RIP     100  1</w:t>
      </w:r>
      <w:r w:rsidRPr="001A7945">
        <w:rPr>
          <w:shd w:val="pct15" w:color="auto" w:fill="FFFFFF"/>
        </w:rPr>
        <w:tab/>
      </w:r>
      <w:r w:rsidRPr="001A7945">
        <w:rPr>
          <w:shd w:val="pct15" w:color="auto" w:fill="FFFFFF"/>
        </w:rPr>
        <w:tab/>
        <w:t>D   10.0.12.2</w:t>
      </w:r>
      <w:r w:rsidRPr="001A7945">
        <w:rPr>
          <w:shd w:val="pct15" w:color="auto" w:fill="FFFFFF"/>
        </w:rPr>
        <w:tab/>
        <w:t>GigabitEthernet0/0/1</w:t>
      </w:r>
    </w:p>
    <w:p w14:paraId="31D0EB15" w14:textId="77777777" w:rsidR="00CF5087" w:rsidRPr="001A7945" w:rsidRDefault="00CF5087" w:rsidP="00E77D2E">
      <w:pPr>
        <w:pStyle w:val="aff3"/>
        <w:ind w:leftChars="100" w:left="210" w:rightChars="100" w:right="210" w:firstLine="420"/>
      </w:pPr>
      <w:r w:rsidRPr="001A7945">
        <w:t>127.0.0.0/8</w:t>
      </w:r>
      <w:r w:rsidRPr="001A7945">
        <w:tab/>
      </w:r>
      <w:r w:rsidRPr="001A7945">
        <w:tab/>
        <w:t>Direct  0    0</w:t>
      </w:r>
      <w:r w:rsidRPr="001A7945">
        <w:tab/>
      </w:r>
      <w:r w:rsidRPr="001A7945">
        <w:tab/>
        <w:t>D   127.0.0.1</w:t>
      </w:r>
      <w:r w:rsidRPr="001A7945">
        <w:tab/>
        <w:t>InLoopBack0</w:t>
      </w:r>
    </w:p>
    <w:p w14:paraId="36D7496A" w14:textId="77777777" w:rsidR="00CF5087" w:rsidRPr="001A7945" w:rsidRDefault="00CF5087" w:rsidP="00E77D2E">
      <w:pPr>
        <w:pStyle w:val="aff3"/>
        <w:ind w:leftChars="100" w:left="210" w:rightChars="100" w:right="210" w:firstLine="420"/>
      </w:pPr>
      <w:r w:rsidRPr="001A7945">
        <w:t>127.0.0.1/32</w:t>
      </w:r>
      <w:r w:rsidRPr="001A7945">
        <w:tab/>
        <w:t>Direct  0    0</w:t>
      </w:r>
      <w:r w:rsidRPr="001A7945">
        <w:tab/>
      </w:r>
      <w:r w:rsidRPr="001A7945">
        <w:tab/>
        <w:t>D   127.0.0.1</w:t>
      </w:r>
      <w:r w:rsidRPr="001A7945">
        <w:tab/>
        <w:t>InLoopBack0</w:t>
      </w:r>
    </w:p>
    <w:p w14:paraId="7C28379A" w14:textId="77777777" w:rsidR="00CF5087" w:rsidRPr="001A7945" w:rsidRDefault="00CF5087" w:rsidP="00E77D2E">
      <w:pPr>
        <w:pStyle w:val="aff3"/>
        <w:ind w:leftChars="100" w:left="210" w:rightChars="100" w:right="210"/>
      </w:pPr>
      <w:r w:rsidRPr="001A7945">
        <w:t>127.255.255.255/32</w:t>
      </w:r>
      <w:r w:rsidRPr="001A7945">
        <w:tab/>
        <w:t>Direct  0    0</w:t>
      </w:r>
      <w:r w:rsidRPr="001A7945">
        <w:tab/>
      </w:r>
      <w:r w:rsidRPr="001A7945">
        <w:tab/>
        <w:t>D   127.0.0.1</w:t>
      </w:r>
      <w:r w:rsidRPr="001A7945">
        <w:tab/>
        <w:t>InLoopBack0</w:t>
      </w:r>
    </w:p>
    <w:p w14:paraId="2DEA15D1" w14:textId="77777777" w:rsidR="00CF5087" w:rsidRPr="001A7945" w:rsidRDefault="00CF5087" w:rsidP="00E77D2E">
      <w:pPr>
        <w:pStyle w:val="aff3"/>
        <w:ind w:leftChars="100" w:left="210" w:rightChars="100" w:right="210"/>
      </w:pPr>
      <w:r w:rsidRPr="001A7945">
        <w:t>255.255.255.255/32</w:t>
      </w:r>
      <w:r w:rsidRPr="001A7945">
        <w:tab/>
        <w:t>Direct  0    0</w:t>
      </w:r>
      <w:r w:rsidRPr="001A7945">
        <w:tab/>
      </w:r>
      <w:r w:rsidRPr="001A7945">
        <w:tab/>
        <w:t>D   127.0.0.1</w:t>
      </w:r>
      <w:r w:rsidRPr="001A7945">
        <w:tab/>
        <w:t>InLoopBack0</w:t>
      </w:r>
    </w:p>
    <w:p w14:paraId="0853CAF8" w14:textId="77777777" w:rsidR="00CF5087" w:rsidRPr="001A7945" w:rsidRDefault="00CF5087" w:rsidP="00E77D2E">
      <w:pPr>
        <w:pStyle w:val="aff2"/>
        <w:spacing w:after="156"/>
        <w:ind w:leftChars="100" w:left="210" w:rightChars="100" w:right="210" w:firstLine="0"/>
        <w:rPr>
          <w:rFonts w:eastAsia="宋体"/>
        </w:rPr>
      </w:pPr>
    </w:p>
    <w:p w14:paraId="119E4FFB" w14:textId="22B265AB"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检测</w:t>
      </w:r>
      <w:r w:rsidRPr="00D97C6D">
        <w:rPr>
          <w:kern w:val="0"/>
        </w:rPr>
        <w:t>R1</w:t>
      </w:r>
      <w:r w:rsidRPr="00D97C6D">
        <w:rPr>
          <w:rFonts w:hint="eastAsia"/>
          <w:kern w:val="0"/>
        </w:rPr>
        <w:t>到</w:t>
      </w:r>
      <w:r w:rsidRPr="00D97C6D">
        <w:rPr>
          <w:kern w:val="0"/>
        </w:rPr>
        <w:t>R3</w:t>
      </w:r>
      <w:r w:rsidRPr="00D97C6D">
        <w:rPr>
          <w:rFonts w:hint="eastAsia"/>
          <w:kern w:val="0"/>
        </w:rPr>
        <w:t>的</w:t>
      </w:r>
      <w:r w:rsidRPr="00D97C6D">
        <w:rPr>
          <w:kern w:val="0"/>
        </w:rPr>
        <w:t>G0/0/</w:t>
      </w:r>
      <w:r w:rsidR="00E47ACE">
        <w:rPr>
          <w:rFonts w:hint="eastAsia"/>
          <w:kern w:val="0"/>
        </w:rPr>
        <w:t>1</w:t>
      </w:r>
      <w:r w:rsidRPr="00D97C6D">
        <w:rPr>
          <w:rFonts w:hint="eastAsia"/>
          <w:kern w:val="0"/>
        </w:rPr>
        <w:t>接口（</w:t>
      </w:r>
      <w:r w:rsidRPr="00D97C6D">
        <w:rPr>
          <w:kern w:val="0"/>
        </w:rPr>
        <w:t>IP</w:t>
      </w:r>
      <w:r w:rsidRPr="00D97C6D">
        <w:rPr>
          <w:rFonts w:hint="eastAsia"/>
          <w:kern w:val="0"/>
        </w:rPr>
        <w:t>地址为</w:t>
      </w:r>
      <w:r w:rsidRPr="00D97C6D">
        <w:rPr>
          <w:kern w:val="0"/>
        </w:rPr>
        <w:t>10.0.12.3</w:t>
      </w:r>
      <w:r w:rsidRPr="00D97C6D">
        <w:rPr>
          <w:rFonts w:hint="eastAsia"/>
          <w:kern w:val="0"/>
        </w:rPr>
        <w:t>）的连通性。</w:t>
      </w:r>
    </w:p>
    <w:p w14:paraId="016F1965" w14:textId="77777777" w:rsidR="00CF5087" w:rsidRPr="001A7945" w:rsidRDefault="00CF5087" w:rsidP="00E77D2E">
      <w:pPr>
        <w:pStyle w:val="aff3"/>
        <w:ind w:leftChars="100" w:left="210" w:rightChars="100" w:right="210"/>
      </w:pPr>
      <w:r w:rsidRPr="001A7945">
        <w:t>&lt;R1&gt;ping 10.0.12.3</w:t>
      </w:r>
    </w:p>
    <w:p w14:paraId="1E2DD690" w14:textId="77777777" w:rsidR="00CF5087" w:rsidRPr="001A7945" w:rsidRDefault="00CF5087" w:rsidP="00E77D2E">
      <w:pPr>
        <w:pStyle w:val="aff3"/>
        <w:ind w:leftChars="100" w:left="210" w:rightChars="100" w:right="210"/>
      </w:pPr>
      <w:r w:rsidRPr="001A7945">
        <w:t xml:space="preserve">  PING 10.0.12.3: 56  data bytes, press CTRL_C to break</w:t>
      </w:r>
    </w:p>
    <w:p w14:paraId="5F8D25DB" w14:textId="77777777" w:rsidR="00CF5087" w:rsidRPr="001A7945" w:rsidRDefault="00CF5087" w:rsidP="00E77D2E">
      <w:pPr>
        <w:pStyle w:val="aff3"/>
        <w:ind w:leftChars="100" w:left="210" w:rightChars="100" w:right="210"/>
      </w:pPr>
      <w:r w:rsidRPr="001A7945">
        <w:t xml:space="preserve">    Reply from 10.0.12.3: bytes=56 Sequence=1 ttl=254 time=74 ms</w:t>
      </w:r>
    </w:p>
    <w:p w14:paraId="44F23C34" w14:textId="77777777" w:rsidR="00CF5087" w:rsidRPr="001A7945" w:rsidRDefault="00CF5087" w:rsidP="00E77D2E">
      <w:pPr>
        <w:pStyle w:val="aff3"/>
        <w:ind w:leftChars="100" w:left="210" w:rightChars="100" w:right="210"/>
      </w:pPr>
      <w:r w:rsidRPr="001A7945">
        <w:t xml:space="preserve">    Reply from 10.0.12.3: bytes=56 Sequence=2 ttl=254 time=75 ms</w:t>
      </w:r>
    </w:p>
    <w:p w14:paraId="1BFC7FCB" w14:textId="77777777" w:rsidR="00CF5087" w:rsidRPr="001A7945" w:rsidRDefault="00CF5087" w:rsidP="00E77D2E">
      <w:pPr>
        <w:pStyle w:val="aff3"/>
        <w:ind w:leftChars="100" w:left="210" w:rightChars="100" w:right="210"/>
      </w:pPr>
      <w:r w:rsidRPr="001A7945">
        <w:lastRenderedPageBreak/>
        <w:t xml:space="preserve">    Reply from 10.0.12.3: bytes=56 Sequence=3 ttl=254 time=75 ms</w:t>
      </w:r>
    </w:p>
    <w:p w14:paraId="40BF4D9C" w14:textId="77777777" w:rsidR="00CF5087" w:rsidRPr="001A7945" w:rsidRDefault="00CF5087" w:rsidP="00E77D2E">
      <w:pPr>
        <w:pStyle w:val="aff3"/>
        <w:ind w:leftChars="100" w:left="210" w:rightChars="100" w:right="210"/>
      </w:pPr>
      <w:r w:rsidRPr="001A7945">
        <w:t xml:space="preserve">    Reply from 10.0.12.3: bytes=56 Sequence=4 ttl=254 time=75 ms</w:t>
      </w:r>
    </w:p>
    <w:p w14:paraId="061142BA" w14:textId="77777777" w:rsidR="00CF5087" w:rsidRPr="001A7945" w:rsidRDefault="00CF5087" w:rsidP="00E77D2E">
      <w:pPr>
        <w:pStyle w:val="aff3"/>
        <w:ind w:leftChars="100" w:left="210" w:rightChars="100" w:right="210"/>
      </w:pPr>
      <w:r w:rsidRPr="001A7945">
        <w:t xml:space="preserve">    Reply from 10.0.12.3: bytes=56 Sequence=5 ttl=254 time=75 ms</w:t>
      </w:r>
    </w:p>
    <w:p w14:paraId="5F398002" w14:textId="77777777" w:rsidR="00CF5087" w:rsidRPr="001A7945" w:rsidRDefault="00CF5087" w:rsidP="00E77D2E">
      <w:pPr>
        <w:pStyle w:val="aff3"/>
        <w:ind w:leftChars="100" w:left="210" w:rightChars="100" w:right="210"/>
      </w:pPr>
      <w:r w:rsidRPr="001A7945">
        <w:t xml:space="preserve">  --- 10.0.12.3 ping statistics ---</w:t>
      </w:r>
    </w:p>
    <w:p w14:paraId="3BF0AD89" w14:textId="77777777" w:rsidR="00CF5087" w:rsidRPr="001A7945" w:rsidRDefault="00CF5087" w:rsidP="00E77D2E">
      <w:pPr>
        <w:pStyle w:val="aff3"/>
        <w:ind w:leftChars="100" w:left="210" w:rightChars="100" w:right="210"/>
      </w:pPr>
      <w:r w:rsidRPr="001A7945">
        <w:t xml:space="preserve">    5 packet(s) transmitted</w:t>
      </w:r>
    </w:p>
    <w:p w14:paraId="1B3E2E53" w14:textId="77777777" w:rsidR="00CF5087" w:rsidRPr="001A7945" w:rsidRDefault="00CF5087" w:rsidP="00E77D2E">
      <w:pPr>
        <w:pStyle w:val="aff3"/>
        <w:ind w:leftChars="100" w:left="210" w:rightChars="100" w:right="210"/>
      </w:pPr>
      <w:r w:rsidRPr="001A7945">
        <w:t xml:space="preserve">    5 packet(s) received</w:t>
      </w:r>
    </w:p>
    <w:p w14:paraId="3B83D98E" w14:textId="77777777" w:rsidR="00CF5087" w:rsidRPr="001A7945" w:rsidRDefault="00CF5087" w:rsidP="00E77D2E">
      <w:pPr>
        <w:pStyle w:val="aff3"/>
        <w:ind w:leftChars="100" w:left="210" w:rightChars="100" w:right="210"/>
      </w:pPr>
      <w:r w:rsidRPr="001A7945">
        <w:t xml:space="preserve">    0.00% packet loss</w:t>
      </w:r>
    </w:p>
    <w:p w14:paraId="4C3DE74A" w14:textId="30F3159B" w:rsidR="00CF5087" w:rsidRDefault="00CF5087" w:rsidP="00540DD3">
      <w:pPr>
        <w:pStyle w:val="aff3"/>
        <w:ind w:leftChars="100" w:left="210" w:rightChars="100" w:right="210" w:firstLine="360"/>
      </w:pPr>
      <w:r w:rsidRPr="001A7945">
        <w:t>round-trip min/avg/max = 74/74/75 ms</w:t>
      </w:r>
    </w:p>
    <w:p w14:paraId="33775EA4" w14:textId="77777777" w:rsidR="00E47ACE" w:rsidRPr="001A7945" w:rsidRDefault="00E47ACE" w:rsidP="00540DD3">
      <w:pPr>
        <w:pStyle w:val="aff3"/>
        <w:ind w:leftChars="100" w:left="210" w:rightChars="100" w:right="210" w:firstLine="360"/>
      </w:pPr>
    </w:p>
    <w:p w14:paraId="7DDEDF64"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执行</w:t>
      </w:r>
      <w:r w:rsidRPr="00D97C6D">
        <w:rPr>
          <w:b/>
          <w:kern w:val="0"/>
        </w:rPr>
        <w:t>debugging</w:t>
      </w:r>
      <w:r w:rsidRPr="00D97C6D">
        <w:rPr>
          <w:rFonts w:hint="eastAsia"/>
          <w:kern w:val="0"/>
        </w:rPr>
        <w:t>命令，查看</w:t>
      </w:r>
      <w:r w:rsidRPr="00D97C6D">
        <w:rPr>
          <w:kern w:val="0"/>
        </w:rPr>
        <w:t>RIPv2</w:t>
      </w:r>
      <w:r w:rsidR="007A03A2">
        <w:rPr>
          <w:rFonts w:hint="eastAsia"/>
          <w:kern w:val="0"/>
        </w:rPr>
        <w:t>协议</w:t>
      </w:r>
      <w:r w:rsidRPr="00D97C6D">
        <w:rPr>
          <w:rFonts w:hint="eastAsia"/>
          <w:kern w:val="0"/>
        </w:rPr>
        <w:t>定期更新</w:t>
      </w:r>
      <w:r w:rsidR="007A03A2">
        <w:rPr>
          <w:rFonts w:hint="eastAsia"/>
          <w:kern w:val="0"/>
        </w:rPr>
        <w:t>情况</w:t>
      </w:r>
      <w:r w:rsidRPr="00D97C6D">
        <w:rPr>
          <w:rFonts w:hint="eastAsia"/>
          <w:kern w:val="0"/>
        </w:rPr>
        <w:t>。</w:t>
      </w:r>
      <w:r w:rsidRPr="00D97C6D">
        <w:rPr>
          <w:kern w:val="0"/>
        </w:rPr>
        <w:t xml:space="preserve"> </w:t>
      </w:r>
    </w:p>
    <w:p w14:paraId="6A2CF38A" w14:textId="77777777" w:rsidR="00CF5087" w:rsidRPr="001A7945" w:rsidRDefault="00CF5087" w:rsidP="00E77D2E">
      <w:pPr>
        <w:pStyle w:val="aff3"/>
        <w:ind w:leftChars="100" w:left="210" w:rightChars="100" w:right="210"/>
      </w:pPr>
      <w:r w:rsidRPr="001A7945">
        <w:t>&lt;R1&gt;terminal debugging</w:t>
      </w:r>
    </w:p>
    <w:p w14:paraId="5987EAD8" w14:textId="77777777" w:rsidR="00CF5087" w:rsidRPr="001A7945" w:rsidRDefault="00CF5087" w:rsidP="00E77D2E">
      <w:pPr>
        <w:pStyle w:val="aff3"/>
        <w:ind w:leftChars="100" w:left="210" w:rightChars="100" w:right="210"/>
      </w:pPr>
      <w:r w:rsidRPr="001A7945">
        <w:t>Info: Current terminal debugging is on.</w:t>
      </w:r>
    </w:p>
    <w:p w14:paraId="4E494805" w14:textId="77777777" w:rsidR="00CF5087" w:rsidRPr="001A7945" w:rsidRDefault="00CF5087" w:rsidP="00E77D2E">
      <w:pPr>
        <w:pStyle w:val="aff3"/>
        <w:ind w:leftChars="100" w:left="210" w:rightChars="100" w:right="210"/>
      </w:pPr>
      <w:r w:rsidRPr="001A7945">
        <w:t xml:space="preserve">&lt;R1&gt;debugging rip 1 event </w:t>
      </w:r>
    </w:p>
    <w:p w14:paraId="6C5CC2B4" w14:textId="77777777" w:rsidR="00CF5087" w:rsidRPr="001A7945" w:rsidRDefault="00CF5087" w:rsidP="00E77D2E">
      <w:pPr>
        <w:pStyle w:val="aff3"/>
        <w:ind w:leftChars="100" w:left="210" w:rightChars="100" w:right="210"/>
      </w:pPr>
      <w:r w:rsidRPr="001A7945">
        <w:t>&lt;R1&gt;</w:t>
      </w:r>
    </w:p>
    <w:p w14:paraId="3DA659E5" w14:textId="77777777" w:rsidR="00CF5087" w:rsidRPr="001A7945" w:rsidRDefault="00D24B8F" w:rsidP="00E77D2E">
      <w:pPr>
        <w:pStyle w:val="aff3"/>
        <w:ind w:leftChars="100" w:left="210" w:rightChars="100" w:right="210"/>
      </w:pPr>
      <w:r>
        <w:rPr>
          <w:rFonts w:hint="eastAsia"/>
        </w:rPr>
        <w:t>Mar</w:t>
      </w:r>
      <w:r w:rsidR="00CF5087" w:rsidRPr="001A7945">
        <w:t xml:space="preserve"> 29 201</w:t>
      </w:r>
      <w:r>
        <w:rPr>
          <w:rFonts w:hint="eastAsia"/>
        </w:rPr>
        <w:t>6</w:t>
      </w:r>
      <w:r w:rsidR="00CF5087" w:rsidRPr="001A7945">
        <w:t xml:space="preserve"> 10:41:04.490.1+00:00 R1 RIP/7/DBG: 25: 5719: RIP 1: </w:t>
      </w:r>
      <w:r w:rsidR="00CF5087" w:rsidRPr="001A7945">
        <w:rPr>
          <w:shd w:val="pct15" w:color="auto" w:fill="FFFFFF"/>
        </w:rPr>
        <w:t>Periodic timer expired for interface GigabitEthernet0/0/0 (10.0.13.1)</w:t>
      </w:r>
      <w:r w:rsidR="00CF5087" w:rsidRPr="001A7945">
        <w:t xml:space="preserve"> and its added to periodic update queue</w:t>
      </w:r>
    </w:p>
    <w:p w14:paraId="31D36C40" w14:textId="77777777" w:rsidR="00CF5087" w:rsidRPr="001A7945" w:rsidRDefault="00CF5087" w:rsidP="00E77D2E">
      <w:pPr>
        <w:pStyle w:val="aff3"/>
        <w:ind w:leftChars="100" w:left="210" w:rightChars="100" w:right="210"/>
      </w:pPr>
      <w:r w:rsidRPr="001A7945">
        <w:t>&lt;R1&gt;</w:t>
      </w:r>
    </w:p>
    <w:p w14:paraId="16ECA6B9" w14:textId="77777777" w:rsidR="00CF5087" w:rsidRPr="001A7945" w:rsidRDefault="00D24B8F" w:rsidP="00E77D2E">
      <w:pPr>
        <w:pStyle w:val="aff3"/>
        <w:ind w:leftChars="100" w:left="210" w:rightChars="100" w:right="210"/>
      </w:pPr>
      <w:r>
        <w:rPr>
          <w:rFonts w:hint="eastAsia"/>
        </w:rPr>
        <w:t>Mar</w:t>
      </w:r>
      <w:r w:rsidR="00CF5087" w:rsidRPr="001A7945">
        <w:t xml:space="preserve"> 29 201</w:t>
      </w:r>
      <w:r>
        <w:rPr>
          <w:rFonts w:hint="eastAsia"/>
        </w:rPr>
        <w:t>6</w:t>
      </w:r>
      <w:r w:rsidR="00CF5087" w:rsidRPr="001A7945">
        <w:t xml:space="preserve"> 10:41:04.500.1+00:00 R1 RIP/7/DBG: 25: 6048: RIP 1: </w:t>
      </w:r>
      <w:r w:rsidR="00CF5087" w:rsidRPr="001A7945">
        <w:rPr>
          <w:shd w:val="pct15" w:color="auto" w:fill="FFFFFF"/>
        </w:rPr>
        <w:t>Interface GigabitEthernet0/0/0 (10.0.13.1) is deleted from the periodic update queue</w:t>
      </w:r>
    </w:p>
    <w:p w14:paraId="0FC4C806" w14:textId="77777777" w:rsidR="00CF5087" w:rsidRPr="001A7945" w:rsidRDefault="00CF5087" w:rsidP="00E77D2E">
      <w:pPr>
        <w:pStyle w:val="aff3"/>
        <w:ind w:leftChars="100" w:left="210" w:rightChars="100" w:right="210"/>
      </w:pPr>
      <w:r w:rsidRPr="001A7945">
        <w:t xml:space="preserve">&lt;R1&gt;undo debugging rip 1 </w:t>
      </w:r>
    </w:p>
    <w:p w14:paraId="0B3A463B" w14:textId="77777777" w:rsidR="00CF5087" w:rsidRPr="001A7945" w:rsidRDefault="00CF5087" w:rsidP="00E77D2E">
      <w:pPr>
        <w:pStyle w:val="aff3"/>
        <w:ind w:leftChars="100" w:left="210" w:rightChars="100" w:right="210"/>
      </w:pPr>
      <w:r w:rsidRPr="001A7945">
        <w:t xml:space="preserve">&lt;R1&gt;debugging rip 1 packet </w:t>
      </w:r>
    </w:p>
    <w:p w14:paraId="55A4F3D0" w14:textId="77777777" w:rsidR="00CF5087" w:rsidRPr="001A7945" w:rsidRDefault="00CF5087" w:rsidP="00E77D2E">
      <w:pPr>
        <w:pStyle w:val="aff3"/>
        <w:ind w:leftChars="100" w:left="210" w:rightChars="100" w:right="210"/>
      </w:pPr>
      <w:r w:rsidRPr="001A7945">
        <w:t>&lt;R1&gt;</w:t>
      </w:r>
    </w:p>
    <w:p w14:paraId="342A5D1D" w14:textId="77777777" w:rsidR="00CF5087" w:rsidRPr="001A7945" w:rsidRDefault="00D24B8F" w:rsidP="00E77D2E">
      <w:pPr>
        <w:pStyle w:val="aff3"/>
        <w:ind w:leftChars="100" w:left="210" w:rightChars="100" w:right="210"/>
      </w:pPr>
      <w:r>
        <w:rPr>
          <w:rFonts w:hint="eastAsia"/>
        </w:rPr>
        <w:t>Mar</w:t>
      </w:r>
      <w:r w:rsidR="00CF5087" w:rsidRPr="001A7945">
        <w:t xml:space="preserve"> 29 201</w:t>
      </w:r>
      <w:r>
        <w:rPr>
          <w:rFonts w:hint="eastAsia"/>
        </w:rPr>
        <w:t>6</w:t>
      </w:r>
      <w:r w:rsidR="00CF5087" w:rsidRPr="001A7945">
        <w:t xml:space="preserve"> 10:43:07.770.1+00:00 R1 RIP/7/DBG: 6: 12776: RIP 1: Sending response on interface GigabitEthernet0/0/0 from 10.0.13.1 to 224.0.0.9</w:t>
      </w:r>
    </w:p>
    <w:p w14:paraId="5842E040" w14:textId="77777777" w:rsidR="00CF5087" w:rsidRPr="001A7945" w:rsidRDefault="00CF5087" w:rsidP="00E77D2E">
      <w:pPr>
        <w:pStyle w:val="aff3"/>
        <w:ind w:leftChars="100" w:left="210" w:rightChars="100" w:right="210"/>
      </w:pPr>
      <w:r w:rsidRPr="001A7945">
        <w:t>&lt;R1&gt;</w:t>
      </w:r>
    </w:p>
    <w:p w14:paraId="18A1D25E" w14:textId="77777777" w:rsidR="00CF5087" w:rsidRPr="001A7945" w:rsidRDefault="00D24B8F" w:rsidP="00E77D2E">
      <w:pPr>
        <w:pStyle w:val="aff3"/>
        <w:ind w:leftChars="100" w:left="210" w:rightChars="100" w:right="210"/>
      </w:pPr>
      <w:r>
        <w:rPr>
          <w:rFonts w:hint="eastAsia"/>
        </w:rPr>
        <w:t>Mar</w:t>
      </w:r>
      <w:r w:rsidR="00CF5087" w:rsidRPr="001A7945">
        <w:t xml:space="preserve"> 29 201</w:t>
      </w:r>
      <w:r>
        <w:rPr>
          <w:rFonts w:hint="eastAsia"/>
        </w:rPr>
        <w:t>6</w:t>
      </w:r>
      <w:r w:rsidR="00CF5087" w:rsidRPr="001A7945">
        <w:t xml:space="preserve"> 10:43:07.770.2+00:00 R1 RIP/7/DBG: 6: 12796: </w:t>
      </w:r>
      <w:r w:rsidR="00CF5087" w:rsidRPr="001A7945">
        <w:rPr>
          <w:shd w:val="pct15" w:color="auto" w:fill="FFFFFF"/>
        </w:rPr>
        <w:t>Packet: Version 2</w:t>
      </w:r>
      <w:r w:rsidR="00CF5087" w:rsidRPr="001A7945">
        <w:t>, Cmd response, Length 24</w:t>
      </w:r>
    </w:p>
    <w:p w14:paraId="13100ED5" w14:textId="77777777" w:rsidR="00CF5087" w:rsidRPr="001A7945" w:rsidRDefault="00CF5087" w:rsidP="00E77D2E">
      <w:pPr>
        <w:pStyle w:val="aff3"/>
        <w:ind w:leftChars="100" w:left="210" w:rightChars="100" w:right="210"/>
      </w:pPr>
      <w:r w:rsidRPr="001A7945">
        <w:t>&lt;R1&gt;</w:t>
      </w:r>
    </w:p>
    <w:p w14:paraId="6A15BB12" w14:textId="77777777" w:rsidR="00CF5087" w:rsidRPr="001A7945" w:rsidRDefault="00D24B8F" w:rsidP="00E77D2E">
      <w:pPr>
        <w:pStyle w:val="aff3"/>
        <w:ind w:leftChars="100" w:left="210" w:rightChars="100" w:right="210"/>
      </w:pPr>
      <w:r>
        <w:rPr>
          <w:rFonts w:hint="eastAsia"/>
        </w:rPr>
        <w:t>Mar</w:t>
      </w:r>
      <w:r w:rsidR="00CF5087" w:rsidRPr="001A7945">
        <w:t xml:space="preserve"> 29 201</w:t>
      </w:r>
      <w:r>
        <w:rPr>
          <w:rFonts w:hint="eastAsia"/>
        </w:rPr>
        <w:t>6</w:t>
      </w:r>
      <w:r w:rsidR="00CF5087" w:rsidRPr="001A7945">
        <w:t xml:space="preserve"> 10:43:07.770.3+00:00 R1 RIP/7/DBG: 6: 12864: Dest 10.0.1.0/</w:t>
      </w:r>
      <w:r w:rsidR="00CF5087" w:rsidRPr="001A7945">
        <w:rPr>
          <w:shd w:val="pct15" w:color="auto" w:fill="FFFFFF"/>
        </w:rPr>
        <w:t>24</w:t>
      </w:r>
      <w:r w:rsidR="00CF5087" w:rsidRPr="001A7945">
        <w:t>, Nexthop 0.0.0.0, Cost 1, Tag 0</w:t>
      </w:r>
    </w:p>
    <w:p w14:paraId="5EB69C7F" w14:textId="77777777" w:rsidR="00CF5087" w:rsidRPr="001A7945" w:rsidRDefault="00CF5087" w:rsidP="00E77D2E">
      <w:pPr>
        <w:pStyle w:val="aff3"/>
        <w:ind w:leftChars="100" w:left="210" w:rightChars="100" w:right="210"/>
      </w:pPr>
      <w:r w:rsidRPr="001A7945">
        <w:t xml:space="preserve">&lt;R1&gt;undo debugging rip 1 </w:t>
      </w:r>
    </w:p>
    <w:p w14:paraId="1E9E90C0" w14:textId="77777777" w:rsidR="00CC714A" w:rsidRDefault="00D97C6D">
      <w:pPr>
        <w:pStyle w:val="aff0"/>
        <w:keepLines w:val="0"/>
        <w:topLinePunct w:val="0"/>
        <w:adjustRightInd/>
        <w:snapToGrid/>
        <w:spacing w:before="240" w:after="240" w:line="240" w:lineRule="auto"/>
        <w:jc w:val="both"/>
        <w:rPr>
          <w:lang w:eastAsia="zh-CN"/>
        </w:rPr>
      </w:pPr>
      <w:bookmarkStart w:id="199" w:name="_Toc382494119"/>
      <w:bookmarkStart w:id="200" w:name="_Toc469933053"/>
      <w:r w:rsidRPr="00D97C6D">
        <w:rPr>
          <w:rFonts w:cs="Times New Roman" w:hint="eastAsia"/>
          <w:noProof w:val="0"/>
          <w:lang w:eastAsia="zh-CN"/>
        </w:rPr>
        <w:t>附加练习：分析并验证</w:t>
      </w:r>
      <w:bookmarkEnd w:id="199"/>
      <w:bookmarkEnd w:id="200"/>
    </w:p>
    <w:p w14:paraId="4423DCB5" w14:textId="7890B5E5"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思考一下，在使用</w:t>
      </w:r>
      <w:r w:rsidRPr="00D97C6D">
        <w:rPr>
          <w:kern w:val="0"/>
        </w:rPr>
        <w:t>RIPv1</w:t>
      </w:r>
      <w:r w:rsidRPr="00D97C6D">
        <w:rPr>
          <w:rFonts w:hint="eastAsia"/>
          <w:kern w:val="0"/>
        </w:rPr>
        <w:t>时，一台路由器向它的邻居路由器发送路由更新时，仅发送网络号码信息，不发送掩码。这样</w:t>
      </w:r>
      <w:r w:rsidR="00E47ACE">
        <w:rPr>
          <w:rFonts w:hint="eastAsia"/>
          <w:kern w:val="0"/>
        </w:rPr>
        <w:t>接收</w:t>
      </w:r>
      <w:r w:rsidRPr="00D97C6D">
        <w:rPr>
          <w:rFonts w:hint="eastAsia"/>
          <w:kern w:val="0"/>
        </w:rPr>
        <w:t>路由更新的路由器可以依据哪些条件进行处理，生成对应的掩码信息？</w:t>
      </w:r>
    </w:p>
    <w:p w14:paraId="2ED6E61E" w14:textId="77777777" w:rsidR="00CC714A" w:rsidRDefault="00D97C6D">
      <w:pPr>
        <w:pStyle w:val="aff2"/>
        <w:widowControl w:val="0"/>
        <w:topLinePunct w:val="0"/>
        <w:autoSpaceDE w:val="0"/>
        <w:autoSpaceDN w:val="0"/>
        <w:snapToGrid/>
        <w:spacing w:before="0" w:after="156"/>
        <w:ind w:left="0"/>
        <w:rPr>
          <w:kern w:val="0"/>
        </w:rPr>
      </w:pPr>
      <w:r w:rsidRPr="00D97C6D">
        <w:rPr>
          <w:kern w:val="0"/>
        </w:rPr>
        <w:t>RIPv1</w:t>
      </w:r>
      <w:r w:rsidRPr="00D97C6D">
        <w:rPr>
          <w:rFonts w:hint="eastAsia"/>
          <w:kern w:val="0"/>
        </w:rPr>
        <w:t>和</w:t>
      </w:r>
      <w:r w:rsidRPr="00D97C6D">
        <w:rPr>
          <w:kern w:val="0"/>
        </w:rPr>
        <w:t>RIPv2</w:t>
      </w:r>
      <w:r w:rsidRPr="00D97C6D">
        <w:rPr>
          <w:rFonts w:hint="eastAsia"/>
          <w:kern w:val="0"/>
        </w:rPr>
        <w:t>分别有哪些优缺点？</w:t>
      </w:r>
    </w:p>
    <w:p w14:paraId="0546E8FD" w14:textId="77777777" w:rsidR="00CC714A" w:rsidRDefault="00D97C6D">
      <w:pPr>
        <w:pStyle w:val="aff0"/>
        <w:keepLines w:val="0"/>
        <w:topLinePunct w:val="0"/>
        <w:adjustRightInd/>
        <w:snapToGrid/>
        <w:spacing w:before="240" w:after="240" w:line="240" w:lineRule="auto"/>
        <w:jc w:val="both"/>
        <w:rPr>
          <w:rFonts w:cs="Times New Roman"/>
          <w:b w:val="0"/>
          <w:noProof w:val="0"/>
          <w:lang w:eastAsia="zh-CN"/>
        </w:rPr>
      </w:pPr>
      <w:bookmarkStart w:id="201" w:name="_Toc382494120"/>
      <w:bookmarkStart w:id="202" w:name="_Toc469933054"/>
      <w:r w:rsidRPr="00D97C6D">
        <w:rPr>
          <w:rFonts w:cs="Times New Roman"/>
          <w:noProof w:val="0"/>
          <w:lang w:eastAsia="zh-CN"/>
        </w:rPr>
        <w:lastRenderedPageBreak/>
        <w:t>配置文件</w:t>
      </w:r>
      <w:bookmarkEnd w:id="201"/>
      <w:bookmarkEnd w:id="202"/>
    </w:p>
    <w:p w14:paraId="0C64EE75" w14:textId="77777777" w:rsidR="00CF5087" w:rsidRPr="001A7945" w:rsidRDefault="00CF5087" w:rsidP="00E77D2E">
      <w:pPr>
        <w:pStyle w:val="aff3"/>
        <w:ind w:leftChars="100" w:left="210" w:rightChars="100" w:right="210"/>
      </w:pPr>
      <w:r w:rsidRPr="001A7945">
        <w:t xml:space="preserve">&lt;R1&gt;display current-configuration </w:t>
      </w:r>
    </w:p>
    <w:p w14:paraId="171CA8FE" w14:textId="77777777" w:rsidR="00CF5087" w:rsidRPr="001A7945" w:rsidRDefault="00CF5087" w:rsidP="00E77D2E">
      <w:pPr>
        <w:pStyle w:val="aff3"/>
        <w:ind w:leftChars="100" w:left="210" w:rightChars="100" w:right="210"/>
      </w:pPr>
      <w:r w:rsidRPr="001A7945">
        <w:t>[</w:t>
      </w:r>
      <w:r w:rsidR="00391BD3">
        <w:t>V200R007C00SPC600</w:t>
      </w:r>
      <w:r w:rsidRPr="001A7945">
        <w:t>]</w:t>
      </w:r>
    </w:p>
    <w:p w14:paraId="418BCB60" w14:textId="77777777" w:rsidR="00CF5087" w:rsidRPr="001A7945" w:rsidRDefault="00CF5087" w:rsidP="00E77D2E">
      <w:pPr>
        <w:pStyle w:val="aff3"/>
        <w:ind w:leftChars="100" w:left="210" w:rightChars="100" w:right="210"/>
      </w:pPr>
      <w:r w:rsidRPr="001A7945">
        <w:t>#</w:t>
      </w:r>
    </w:p>
    <w:p w14:paraId="2B05F712" w14:textId="77777777" w:rsidR="00CF5087" w:rsidRPr="001A7945" w:rsidRDefault="00CF5087" w:rsidP="00E77D2E">
      <w:pPr>
        <w:pStyle w:val="aff3"/>
        <w:ind w:leftChars="100" w:left="210" w:rightChars="100" w:right="210"/>
      </w:pPr>
      <w:r w:rsidRPr="001A7945">
        <w:t xml:space="preserve"> sysname R1</w:t>
      </w:r>
    </w:p>
    <w:p w14:paraId="1EE4352C" w14:textId="77777777" w:rsidR="00CF5087" w:rsidRPr="001A7945" w:rsidRDefault="00CF5087" w:rsidP="00E77D2E">
      <w:pPr>
        <w:pStyle w:val="aff3"/>
        <w:ind w:leftChars="100" w:left="210" w:rightChars="100" w:right="210"/>
      </w:pPr>
      <w:r w:rsidRPr="001A7945">
        <w:t>#</w:t>
      </w:r>
    </w:p>
    <w:p w14:paraId="33D8A556" w14:textId="77777777" w:rsidR="00CF5087" w:rsidRPr="001A7945" w:rsidRDefault="00CF5087" w:rsidP="00E77D2E">
      <w:pPr>
        <w:pStyle w:val="aff3"/>
        <w:ind w:leftChars="100" w:left="210" w:rightChars="100" w:right="210"/>
      </w:pPr>
      <w:r w:rsidRPr="001A7945">
        <w:t>interface GigabitEthernet0/0/0</w:t>
      </w:r>
    </w:p>
    <w:p w14:paraId="194BB19B" w14:textId="77777777" w:rsidR="00CF5087" w:rsidRPr="001A7945" w:rsidRDefault="00CF5087" w:rsidP="00E77D2E">
      <w:pPr>
        <w:pStyle w:val="aff3"/>
        <w:ind w:leftChars="100" w:left="210" w:rightChars="100" w:right="210"/>
      </w:pPr>
      <w:r w:rsidRPr="001A7945">
        <w:t xml:space="preserve"> ip address 10.0.13.1 255.255.255.0 </w:t>
      </w:r>
    </w:p>
    <w:p w14:paraId="07E9473A" w14:textId="77777777" w:rsidR="00CF5087" w:rsidRPr="001A7945" w:rsidRDefault="00CF5087" w:rsidP="00E77D2E">
      <w:pPr>
        <w:pStyle w:val="aff3"/>
        <w:ind w:leftChars="100" w:left="210" w:rightChars="100" w:right="210"/>
      </w:pPr>
      <w:r w:rsidRPr="001A7945">
        <w:t>#</w:t>
      </w:r>
    </w:p>
    <w:p w14:paraId="1B5E2D3A" w14:textId="77777777" w:rsidR="00CF5087" w:rsidRPr="001A7945" w:rsidRDefault="00CF5087" w:rsidP="00E77D2E">
      <w:pPr>
        <w:pStyle w:val="aff3"/>
        <w:ind w:leftChars="100" w:left="210" w:rightChars="100" w:right="210"/>
      </w:pPr>
      <w:r w:rsidRPr="001A7945">
        <w:t>interface GigabitEthernet0/0/1</w:t>
      </w:r>
    </w:p>
    <w:p w14:paraId="06F9C38B" w14:textId="77777777" w:rsidR="00CF5087" w:rsidRPr="001A7945" w:rsidRDefault="00CF5087" w:rsidP="00E77D2E">
      <w:pPr>
        <w:pStyle w:val="aff3"/>
        <w:ind w:leftChars="100" w:left="210" w:rightChars="100" w:right="210"/>
      </w:pPr>
      <w:r w:rsidRPr="001A7945">
        <w:t xml:space="preserve"> shutdown</w:t>
      </w:r>
    </w:p>
    <w:p w14:paraId="36CF6B30" w14:textId="77777777" w:rsidR="00CF5087" w:rsidRPr="001A7945" w:rsidRDefault="00CF5087" w:rsidP="00E77D2E">
      <w:pPr>
        <w:pStyle w:val="aff3"/>
        <w:ind w:leftChars="100" w:left="210" w:rightChars="100" w:right="210"/>
      </w:pPr>
      <w:r w:rsidRPr="001A7945">
        <w:t xml:space="preserve"> ip address 10.0.12.1 255.255.255.0 </w:t>
      </w:r>
    </w:p>
    <w:p w14:paraId="4E4FD30C" w14:textId="77777777" w:rsidR="00CF5087" w:rsidRPr="001A7945" w:rsidRDefault="00CF5087" w:rsidP="00E77D2E">
      <w:pPr>
        <w:pStyle w:val="aff3"/>
        <w:ind w:leftChars="100" w:left="210" w:rightChars="100" w:right="210"/>
      </w:pPr>
      <w:r w:rsidRPr="001A7945">
        <w:t>#</w:t>
      </w:r>
    </w:p>
    <w:p w14:paraId="67605F8E" w14:textId="77777777" w:rsidR="00CF5087" w:rsidRPr="001A7945" w:rsidRDefault="00CF5087" w:rsidP="00E77D2E">
      <w:pPr>
        <w:pStyle w:val="aff3"/>
        <w:ind w:leftChars="100" w:left="210" w:rightChars="100" w:right="210"/>
      </w:pPr>
      <w:r w:rsidRPr="001A7945">
        <w:t>interface LoopBack0</w:t>
      </w:r>
    </w:p>
    <w:p w14:paraId="773EAF83" w14:textId="77777777" w:rsidR="00CF5087" w:rsidRPr="001A7945" w:rsidRDefault="00CF5087" w:rsidP="00E77D2E">
      <w:pPr>
        <w:pStyle w:val="aff3"/>
        <w:ind w:leftChars="100" w:left="210" w:rightChars="100" w:right="210"/>
      </w:pPr>
      <w:r w:rsidRPr="001A7945">
        <w:t xml:space="preserve"> ip address 10.0.1.1 255.255.255.0 </w:t>
      </w:r>
    </w:p>
    <w:p w14:paraId="3AE02821" w14:textId="77777777" w:rsidR="00CF5087" w:rsidRPr="001A7945" w:rsidRDefault="00CF5087" w:rsidP="00E77D2E">
      <w:pPr>
        <w:pStyle w:val="aff3"/>
        <w:ind w:leftChars="100" w:left="210" w:rightChars="100" w:right="210"/>
      </w:pPr>
      <w:r w:rsidRPr="001A7945">
        <w:t>#</w:t>
      </w:r>
    </w:p>
    <w:p w14:paraId="4470576D" w14:textId="77777777" w:rsidR="00CF5087" w:rsidRPr="001A7945" w:rsidRDefault="00CF5087" w:rsidP="00E77D2E">
      <w:pPr>
        <w:pStyle w:val="aff3"/>
        <w:ind w:leftChars="100" w:left="210" w:rightChars="100" w:right="210"/>
      </w:pPr>
      <w:r w:rsidRPr="001A7945">
        <w:t>rip 1</w:t>
      </w:r>
    </w:p>
    <w:p w14:paraId="24D6B77B" w14:textId="77777777" w:rsidR="00CF5087" w:rsidRPr="001A7945" w:rsidRDefault="00CF5087" w:rsidP="00E77D2E">
      <w:pPr>
        <w:pStyle w:val="aff3"/>
        <w:ind w:leftChars="100" w:left="210" w:rightChars="100" w:right="210"/>
      </w:pPr>
      <w:r w:rsidRPr="001A7945">
        <w:t xml:space="preserve"> version 2</w:t>
      </w:r>
    </w:p>
    <w:p w14:paraId="5C49BD14" w14:textId="77777777" w:rsidR="00CF5087" w:rsidRPr="001A7945" w:rsidRDefault="00CF5087" w:rsidP="00E77D2E">
      <w:pPr>
        <w:pStyle w:val="aff3"/>
        <w:ind w:leftChars="100" w:left="210" w:rightChars="100" w:right="210"/>
      </w:pPr>
      <w:r w:rsidRPr="001A7945">
        <w:t xml:space="preserve"> network 10.0.0.0</w:t>
      </w:r>
    </w:p>
    <w:p w14:paraId="13E7887A" w14:textId="032F30E9" w:rsidR="00CF5087" w:rsidRPr="001A7945" w:rsidRDefault="00CF5087" w:rsidP="00E77D2E">
      <w:pPr>
        <w:pStyle w:val="aff3"/>
        <w:ind w:leftChars="100" w:left="210" w:rightChars="100" w:right="210"/>
      </w:pPr>
      <w:r w:rsidRPr="001A7945">
        <w:t>#</w:t>
      </w:r>
    </w:p>
    <w:p w14:paraId="346B6C7D" w14:textId="77777777" w:rsidR="00CF5087" w:rsidRPr="001A7945" w:rsidRDefault="00CF5087" w:rsidP="00E77D2E">
      <w:pPr>
        <w:pStyle w:val="aff3"/>
        <w:ind w:leftChars="100" w:left="210" w:rightChars="100" w:right="210"/>
      </w:pPr>
      <w:r w:rsidRPr="001A7945">
        <w:t>user-interface con 0</w:t>
      </w:r>
    </w:p>
    <w:p w14:paraId="182DCBC8" w14:textId="77777777" w:rsidR="00CF5087" w:rsidRPr="001A7945" w:rsidRDefault="00CF5087" w:rsidP="00E77D2E">
      <w:pPr>
        <w:pStyle w:val="aff3"/>
        <w:ind w:leftChars="100" w:left="210" w:rightChars="100" w:right="210"/>
      </w:pPr>
      <w:r w:rsidRPr="001A7945">
        <w:t xml:space="preserve"> authentication-mode password</w:t>
      </w:r>
    </w:p>
    <w:p w14:paraId="2FEF7F5D" w14:textId="77777777" w:rsidR="00CF5087" w:rsidRPr="001A7945" w:rsidRDefault="00CF5087" w:rsidP="00E77D2E">
      <w:pPr>
        <w:pStyle w:val="aff3"/>
        <w:ind w:leftChars="100" w:left="210" w:rightChars="100" w:right="210"/>
      </w:pPr>
      <w:r w:rsidRPr="001A7945">
        <w:t xml:space="preserve"> set authentication password cipher %$%$+L'YR&amp;IZt'4,)&gt;-*#lH",}%K-oJ_M9+'lOU~bD (\WTqB}%N,%$%$</w:t>
      </w:r>
    </w:p>
    <w:p w14:paraId="11F5E61C" w14:textId="77777777" w:rsidR="00CF5087" w:rsidRPr="001A7945" w:rsidRDefault="00CF5087" w:rsidP="00E77D2E">
      <w:pPr>
        <w:pStyle w:val="aff3"/>
        <w:ind w:leftChars="100" w:left="210" w:rightChars="100" w:right="210"/>
      </w:pPr>
      <w:r w:rsidRPr="001A7945">
        <w:t>user-interface vty 0 4</w:t>
      </w:r>
    </w:p>
    <w:p w14:paraId="2189730D" w14:textId="77777777" w:rsidR="00CF5087" w:rsidRPr="001A7945" w:rsidRDefault="00CF5087" w:rsidP="00E77D2E">
      <w:pPr>
        <w:pStyle w:val="aff3"/>
        <w:ind w:leftChars="100" w:left="210" w:rightChars="100" w:right="210"/>
      </w:pPr>
      <w:r w:rsidRPr="001A7945">
        <w:t>#</w:t>
      </w:r>
    </w:p>
    <w:p w14:paraId="310F7A03" w14:textId="629F032E" w:rsidR="00CF5087" w:rsidRDefault="00E47ACE" w:rsidP="00E77D2E">
      <w:pPr>
        <w:pStyle w:val="aff3"/>
        <w:ind w:leftChars="100" w:left="210" w:rightChars="100" w:right="210"/>
      </w:pPr>
      <w:r>
        <w:t>r</w:t>
      </w:r>
      <w:r w:rsidR="00CF5087" w:rsidRPr="001A7945">
        <w:t>eturn</w:t>
      </w:r>
    </w:p>
    <w:p w14:paraId="559D98AB" w14:textId="77777777" w:rsidR="00E47ACE" w:rsidRPr="001A7945" w:rsidRDefault="00E47ACE" w:rsidP="00E77D2E">
      <w:pPr>
        <w:pStyle w:val="aff3"/>
        <w:ind w:leftChars="100" w:left="210" w:rightChars="100" w:right="210"/>
      </w:pPr>
    </w:p>
    <w:p w14:paraId="39C89916" w14:textId="77777777" w:rsidR="00CF5087" w:rsidRPr="001A7945" w:rsidRDefault="00CF5087" w:rsidP="00E77D2E">
      <w:pPr>
        <w:pStyle w:val="aff3"/>
        <w:ind w:leftChars="100" w:left="210" w:rightChars="100" w:right="210"/>
      </w:pPr>
      <w:r w:rsidRPr="001A7945">
        <w:t xml:space="preserve">&lt;R2&gt;display current-configuration </w:t>
      </w:r>
    </w:p>
    <w:p w14:paraId="5FA5AC38" w14:textId="77777777" w:rsidR="00CF5087" w:rsidRPr="001A7945" w:rsidRDefault="00CF5087" w:rsidP="00E77D2E">
      <w:pPr>
        <w:pStyle w:val="aff3"/>
        <w:ind w:leftChars="100" w:left="210" w:rightChars="100" w:right="210"/>
      </w:pPr>
      <w:r w:rsidRPr="001A7945">
        <w:t>[</w:t>
      </w:r>
      <w:r w:rsidR="00391BD3">
        <w:t>V200R007C00SPC600</w:t>
      </w:r>
      <w:r w:rsidRPr="001A7945">
        <w:t>]</w:t>
      </w:r>
    </w:p>
    <w:p w14:paraId="71CCC844" w14:textId="77777777" w:rsidR="00CF5087" w:rsidRPr="001A7945" w:rsidRDefault="00CF5087" w:rsidP="00E77D2E">
      <w:pPr>
        <w:pStyle w:val="aff3"/>
        <w:ind w:leftChars="100" w:left="210" w:rightChars="100" w:right="210"/>
      </w:pPr>
      <w:r w:rsidRPr="001A7945">
        <w:t>#</w:t>
      </w:r>
    </w:p>
    <w:p w14:paraId="582BD66F" w14:textId="77777777" w:rsidR="00CF5087" w:rsidRPr="001A7945" w:rsidRDefault="00CF5087" w:rsidP="00E77D2E">
      <w:pPr>
        <w:pStyle w:val="aff3"/>
        <w:ind w:leftChars="100" w:left="210" w:rightChars="100" w:right="210"/>
      </w:pPr>
      <w:r w:rsidRPr="001A7945">
        <w:t xml:space="preserve"> sysname R2</w:t>
      </w:r>
    </w:p>
    <w:p w14:paraId="24CE325F" w14:textId="77777777" w:rsidR="00CF5087" w:rsidRPr="001A7945" w:rsidRDefault="00CF5087" w:rsidP="00E77D2E">
      <w:pPr>
        <w:pStyle w:val="aff3"/>
        <w:ind w:leftChars="100" w:left="210" w:rightChars="100" w:right="210"/>
      </w:pPr>
      <w:r w:rsidRPr="001A7945">
        <w:t>#</w:t>
      </w:r>
    </w:p>
    <w:p w14:paraId="156F3C62" w14:textId="77777777" w:rsidR="00CF5087" w:rsidRPr="001A7945" w:rsidRDefault="00CF5087" w:rsidP="00E77D2E">
      <w:pPr>
        <w:pStyle w:val="aff3"/>
        <w:ind w:leftChars="100" w:left="210" w:rightChars="100" w:right="210"/>
      </w:pPr>
      <w:r w:rsidRPr="001A7945">
        <w:t>interface GigabitEthernet0/0/0</w:t>
      </w:r>
    </w:p>
    <w:p w14:paraId="676C3538" w14:textId="77777777" w:rsidR="00CF5087" w:rsidRPr="001A7945" w:rsidRDefault="00CF5087" w:rsidP="00E77D2E">
      <w:pPr>
        <w:pStyle w:val="aff3"/>
        <w:ind w:leftChars="100" w:left="210" w:rightChars="100" w:right="210"/>
      </w:pPr>
      <w:r w:rsidRPr="001A7945">
        <w:t xml:space="preserve"> ip address 10.0.13.2 255.255.255.0 </w:t>
      </w:r>
    </w:p>
    <w:p w14:paraId="3D429955" w14:textId="77777777" w:rsidR="00CF5087" w:rsidRPr="001A7945" w:rsidRDefault="00CF5087" w:rsidP="00E77D2E">
      <w:pPr>
        <w:pStyle w:val="aff3"/>
        <w:ind w:leftChars="100" w:left="210" w:rightChars="100" w:right="210"/>
      </w:pPr>
      <w:r w:rsidRPr="001A7945">
        <w:t>#</w:t>
      </w:r>
    </w:p>
    <w:p w14:paraId="3F01329D" w14:textId="77777777" w:rsidR="00CF5087" w:rsidRPr="001A7945" w:rsidRDefault="00CF5087" w:rsidP="00E77D2E">
      <w:pPr>
        <w:pStyle w:val="aff3"/>
        <w:ind w:leftChars="100" w:left="210" w:rightChars="100" w:right="210"/>
      </w:pPr>
      <w:r w:rsidRPr="001A7945">
        <w:lastRenderedPageBreak/>
        <w:t>interface GigabitEthernet0/0/1</w:t>
      </w:r>
    </w:p>
    <w:p w14:paraId="2BFF779F" w14:textId="77777777" w:rsidR="00CF5087" w:rsidRPr="001A7945" w:rsidRDefault="00CF5087" w:rsidP="00E77D2E">
      <w:pPr>
        <w:pStyle w:val="aff3"/>
        <w:ind w:leftChars="100" w:left="210" w:rightChars="100" w:right="210"/>
      </w:pPr>
      <w:r w:rsidRPr="001A7945">
        <w:t xml:space="preserve"> ip address 10.0.12.2 255.255.255.0 </w:t>
      </w:r>
    </w:p>
    <w:p w14:paraId="029CC64A" w14:textId="77777777" w:rsidR="00CF5087" w:rsidRPr="001A7945" w:rsidRDefault="00CF5087" w:rsidP="00E77D2E">
      <w:pPr>
        <w:pStyle w:val="aff3"/>
        <w:ind w:leftChars="100" w:left="210" w:rightChars="100" w:right="210"/>
      </w:pPr>
      <w:r w:rsidRPr="001A7945">
        <w:t>#</w:t>
      </w:r>
    </w:p>
    <w:p w14:paraId="536FA8D9" w14:textId="77777777" w:rsidR="00CF5087" w:rsidRPr="001A7945" w:rsidRDefault="00CF5087" w:rsidP="00E77D2E">
      <w:pPr>
        <w:pStyle w:val="aff3"/>
        <w:ind w:leftChars="100" w:left="210" w:rightChars="100" w:right="210"/>
      </w:pPr>
      <w:r w:rsidRPr="001A7945">
        <w:t>interface GigabitEthernet0/0/2</w:t>
      </w:r>
    </w:p>
    <w:p w14:paraId="7DAD6DDD" w14:textId="77777777" w:rsidR="00CF5087" w:rsidRPr="001A7945" w:rsidRDefault="00CF5087" w:rsidP="00E77D2E">
      <w:pPr>
        <w:pStyle w:val="aff3"/>
        <w:ind w:leftChars="100" w:left="210" w:rightChars="100" w:right="210"/>
      </w:pPr>
      <w:r w:rsidRPr="001A7945">
        <w:t xml:space="preserve"> shutdown</w:t>
      </w:r>
    </w:p>
    <w:p w14:paraId="015CB0C0" w14:textId="77777777" w:rsidR="00CF5087" w:rsidRPr="001A7945" w:rsidRDefault="00CF5087" w:rsidP="00E77D2E">
      <w:pPr>
        <w:pStyle w:val="aff3"/>
        <w:ind w:leftChars="100" w:left="210" w:rightChars="100" w:right="210"/>
      </w:pPr>
      <w:r w:rsidRPr="001A7945">
        <w:t xml:space="preserve"> ip address 10.0.23.2 255.255.255.0 </w:t>
      </w:r>
    </w:p>
    <w:p w14:paraId="5BF553CB" w14:textId="77777777" w:rsidR="00CF5087" w:rsidRPr="001A7945" w:rsidRDefault="00CF5087" w:rsidP="00E77D2E">
      <w:pPr>
        <w:pStyle w:val="aff3"/>
        <w:ind w:leftChars="100" w:left="210" w:rightChars="100" w:right="210"/>
      </w:pPr>
      <w:r w:rsidRPr="001A7945">
        <w:t xml:space="preserve">#                                         </w:t>
      </w:r>
    </w:p>
    <w:p w14:paraId="6D9C8CBA" w14:textId="77777777" w:rsidR="00CF5087" w:rsidRPr="001A7945" w:rsidRDefault="00CF5087" w:rsidP="00E77D2E">
      <w:pPr>
        <w:pStyle w:val="aff3"/>
        <w:ind w:leftChars="100" w:left="210" w:rightChars="100" w:right="210"/>
      </w:pPr>
      <w:r w:rsidRPr="001A7945">
        <w:t>interface LoopBack0</w:t>
      </w:r>
    </w:p>
    <w:p w14:paraId="29CFBC26" w14:textId="77777777" w:rsidR="00CF5087" w:rsidRPr="001A7945" w:rsidRDefault="00CF5087" w:rsidP="00E77D2E">
      <w:pPr>
        <w:pStyle w:val="aff3"/>
        <w:ind w:leftChars="100" w:left="210" w:rightChars="100" w:right="210"/>
      </w:pPr>
      <w:r w:rsidRPr="001A7945">
        <w:t xml:space="preserve"> ip address 10.0.2.2 255.255.255.0 </w:t>
      </w:r>
    </w:p>
    <w:p w14:paraId="2171CBF5" w14:textId="77777777" w:rsidR="00CF5087" w:rsidRPr="001A7945" w:rsidRDefault="00CF5087" w:rsidP="00E77D2E">
      <w:pPr>
        <w:pStyle w:val="aff3"/>
        <w:ind w:leftChars="100" w:left="210" w:rightChars="100" w:right="210"/>
      </w:pPr>
      <w:r w:rsidRPr="001A7945">
        <w:t>#</w:t>
      </w:r>
    </w:p>
    <w:p w14:paraId="25AA3ACA" w14:textId="77777777" w:rsidR="00CF5087" w:rsidRPr="001A7945" w:rsidRDefault="00CF5087" w:rsidP="00E77D2E">
      <w:pPr>
        <w:pStyle w:val="aff3"/>
        <w:ind w:leftChars="100" w:left="210" w:rightChars="100" w:right="210"/>
      </w:pPr>
      <w:r w:rsidRPr="001A7945">
        <w:t>rip 1</w:t>
      </w:r>
    </w:p>
    <w:p w14:paraId="0E9E277C" w14:textId="77777777" w:rsidR="00CF5087" w:rsidRPr="001A7945" w:rsidRDefault="00CF5087" w:rsidP="00E77D2E">
      <w:pPr>
        <w:pStyle w:val="aff3"/>
        <w:ind w:leftChars="100" w:left="210" w:rightChars="100" w:right="210"/>
      </w:pPr>
      <w:r w:rsidRPr="001A7945">
        <w:t xml:space="preserve"> version 2</w:t>
      </w:r>
    </w:p>
    <w:p w14:paraId="645D7A30" w14:textId="77777777" w:rsidR="00CF5087" w:rsidRPr="001A7945" w:rsidRDefault="00CF5087" w:rsidP="00E77D2E">
      <w:pPr>
        <w:pStyle w:val="aff3"/>
        <w:ind w:leftChars="100" w:left="210" w:rightChars="100" w:right="210"/>
      </w:pPr>
      <w:r w:rsidRPr="001A7945">
        <w:t xml:space="preserve"> network 10.0.0.0</w:t>
      </w:r>
    </w:p>
    <w:p w14:paraId="712581D7" w14:textId="3F4DB19F" w:rsidR="00CF5087" w:rsidRPr="001A7945" w:rsidRDefault="00CF5087" w:rsidP="00E77D2E">
      <w:pPr>
        <w:pStyle w:val="aff3"/>
        <w:ind w:leftChars="100" w:left="210" w:rightChars="100" w:right="210"/>
      </w:pPr>
      <w:r w:rsidRPr="001A7945">
        <w:t>#</w:t>
      </w:r>
    </w:p>
    <w:p w14:paraId="46F2FF5B" w14:textId="0345B72C" w:rsidR="00CF5087" w:rsidRPr="001A7945" w:rsidRDefault="00CF5087" w:rsidP="00E77D2E">
      <w:pPr>
        <w:pStyle w:val="aff3"/>
        <w:ind w:leftChars="100" w:left="210" w:rightChars="100" w:right="210"/>
      </w:pPr>
      <w:r w:rsidRPr="001A7945">
        <w:t>user-interface con 0</w:t>
      </w:r>
    </w:p>
    <w:p w14:paraId="733B0F69" w14:textId="77777777" w:rsidR="00CF5087" w:rsidRPr="001A7945" w:rsidRDefault="00CF5087" w:rsidP="00E77D2E">
      <w:pPr>
        <w:pStyle w:val="aff3"/>
        <w:ind w:leftChars="100" w:left="210" w:rightChars="100" w:right="210"/>
      </w:pPr>
      <w:r w:rsidRPr="001A7945">
        <w:t xml:space="preserve"> authentication-mode password</w:t>
      </w:r>
    </w:p>
    <w:p w14:paraId="3BCB28AE" w14:textId="77777777" w:rsidR="00CF5087" w:rsidRPr="001A7945" w:rsidRDefault="00CF5087" w:rsidP="00E77D2E">
      <w:pPr>
        <w:pStyle w:val="aff3"/>
        <w:ind w:leftChars="100" w:left="210" w:rightChars="100" w:right="210"/>
      </w:pPr>
      <w:r w:rsidRPr="001A7945">
        <w:t xml:space="preserve"> set authentication password cipher %$%$1=cd%b%/O%Id-8X:by1N,+s}'4wD6TvO&lt;I|/pd# #44C@+s#,%$%$</w:t>
      </w:r>
    </w:p>
    <w:p w14:paraId="7BE466A9" w14:textId="77777777" w:rsidR="00CF5087" w:rsidRPr="001A7945" w:rsidRDefault="00CF5087" w:rsidP="00E77D2E">
      <w:pPr>
        <w:pStyle w:val="aff3"/>
        <w:ind w:leftChars="100" w:left="210" w:rightChars="100" w:right="210"/>
      </w:pPr>
      <w:r w:rsidRPr="001A7945">
        <w:t>user-interface vty 0 4</w:t>
      </w:r>
    </w:p>
    <w:p w14:paraId="04435E3B" w14:textId="77777777" w:rsidR="00CF5087" w:rsidRPr="001A7945" w:rsidRDefault="00CF5087" w:rsidP="00E77D2E">
      <w:pPr>
        <w:pStyle w:val="aff3"/>
        <w:ind w:leftChars="100" w:left="210" w:rightChars="100" w:right="210"/>
      </w:pPr>
      <w:r w:rsidRPr="001A7945">
        <w:t>#</w:t>
      </w:r>
    </w:p>
    <w:p w14:paraId="2782A23A" w14:textId="77777777" w:rsidR="00CF5087" w:rsidRPr="001A7945" w:rsidRDefault="00CF5087" w:rsidP="00E77D2E">
      <w:pPr>
        <w:pStyle w:val="aff3"/>
        <w:ind w:leftChars="100" w:left="210" w:rightChars="100" w:right="210"/>
      </w:pPr>
      <w:r w:rsidRPr="001A7945">
        <w:t>return</w:t>
      </w:r>
    </w:p>
    <w:p w14:paraId="599645AA" w14:textId="77777777" w:rsidR="001A66D4" w:rsidRDefault="001A66D4">
      <w:pPr>
        <w:pStyle w:val="aff3"/>
        <w:ind w:left="0" w:rightChars="100" w:right="210"/>
      </w:pPr>
    </w:p>
    <w:p w14:paraId="74FB663E" w14:textId="77777777" w:rsidR="00CF5087" w:rsidRPr="001A7945" w:rsidRDefault="00CF5087" w:rsidP="00E77D2E">
      <w:pPr>
        <w:pStyle w:val="aff3"/>
        <w:ind w:leftChars="100" w:left="210" w:rightChars="100" w:right="210"/>
      </w:pPr>
      <w:r w:rsidRPr="001A7945">
        <w:t xml:space="preserve">&lt;R3&gt;display current-configuration </w:t>
      </w:r>
    </w:p>
    <w:p w14:paraId="6B8E5068" w14:textId="77777777" w:rsidR="00CF5087" w:rsidRPr="001A7945" w:rsidRDefault="00CF5087" w:rsidP="00E77D2E">
      <w:pPr>
        <w:pStyle w:val="aff3"/>
        <w:ind w:leftChars="100" w:left="210" w:rightChars="100" w:right="210"/>
      </w:pPr>
      <w:r w:rsidRPr="001A7945">
        <w:t>[</w:t>
      </w:r>
      <w:r w:rsidR="00391BD3">
        <w:t>V200R007C00SPC600</w:t>
      </w:r>
      <w:r w:rsidRPr="001A7945">
        <w:t>]</w:t>
      </w:r>
    </w:p>
    <w:p w14:paraId="4DAF9799" w14:textId="77777777" w:rsidR="00CF5087" w:rsidRPr="001A7945" w:rsidRDefault="00CF5087" w:rsidP="00E77D2E">
      <w:pPr>
        <w:pStyle w:val="aff3"/>
        <w:ind w:leftChars="100" w:left="210" w:rightChars="100" w:right="210"/>
      </w:pPr>
      <w:r w:rsidRPr="001A7945">
        <w:t>#</w:t>
      </w:r>
    </w:p>
    <w:p w14:paraId="64579F1F" w14:textId="77777777" w:rsidR="00CF5087" w:rsidRPr="001A7945" w:rsidRDefault="00CF5087" w:rsidP="00E77D2E">
      <w:pPr>
        <w:pStyle w:val="aff3"/>
        <w:ind w:leftChars="100" w:left="210" w:rightChars="100" w:right="210"/>
      </w:pPr>
      <w:r w:rsidRPr="001A7945">
        <w:t xml:space="preserve"> sysname R3</w:t>
      </w:r>
    </w:p>
    <w:p w14:paraId="1080609A" w14:textId="77777777" w:rsidR="00CF5087" w:rsidRPr="001A7945" w:rsidRDefault="00CF5087" w:rsidP="00E77D2E">
      <w:pPr>
        <w:pStyle w:val="aff3"/>
        <w:ind w:leftChars="100" w:left="210" w:rightChars="100" w:right="210"/>
      </w:pPr>
      <w:r w:rsidRPr="001A7945">
        <w:t>#</w:t>
      </w:r>
    </w:p>
    <w:p w14:paraId="28069C7C" w14:textId="77777777" w:rsidR="00CF5087" w:rsidRPr="001A7945" w:rsidRDefault="00CF5087" w:rsidP="00E77D2E">
      <w:pPr>
        <w:pStyle w:val="aff3"/>
        <w:ind w:leftChars="100" w:left="210" w:rightChars="100" w:right="210"/>
      </w:pPr>
      <w:r w:rsidRPr="001A7945">
        <w:t>interface GigabitEthernet0/0/0</w:t>
      </w:r>
    </w:p>
    <w:p w14:paraId="20ADFECA" w14:textId="77777777" w:rsidR="00CF5087" w:rsidRPr="001A7945" w:rsidRDefault="00CF5087" w:rsidP="00E77D2E">
      <w:pPr>
        <w:pStyle w:val="aff3"/>
        <w:ind w:leftChars="100" w:left="210" w:rightChars="100" w:right="210"/>
      </w:pPr>
      <w:r w:rsidRPr="001A7945">
        <w:t xml:space="preserve"> shutdown</w:t>
      </w:r>
    </w:p>
    <w:p w14:paraId="4E1458A2" w14:textId="77777777" w:rsidR="00CF5087" w:rsidRPr="001A7945" w:rsidRDefault="00CF5087" w:rsidP="00E77D2E">
      <w:pPr>
        <w:pStyle w:val="aff3"/>
        <w:ind w:leftChars="100" w:left="210" w:rightChars="100" w:right="210"/>
      </w:pPr>
      <w:r w:rsidRPr="001A7945">
        <w:t xml:space="preserve"> ip address 10.0.13.3 255.255.255.0 </w:t>
      </w:r>
    </w:p>
    <w:p w14:paraId="7D99231A" w14:textId="77777777" w:rsidR="00CF5087" w:rsidRPr="001A7945" w:rsidRDefault="00CF5087" w:rsidP="00E77D2E">
      <w:pPr>
        <w:pStyle w:val="aff3"/>
        <w:ind w:leftChars="100" w:left="210" w:rightChars="100" w:right="210"/>
      </w:pPr>
      <w:r w:rsidRPr="001A7945">
        <w:t>#</w:t>
      </w:r>
    </w:p>
    <w:p w14:paraId="76E49DFE" w14:textId="77777777" w:rsidR="00CF5087" w:rsidRPr="001A7945" w:rsidRDefault="00CF5087" w:rsidP="00E77D2E">
      <w:pPr>
        <w:pStyle w:val="aff3"/>
        <w:ind w:leftChars="100" w:left="210" w:rightChars="100" w:right="210"/>
      </w:pPr>
      <w:r w:rsidRPr="001A7945">
        <w:t>interface GigabitEthernet0/0/1</w:t>
      </w:r>
    </w:p>
    <w:p w14:paraId="3B8E1BB9" w14:textId="77777777" w:rsidR="00CF5087" w:rsidRPr="001A7945" w:rsidRDefault="00CF5087" w:rsidP="00E77D2E">
      <w:pPr>
        <w:pStyle w:val="aff3"/>
        <w:ind w:leftChars="100" w:left="210" w:rightChars="100" w:right="210"/>
      </w:pPr>
      <w:r w:rsidRPr="001A7945">
        <w:t xml:space="preserve"> ip address 10.0.12.3 255.255.255.0 </w:t>
      </w:r>
    </w:p>
    <w:p w14:paraId="55CA6B30" w14:textId="77777777" w:rsidR="00CF5087" w:rsidRPr="001A7945" w:rsidRDefault="00CF5087" w:rsidP="00E77D2E">
      <w:pPr>
        <w:pStyle w:val="aff3"/>
        <w:ind w:leftChars="100" w:left="210" w:rightChars="100" w:right="210"/>
      </w:pPr>
      <w:r w:rsidRPr="001A7945">
        <w:t>#</w:t>
      </w:r>
    </w:p>
    <w:p w14:paraId="517EE841" w14:textId="77777777" w:rsidR="00CF5087" w:rsidRPr="001A7945" w:rsidRDefault="00CF5087" w:rsidP="00E77D2E">
      <w:pPr>
        <w:pStyle w:val="aff3"/>
        <w:ind w:leftChars="100" w:left="210" w:rightChars="100" w:right="210"/>
      </w:pPr>
      <w:r w:rsidRPr="001A7945">
        <w:t>interface GigabitEthernet0/0/2</w:t>
      </w:r>
    </w:p>
    <w:p w14:paraId="0CA0DAF6" w14:textId="77777777" w:rsidR="00CF5087" w:rsidRPr="001A7945" w:rsidRDefault="00CF5087" w:rsidP="00E77D2E">
      <w:pPr>
        <w:pStyle w:val="aff3"/>
        <w:ind w:leftChars="100" w:left="210" w:rightChars="100" w:right="210"/>
      </w:pPr>
      <w:r w:rsidRPr="001A7945">
        <w:t xml:space="preserve"> shutdown</w:t>
      </w:r>
    </w:p>
    <w:p w14:paraId="11FCBE93" w14:textId="77777777" w:rsidR="00CF5087" w:rsidRPr="001A7945" w:rsidRDefault="00CF5087" w:rsidP="00E77D2E">
      <w:pPr>
        <w:pStyle w:val="aff3"/>
        <w:ind w:leftChars="100" w:left="210" w:rightChars="100" w:right="210"/>
      </w:pPr>
      <w:r w:rsidRPr="001A7945">
        <w:t xml:space="preserve"> ip address 10.0.23.3 255.255.255.0       </w:t>
      </w:r>
    </w:p>
    <w:p w14:paraId="2827D184" w14:textId="77777777" w:rsidR="00CF5087" w:rsidRPr="001A7945" w:rsidRDefault="00CF5087" w:rsidP="00E77D2E">
      <w:pPr>
        <w:pStyle w:val="aff3"/>
        <w:ind w:leftChars="100" w:left="210" w:rightChars="100" w:right="210"/>
      </w:pPr>
      <w:r w:rsidRPr="001A7945">
        <w:lastRenderedPageBreak/>
        <w:t>#</w:t>
      </w:r>
    </w:p>
    <w:p w14:paraId="1A9D6CB4" w14:textId="77777777" w:rsidR="00CF5087" w:rsidRPr="001A7945" w:rsidRDefault="00CF5087" w:rsidP="00E77D2E">
      <w:pPr>
        <w:pStyle w:val="aff3"/>
        <w:ind w:leftChars="100" w:left="210" w:rightChars="100" w:right="210"/>
      </w:pPr>
      <w:r w:rsidRPr="001A7945">
        <w:t>interface LoopBack0</w:t>
      </w:r>
    </w:p>
    <w:p w14:paraId="245FEE43" w14:textId="77777777" w:rsidR="00CF5087" w:rsidRPr="001A7945" w:rsidRDefault="00CF5087" w:rsidP="00E77D2E">
      <w:pPr>
        <w:pStyle w:val="aff3"/>
        <w:ind w:leftChars="100" w:left="210" w:rightChars="100" w:right="210"/>
      </w:pPr>
      <w:r w:rsidRPr="001A7945">
        <w:t xml:space="preserve"> ip address 10.0.3.3 255.255.255.0 </w:t>
      </w:r>
    </w:p>
    <w:p w14:paraId="0F445503" w14:textId="77777777" w:rsidR="00CF5087" w:rsidRPr="001A7945" w:rsidRDefault="00CF5087" w:rsidP="00E77D2E">
      <w:pPr>
        <w:pStyle w:val="aff3"/>
        <w:ind w:leftChars="100" w:left="210" w:rightChars="100" w:right="210"/>
      </w:pPr>
      <w:r w:rsidRPr="001A7945">
        <w:t>#</w:t>
      </w:r>
    </w:p>
    <w:p w14:paraId="4B7E114E" w14:textId="77777777" w:rsidR="00CF5087" w:rsidRPr="001A7945" w:rsidRDefault="00CF5087" w:rsidP="00E77D2E">
      <w:pPr>
        <w:pStyle w:val="aff3"/>
        <w:ind w:leftChars="100" w:left="210" w:rightChars="100" w:right="210"/>
      </w:pPr>
      <w:r w:rsidRPr="001A7945">
        <w:t>rip 1</w:t>
      </w:r>
    </w:p>
    <w:p w14:paraId="3E6AC689" w14:textId="77777777" w:rsidR="00CF5087" w:rsidRPr="001A7945" w:rsidRDefault="00CF5087" w:rsidP="00E77D2E">
      <w:pPr>
        <w:pStyle w:val="aff3"/>
        <w:ind w:leftChars="100" w:left="210" w:rightChars="100" w:right="210"/>
      </w:pPr>
      <w:r w:rsidRPr="001A7945">
        <w:t xml:space="preserve"> version 2</w:t>
      </w:r>
    </w:p>
    <w:p w14:paraId="214F5083" w14:textId="77777777" w:rsidR="00CF5087" w:rsidRPr="001A7945" w:rsidRDefault="00CF5087" w:rsidP="00E77D2E">
      <w:pPr>
        <w:pStyle w:val="aff3"/>
        <w:ind w:leftChars="100" w:left="210" w:rightChars="100" w:right="210"/>
      </w:pPr>
      <w:r w:rsidRPr="001A7945">
        <w:t xml:space="preserve"> network 10.0.0.0</w:t>
      </w:r>
    </w:p>
    <w:p w14:paraId="7AD063CA" w14:textId="77777777" w:rsidR="00CF5087" w:rsidRPr="001A7945" w:rsidRDefault="00CF5087" w:rsidP="00E77D2E">
      <w:pPr>
        <w:pStyle w:val="aff3"/>
        <w:ind w:leftChars="100" w:left="210" w:rightChars="100" w:right="210"/>
      </w:pPr>
      <w:r w:rsidRPr="001A7945">
        <w:t>#</w:t>
      </w:r>
    </w:p>
    <w:p w14:paraId="2791310C" w14:textId="77777777" w:rsidR="00CF5087" w:rsidRPr="001A7945" w:rsidRDefault="00CF5087" w:rsidP="00E77D2E">
      <w:pPr>
        <w:pStyle w:val="aff3"/>
        <w:ind w:leftChars="100" w:left="210" w:rightChars="100" w:right="210"/>
      </w:pPr>
      <w:r w:rsidRPr="001A7945">
        <w:t>user-interface con 0</w:t>
      </w:r>
    </w:p>
    <w:p w14:paraId="08136C29" w14:textId="77777777" w:rsidR="00CF5087" w:rsidRPr="001A7945" w:rsidRDefault="00CF5087" w:rsidP="00E77D2E">
      <w:pPr>
        <w:pStyle w:val="aff3"/>
        <w:ind w:leftChars="100" w:left="210" w:rightChars="100" w:right="210"/>
      </w:pPr>
      <w:r w:rsidRPr="001A7945">
        <w:t xml:space="preserve"> authentication-mode password</w:t>
      </w:r>
    </w:p>
    <w:p w14:paraId="6C29095A" w14:textId="77777777" w:rsidR="00CF5087" w:rsidRPr="001A7945" w:rsidRDefault="00CF5087" w:rsidP="00E77D2E">
      <w:pPr>
        <w:pStyle w:val="aff3"/>
        <w:ind w:leftChars="100" w:left="210" w:rightChars="100" w:right="210"/>
      </w:pPr>
      <w:r w:rsidRPr="001A7945">
        <w:t xml:space="preserve"> set authentication password cipher %$%$ksXDMg7Ry6yUU:63:DQ),#/sQg"@*S\U#.s.bHW xQ,y%#/v,%$%$</w:t>
      </w:r>
    </w:p>
    <w:p w14:paraId="7D58C531" w14:textId="77777777" w:rsidR="00CF5087" w:rsidRPr="001A7945" w:rsidRDefault="00CF5087" w:rsidP="00E77D2E">
      <w:pPr>
        <w:pStyle w:val="aff3"/>
        <w:ind w:leftChars="100" w:left="210" w:rightChars="100" w:right="210"/>
      </w:pPr>
      <w:r w:rsidRPr="001A7945">
        <w:t>user-interface vty 0 4</w:t>
      </w:r>
    </w:p>
    <w:p w14:paraId="5191E09C" w14:textId="77777777" w:rsidR="00CF5087" w:rsidRPr="001A7945" w:rsidRDefault="00CF5087" w:rsidP="00E77D2E">
      <w:pPr>
        <w:pStyle w:val="aff3"/>
        <w:ind w:leftChars="100" w:left="210" w:rightChars="100" w:right="210"/>
      </w:pPr>
      <w:r w:rsidRPr="001A7945">
        <w:t>#</w:t>
      </w:r>
    </w:p>
    <w:p w14:paraId="6462AB98" w14:textId="0949F89F" w:rsidR="00CF5087" w:rsidRDefault="00E47ACE" w:rsidP="00E77D2E">
      <w:pPr>
        <w:pStyle w:val="aff3"/>
        <w:ind w:leftChars="100" w:left="210" w:rightChars="100" w:right="210"/>
      </w:pPr>
      <w:r>
        <w:t>r</w:t>
      </w:r>
      <w:r w:rsidR="00CF5087" w:rsidRPr="001A7945">
        <w:t>eturn</w:t>
      </w:r>
    </w:p>
    <w:p w14:paraId="7288BB40" w14:textId="77777777" w:rsidR="00E47ACE" w:rsidRPr="001A7945" w:rsidRDefault="00E47ACE" w:rsidP="00E77D2E">
      <w:pPr>
        <w:pStyle w:val="aff3"/>
        <w:ind w:leftChars="100" w:left="210" w:rightChars="100" w:right="210"/>
      </w:pPr>
    </w:p>
    <w:p w14:paraId="385DC7C7" w14:textId="77777777" w:rsidR="00CC714A" w:rsidRDefault="00D97C6D">
      <w:pPr>
        <w:pStyle w:val="aff0"/>
        <w:keepLines w:val="0"/>
        <w:topLinePunct w:val="0"/>
        <w:adjustRightInd/>
        <w:snapToGrid/>
        <w:spacing w:before="240" w:after="240" w:line="240" w:lineRule="auto"/>
        <w:jc w:val="both"/>
        <w:rPr>
          <w:rFonts w:cs="Times New Roman"/>
        </w:rPr>
      </w:pPr>
      <w:bookmarkStart w:id="203" w:name="_Toc469933055"/>
      <w:r w:rsidRPr="00D97C6D">
        <w:rPr>
          <w:rFonts w:cs="Times New Roman" w:hint="eastAsia"/>
          <w:noProof w:val="0"/>
          <w:lang w:eastAsia="zh-CN"/>
        </w:rPr>
        <w:t>实验</w:t>
      </w:r>
      <w:r w:rsidRPr="00D97C6D">
        <w:rPr>
          <w:rFonts w:cs="Times New Roman"/>
          <w:noProof w:val="0"/>
          <w:lang w:eastAsia="zh-CN"/>
        </w:rPr>
        <w:t>4-3 RIPv2</w:t>
      </w:r>
      <w:r w:rsidRPr="00D97C6D">
        <w:rPr>
          <w:rFonts w:cs="Times New Roman" w:hint="eastAsia"/>
          <w:noProof w:val="0"/>
          <w:lang w:eastAsia="zh-CN"/>
        </w:rPr>
        <w:t>路由汇</w:t>
      </w:r>
      <w:r w:rsidR="00D31C39">
        <w:rPr>
          <w:rFonts w:cs="Times New Roman" w:hint="eastAsia"/>
          <w:noProof w:val="0"/>
          <w:lang w:eastAsia="zh-CN"/>
        </w:rPr>
        <w:t>总</w:t>
      </w:r>
      <w:r w:rsidRPr="00D97C6D">
        <w:rPr>
          <w:rFonts w:cs="Times New Roman" w:hint="eastAsia"/>
          <w:noProof w:val="0"/>
          <w:lang w:eastAsia="zh-CN"/>
        </w:rPr>
        <w:t>和认证</w:t>
      </w:r>
      <w:bookmarkEnd w:id="203"/>
    </w:p>
    <w:p w14:paraId="00C5E3CE" w14:textId="77777777" w:rsidR="00CC714A" w:rsidRDefault="00D97C6D">
      <w:pPr>
        <w:pStyle w:val="aff0"/>
        <w:keepLines w:val="0"/>
        <w:topLinePunct w:val="0"/>
        <w:adjustRightInd/>
        <w:snapToGrid/>
        <w:spacing w:before="240" w:after="240" w:line="240" w:lineRule="auto"/>
        <w:jc w:val="both"/>
        <w:rPr>
          <w:rFonts w:cs="Times New Roman"/>
          <w:noProof w:val="0"/>
          <w:lang w:eastAsia="zh-CN"/>
        </w:rPr>
      </w:pPr>
      <w:bookmarkStart w:id="204" w:name="_Toc382494122"/>
      <w:bookmarkStart w:id="205" w:name="_Toc469933056"/>
      <w:r w:rsidRPr="00D97C6D">
        <w:rPr>
          <w:rFonts w:cs="Times New Roman" w:hint="eastAsia"/>
          <w:noProof w:val="0"/>
          <w:lang w:eastAsia="zh-CN"/>
        </w:rPr>
        <w:t>学习目标</w:t>
      </w:r>
      <w:bookmarkEnd w:id="204"/>
      <w:bookmarkEnd w:id="205"/>
    </w:p>
    <w:p w14:paraId="42C10664" w14:textId="77777777" w:rsidR="00CC714A" w:rsidRDefault="00D97C6D">
      <w:pPr>
        <w:pStyle w:val="a2"/>
        <w:widowControl w:val="0"/>
        <w:numPr>
          <w:ilvl w:val="0"/>
          <w:numId w:val="3"/>
        </w:numPr>
        <w:topLinePunct w:val="0"/>
        <w:autoSpaceDE w:val="0"/>
        <w:autoSpaceDN w:val="0"/>
        <w:snapToGrid/>
        <w:spacing w:before="0" w:after="0"/>
        <w:ind w:firstLine="0"/>
        <w:rPr>
          <w:kern w:val="0"/>
          <w:lang w:bidi="en-US"/>
        </w:rPr>
      </w:pPr>
      <w:r w:rsidRPr="00D97C6D">
        <w:rPr>
          <w:rFonts w:hint="eastAsia"/>
          <w:kern w:val="0"/>
          <w:lang w:bidi="en-US"/>
        </w:rPr>
        <w:t>掌握</w:t>
      </w:r>
      <w:r w:rsidRPr="00D97C6D">
        <w:rPr>
          <w:kern w:val="0"/>
          <w:lang w:bidi="en-US"/>
        </w:rPr>
        <w:t>RIPv2</w:t>
      </w:r>
      <w:r w:rsidRPr="00D97C6D">
        <w:rPr>
          <w:rFonts w:hint="eastAsia"/>
          <w:kern w:val="0"/>
          <w:lang w:bidi="en-US"/>
        </w:rPr>
        <w:t>路由汇</w:t>
      </w:r>
      <w:r w:rsidR="00D31C39">
        <w:rPr>
          <w:rFonts w:hint="eastAsia"/>
          <w:kern w:val="0"/>
          <w:lang w:bidi="en-US"/>
        </w:rPr>
        <w:t>总</w:t>
      </w:r>
      <w:r w:rsidRPr="00D97C6D">
        <w:rPr>
          <w:rFonts w:hint="eastAsia"/>
          <w:kern w:val="0"/>
          <w:lang w:bidi="en-US"/>
        </w:rPr>
        <w:t>的配置</w:t>
      </w:r>
      <w:r w:rsidR="00B421A1">
        <w:rPr>
          <w:rFonts w:hint="eastAsia"/>
          <w:kern w:val="0"/>
          <w:lang w:bidi="en-US"/>
        </w:rPr>
        <w:t>方法</w:t>
      </w:r>
    </w:p>
    <w:p w14:paraId="021EF8C9" w14:textId="77777777" w:rsidR="00CC714A" w:rsidRDefault="00D97C6D">
      <w:pPr>
        <w:pStyle w:val="a2"/>
        <w:widowControl w:val="0"/>
        <w:numPr>
          <w:ilvl w:val="0"/>
          <w:numId w:val="3"/>
        </w:numPr>
        <w:topLinePunct w:val="0"/>
        <w:autoSpaceDE w:val="0"/>
        <w:autoSpaceDN w:val="0"/>
        <w:snapToGrid/>
        <w:spacing w:before="0" w:after="0"/>
        <w:ind w:firstLine="0"/>
        <w:rPr>
          <w:kern w:val="0"/>
          <w:lang w:bidi="en-US"/>
        </w:rPr>
      </w:pPr>
      <w:r w:rsidRPr="00D97C6D">
        <w:rPr>
          <w:rFonts w:hint="eastAsia"/>
          <w:kern w:val="0"/>
          <w:lang w:bidi="en-US"/>
        </w:rPr>
        <w:t>掌握</w:t>
      </w:r>
      <w:r w:rsidR="008A3DEE">
        <w:rPr>
          <w:rFonts w:hint="eastAsia"/>
          <w:kern w:val="0"/>
          <w:lang w:bidi="en-US"/>
        </w:rPr>
        <w:t>配置RIP</w:t>
      </w:r>
      <w:r w:rsidRPr="00D97C6D">
        <w:rPr>
          <w:rFonts w:hint="eastAsia"/>
          <w:kern w:val="0"/>
          <w:lang w:bidi="en-US"/>
        </w:rPr>
        <w:t>认证的方法</w:t>
      </w:r>
    </w:p>
    <w:p w14:paraId="793AD669" w14:textId="77777777" w:rsidR="00CC714A" w:rsidRDefault="00D97C6D">
      <w:pPr>
        <w:pStyle w:val="a2"/>
        <w:widowControl w:val="0"/>
        <w:numPr>
          <w:ilvl w:val="0"/>
          <w:numId w:val="3"/>
        </w:numPr>
        <w:topLinePunct w:val="0"/>
        <w:autoSpaceDE w:val="0"/>
        <w:autoSpaceDN w:val="0"/>
        <w:snapToGrid/>
        <w:spacing w:before="0" w:after="0"/>
        <w:ind w:firstLine="0"/>
        <w:rPr>
          <w:kern w:val="0"/>
          <w:lang w:bidi="en-US"/>
        </w:rPr>
      </w:pPr>
      <w:r w:rsidRPr="00D97C6D">
        <w:rPr>
          <w:rFonts w:hint="eastAsia"/>
          <w:kern w:val="0"/>
          <w:lang w:bidi="en-US"/>
        </w:rPr>
        <w:t>掌握</w:t>
      </w:r>
      <w:r w:rsidRPr="00D97C6D">
        <w:rPr>
          <w:kern w:val="0"/>
          <w:lang w:bidi="en-US"/>
        </w:rPr>
        <w:t>RIP</w:t>
      </w:r>
      <w:r w:rsidRPr="00D97C6D">
        <w:rPr>
          <w:rFonts w:hint="eastAsia"/>
          <w:kern w:val="0"/>
          <w:lang w:bidi="en-US"/>
        </w:rPr>
        <w:t>认证失败</w:t>
      </w:r>
      <w:r w:rsidR="008A3DEE">
        <w:rPr>
          <w:rFonts w:hint="eastAsia"/>
          <w:kern w:val="0"/>
          <w:lang w:bidi="en-US"/>
        </w:rPr>
        <w:t>时</w:t>
      </w:r>
      <w:r w:rsidRPr="00D97C6D">
        <w:rPr>
          <w:rFonts w:hint="eastAsia"/>
          <w:kern w:val="0"/>
          <w:lang w:bidi="en-US"/>
        </w:rPr>
        <w:t>故障排除</w:t>
      </w:r>
      <w:r w:rsidR="008A3DEE">
        <w:rPr>
          <w:rFonts w:hint="eastAsia"/>
          <w:kern w:val="0"/>
          <w:lang w:bidi="en-US"/>
        </w:rPr>
        <w:t>的</w:t>
      </w:r>
      <w:r w:rsidRPr="00D97C6D">
        <w:rPr>
          <w:rFonts w:hint="eastAsia"/>
          <w:kern w:val="0"/>
          <w:lang w:bidi="en-US"/>
        </w:rPr>
        <w:t>方法</w:t>
      </w:r>
    </w:p>
    <w:p w14:paraId="61407E78" w14:textId="77777777" w:rsidR="00CC714A" w:rsidRDefault="00D97C6D">
      <w:pPr>
        <w:pStyle w:val="21"/>
        <w:keepLines w:val="0"/>
        <w:numPr>
          <w:ilvl w:val="0"/>
          <w:numId w:val="0"/>
        </w:numPr>
        <w:topLinePunct w:val="0"/>
        <w:adjustRightInd/>
        <w:snapToGrid/>
        <w:spacing w:before="240" w:after="240" w:line="240" w:lineRule="auto"/>
        <w:jc w:val="both"/>
        <w:rPr>
          <w:rFonts w:ascii="微软雅黑" w:eastAsia="微软雅黑" w:hAnsi="微软雅黑" w:cs="Times New Roman"/>
          <w:b/>
        </w:rPr>
      </w:pPr>
      <w:bookmarkStart w:id="206" w:name="_Toc382494123"/>
      <w:bookmarkStart w:id="207" w:name="_Toc469933057"/>
      <w:r w:rsidRPr="00D97C6D">
        <w:rPr>
          <w:rFonts w:ascii="微软雅黑" w:eastAsia="微软雅黑" w:hAnsi="微软雅黑" w:cs="Times New Roman" w:hint="eastAsia"/>
          <w:b/>
          <w:noProof w:val="0"/>
          <w:sz w:val="28"/>
          <w:szCs w:val="28"/>
          <w:lang w:eastAsia="zh-CN"/>
        </w:rPr>
        <w:lastRenderedPageBreak/>
        <w:t>拓扑图</w:t>
      </w:r>
      <w:bookmarkEnd w:id="206"/>
      <w:bookmarkEnd w:id="207"/>
    </w:p>
    <w:p w14:paraId="0240A9F9" w14:textId="77777777" w:rsidR="00CF5087" w:rsidRPr="001A7945" w:rsidRDefault="00CF5087" w:rsidP="00E77D2E">
      <w:pPr>
        <w:pStyle w:val="aff1"/>
        <w:ind w:leftChars="100" w:left="210" w:rightChars="100" w:right="210"/>
        <w:rPr>
          <w:rFonts w:eastAsia="宋体"/>
        </w:rPr>
      </w:pPr>
      <w:r w:rsidRPr="001A7945">
        <w:rPr>
          <w:rFonts w:eastAsia="宋体"/>
        </w:rPr>
        <w:drawing>
          <wp:inline distT="0" distB="0" distL="0" distR="0" wp14:anchorId="474B8A58" wp14:editId="38072EA8">
            <wp:extent cx="5202519" cy="4295554"/>
            <wp:effectExtent l="19050" t="0" r="0" b="0"/>
            <wp:docPr id="10" name="Picture 2" descr="4-3 RIPv2 Route Aggregation &amp; Authent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 RIPv2 Route Aggregation &amp; Authentication.png"/>
                    <pic:cNvPicPr/>
                  </pic:nvPicPr>
                  <pic:blipFill>
                    <a:blip r:embed="rId47" cstate="print"/>
                    <a:stretch>
                      <a:fillRect/>
                    </a:stretch>
                  </pic:blipFill>
                  <pic:spPr>
                    <a:xfrm>
                      <a:off x="0" y="0"/>
                      <a:ext cx="5203393" cy="4296276"/>
                    </a:xfrm>
                    <a:prstGeom prst="rect">
                      <a:avLst/>
                    </a:prstGeom>
                  </pic:spPr>
                </pic:pic>
              </a:graphicData>
            </a:graphic>
          </wp:inline>
        </w:drawing>
      </w:r>
    </w:p>
    <w:p w14:paraId="05C569E9" w14:textId="77777777" w:rsidR="00CC714A" w:rsidRDefault="00D97C6D">
      <w:pPr>
        <w:pStyle w:val="aff1"/>
        <w:widowControl w:val="0"/>
        <w:topLinePunct w:val="0"/>
        <w:autoSpaceDE w:val="0"/>
        <w:autoSpaceDN w:val="0"/>
        <w:snapToGrid/>
        <w:spacing w:before="0" w:after="0" w:line="360" w:lineRule="auto"/>
        <w:ind w:left="0"/>
        <w:rPr>
          <w:rFonts w:cs="Times New Roman"/>
          <w:kern w:val="0"/>
        </w:rPr>
      </w:pPr>
      <w:r w:rsidRPr="00D97C6D">
        <w:rPr>
          <w:rFonts w:cs="Times New Roman" w:hint="eastAsia"/>
          <w:kern w:val="0"/>
        </w:rPr>
        <w:t>图</w:t>
      </w:r>
      <w:r w:rsidRPr="00D97C6D">
        <w:rPr>
          <w:rFonts w:cs="Times New Roman"/>
          <w:kern w:val="0"/>
        </w:rPr>
        <w:t>4.3 RIPv2</w:t>
      </w:r>
      <w:r w:rsidRPr="00D97C6D">
        <w:rPr>
          <w:rFonts w:cs="Times New Roman" w:hint="eastAsia"/>
          <w:kern w:val="0"/>
        </w:rPr>
        <w:t>路由汇</w:t>
      </w:r>
      <w:r w:rsidR="00D31C39">
        <w:rPr>
          <w:rFonts w:cs="Times New Roman" w:hint="eastAsia"/>
          <w:kern w:val="0"/>
        </w:rPr>
        <w:t>总</w:t>
      </w:r>
      <w:r w:rsidRPr="00D97C6D">
        <w:rPr>
          <w:rFonts w:cs="Times New Roman" w:hint="eastAsia"/>
          <w:kern w:val="0"/>
        </w:rPr>
        <w:t>和认证</w:t>
      </w:r>
      <w:r w:rsidR="00D31C39">
        <w:rPr>
          <w:rFonts w:cs="Times New Roman" w:hint="eastAsia"/>
          <w:kern w:val="0"/>
        </w:rPr>
        <w:t>实验</w:t>
      </w:r>
      <w:r w:rsidRPr="00D97C6D">
        <w:rPr>
          <w:rFonts w:cs="Times New Roman" w:hint="eastAsia"/>
          <w:kern w:val="0"/>
        </w:rPr>
        <w:t>拓扑图</w:t>
      </w:r>
    </w:p>
    <w:p w14:paraId="017CC8D2" w14:textId="77777777" w:rsidR="00CF5087" w:rsidRPr="00B421A1" w:rsidRDefault="00110F3E" w:rsidP="00E77D2E">
      <w:pPr>
        <w:pStyle w:val="21"/>
        <w:numPr>
          <w:ilvl w:val="0"/>
          <w:numId w:val="0"/>
        </w:numPr>
        <w:ind w:leftChars="100" w:left="210" w:rightChars="100" w:right="210"/>
        <w:rPr>
          <w:rFonts w:ascii="微软雅黑" w:eastAsia="微软雅黑" w:hAnsi="微软雅黑" w:cs="Arial"/>
          <w:b/>
          <w:bCs w:val="0"/>
          <w:sz w:val="28"/>
          <w:szCs w:val="28"/>
          <w:lang w:eastAsia="zh-CN"/>
        </w:rPr>
      </w:pPr>
      <w:bookmarkStart w:id="208" w:name="_Toc382494124"/>
      <w:bookmarkStart w:id="209" w:name="_Toc469933058"/>
      <w:r w:rsidRPr="00110F3E">
        <w:rPr>
          <w:rFonts w:ascii="微软雅黑" w:eastAsia="微软雅黑" w:hAnsi="微软雅黑" w:cs="宋体" w:hint="eastAsia"/>
          <w:b/>
          <w:sz w:val="28"/>
          <w:szCs w:val="28"/>
          <w:lang w:eastAsia="zh-CN"/>
        </w:rPr>
        <w:t>场景</w:t>
      </w:r>
      <w:bookmarkEnd w:id="208"/>
      <w:bookmarkEnd w:id="209"/>
    </w:p>
    <w:p w14:paraId="2B30DB1A" w14:textId="77777777" w:rsidR="00CC714A" w:rsidRDefault="00AB5E5B">
      <w:pPr>
        <w:pStyle w:val="aff2"/>
        <w:widowControl w:val="0"/>
        <w:topLinePunct w:val="0"/>
        <w:autoSpaceDE w:val="0"/>
        <w:autoSpaceDN w:val="0"/>
        <w:snapToGrid/>
        <w:spacing w:before="0" w:after="156"/>
        <w:ind w:left="0"/>
        <w:rPr>
          <w:kern w:val="0"/>
        </w:rPr>
      </w:pPr>
      <w:r>
        <w:rPr>
          <w:rFonts w:hint="eastAsia"/>
          <w:kern w:val="0"/>
        </w:rPr>
        <w:t>您</w:t>
      </w:r>
      <w:r w:rsidR="00D97C6D" w:rsidRPr="00D97C6D">
        <w:rPr>
          <w:rFonts w:hint="eastAsia"/>
          <w:kern w:val="0"/>
        </w:rPr>
        <w:t>是企业的网络管理员。为了更好地管理</w:t>
      </w:r>
      <w:r w:rsidR="008A3DEE">
        <w:rPr>
          <w:rFonts w:hint="eastAsia"/>
          <w:kern w:val="0"/>
        </w:rPr>
        <w:t>网络</w:t>
      </w:r>
      <w:r w:rsidR="00D97C6D" w:rsidRPr="00D97C6D">
        <w:rPr>
          <w:rFonts w:hint="eastAsia"/>
          <w:kern w:val="0"/>
        </w:rPr>
        <w:t>和优化路由表，需要在</w:t>
      </w:r>
      <w:r w:rsidR="00D97C6D" w:rsidRPr="00D97C6D">
        <w:rPr>
          <w:kern w:val="0"/>
        </w:rPr>
        <w:t>RIPv2</w:t>
      </w:r>
      <w:r w:rsidR="00D97C6D" w:rsidRPr="00D97C6D">
        <w:rPr>
          <w:rFonts w:hint="eastAsia"/>
          <w:kern w:val="0"/>
        </w:rPr>
        <w:t>网络中配置路由</w:t>
      </w:r>
      <w:r w:rsidR="00D31C39">
        <w:rPr>
          <w:rFonts w:hint="eastAsia"/>
          <w:kern w:val="0"/>
        </w:rPr>
        <w:t>汇总</w:t>
      </w:r>
      <w:r w:rsidR="00D97C6D" w:rsidRPr="00D97C6D">
        <w:rPr>
          <w:rFonts w:hint="eastAsia"/>
          <w:kern w:val="0"/>
        </w:rPr>
        <w:t>来进行路由信息的控制和传递。</w:t>
      </w:r>
    </w:p>
    <w:p w14:paraId="0C522F39" w14:textId="184C8378"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另外，为了防止</w:t>
      </w:r>
      <w:r w:rsidR="008A3DEE">
        <w:rPr>
          <w:rFonts w:hint="eastAsia"/>
          <w:kern w:val="0"/>
        </w:rPr>
        <w:t>恶意破坏者</w:t>
      </w:r>
      <w:r w:rsidRPr="00D97C6D">
        <w:rPr>
          <w:rFonts w:hint="eastAsia"/>
          <w:kern w:val="0"/>
        </w:rPr>
        <w:t>伪装成合法路由器，接收并修</w:t>
      </w:r>
      <w:r w:rsidR="00FF602B">
        <w:rPr>
          <w:rFonts w:hint="eastAsia"/>
          <w:kern w:val="0"/>
        </w:rPr>
        <w:t>改</w:t>
      </w:r>
      <w:r w:rsidRPr="00D97C6D">
        <w:rPr>
          <w:rFonts w:hint="eastAsia"/>
          <w:kern w:val="0"/>
        </w:rPr>
        <w:t>路由信息，</w:t>
      </w:r>
      <w:r w:rsidR="00AB5E5B">
        <w:rPr>
          <w:rFonts w:hint="eastAsia"/>
          <w:kern w:val="0"/>
        </w:rPr>
        <w:t>您</w:t>
      </w:r>
      <w:r w:rsidRPr="00D97C6D">
        <w:rPr>
          <w:rFonts w:hint="eastAsia"/>
          <w:kern w:val="0"/>
        </w:rPr>
        <w:t>还需要配置</w:t>
      </w:r>
      <w:r w:rsidRPr="00D97C6D">
        <w:rPr>
          <w:kern w:val="0"/>
        </w:rPr>
        <w:t>RIP</w:t>
      </w:r>
      <w:r w:rsidRPr="00D97C6D">
        <w:rPr>
          <w:rFonts w:hint="eastAsia"/>
          <w:kern w:val="0"/>
        </w:rPr>
        <w:t>认证功能来</w:t>
      </w:r>
      <w:r w:rsidR="00B421A1">
        <w:rPr>
          <w:rFonts w:hint="eastAsia"/>
          <w:kern w:val="0"/>
        </w:rPr>
        <w:t>提高网络安全性</w:t>
      </w:r>
      <w:r w:rsidRPr="00D97C6D">
        <w:rPr>
          <w:rFonts w:hint="eastAsia"/>
          <w:kern w:val="0"/>
        </w:rPr>
        <w:t>。</w:t>
      </w:r>
    </w:p>
    <w:p w14:paraId="47EA4D53" w14:textId="77777777" w:rsidR="00CC714A" w:rsidRDefault="00D97C6D">
      <w:pPr>
        <w:pStyle w:val="21"/>
        <w:keepLines w:val="0"/>
        <w:numPr>
          <w:ilvl w:val="0"/>
          <w:numId w:val="0"/>
        </w:numPr>
        <w:topLinePunct w:val="0"/>
        <w:adjustRightInd/>
        <w:snapToGrid/>
        <w:spacing w:before="240" w:after="240" w:line="240" w:lineRule="auto"/>
        <w:jc w:val="both"/>
        <w:rPr>
          <w:rFonts w:ascii="微软雅黑" w:eastAsia="微软雅黑" w:hAnsi="微软雅黑" w:cs="Times New Roman"/>
          <w:b/>
          <w:noProof w:val="0"/>
          <w:sz w:val="28"/>
          <w:szCs w:val="28"/>
          <w:lang w:eastAsia="zh-CN"/>
        </w:rPr>
      </w:pPr>
      <w:bookmarkStart w:id="210" w:name="_Toc382494125"/>
      <w:bookmarkStart w:id="211" w:name="_Toc469933059"/>
      <w:r w:rsidRPr="00D97C6D">
        <w:rPr>
          <w:rFonts w:ascii="微软雅黑" w:eastAsia="微软雅黑" w:hAnsi="微软雅黑" w:cs="Times New Roman" w:hint="eastAsia"/>
          <w:b/>
          <w:noProof w:val="0"/>
          <w:sz w:val="28"/>
          <w:szCs w:val="28"/>
          <w:lang w:eastAsia="zh-CN"/>
        </w:rPr>
        <w:t>操作步骤</w:t>
      </w:r>
      <w:bookmarkEnd w:id="210"/>
      <w:bookmarkEnd w:id="211"/>
    </w:p>
    <w:p w14:paraId="02A54069" w14:textId="77777777" w:rsidR="00CC714A" w:rsidRDefault="00CF5087">
      <w:pPr>
        <w:pStyle w:val="a"/>
        <w:numPr>
          <w:ilvl w:val="0"/>
          <w:numId w:val="178"/>
        </w:numPr>
      </w:pPr>
      <w:r w:rsidRPr="001A7945">
        <w:rPr>
          <w:rFonts w:hint="eastAsia"/>
        </w:rPr>
        <w:t>实验环境准备</w:t>
      </w:r>
    </w:p>
    <w:p w14:paraId="18A4B072"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如果本任务中</w:t>
      </w:r>
      <w:r w:rsidR="00B421A1">
        <w:rPr>
          <w:rFonts w:hint="eastAsia"/>
          <w:kern w:val="0"/>
        </w:rPr>
        <w:t>您</w:t>
      </w:r>
      <w:r w:rsidRPr="00D97C6D">
        <w:rPr>
          <w:rFonts w:hint="eastAsia"/>
          <w:kern w:val="0"/>
        </w:rPr>
        <w:t>使用的是空配置设备，那么从步骤</w:t>
      </w:r>
      <w:r w:rsidRPr="00D97C6D">
        <w:rPr>
          <w:kern w:val="0"/>
        </w:rPr>
        <w:t>1</w:t>
      </w:r>
      <w:r w:rsidRPr="00D97C6D">
        <w:rPr>
          <w:rFonts w:hint="eastAsia"/>
          <w:kern w:val="0"/>
        </w:rPr>
        <w:t>开始配置。如果使用的设备包含上一</w:t>
      </w:r>
      <w:r w:rsidRPr="00D97C6D">
        <w:rPr>
          <w:rFonts w:hint="eastAsia"/>
          <w:kern w:val="0"/>
        </w:rPr>
        <w:lastRenderedPageBreak/>
        <w:t>个实验的配置，请直接从步骤</w:t>
      </w:r>
      <w:r w:rsidRPr="00D97C6D">
        <w:rPr>
          <w:kern w:val="0"/>
        </w:rPr>
        <w:t>2</w:t>
      </w:r>
      <w:r w:rsidRPr="00D97C6D">
        <w:rPr>
          <w:rFonts w:hint="eastAsia"/>
          <w:kern w:val="0"/>
        </w:rPr>
        <w:t>开始配置。</w:t>
      </w:r>
    </w:p>
    <w:p w14:paraId="0111D704" w14:textId="77777777" w:rsidR="00CC714A" w:rsidRDefault="00D97C6D">
      <w:pPr>
        <w:pStyle w:val="aff2"/>
        <w:widowControl w:val="0"/>
        <w:topLinePunct w:val="0"/>
        <w:autoSpaceDE w:val="0"/>
        <w:autoSpaceDN w:val="0"/>
        <w:snapToGrid/>
        <w:spacing w:before="0" w:after="156"/>
        <w:ind w:left="0"/>
        <w:rPr>
          <w:kern w:val="0"/>
        </w:rPr>
      </w:pPr>
      <w:r w:rsidRPr="00D97C6D">
        <w:rPr>
          <w:kern w:val="0"/>
        </w:rPr>
        <w:t>R1</w:t>
      </w:r>
      <w:r w:rsidRPr="00D97C6D">
        <w:rPr>
          <w:rFonts w:hint="eastAsia"/>
          <w:kern w:val="0"/>
        </w:rPr>
        <w:t>、</w:t>
      </w:r>
      <w:r w:rsidRPr="00D97C6D">
        <w:rPr>
          <w:kern w:val="0"/>
        </w:rPr>
        <w:t>R2</w:t>
      </w:r>
      <w:r w:rsidRPr="00D97C6D">
        <w:rPr>
          <w:rFonts w:hint="eastAsia"/>
          <w:kern w:val="0"/>
        </w:rPr>
        <w:t>和</w:t>
      </w:r>
      <w:r w:rsidRPr="00D97C6D">
        <w:rPr>
          <w:kern w:val="0"/>
        </w:rPr>
        <w:t>R3</w:t>
      </w:r>
      <w:r w:rsidR="00FA54BA">
        <w:rPr>
          <w:rFonts w:hint="eastAsia"/>
          <w:kern w:val="0"/>
        </w:rPr>
        <w:t>的基础配置以及</w:t>
      </w:r>
      <w:r w:rsidRPr="00D97C6D">
        <w:rPr>
          <w:rFonts w:hint="eastAsia"/>
          <w:kern w:val="0"/>
        </w:rPr>
        <w:t>的</w:t>
      </w:r>
      <w:r w:rsidR="00FA54BA">
        <w:rPr>
          <w:rFonts w:hint="eastAsia"/>
          <w:kern w:val="0"/>
        </w:rPr>
        <w:t>IP</w:t>
      </w:r>
      <w:r w:rsidRPr="00D97C6D">
        <w:rPr>
          <w:rFonts w:hint="eastAsia"/>
          <w:kern w:val="0"/>
        </w:rPr>
        <w:t>地址</w:t>
      </w:r>
      <w:r w:rsidR="00FA54BA">
        <w:rPr>
          <w:rFonts w:hint="eastAsia"/>
          <w:kern w:val="0"/>
        </w:rPr>
        <w:t>的配置</w:t>
      </w:r>
      <w:r w:rsidRPr="00D97C6D">
        <w:rPr>
          <w:rFonts w:hint="eastAsia"/>
          <w:kern w:val="0"/>
        </w:rPr>
        <w:t>。</w:t>
      </w:r>
    </w:p>
    <w:p w14:paraId="24727784" w14:textId="77777777" w:rsidR="00CF5087" w:rsidRPr="001A7945" w:rsidRDefault="00CF5087" w:rsidP="00E77D2E">
      <w:pPr>
        <w:pStyle w:val="aff3"/>
        <w:ind w:leftChars="100" w:left="210" w:rightChars="100" w:right="210"/>
      </w:pPr>
      <w:r w:rsidRPr="001A7945">
        <w:t xml:space="preserve">&lt;Huawei&gt;system-view </w:t>
      </w:r>
    </w:p>
    <w:p w14:paraId="565FCC3C" w14:textId="77777777" w:rsidR="00CF5087" w:rsidRPr="001A7945" w:rsidRDefault="00CF5087" w:rsidP="00E77D2E">
      <w:pPr>
        <w:pStyle w:val="aff3"/>
        <w:ind w:leftChars="100" w:left="210" w:rightChars="100" w:right="210"/>
      </w:pPr>
      <w:r w:rsidRPr="001A7945">
        <w:t>Enter system view, return user view with Ctrl+Z.</w:t>
      </w:r>
    </w:p>
    <w:p w14:paraId="342AF180" w14:textId="77777777" w:rsidR="00CF5087" w:rsidRPr="001A7945" w:rsidRDefault="00CF5087" w:rsidP="00E77D2E">
      <w:pPr>
        <w:pStyle w:val="aff3"/>
        <w:ind w:leftChars="100" w:left="210" w:rightChars="100" w:right="210"/>
      </w:pPr>
      <w:r w:rsidRPr="001A7945">
        <w:t>[Huawei]sysname R1</w:t>
      </w:r>
    </w:p>
    <w:p w14:paraId="6E7F999C" w14:textId="77777777" w:rsidR="00CF5087" w:rsidRPr="001A7945" w:rsidRDefault="00CF5087" w:rsidP="00E77D2E">
      <w:pPr>
        <w:spacing w:line="240" w:lineRule="auto"/>
        <w:ind w:leftChars="100" w:left="210" w:rightChars="100" w:right="210"/>
        <w:rPr>
          <w:rFonts w:ascii="Courier New" w:hAnsi="Courier New" w:cs="Courier New"/>
          <w:sz w:val="18"/>
          <w:szCs w:val="18"/>
        </w:rPr>
      </w:pPr>
      <w:r w:rsidRPr="001A7945">
        <w:rPr>
          <w:rFonts w:ascii="Courier New" w:hAnsi="Courier New" w:cs="Courier New"/>
          <w:sz w:val="18"/>
          <w:szCs w:val="18"/>
        </w:rPr>
        <w:t>[R1]interface GigabitEthernet 0/0/0</w:t>
      </w:r>
    </w:p>
    <w:p w14:paraId="3034D4E8" w14:textId="77777777" w:rsidR="00CF5087" w:rsidRPr="001A7945" w:rsidRDefault="00CF5087" w:rsidP="00E77D2E">
      <w:pPr>
        <w:pStyle w:val="aff3"/>
        <w:ind w:leftChars="100" w:left="210" w:rightChars="100" w:right="210"/>
      </w:pPr>
      <w:r w:rsidRPr="001A7945">
        <w:t xml:space="preserve">[R1-GigabitEthernet0/0/0]ip address 10.0.13.1 24 </w:t>
      </w:r>
    </w:p>
    <w:p w14:paraId="75D89D06" w14:textId="77777777" w:rsidR="00CF5087" w:rsidRPr="001A7945" w:rsidRDefault="00CF5087" w:rsidP="00E77D2E">
      <w:pPr>
        <w:pStyle w:val="aff3"/>
        <w:ind w:leftChars="100" w:left="210" w:rightChars="100" w:right="210"/>
      </w:pPr>
      <w:r w:rsidRPr="001A7945">
        <w:t>[R1-GigabitEthernet0/0/0]quit</w:t>
      </w:r>
    </w:p>
    <w:p w14:paraId="120CD9BB" w14:textId="77777777" w:rsidR="00CF5087" w:rsidRPr="001A7945" w:rsidRDefault="00CF5087" w:rsidP="00E77D2E">
      <w:pPr>
        <w:pStyle w:val="aff3"/>
        <w:ind w:leftChars="100" w:left="210" w:rightChars="100" w:right="210"/>
      </w:pPr>
      <w:r w:rsidRPr="001A7945">
        <w:t>[R1]interface LoopBack 0</w:t>
      </w:r>
    </w:p>
    <w:p w14:paraId="120999CD" w14:textId="77777777" w:rsidR="00CF5087" w:rsidRPr="001A7945" w:rsidRDefault="00CF5087" w:rsidP="00E77D2E">
      <w:pPr>
        <w:pStyle w:val="aff3"/>
        <w:ind w:leftChars="100" w:left="210" w:rightChars="100" w:right="210"/>
      </w:pPr>
      <w:r w:rsidRPr="001A7945">
        <w:t>[R1-LoopBack0]ip address 10.0.1.1 24</w:t>
      </w:r>
    </w:p>
    <w:p w14:paraId="155E1029" w14:textId="77777777" w:rsidR="00CF5087" w:rsidRPr="001A7945" w:rsidRDefault="00CF5087" w:rsidP="00E77D2E">
      <w:pPr>
        <w:pStyle w:val="aff3"/>
        <w:ind w:leftChars="100" w:left="210" w:rightChars="100" w:right="210"/>
      </w:pPr>
    </w:p>
    <w:p w14:paraId="549EC1B2" w14:textId="77777777" w:rsidR="00CF5087" w:rsidRPr="001A7945" w:rsidRDefault="00CF5087" w:rsidP="00E77D2E">
      <w:pPr>
        <w:pStyle w:val="aff3"/>
        <w:ind w:leftChars="100" w:left="210" w:rightChars="100" w:right="210"/>
      </w:pPr>
      <w:r w:rsidRPr="001A7945">
        <w:t xml:space="preserve">&lt;Huawei&gt;system-view </w:t>
      </w:r>
    </w:p>
    <w:p w14:paraId="6979AA78" w14:textId="77777777" w:rsidR="00CF5087" w:rsidRPr="001A7945" w:rsidRDefault="00CF5087" w:rsidP="00E77D2E">
      <w:pPr>
        <w:pStyle w:val="aff3"/>
        <w:ind w:leftChars="100" w:left="210" w:rightChars="100" w:right="210"/>
      </w:pPr>
      <w:r w:rsidRPr="001A7945">
        <w:t>Enter system view, return user view with Ctrl+Z.</w:t>
      </w:r>
    </w:p>
    <w:p w14:paraId="7B8DB181" w14:textId="77777777" w:rsidR="00CF5087" w:rsidRPr="001A7945" w:rsidRDefault="00CF5087" w:rsidP="00E77D2E">
      <w:pPr>
        <w:pStyle w:val="aff3"/>
        <w:ind w:leftChars="100" w:left="210" w:rightChars="100" w:right="210"/>
      </w:pPr>
      <w:r w:rsidRPr="001A7945">
        <w:t>[Huawei]sysname R2</w:t>
      </w:r>
    </w:p>
    <w:p w14:paraId="05DFA1FF" w14:textId="77777777" w:rsidR="00CF5087" w:rsidRPr="001A7945" w:rsidRDefault="00CF5087" w:rsidP="00E77D2E">
      <w:pPr>
        <w:pStyle w:val="aff3"/>
        <w:ind w:leftChars="100" w:left="210" w:rightChars="100" w:right="210"/>
      </w:pPr>
      <w:r w:rsidRPr="001A7945">
        <w:t>[R2]interface GigabitEthernet 0/0/0</w:t>
      </w:r>
    </w:p>
    <w:p w14:paraId="6F565820" w14:textId="77777777" w:rsidR="00CF5087" w:rsidRPr="001A7945" w:rsidRDefault="00CF5087" w:rsidP="00E77D2E">
      <w:pPr>
        <w:pStyle w:val="aff3"/>
        <w:ind w:leftChars="100" w:left="210" w:rightChars="100" w:right="210"/>
      </w:pPr>
      <w:r w:rsidRPr="001A7945">
        <w:t>[R2-GigabitEthernet0/0/0]ip address 10.0.13.2 24</w:t>
      </w:r>
    </w:p>
    <w:p w14:paraId="5E7FAF12" w14:textId="77777777" w:rsidR="00CF5087" w:rsidRPr="001A7945" w:rsidRDefault="00CF5087" w:rsidP="00E77D2E">
      <w:pPr>
        <w:pStyle w:val="aff3"/>
        <w:ind w:leftChars="100" w:left="210" w:rightChars="100" w:right="210"/>
      </w:pPr>
      <w:r w:rsidRPr="001A7945">
        <w:t>[R2-GigabitEthernet0/0/0]quit</w:t>
      </w:r>
    </w:p>
    <w:p w14:paraId="636C31A9" w14:textId="77777777" w:rsidR="00CF5087" w:rsidRPr="001A7945" w:rsidRDefault="00CF5087" w:rsidP="00E77D2E">
      <w:pPr>
        <w:pStyle w:val="aff3"/>
        <w:ind w:leftChars="100" w:left="210" w:rightChars="100" w:right="210"/>
      </w:pPr>
      <w:r w:rsidRPr="001A7945">
        <w:t>[R2]interface GigabitEthernet 0/0/1</w:t>
      </w:r>
    </w:p>
    <w:p w14:paraId="48B9FE5B" w14:textId="77777777" w:rsidR="00CF5087" w:rsidRPr="001A7945" w:rsidRDefault="00CF5087" w:rsidP="00E77D2E">
      <w:pPr>
        <w:pStyle w:val="aff3"/>
        <w:ind w:leftChars="100" w:left="210" w:rightChars="100" w:right="210"/>
      </w:pPr>
      <w:r w:rsidRPr="001A7945">
        <w:t>[R2-GigabitEthernet0/0/1]ip address 10.0.12.2 24</w:t>
      </w:r>
    </w:p>
    <w:p w14:paraId="225FBA5C" w14:textId="77777777" w:rsidR="00CF5087" w:rsidRPr="001A7945" w:rsidRDefault="00CF5087" w:rsidP="00E77D2E">
      <w:pPr>
        <w:pStyle w:val="aff3"/>
        <w:ind w:leftChars="100" w:left="210" w:rightChars="100" w:right="210"/>
      </w:pPr>
      <w:r w:rsidRPr="001A7945">
        <w:t>[R2-GigabitEthernet0/0/1]quit</w:t>
      </w:r>
    </w:p>
    <w:p w14:paraId="4D7D11F8" w14:textId="77777777" w:rsidR="00CF5087" w:rsidRPr="001A7945" w:rsidRDefault="00CF5087" w:rsidP="00E77D2E">
      <w:pPr>
        <w:pStyle w:val="aff3"/>
        <w:ind w:leftChars="100" w:left="210" w:rightChars="100" w:right="210"/>
      </w:pPr>
      <w:r w:rsidRPr="001A7945">
        <w:t>[R2]interface LoopBack 0</w:t>
      </w:r>
    </w:p>
    <w:p w14:paraId="522739EC" w14:textId="77777777" w:rsidR="00CF49E0" w:rsidRDefault="00CF5087">
      <w:pPr>
        <w:pStyle w:val="aff3"/>
        <w:ind w:leftChars="100" w:left="210" w:rightChars="100" w:right="210"/>
      </w:pPr>
      <w:r w:rsidRPr="001A7945">
        <w:t>[R2-LoopBack0]ip address 10.0.2.2 24</w:t>
      </w:r>
    </w:p>
    <w:p w14:paraId="45E602FA" w14:textId="77777777" w:rsidR="00CF5087" w:rsidRPr="001A7945" w:rsidRDefault="00CF5087" w:rsidP="00E77D2E">
      <w:pPr>
        <w:pStyle w:val="aff3"/>
        <w:ind w:leftChars="100" w:left="210" w:rightChars="100" w:right="210"/>
      </w:pPr>
    </w:p>
    <w:p w14:paraId="240D0E68" w14:textId="77777777" w:rsidR="00CF5087" w:rsidRPr="001A7945" w:rsidRDefault="00CF5087" w:rsidP="00E77D2E">
      <w:pPr>
        <w:pStyle w:val="aff3"/>
        <w:ind w:leftChars="100" w:left="210" w:rightChars="100" w:right="210"/>
      </w:pPr>
      <w:r w:rsidRPr="001A7945">
        <w:t>&lt;Huawei&gt;system-view</w:t>
      </w:r>
    </w:p>
    <w:p w14:paraId="23EE809A" w14:textId="77777777" w:rsidR="00CF5087" w:rsidRPr="001A7945" w:rsidRDefault="00CF5087" w:rsidP="00E77D2E">
      <w:pPr>
        <w:pStyle w:val="aff3"/>
        <w:ind w:leftChars="100" w:left="210" w:rightChars="100" w:right="210"/>
      </w:pPr>
      <w:r w:rsidRPr="001A7945">
        <w:t>Enter system view, return user view with Ctrl+Z.</w:t>
      </w:r>
    </w:p>
    <w:p w14:paraId="0FC85F1A" w14:textId="77777777" w:rsidR="00CF5087" w:rsidRPr="001A7945" w:rsidRDefault="00CF5087" w:rsidP="00E77D2E">
      <w:pPr>
        <w:pStyle w:val="aff3"/>
        <w:ind w:leftChars="100" w:left="210" w:rightChars="100" w:right="210"/>
      </w:pPr>
      <w:r w:rsidRPr="001A7945">
        <w:t>[Huawei]sysname R3</w:t>
      </w:r>
    </w:p>
    <w:p w14:paraId="14F5230B" w14:textId="77777777" w:rsidR="00CF5087" w:rsidRPr="001A7945" w:rsidRDefault="00CF5087" w:rsidP="00E77D2E">
      <w:pPr>
        <w:pStyle w:val="aff3"/>
        <w:ind w:leftChars="100" w:left="210" w:rightChars="100" w:right="210"/>
      </w:pPr>
      <w:r w:rsidRPr="001A7945">
        <w:t>[R3]interface GigabitEthernet 0/0/</w:t>
      </w:r>
      <w:r w:rsidRPr="001A7945">
        <w:rPr>
          <w:rFonts w:hint="eastAsia"/>
        </w:rPr>
        <w:t>1</w:t>
      </w:r>
    </w:p>
    <w:p w14:paraId="1B4E121F" w14:textId="77777777" w:rsidR="00CF5087" w:rsidRPr="001A7945" w:rsidRDefault="00CF5087" w:rsidP="00E77D2E">
      <w:pPr>
        <w:pStyle w:val="aff3"/>
        <w:ind w:leftChars="100" w:left="210" w:rightChars="100" w:right="210"/>
      </w:pPr>
      <w:r w:rsidRPr="001A7945">
        <w:t>[R3-GigabitEthernet0/0/</w:t>
      </w:r>
      <w:r w:rsidRPr="001A7945">
        <w:rPr>
          <w:rFonts w:hint="eastAsia"/>
        </w:rPr>
        <w:t>1</w:t>
      </w:r>
      <w:r w:rsidRPr="001A7945">
        <w:t>]ip address 10.0.12.3 24</w:t>
      </w:r>
    </w:p>
    <w:p w14:paraId="1D1A00C9" w14:textId="77777777" w:rsidR="00CF5087" w:rsidRPr="001A7945" w:rsidRDefault="00CF5087" w:rsidP="00E77D2E">
      <w:pPr>
        <w:pStyle w:val="aff3"/>
        <w:ind w:leftChars="100" w:left="210" w:rightChars="100" w:right="210"/>
      </w:pPr>
      <w:r w:rsidRPr="001A7945">
        <w:t>[R3-GigabitEthernet0/0/</w:t>
      </w:r>
      <w:r w:rsidRPr="001A7945">
        <w:rPr>
          <w:rFonts w:hint="eastAsia"/>
        </w:rPr>
        <w:t>1</w:t>
      </w:r>
      <w:r w:rsidRPr="001A7945">
        <w:t>]quit</w:t>
      </w:r>
    </w:p>
    <w:p w14:paraId="099CEA7A" w14:textId="77777777" w:rsidR="00CF5087" w:rsidRPr="001A7945" w:rsidRDefault="00CF5087" w:rsidP="00E77D2E">
      <w:pPr>
        <w:pStyle w:val="aff3"/>
        <w:ind w:leftChars="100" w:left="210" w:rightChars="100" w:right="210"/>
      </w:pPr>
      <w:r w:rsidRPr="001A7945">
        <w:t>[R3]interface LoopBack 0</w:t>
      </w:r>
    </w:p>
    <w:p w14:paraId="63DBFA6C" w14:textId="77777777" w:rsidR="00CF5087" w:rsidRDefault="00CF5087" w:rsidP="00E77D2E">
      <w:pPr>
        <w:pStyle w:val="aff3"/>
        <w:ind w:leftChars="100" w:left="210" w:rightChars="100" w:right="210"/>
      </w:pPr>
      <w:r w:rsidRPr="001A7945">
        <w:t>[R3-LoopBack0]ip address 10.0.3.3 24</w:t>
      </w:r>
    </w:p>
    <w:p w14:paraId="0922F29B" w14:textId="77777777" w:rsidR="00B421A1" w:rsidRPr="001A7945" w:rsidRDefault="00B421A1" w:rsidP="00E77D2E">
      <w:pPr>
        <w:pStyle w:val="aff3"/>
        <w:ind w:leftChars="100" w:left="210" w:rightChars="100" w:right="210"/>
      </w:pPr>
    </w:p>
    <w:p w14:paraId="1CC1D0F8"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配置完成后，检测网络连通性。</w:t>
      </w:r>
    </w:p>
    <w:p w14:paraId="527A7776" w14:textId="77777777" w:rsidR="00CF5087" w:rsidRPr="001A7945" w:rsidRDefault="00CF5087" w:rsidP="00E77D2E">
      <w:pPr>
        <w:pStyle w:val="aff3"/>
        <w:ind w:leftChars="100" w:left="210" w:rightChars="100" w:right="210"/>
      </w:pPr>
      <w:r w:rsidRPr="001A7945">
        <w:t>&lt;R1&gt;ping 10.0.13.2</w:t>
      </w:r>
    </w:p>
    <w:p w14:paraId="3F45BAA4" w14:textId="77777777" w:rsidR="00CF5087" w:rsidRPr="001A7945" w:rsidRDefault="00CF5087" w:rsidP="00E77D2E">
      <w:pPr>
        <w:pStyle w:val="aff3"/>
        <w:ind w:leftChars="100" w:left="210" w:rightChars="100" w:right="210"/>
      </w:pPr>
      <w:r w:rsidRPr="001A7945">
        <w:t xml:space="preserve">  PING 10.0.13.2: 56  data bytes, press CTRL_C to break</w:t>
      </w:r>
    </w:p>
    <w:p w14:paraId="7115F812" w14:textId="77777777" w:rsidR="00CF5087" w:rsidRPr="001A7945" w:rsidRDefault="00CF5087" w:rsidP="00E77D2E">
      <w:pPr>
        <w:pStyle w:val="aff3"/>
        <w:ind w:leftChars="100" w:left="210" w:rightChars="100" w:right="210"/>
      </w:pPr>
      <w:r w:rsidRPr="001A7945">
        <w:t xml:space="preserve">    Reply from 10.0.13.2: bytes=56 Sequence=1 ttl=255 time=30 ms</w:t>
      </w:r>
    </w:p>
    <w:p w14:paraId="72DACA37" w14:textId="77777777" w:rsidR="00CF5087" w:rsidRPr="001A7945" w:rsidRDefault="00CF5087" w:rsidP="00E77D2E">
      <w:pPr>
        <w:pStyle w:val="aff3"/>
        <w:ind w:leftChars="100" w:left="210" w:rightChars="100" w:right="210"/>
        <w:rPr>
          <w:szCs w:val="16"/>
        </w:rPr>
      </w:pPr>
      <w:r w:rsidRPr="001A7945">
        <w:lastRenderedPageBreak/>
        <w:t xml:space="preserve">    Reply from 10.0.13.2: bytes=56 Sequence</w:t>
      </w:r>
      <w:r w:rsidRPr="001A7945">
        <w:rPr>
          <w:szCs w:val="16"/>
        </w:rPr>
        <w:t>=2 ttl=255 time=30 ms</w:t>
      </w:r>
    </w:p>
    <w:p w14:paraId="4E8C8D9A" w14:textId="77777777" w:rsidR="00CF5087" w:rsidRPr="001A7945" w:rsidRDefault="00CF5087" w:rsidP="00E77D2E">
      <w:pPr>
        <w:pStyle w:val="aff3"/>
        <w:ind w:leftChars="100" w:left="210" w:rightChars="100" w:right="210"/>
        <w:rPr>
          <w:szCs w:val="16"/>
        </w:rPr>
      </w:pPr>
      <w:r w:rsidRPr="001A7945">
        <w:rPr>
          <w:szCs w:val="16"/>
        </w:rPr>
        <w:t xml:space="preserve">    Reply from 10.0.13.2: bytes=56 Sequence=3 ttl=255 time=30 ms</w:t>
      </w:r>
    </w:p>
    <w:p w14:paraId="01211CE6" w14:textId="77777777" w:rsidR="00CF5087" w:rsidRPr="001A7945" w:rsidRDefault="00CF5087" w:rsidP="00E77D2E">
      <w:pPr>
        <w:pStyle w:val="aff3"/>
        <w:ind w:leftChars="100" w:left="210" w:rightChars="100" w:right="210"/>
        <w:rPr>
          <w:szCs w:val="16"/>
        </w:rPr>
      </w:pPr>
      <w:r w:rsidRPr="001A7945">
        <w:rPr>
          <w:szCs w:val="16"/>
        </w:rPr>
        <w:t xml:space="preserve">    Reply from 10.0.13.2: bytes=56 Sequence=4 ttl=255 time=30 ms</w:t>
      </w:r>
    </w:p>
    <w:p w14:paraId="6E5E4FC3" w14:textId="77777777" w:rsidR="00CF5087" w:rsidRPr="001A7945" w:rsidRDefault="00CF5087" w:rsidP="00E77D2E">
      <w:pPr>
        <w:pStyle w:val="aff3"/>
        <w:ind w:leftChars="100" w:left="210" w:rightChars="100" w:right="210"/>
      </w:pPr>
      <w:r w:rsidRPr="001A7945">
        <w:t xml:space="preserve">    Reply from 10.0.13.2: bytes=56 Sequence=5 ttl=255 time=30 ms</w:t>
      </w:r>
    </w:p>
    <w:p w14:paraId="3326CC20" w14:textId="77777777" w:rsidR="00CF5087" w:rsidRPr="001A7945" w:rsidRDefault="00CF5087" w:rsidP="00E77D2E">
      <w:pPr>
        <w:pStyle w:val="aff3"/>
        <w:ind w:leftChars="100" w:left="210" w:rightChars="100" w:right="210"/>
      </w:pPr>
      <w:r w:rsidRPr="001A7945">
        <w:t xml:space="preserve">  --- 10.0.13.2 ping statistics ---</w:t>
      </w:r>
    </w:p>
    <w:p w14:paraId="7271B65F" w14:textId="77777777" w:rsidR="00CF5087" w:rsidRPr="001A7945" w:rsidRDefault="00CF5087" w:rsidP="00E77D2E">
      <w:pPr>
        <w:pStyle w:val="aff3"/>
        <w:ind w:leftChars="100" w:left="210" w:rightChars="100" w:right="210"/>
      </w:pPr>
      <w:r w:rsidRPr="001A7945">
        <w:t xml:space="preserve">    5 packet(s) transmitted</w:t>
      </w:r>
    </w:p>
    <w:p w14:paraId="0F6E570C" w14:textId="77777777" w:rsidR="00CF5087" w:rsidRPr="001A7945" w:rsidRDefault="00CF5087" w:rsidP="00E77D2E">
      <w:pPr>
        <w:pStyle w:val="aff3"/>
        <w:ind w:leftChars="100" w:left="210" w:rightChars="100" w:right="210"/>
      </w:pPr>
      <w:r w:rsidRPr="001A7945">
        <w:t xml:space="preserve">    5 packet(s) received</w:t>
      </w:r>
    </w:p>
    <w:p w14:paraId="170E16A4" w14:textId="77777777" w:rsidR="00CF5087" w:rsidRPr="001A7945" w:rsidRDefault="00CF5087" w:rsidP="00E77D2E">
      <w:pPr>
        <w:pStyle w:val="aff3"/>
        <w:ind w:leftChars="100" w:left="210" w:rightChars="100" w:right="210"/>
      </w:pPr>
      <w:r w:rsidRPr="001A7945">
        <w:t xml:space="preserve">    0.00% packet loss</w:t>
      </w:r>
    </w:p>
    <w:p w14:paraId="12875CA9" w14:textId="77777777" w:rsidR="00CF5087" w:rsidRPr="001A7945" w:rsidRDefault="00CF5087" w:rsidP="00E77D2E">
      <w:pPr>
        <w:pStyle w:val="aff3"/>
        <w:ind w:leftChars="100" w:left="210" w:rightChars="100" w:right="210"/>
      </w:pPr>
      <w:r w:rsidRPr="001A7945">
        <w:t xml:space="preserve">    round-trip min/avg/max = 30/30/30 ms</w:t>
      </w:r>
    </w:p>
    <w:p w14:paraId="6DFA7305" w14:textId="77777777" w:rsidR="00CF5087" w:rsidRPr="001A7945" w:rsidRDefault="00CF5087" w:rsidP="00E77D2E">
      <w:pPr>
        <w:pStyle w:val="aff3"/>
        <w:ind w:leftChars="100" w:left="210" w:rightChars="100" w:right="210"/>
      </w:pPr>
    </w:p>
    <w:p w14:paraId="3C1B666D" w14:textId="77777777" w:rsidR="00CF5087" w:rsidRPr="001A7945" w:rsidRDefault="00CF5087" w:rsidP="00E77D2E">
      <w:pPr>
        <w:pStyle w:val="aff3"/>
        <w:ind w:leftChars="100" w:left="210" w:rightChars="100" w:right="210"/>
      </w:pPr>
      <w:r w:rsidRPr="001A7945">
        <w:t>&lt;R2&gt;ping 10.0.12.3</w:t>
      </w:r>
    </w:p>
    <w:p w14:paraId="023534C0" w14:textId="77777777" w:rsidR="00CF5087" w:rsidRPr="001A7945" w:rsidRDefault="00CF5087" w:rsidP="00E77D2E">
      <w:pPr>
        <w:pStyle w:val="aff3"/>
        <w:ind w:leftChars="100" w:left="210" w:rightChars="100" w:right="210"/>
      </w:pPr>
      <w:r w:rsidRPr="001A7945">
        <w:t xml:space="preserve">  PING 10.0.12.3: 56  data bytes, press CTRL_C to break</w:t>
      </w:r>
    </w:p>
    <w:p w14:paraId="4E35525C" w14:textId="77777777" w:rsidR="00CF5087" w:rsidRPr="001A7945" w:rsidRDefault="00CF5087" w:rsidP="00E77D2E">
      <w:pPr>
        <w:pStyle w:val="aff3"/>
        <w:ind w:leftChars="100" w:left="210" w:rightChars="100" w:right="210"/>
      </w:pPr>
      <w:r w:rsidRPr="001A7945">
        <w:t xml:space="preserve">    Reply from 10.0.12.3: bytes=56 Sequence=1 ttl=255 time=31 ms</w:t>
      </w:r>
    </w:p>
    <w:p w14:paraId="6EA57E7F" w14:textId="77777777" w:rsidR="00CF5087" w:rsidRPr="001A7945" w:rsidRDefault="00CF5087" w:rsidP="00E77D2E">
      <w:pPr>
        <w:pStyle w:val="aff3"/>
        <w:ind w:leftChars="100" w:left="210" w:rightChars="100" w:right="210"/>
      </w:pPr>
      <w:r w:rsidRPr="001A7945">
        <w:t xml:space="preserve">    Reply from 10.0.12.3: bytes=56 Sequence=2 ttl=255 time=31 ms</w:t>
      </w:r>
    </w:p>
    <w:p w14:paraId="5DF2AE45" w14:textId="77777777" w:rsidR="00CF5087" w:rsidRPr="001A7945" w:rsidRDefault="00CF5087" w:rsidP="00E77D2E">
      <w:pPr>
        <w:pStyle w:val="aff3"/>
        <w:ind w:leftChars="100" w:left="210" w:rightChars="100" w:right="210"/>
      </w:pPr>
      <w:r w:rsidRPr="001A7945">
        <w:t xml:space="preserve">    Reply from 10.0.12.3: bytes=56 Sequence=3 ttl=255 time=41 ms</w:t>
      </w:r>
    </w:p>
    <w:p w14:paraId="421468B4" w14:textId="77777777" w:rsidR="00CF5087" w:rsidRPr="001A7945" w:rsidRDefault="00CF5087" w:rsidP="00E77D2E">
      <w:pPr>
        <w:pStyle w:val="aff3"/>
        <w:ind w:leftChars="100" w:left="210" w:rightChars="100" w:right="210"/>
      </w:pPr>
      <w:r w:rsidRPr="001A7945">
        <w:t xml:space="preserve">    Reply from 10.0.12.3: bytes=56 Sequence=4 ttl=255 time=31 ms</w:t>
      </w:r>
    </w:p>
    <w:p w14:paraId="2401A0DA" w14:textId="77777777" w:rsidR="00CF5087" w:rsidRPr="001A7945" w:rsidRDefault="00CF5087" w:rsidP="00E77D2E">
      <w:pPr>
        <w:pStyle w:val="aff3"/>
        <w:ind w:leftChars="100" w:left="210" w:rightChars="100" w:right="210"/>
      </w:pPr>
      <w:r w:rsidRPr="001A7945">
        <w:t xml:space="preserve">    Reply from 10.0.12.3: bytes=56 Sequence=5 ttl=255 time=41 ms</w:t>
      </w:r>
    </w:p>
    <w:p w14:paraId="6D848E67" w14:textId="77777777" w:rsidR="00CF5087" w:rsidRPr="001A7945" w:rsidRDefault="00CF5087" w:rsidP="00E77D2E">
      <w:pPr>
        <w:pStyle w:val="aff3"/>
        <w:ind w:leftChars="100" w:left="210" w:rightChars="100" w:right="210"/>
      </w:pPr>
      <w:r w:rsidRPr="001A7945">
        <w:t xml:space="preserve">  --- 10.0.12.3 ping statistics ---</w:t>
      </w:r>
    </w:p>
    <w:p w14:paraId="11580300" w14:textId="77777777" w:rsidR="00CF5087" w:rsidRPr="001A7945" w:rsidRDefault="00CF5087" w:rsidP="00E77D2E">
      <w:pPr>
        <w:pStyle w:val="aff3"/>
        <w:ind w:leftChars="100" w:left="210" w:rightChars="100" w:right="210"/>
      </w:pPr>
      <w:r w:rsidRPr="001A7945">
        <w:t xml:space="preserve">    5 packet(s) transmitted</w:t>
      </w:r>
    </w:p>
    <w:p w14:paraId="7877DAF5" w14:textId="77777777" w:rsidR="00CF5087" w:rsidRPr="001A7945" w:rsidRDefault="00CF5087" w:rsidP="00E77D2E">
      <w:pPr>
        <w:pStyle w:val="aff3"/>
        <w:ind w:leftChars="100" w:left="210" w:rightChars="100" w:right="210"/>
      </w:pPr>
      <w:r w:rsidRPr="001A7945">
        <w:t xml:space="preserve">    5 packet(s) received</w:t>
      </w:r>
    </w:p>
    <w:p w14:paraId="2917DF8B" w14:textId="77777777" w:rsidR="00CF5087" w:rsidRPr="001A7945" w:rsidRDefault="00CF5087" w:rsidP="00E77D2E">
      <w:pPr>
        <w:pStyle w:val="aff3"/>
        <w:ind w:leftChars="100" w:left="210" w:rightChars="100" w:right="210"/>
      </w:pPr>
      <w:r w:rsidRPr="001A7945">
        <w:t xml:space="preserve">    0.00% packet loss</w:t>
      </w:r>
    </w:p>
    <w:p w14:paraId="13E798C3" w14:textId="77777777" w:rsidR="00CF5087" w:rsidRPr="001A7945" w:rsidRDefault="00CF5087" w:rsidP="00E77D2E">
      <w:pPr>
        <w:pStyle w:val="aff3"/>
        <w:ind w:leftChars="100" w:left="210" w:rightChars="100" w:right="210"/>
      </w:pPr>
      <w:r w:rsidRPr="001A7945">
        <w:t xml:space="preserve">    round-trip min/avg/max = 31/35/41 ms</w:t>
      </w:r>
    </w:p>
    <w:p w14:paraId="36DC2C55" w14:textId="77777777" w:rsidR="00CF5087" w:rsidRPr="001A7945" w:rsidRDefault="00CF5087" w:rsidP="00E77D2E">
      <w:pPr>
        <w:pStyle w:val="aff2"/>
        <w:spacing w:after="156"/>
        <w:ind w:leftChars="100" w:left="210" w:rightChars="100" w:right="210" w:firstLine="0"/>
        <w:rPr>
          <w:rFonts w:eastAsia="宋体"/>
        </w:rPr>
      </w:pPr>
    </w:p>
    <w:p w14:paraId="379D9B43"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在</w:t>
      </w:r>
      <w:r w:rsidRPr="00D97C6D">
        <w:rPr>
          <w:kern w:val="0"/>
        </w:rPr>
        <w:t>R1</w:t>
      </w:r>
      <w:r w:rsidRPr="00D97C6D">
        <w:rPr>
          <w:rFonts w:hint="eastAsia"/>
          <w:kern w:val="0"/>
        </w:rPr>
        <w:t>、</w:t>
      </w:r>
      <w:r w:rsidRPr="00D97C6D">
        <w:rPr>
          <w:kern w:val="0"/>
        </w:rPr>
        <w:t>R2</w:t>
      </w:r>
      <w:r w:rsidRPr="00D97C6D">
        <w:rPr>
          <w:rFonts w:hint="eastAsia"/>
          <w:kern w:val="0"/>
        </w:rPr>
        <w:t>和</w:t>
      </w:r>
      <w:r w:rsidRPr="00D97C6D">
        <w:rPr>
          <w:kern w:val="0"/>
        </w:rPr>
        <w:t>R3</w:t>
      </w:r>
      <w:r w:rsidRPr="00D97C6D">
        <w:rPr>
          <w:rFonts w:hint="eastAsia"/>
          <w:kern w:val="0"/>
        </w:rPr>
        <w:t>上配置</w:t>
      </w:r>
      <w:r w:rsidRPr="00D97C6D">
        <w:rPr>
          <w:kern w:val="0"/>
        </w:rPr>
        <w:t>RIPv2</w:t>
      </w:r>
      <w:r w:rsidR="00FA54BA">
        <w:rPr>
          <w:rFonts w:hint="eastAsia"/>
          <w:kern w:val="0"/>
        </w:rPr>
        <w:t>路由</w:t>
      </w:r>
      <w:r w:rsidRPr="00D97C6D">
        <w:rPr>
          <w:rFonts w:hint="eastAsia"/>
          <w:kern w:val="0"/>
        </w:rPr>
        <w:t>协议。</w:t>
      </w:r>
    </w:p>
    <w:p w14:paraId="345A1FC6" w14:textId="77777777" w:rsidR="00CF5087" w:rsidRPr="001A7945" w:rsidRDefault="00CF5087" w:rsidP="00E77D2E">
      <w:pPr>
        <w:pStyle w:val="aff3"/>
        <w:ind w:leftChars="100" w:left="210" w:rightChars="100" w:right="210"/>
      </w:pPr>
      <w:r w:rsidRPr="001A7945">
        <w:t>[R1]rip 1</w:t>
      </w:r>
    </w:p>
    <w:p w14:paraId="0081BEE2" w14:textId="77777777" w:rsidR="00CF5087" w:rsidRPr="001A7945" w:rsidRDefault="00CF5087" w:rsidP="00E77D2E">
      <w:pPr>
        <w:pStyle w:val="aff3"/>
        <w:ind w:leftChars="100" w:left="210" w:rightChars="100" w:right="210"/>
      </w:pPr>
      <w:r w:rsidRPr="001A7945">
        <w:t>[R1-rip-1]version 2</w:t>
      </w:r>
    </w:p>
    <w:p w14:paraId="0C849050" w14:textId="77777777" w:rsidR="00CF5087" w:rsidRPr="001A7945" w:rsidRDefault="00CF5087" w:rsidP="00E77D2E">
      <w:pPr>
        <w:pStyle w:val="aff3"/>
        <w:ind w:leftChars="100" w:left="210" w:rightChars="100" w:right="210"/>
      </w:pPr>
      <w:r w:rsidRPr="001A7945">
        <w:t>[R1-rip-1]network 10.0.0.0</w:t>
      </w:r>
    </w:p>
    <w:p w14:paraId="54A106FB" w14:textId="77777777" w:rsidR="00CF5087" w:rsidRPr="001A7945" w:rsidRDefault="00CF5087" w:rsidP="00E77D2E">
      <w:pPr>
        <w:pStyle w:val="aff3"/>
        <w:ind w:leftChars="100" w:left="210" w:rightChars="100" w:right="210"/>
      </w:pPr>
    </w:p>
    <w:p w14:paraId="4095C02F" w14:textId="77777777" w:rsidR="00CF5087" w:rsidRPr="001A7945" w:rsidRDefault="00CF5087" w:rsidP="00E77D2E">
      <w:pPr>
        <w:pStyle w:val="aff3"/>
        <w:ind w:leftChars="100" w:left="210" w:rightChars="100" w:right="210"/>
      </w:pPr>
      <w:r w:rsidRPr="001A7945">
        <w:t>[R2]rip 1</w:t>
      </w:r>
    </w:p>
    <w:p w14:paraId="4BFAA9EF" w14:textId="77777777" w:rsidR="00CF5087" w:rsidRPr="001A7945" w:rsidRDefault="00CF5087" w:rsidP="00E77D2E">
      <w:pPr>
        <w:pStyle w:val="aff3"/>
        <w:ind w:leftChars="100" w:left="210" w:rightChars="100" w:right="210"/>
      </w:pPr>
      <w:r w:rsidRPr="001A7945">
        <w:t>[R2-rip-1]version 2</w:t>
      </w:r>
    </w:p>
    <w:p w14:paraId="6A560E03" w14:textId="77777777" w:rsidR="00CF5087" w:rsidRPr="001A7945" w:rsidRDefault="00CF5087" w:rsidP="00E77D2E">
      <w:pPr>
        <w:pStyle w:val="aff3"/>
        <w:ind w:leftChars="100" w:left="210" w:rightChars="100" w:right="210"/>
      </w:pPr>
      <w:r w:rsidRPr="001A7945">
        <w:t>[R2-rip-1]network 10.0.0.0</w:t>
      </w:r>
    </w:p>
    <w:p w14:paraId="02648147" w14:textId="77777777" w:rsidR="00CF5087" w:rsidRPr="001A7945" w:rsidRDefault="00CF5087" w:rsidP="00E77D2E">
      <w:pPr>
        <w:pStyle w:val="aff3"/>
        <w:ind w:leftChars="100" w:left="210" w:rightChars="100" w:right="210"/>
      </w:pPr>
    </w:p>
    <w:p w14:paraId="64C041C1" w14:textId="77777777" w:rsidR="00CF5087" w:rsidRPr="001A7945" w:rsidRDefault="00CF5087" w:rsidP="00E77D2E">
      <w:pPr>
        <w:pStyle w:val="aff3"/>
        <w:ind w:leftChars="100" w:left="210" w:rightChars="100" w:right="210"/>
      </w:pPr>
      <w:r w:rsidRPr="001A7945">
        <w:t>[R3]rip 1</w:t>
      </w:r>
    </w:p>
    <w:p w14:paraId="3EA77576" w14:textId="77777777" w:rsidR="00CF5087" w:rsidRPr="001A7945" w:rsidRDefault="00CF5087" w:rsidP="00E77D2E">
      <w:pPr>
        <w:pStyle w:val="aff3"/>
        <w:ind w:leftChars="100" w:left="210" w:rightChars="100" w:right="210"/>
      </w:pPr>
      <w:r w:rsidRPr="001A7945">
        <w:t>[R3-rip-1]version 2</w:t>
      </w:r>
    </w:p>
    <w:p w14:paraId="3952135F" w14:textId="77777777" w:rsidR="00CF5087" w:rsidRPr="001A7945" w:rsidRDefault="00CF5087" w:rsidP="00E77D2E">
      <w:pPr>
        <w:pStyle w:val="aff3"/>
        <w:ind w:leftChars="100" w:left="210" w:rightChars="100" w:right="210"/>
      </w:pPr>
      <w:r w:rsidRPr="001A7945">
        <w:t>[R3-rip-1]network 10.0.0.0</w:t>
      </w:r>
    </w:p>
    <w:p w14:paraId="1CBE05BF" w14:textId="77777777" w:rsidR="00CC714A" w:rsidRDefault="00D97C6D">
      <w:pPr>
        <w:pStyle w:val="a"/>
        <w:numPr>
          <w:ilvl w:val="0"/>
          <w:numId w:val="178"/>
        </w:numPr>
      </w:pPr>
      <w:r w:rsidRPr="00D97C6D">
        <w:rPr>
          <w:rFonts w:hint="eastAsia"/>
        </w:rPr>
        <w:lastRenderedPageBreak/>
        <w:t>配置环回地址。</w:t>
      </w:r>
    </w:p>
    <w:p w14:paraId="40EF28E2"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在</w:t>
      </w:r>
      <w:r w:rsidRPr="00D97C6D">
        <w:rPr>
          <w:kern w:val="0"/>
        </w:rPr>
        <w:t>R3</w:t>
      </w:r>
      <w:r w:rsidRPr="00D97C6D">
        <w:rPr>
          <w:rFonts w:hint="eastAsia"/>
          <w:kern w:val="0"/>
        </w:rPr>
        <w:t>上创建多个环回接口</w:t>
      </w:r>
      <w:r w:rsidR="00FA54BA">
        <w:rPr>
          <w:rFonts w:hint="eastAsia"/>
          <w:kern w:val="0"/>
        </w:rPr>
        <w:t>并按照拓扑图配置IP地址</w:t>
      </w:r>
      <w:r w:rsidRPr="00D97C6D">
        <w:rPr>
          <w:rFonts w:hint="eastAsia"/>
          <w:kern w:val="0"/>
        </w:rPr>
        <w:t>。</w:t>
      </w:r>
    </w:p>
    <w:p w14:paraId="32003E4B" w14:textId="75D3975E" w:rsidR="00CF5087" w:rsidRPr="001A7945" w:rsidRDefault="00CF5087" w:rsidP="00E77D2E">
      <w:pPr>
        <w:pStyle w:val="aff3"/>
        <w:ind w:leftChars="100" w:left="210" w:rightChars="100" w:right="210"/>
      </w:pPr>
      <w:r w:rsidRPr="001A7945">
        <w:t>[R3]interface LoopBack 2</w:t>
      </w:r>
    </w:p>
    <w:p w14:paraId="4E629511" w14:textId="77777777" w:rsidR="00CF5087" w:rsidRPr="001A7945" w:rsidRDefault="00CF5087" w:rsidP="00E77D2E">
      <w:pPr>
        <w:pStyle w:val="aff3"/>
        <w:ind w:leftChars="100" w:left="210" w:rightChars="100" w:right="210"/>
      </w:pPr>
      <w:r w:rsidRPr="001A7945">
        <w:t>[R3-LoopBack2]ip address 172.16.0.1 24</w:t>
      </w:r>
    </w:p>
    <w:p w14:paraId="4FFEDD76" w14:textId="5A9F684F" w:rsidR="00FF602B" w:rsidRDefault="00CF5087" w:rsidP="00E77D2E">
      <w:pPr>
        <w:pStyle w:val="aff3"/>
        <w:ind w:leftChars="100" w:left="210" w:rightChars="100" w:right="210"/>
      </w:pPr>
      <w:r w:rsidRPr="001A7945">
        <w:t>[R3-LoopBack2]</w:t>
      </w:r>
      <w:r w:rsidR="00FF602B">
        <w:t>quit</w:t>
      </w:r>
    </w:p>
    <w:p w14:paraId="36FD9481" w14:textId="591A06C6" w:rsidR="00CF5087" w:rsidRPr="001A7945" w:rsidRDefault="00FF602B" w:rsidP="00E77D2E">
      <w:pPr>
        <w:pStyle w:val="aff3"/>
        <w:ind w:leftChars="100" w:left="210" w:rightChars="100" w:right="210"/>
      </w:pPr>
      <w:r w:rsidRPr="001A7945">
        <w:t>[R3]</w:t>
      </w:r>
      <w:r w:rsidR="00CF5087" w:rsidRPr="001A7945">
        <w:t xml:space="preserve">interface LoopBack 3    </w:t>
      </w:r>
    </w:p>
    <w:p w14:paraId="3936DED9" w14:textId="77777777" w:rsidR="00CF5087" w:rsidRPr="001A7945" w:rsidRDefault="00CF5087" w:rsidP="00E77D2E">
      <w:pPr>
        <w:pStyle w:val="aff3"/>
        <w:ind w:leftChars="100" w:left="210" w:rightChars="100" w:right="210"/>
      </w:pPr>
      <w:r w:rsidRPr="001A7945">
        <w:t>[R3-LoopBack3]ip address 172.16.1.1 24</w:t>
      </w:r>
    </w:p>
    <w:p w14:paraId="5682C4B4" w14:textId="5EA70B7C" w:rsidR="00FF602B" w:rsidRDefault="00CF5087" w:rsidP="00E77D2E">
      <w:pPr>
        <w:pStyle w:val="aff3"/>
        <w:ind w:leftChars="100" w:left="210" w:rightChars="100" w:right="210"/>
      </w:pPr>
      <w:r w:rsidRPr="001A7945">
        <w:t>[R3-LoopBack3]</w:t>
      </w:r>
      <w:r w:rsidR="00FF602B">
        <w:t>quit</w:t>
      </w:r>
    </w:p>
    <w:p w14:paraId="090FF756" w14:textId="14509ED8" w:rsidR="00CF5087" w:rsidRPr="001A7945" w:rsidRDefault="00FF602B" w:rsidP="00E77D2E">
      <w:pPr>
        <w:pStyle w:val="aff3"/>
        <w:ind w:leftChars="100" w:left="210" w:rightChars="100" w:right="210"/>
      </w:pPr>
      <w:r w:rsidRPr="001A7945">
        <w:t>[R3]</w:t>
      </w:r>
      <w:r w:rsidR="00CF5087" w:rsidRPr="001A7945">
        <w:t xml:space="preserve">interface LoopBack 4    </w:t>
      </w:r>
    </w:p>
    <w:p w14:paraId="4490632D" w14:textId="77777777" w:rsidR="00CF5087" w:rsidRPr="001A7945" w:rsidRDefault="00CF5087" w:rsidP="00E77D2E">
      <w:pPr>
        <w:pStyle w:val="aff3"/>
        <w:ind w:leftChars="100" w:left="210" w:rightChars="100" w:right="210"/>
      </w:pPr>
      <w:r w:rsidRPr="001A7945">
        <w:t>[R3-LoopBack4]ip address 172.16.2.1 24</w:t>
      </w:r>
    </w:p>
    <w:p w14:paraId="73EA7458" w14:textId="5DA35955" w:rsidR="00FF602B" w:rsidRDefault="00CF5087" w:rsidP="00E77D2E">
      <w:pPr>
        <w:pStyle w:val="aff3"/>
        <w:ind w:leftChars="100" w:left="210" w:rightChars="100" w:right="210"/>
      </w:pPr>
      <w:r w:rsidRPr="001A7945">
        <w:t>[R3-LoopBack4]</w:t>
      </w:r>
      <w:r w:rsidR="00FF602B">
        <w:t>quit</w:t>
      </w:r>
    </w:p>
    <w:p w14:paraId="72399361" w14:textId="7DD48947" w:rsidR="00CF5087" w:rsidRPr="001A7945" w:rsidRDefault="00FF602B" w:rsidP="00E77D2E">
      <w:pPr>
        <w:pStyle w:val="aff3"/>
        <w:ind w:leftChars="100" w:left="210" w:rightChars="100" w:right="210"/>
      </w:pPr>
      <w:r w:rsidRPr="001A7945">
        <w:t>[R3]</w:t>
      </w:r>
      <w:r w:rsidR="00CF5087" w:rsidRPr="001A7945">
        <w:t xml:space="preserve">interface LoopBack 5    </w:t>
      </w:r>
    </w:p>
    <w:p w14:paraId="25D7EEDE" w14:textId="77777777" w:rsidR="00CF5087" w:rsidRPr="001A7945" w:rsidRDefault="00CF5087" w:rsidP="00E77D2E">
      <w:pPr>
        <w:pStyle w:val="aff3"/>
        <w:ind w:leftChars="100" w:left="210" w:rightChars="100" w:right="210"/>
      </w:pPr>
      <w:r w:rsidRPr="001A7945">
        <w:t>[R3-LoopBack5]ip address 172.16.3.1 24</w:t>
      </w:r>
    </w:p>
    <w:p w14:paraId="67F39396" w14:textId="77777777" w:rsidR="00CC714A" w:rsidRDefault="00D97C6D">
      <w:pPr>
        <w:pStyle w:val="a"/>
        <w:numPr>
          <w:ilvl w:val="0"/>
          <w:numId w:val="178"/>
        </w:numPr>
        <w:rPr>
          <w:b w:val="0"/>
        </w:rPr>
      </w:pPr>
      <w:r w:rsidRPr="00D97C6D">
        <w:rPr>
          <w:rFonts w:hint="eastAsia"/>
        </w:rPr>
        <w:t>在</w:t>
      </w:r>
      <w:r w:rsidRPr="00D97C6D">
        <w:t>RIP</w:t>
      </w:r>
      <w:r w:rsidRPr="00D97C6D">
        <w:rPr>
          <w:rFonts w:hint="eastAsia"/>
        </w:rPr>
        <w:t>中发布环回</w:t>
      </w:r>
      <w:r w:rsidR="00F65469">
        <w:rPr>
          <w:rFonts w:hint="eastAsia"/>
        </w:rPr>
        <w:t>接口</w:t>
      </w:r>
      <w:r w:rsidRPr="00D97C6D">
        <w:rPr>
          <w:rFonts w:hint="eastAsia"/>
        </w:rPr>
        <w:t>地址</w:t>
      </w:r>
    </w:p>
    <w:p w14:paraId="0671D2A3"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在</w:t>
      </w:r>
      <w:r w:rsidRPr="00D97C6D">
        <w:rPr>
          <w:kern w:val="0"/>
        </w:rPr>
        <w:t>R3</w:t>
      </w:r>
      <w:r w:rsidRPr="00D97C6D">
        <w:rPr>
          <w:rFonts w:hint="eastAsia"/>
          <w:kern w:val="0"/>
        </w:rPr>
        <w:t>上</w:t>
      </w:r>
      <w:r w:rsidR="00F65469">
        <w:rPr>
          <w:rFonts w:hint="eastAsia"/>
          <w:kern w:val="0"/>
        </w:rPr>
        <w:t>将环回接口的</w:t>
      </w:r>
      <w:r w:rsidRPr="00D97C6D">
        <w:rPr>
          <w:rFonts w:hint="eastAsia"/>
          <w:kern w:val="0"/>
        </w:rPr>
        <w:t>网段</w:t>
      </w:r>
      <w:r w:rsidRPr="00D97C6D">
        <w:rPr>
          <w:kern w:val="0"/>
        </w:rPr>
        <w:t>172.16.0.0</w:t>
      </w:r>
      <w:r w:rsidR="007D24EA">
        <w:rPr>
          <w:rFonts w:hint="eastAsia"/>
          <w:kern w:val="0"/>
        </w:rPr>
        <w:t>发布</w:t>
      </w:r>
      <w:r w:rsidR="00F65469">
        <w:rPr>
          <w:rFonts w:hint="eastAsia"/>
          <w:kern w:val="0"/>
        </w:rPr>
        <w:t>到RIP协议中</w:t>
      </w:r>
      <w:r w:rsidRPr="00D97C6D">
        <w:rPr>
          <w:rFonts w:hint="eastAsia"/>
          <w:kern w:val="0"/>
        </w:rPr>
        <w:t>。</w:t>
      </w:r>
    </w:p>
    <w:p w14:paraId="57AA7554" w14:textId="49708CAE" w:rsidR="00CF5087" w:rsidRPr="001A7945" w:rsidRDefault="00CF5087" w:rsidP="00E77D2E">
      <w:pPr>
        <w:pStyle w:val="aff3"/>
        <w:ind w:leftChars="100" w:left="210" w:rightChars="100" w:right="210"/>
      </w:pPr>
      <w:r w:rsidRPr="001A7945">
        <w:t>[R3]rip</w:t>
      </w:r>
      <w:r w:rsidR="00FF602B">
        <w:t xml:space="preserve"> 1</w:t>
      </w:r>
    </w:p>
    <w:p w14:paraId="7DD1D9FB" w14:textId="5162E669" w:rsidR="00FF602B" w:rsidRPr="001A7945" w:rsidRDefault="00CF5087" w:rsidP="00E77D2E">
      <w:pPr>
        <w:pStyle w:val="aff3"/>
        <w:ind w:leftChars="100" w:left="210" w:rightChars="100" w:right="210"/>
      </w:pPr>
      <w:r w:rsidRPr="001A7945">
        <w:t>[R3-rip-1]network 172.16.0.0</w:t>
      </w:r>
    </w:p>
    <w:p w14:paraId="3584BB52" w14:textId="77777777" w:rsidR="00CC714A" w:rsidRDefault="00CC714A" w:rsidP="00540DD3">
      <w:pPr>
        <w:pStyle w:val="aff3"/>
        <w:ind w:leftChars="100" w:left="210" w:rightChars="100" w:right="210"/>
      </w:pPr>
    </w:p>
    <w:p w14:paraId="401315DA"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在R1上查看路由表</w:t>
      </w:r>
      <w:r w:rsidR="00F65469">
        <w:rPr>
          <w:rFonts w:hint="eastAsia"/>
          <w:kern w:val="0"/>
        </w:rPr>
        <w:t>。</w:t>
      </w:r>
    </w:p>
    <w:p w14:paraId="373A169A" w14:textId="77777777" w:rsidR="00CF5087" w:rsidRPr="001A7945" w:rsidRDefault="00CF5087" w:rsidP="00E77D2E">
      <w:pPr>
        <w:pStyle w:val="aff3"/>
        <w:ind w:leftChars="100" w:left="210" w:rightChars="100" w:right="210"/>
      </w:pPr>
      <w:r w:rsidRPr="001A7945">
        <w:t xml:space="preserve">&lt;R1&gt;display ip routing-table </w:t>
      </w:r>
    </w:p>
    <w:p w14:paraId="4A81D395" w14:textId="77777777" w:rsidR="00CF5087" w:rsidRPr="001A7945" w:rsidRDefault="00CF5087" w:rsidP="00E77D2E">
      <w:pPr>
        <w:pStyle w:val="aff3"/>
        <w:ind w:leftChars="100" w:left="210" w:rightChars="100" w:right="210"/>
      </w:pPr>
      <w:r w:rsidRPr="001A7945">
        <w:t>Route Flags: R - relay, D - download to fib</w:t>
      </w:r>
    </w:p>
    <w:p w14:paraId="719ED976" w14:textId="77777777" w:rsidR="00CF5087" w:rsidRPr="001A7945" w:rsidRDefault="00CF5087" w:rsidP="00E77D2E">
      <w:pPr>
        <w:pStyle w:val="aff3"/>
        <w:ind w:leftChars="100" w:left="210" w:rightChars="100" w:right="210"/>
      </w:pPr>
      <w:r w:rsidRPr="001A7945">
        <w:t>-------------------------------------------------------------------------</w:t>
      </w:r>
    </w:p>
    <w:p w14:paraId="76097801" w14:textId="77777777" w:rsidR="00CF5087" w:rsidRPr="001A7945" w:rsidRDefault="00CF5087" w:rsidP="00E77D2E">
      <w:pPr>
        <w:pStyle w:val="aff3"/>
        <w:ind w:leftChars="100" w:left="210" w:rightChars="100" w:right="210"/>
      </w:pPr>
      <w:r w:rsidRPr="001A7945">
        <w:t>Routing Tables: Public</w:t>
      </w:r>
    </w:p>
    <w:p w14:paraId="644DAD2E" w14:textId="77777777" w:rsidR="00CF5087" w:rsidRPr="001A7945" w:rsidRDefault="00CF5087" w:rsidP="00E77D2E">
      <w:pPr>
        <w:pStyle w:val="aff3"/>
        <w:ind w:leftChars="100" w:left="210" w:rightChars="100" w:right="210"/>
      </w:pPr>
      <w:r w:rsidRPr="001A7945">
        <w:t xml:space="preserve">         Destinations : 17       </w:t>
      </w:r>
      <w:r w:rsidRPr="001A7945">
        <w:rPr>
          <w:shd w:val="pct15" w:color="auto" w:fill="FFFFFF"/>
        </w:rPr>
        <w:t>Routes : 17</w:t>
      </w:r>
      <w:r w:rsidRPr="001A7945">
        <w:t xml:space="preserve">       </w:t>
      </w:r>
    </w:p>
    <w:p w14:paraId="12F9B06E" w14:textId="77777777" w:rsidR="00CF5087" w:rsidRPr="001A7945" w:rsidRDefault="00CF5087" w:rsidP="00E77D2E">
      <w:pPr>
        <w:pStyle w:val="aff3"/>
        <w:ind w:leftChars="100" w:left="210" w:rightChars="100" w:right="210"/>
      </w:pPr>
      <w:r w:rsidRPr="001A7945">
        <w:t>Destination/Mask    Proto   Pre  Cost  Flags</w:t>
      </w:r>
      <w:r w:rsidRPr="001A7945">
        <w:tab/>
        <w:t>NextHop</w:t>
      </w:r>
      <w:r w:rsidRPr="001A7945">
        <w:tab/>
      </w:r>
      <w:r w:rsidRPr="001A7945">
        <w:tab/>
        <w:t>Interface</w:t>
      </w:r>
    </w:p>
    <w:p w14:paraId="0FF222F6" w14:textId="77777777" w:rsidR="00CF5087" w:rsidRPr="001A7945" w:rsidRDefault="00CF5087" w:rsidP="00E77D2E">
      <w:pPr>
        <w:pStyle w:val="aff3"/>
        <w:ind w:leftChars="100" w:left="210" w:rightChars="100" w:right="210" w:firstLine="420"/>
      </w:pPr>
      <w:r w:rsidRPr="001A7945">
        <w:t>10.0.1.0/24</w:t>
      </w:r>
      <w:r w:rsidRPr="001A7945">
        <w:tab/>
        <w:t>Direct  0    0</w:t>
      </w:r>
      <w:r w:rsidRPr="001A7945">
        <w:tab/>
      </w:r>
      <w:r w:rsidRPr="001A7945">
        <w:tab/>
        <w:t>D</w:t>
      </w:r>
      <w:r w:rsidRPr="001A7945">
        <w:tab/>
        <w:t>10.0.1.1</w:t>
      </w:r>
      <w:r w:rsidRPr="001A7945">
        <w:tab/>
        <w:t>LoopBack0</w:t>
      </w:r>
    </w:p>
    <w:p w14:paraId="5733F748" w14:textId="77777777" w:rsidR="00CF5087" w:rsidRPr="001A7945" w:rsidRDefault="00CF5087" w:rsidP="00E77D2E">
      <w:pPr>
        <w:pStyle w:val="aff3"/>
        <w:ind w:leftChars="100" w:left="210" w:rightChars="100" w:right="210" w:firstLine="420"/>
      </w:pPr>
      <w:r w:rsidRPr="001A7945">
        <w:t>10.0.1.1/32</w:t>
      </w:r>
      <w:r w:rsidRPr="001A7945">
        <w:tab/>
        <w:t>Direct  0    0</w:t>
      </w:r>
      <w:r w:rsidRPr="001A7945">
        <w:tab/>
      </w:r>
      <w:r w:rsidRPr="001A7945">
        <w:tab/>
        <w:t>D</w:t>
      </w:r>
      <w:r w:rsidRPr="001A7945">
        <w:tab/>
        <w:t>127.0.0.1</w:t>
      </w:r>
      <w:r w:rsidRPr="001A7945">
        <w:tab/>
        <w:t>LoopBack0</w:t>
      </w:r>
    </w:p>
    <w:p w14:paraId="7FA25CAB" w14:textId="77777777" w:rsidR="00CF5087" w:rsidRPr="001A7945" w:rsidRDefault="00CF5087" w:rsidP="00E77D2E">
      <w:pPr>
        <w:pStyle w:val="aff3"/>
        <w:ind w:leftChars="100" w:left="210" w:rightChars="100" w:right="210" w:firstLine="420"/>
      </w:pPr>
      <w:r w:rsidRPr="001A7945">
        <w:t>10.0.1.255/32</w:t>
      </w:r>
      <w:r w:rsidRPr="001A7945">
        <w:tab/>
        <w:t>Direct  0    0</w:t>
      </w:r>
      <w:r w:rsidRPr="001A7945">
        <w:tab/>
      </w:r>
      <w:r w:rsidRPr="001A7945">
        <w:tab/>
        <w:t>D</w:t>
      </w:r>
      <w:r w:rsidRPr="001A7945">
        <w:tab/>
        <w:t>127.0.0.1</w:t>
      </w:r>
      <w:r w:rsidRPr="001A7945">
        <w:tab/>
        <w:t>LoopBack0</w:t>
      </w:r>
    </w:p>
    <w:p w14:paraId="12CA1252" w14:textId="77777777" w:rsidR="00CF5087" w:rsidRPr="001A7945" w:rsidRDefault="00CF5087" w:rsidP="00E77D2E">
      <w:pPr>
        <w:pStyle w:val="aff3"/>
        <w:ind w:leftChars="100" w:left="210" w:rightChars="100" w:right="210" w:firstLine="420"/>
      </w:pPr>
      <w:r w:rsidRPr="001A7945">
        <w:t>10.0.2.0/24</w:t>
      </w:r>
      <w:r w:rsidRPr="001A7945">
        <w:tab/>
        <w:t>RIP     100  1</w:t>
      </w:r>
      <w:r w:rsidRPr="001A7945">
        <w:tab/>
      </w:r>
      <w:r w:rsidRPr="001A7945">
        <w:tab/>
        <w:t>D</w:t>
      </w:r>
      <w:r w:rsidRPr="001A7945">
        <w:tab/>
        <w:t>10.0.13.2</w:t>
      </w:r>
      <w:r w:rsidRPr="001A7945">
        <w:tab/>
        <w:t>GigabitEthernet0/0/0</w:t>
      </w:r>
    </w:p>
    <w:p w14:paraId="6D2D938D" w14:textId="77777777" w:rsidR="00CF5087" w:rsidRPr="001A7945" w:rsidRDefault="00CF5087" w:rsidP="00E77D2E">
      <w:pPr>
        <w:pStyle w:val="aff3"/>
        <w:ind w:leftChars="100" w:left="210" w:rightChars="100" w:right="210" w:firstLine="420"/>
      </w:pPr>
      <w:r w:rsidRPr="001A7945">
        <w:t>10.0.3.0/24</w:t>
      </w:r>
      <w:r w:rsidRPr="001A7945">
        <w:tab/>
        <w:t>RIP     100  2</w:t>
      </w:r>
      <w:r w:rsidRPr="001A7945">
        <w:tab/>
      </w:r>
      <w:r w:rsidRPr="001A7945">
        <w:tab/>
        <w:t>D</w:t>
      </w:r>
      <w:r w:rsidRPr="001A7945">
        <w:tab/>
        <w:t>10.0.13.2</w:t>
      </w:r>
      <w:r w:rsidRPr="001A7945">
        <w:tab/>
        <w:t>GigabitEthernet0/0/0</w:t>
      </w:r>
    </w:p>
    <w:p w14:paraId="0882782B" w14:textId="77777777" w:rsidR="00CF5087" w:rsidRPr="001A7945" w:rsidRDefault="00CF5087" w:rsidP="00E77D2E">
      <w:pPr>
        <w:pStyle w:val="aff3"/>
        <w:ind w:leftChars="100" w:left="210" w:rightChars="100" w:right="210" w:firstLine="420"/>
      </w:pPr>
      <w:r w:rsidRPr="001A7945">
        <w:t>10.0.12.0/24</w:t>
      </w:r>
      <w:r w:rsidRPr="001A7945">
        <w:tab/>
        <w:t>RIP     100  1</w:t>
      </w:r>
      <w:r w:rsidRPr="001A7945">
        <w:tab/>
      </w:r>
      <w:r w:rsidRPr="001A7945">
        <w:tab/>
        <w:t>D</w:t>
      </w:r>
      <w:r w:rsidRPr="001A7945">
        <w:tab/>
        <w:t>10.0.13.2</w:t>
      </w:r>
      <w:r w:rsidRPr="001A7945">
        <w:tab/>
        <w:t>GigabitEthernet0/0/0</w:t>
      </w:r>
    </w:p>
    <w:p w14:paraId="1048CB7C" w14:textId="77777777" w:rsidR="00CF5087" w:rsidRPr="001A7945" w:rsidRDefault="00CF5087" w:rsidP="00E77D2E">
      <w:pPr>
        <w:pStyle w:val="aff3"/>
        <w:ind w:leftChars="100" w:left="210" w:rightChars="100" w:right="210" w:firstLine="420"/>
      </w:pPr>
      <w:r w:rsidRPr="001A7945">
        <w:t>10.0.13.0/24</w:t>
      </w:r>
      <w:r w:rsidRPr="001A7945">
        <w:tab/>
        <w:t>Direct  0    0</w:t>
      </w:r>
      <w:r w:rsidRPr="001A7945">
        <w:tab/>
      </w:r>
      <w:r w:rsidRPr="001A7945">
        <w:tab/>
        <w:t>D</w:t>
      </w:r>
      <w:r w:rsidRPr="001A7945">
        <w:tab/>
        <w:t>10.0.13.1</w:t>
      </w:r>
      <w:r w:rsidRPr="001A7945">
        <w:tab/>
        <w:t>GigabitEthernet0/0/0</w:t>
      </w:r>
    </w:p>
    <w:p w14:paraId="53B320EC" w14:textId="77777777" w:rsidR="00CF5087" w:rsidRPr="001A7945" w:rsidRDefault="00CF5087" w:rsidP="00E77D2E">
      <w:pPr>
        <w:pStyle w:val="aff3"/>
        <w:ind w:leftChars="100" w:left="210" w:rightChars="100" w:right="210" w:firstLine="420"/>
      </w:pPr>
      <w:r w:rsidRPr="001A7945">
        <w:t>10.0.13.1/32</w:t>
      </w:r>
      <w:r w:rsidRPr="001A7945">
        <w:tab/>
        <w:t>Direct  0    0</w:t>
      </w:r>
      <w:r w:rsidRPr="001A7945">
        <w:tab/>
      </w:r>
      <w:r w:rsidRPr="001A7945">
        <w:tab/>
        <w:t>D</w:t>
      </w:r>
      <w:r w:rsidRPr="001A7945">
        <w:tab/>
        <w:t>127.0.0.1</w:t>
      </w:r>
      <w:r w:rsidRPr="001A7945">
        <w:tab/>
        <w:t>GigabitEthernet0/0/0</w:t>
      </w:r>
    </w:p>
    <w:p w14:paraId="1A02E583" w14:textId="77777777" w:rsidR="00CF5087" w:rsidRPr="001A7945" w:rsidRDefault="00CF5087" w:rsidP="00E77D2E">
      <w:pPr>
        <w:pStyle w:val="aff3"/>
        <w:ind w:leftChars="100" w:left="210" w:rightChars="100" w:right="210" w:firstLine="420"/>
      </w:pPr>
      <w:r w:rsidRPr="001A7945">
        <w:lastRenderedPageBreak/>
        <w:t>10.0.13.255/32</w:t>
      </w:r>
      <w:r w:rsidR="00AB5E5B">
        <w:rPr>
          <w:rFonts w:hint="eastAsia"/>
        </w:rPr>
        <w:t xml:space="preserve"> </w:t>
      </w:r>
      <w:r w:rsidRPr="001A7945">
        <w:t>Direct  0    0</w:t>
      </w:r>
      <w:r w:rsidRPr="001A7945">
        <w:tab/>
      </w:r>
      <w:r w:rsidRPr="001A7945">
        <w:tab/>
        <w:t>D</w:t>
      </w:r>
      <w:r w:rsidRPr="001A7945">
        <w:tab/>
        <w:t>127.0.0.1</w:t>
      </w:r>
      <w:r w:rsidRPr="001A7945">
        <w:tab/>
        <w:t>GigabitEthernet0/0/0</w:t>
      </w:r>
    </w:p>
    <w:p w14:paraId="7C2B9C04" w14:textId="77777777" w:rsidR="00CF5087" w:rsidRPr="001A7945" w:rsidRDefault="00CF5087" w:rsidP="00E77D2E">
      <w:pPr>
        <w:pStyle w:val="aff3"/>
        <w:ind w:leftChars="100" w:left="210" w:rightChars="100" w:right="210" w:firstLine="420"/>
      </w:pPr>
      <w:r w:rsidRPr="001A7945">
        <w:t>127.0.0.0/8</w:t>
      </w:r>
      <w:r w:rsidRPr="001A7945">
        <w:tab/>
      </w:r>
      <w:r w:rsidR="00AB5E5B">
        <w:rPr>
          <w:rFonts w:hint="eastAsia"/>
        </w:rPr>
        <w:t xml:space="preserve"> </w:t>
      </w:r>
      <w:r w:rsidRPr="001A7945">
        <w:t>Direct  0    0</w:t>
      </w:r>
      <w:r w:rsidRPr="001A7945">
        <w:tab/>
      </w:r>
      <w:r w:rsidRPr="001A7945">
        <w:tab/>
        <w:t>D</w:t>
      </w:r>
      <w:r w:rsidRPr="001A7945">
        <w:tab/>
        <w:t>127.0.0.1</w:t>
      </w:r>
      <w:r w:rsidRPr="001A7945">
        <w:tab/>
        <w:t>InLoopBack0</w:t>
      </w:r>
    </w:p>
    <w:p w14:paraId="300D45F5" w14:textId="77777777" w:rsidR="00CF5087" w:rsidRPr="001A7945" w:rsidRDefault="00CF5087" w:rsidP="00E77D2E">
      <w:pPr>
        <w:pStyle w:val="aff3"/>
        <w:ind w:leftChars="100" w:left="210" w:rightChars="100" w:right="210" w:firstLine="420"/>
      </w:pPr>
      <w:r w:rsidRPr="001A7945">
        <w:t>127.0.0.1/32</w:t>
      </w:r>
      <w:r w:rsidRPr="001A7945">
        <w:tab/>
      </w:r>
      <w:r w:rsidR="00AB5E5B">
        <w:rPr>
          <w:rFonts w:hint="eastAsia"/>
        </w:rPr>
        <w:t xml:space="preserve"> </w:t>
      </w:r>
      <w:r w:rsidRPr="001A7945">
        <w:t>Direct  0    0</w:t>
      </w:r>
      <w:r w:rsidRPr="001A7945">
        <w:tab/>
      </w:r>
      <w:r w:rsidRPr="001A7945">
        <w:tab/>
        <w:t>D</w:t>
      </w:r>
      <w:r w:rsidRPr="001A7945">
        <w:tab/>
        <w:t>127.0.0.1</w:t>
      </w:r>
      <w:r w:rsidRPr="001A7945">
        <w:tab/>
        <w:t>InLoopBack0</w:t>
      </w:r>
    </w:p>
    <w:p w14:paraId="08418F44" w14:textId="77777777" w:rsidR="00CF5087" w:rsidRPr="001A7945" w:rsidRDefault="00CF5087" w:rsidP="00E77D2E">
      <w:pPr>
        <w:pStyle w:val="aff3"/>
        <w:ind w:leftChars="100" w:left="210" w:rightChars="100" w:right="210"/>
      </w:pPr>
      <w:r w:rsidRPr="001A7945">
        <w:t>127.255.255.255/32</w:t>
      </w:r>
      <w:r w:rsidR="00AB5E5B">
        <w:rPr>
          <w:rFonts w:hint="eastAsia"/>
        </w:rPr>
        <w:t xml:space="preserve"> </w:t>
      </w:r>
      <w:r w:rsidRPr="001A7945">
        <w:t>Direct  0    0</w:t>
      </w:r>
      <w:r w:rsidRPr="001A7945">
        <w:tab/>
      </w:r>
      <w:r w:rsidRPr="001A7945">
        <w:tab/>
        <w:t>D</w:t>
      </w:r>
      <w:r w:rsidRPr="001A7945">
        <w:tab/>
        <w:t>127.0.0.1</w:t>
      </w:r>
      <w:r w:rsidRPr="001A7945">
        <w:tab/>
        <w:t>InLoopBack0</w:t>
      </w:r>
    </w:p>
    <w:p w14:paraId="5621CD36" w14:textId="77777777" w:rsidR="00CF5087" w:rsidRPr="001A7945" w:rsidRDefault="00CF5087" w:rsidP="00E77D2E">
      <w:pPr>
        <w:pStyle w:val="aff3"/>
        <w:ind w:leftChars="100" w:left="210" w:rightChars="100" w:right="210" w:firstLine="420"/>
        <w:rPr>
          <w:shd w:val="pct15" w:color="auto" w:fill="FFFFFF"/>
        </w:rPr>
      </w:pPr>
      <w:r w:rsidRPr="001A7945">
        <w:rPr>
          <w:shd w:val="pct15" w:color="auto" w:fill="FFFFFF"/>
        </w:rPr>
        <w:t>172.16.0.0/24</w:t>
      </w:r>
      <w:r w:rsidRPr="001A7945">
        <w:rPr>
          <w:shd w:val="pct15" w:color="auto" w:fill="FFFFFF"/>
        </w:rPr>
        <w:tab/>
      </w:r>
      <w:r w:rsidR="00AB5E5B">
        <w:rPr>
          <w:rFonts w:hint="eastAsia"/>
          <w:shd w:val="pct15" w:color="auto" w:fill="FFFFFF"/>
        </w:rPr>
        <w:t xml:space="preserve">  </w:t>
      </w:r>
      <w:r w:rsidRPr="001A7945">
        <w:rPr>
          <w:shd w:val="pct15" w:color="auto" w:fill="FFFFFF"/>
        </w:rPr>
        <w:t>RIP     100  2</w:t>
      </w:r>
      <w:r w:rsidRPr="001A7945">
        <w:rPr>
          <w:shd w:val="pct15" w:color="auto" w:fill="FFFFFF"/>
        </w:rPr>
        <w:tab/>
      </w:r>
      <w:r w:rsidRPr="001A7945">
        <w:rPr>
          <w:shd w:val="pct15" w:color="auto" w:fill="FFFFFF"/>
        </w:rPr>
        <w:tab/>
        <w:t>D</w:t>
      </w:r>
      <w:r w:rsidRPr="001A7945">
        <w:rPr>
          <w:shd w:val="pct15" w:color="auto" w:fill="FFFFFF"/>
        </w:rPr>
        <w:tab/>
        <w:t>10.0.13.2</w:t>
      </w:r>
      <w:r w:rsidRPr="001A7945">
        <w:rPr>
          <w:shd w:val="pct15" w:color="auto" w:fill="FFFFFF"/>
        </w:rPr>
        <w:tab/>
        <w:t>GigabitEthernet0/0/0</w:t>
      </w:r>
    </w:p>
    <w:p w14:paraId="69CA8295" w14:textId="77777777" w:rsidR="00CF5087" w:rsidRPr="001A7945" w:rsidRDefault="00CF5087" w:rsidP="00E77D2E">
      <w:pPr>
        <w:pStyle w:val="aff3"/>
        <w:ind w:leftChars="100" w:left="210" w:rightChars="100" w:right="210" w:firstLine="420"/>
        <w:rPr>
          <w:shd w:val="pct15" w:color="auto" w:fill="FFFFFF"/>
        </w:rPr>
      </w:pPr>
      <w:r w:rsidRPr="001A7945">
        <w:rPr>
          <w:shd w:val="pct15" w:color="auto" w:fill="FFFFFF"/>
        </w:rPr>
        <w:t>172.16.1.0/24</w:t>
      </w:r>
      <w:r w:rsidRPr="001A7945">
        <w:rPr>
          <w:shd w:val="pct15" w:color="auto" w:fill="FFFFFF"/>
        </w:rPr>
        <w:tab/>
      </w:r>
      <w:r w:rsidR="00AB5E5B">
        <w:rPr>
          <w:rFonts w:hint="eastAsia"/>
          <w:shd w:val="pct15" w:color="auto" w:fill="FFFFFF"/>
        </w:rPr>
        <w:t xml:space="preserve">  </w:t>
      </w:r>
      <w:r w:rsidRPr="001A7945">
        <w:rPr>
          <w:shd w:val="pct15" w:color="auto" w:fill="FFFFFF"/>
        </w:rPr>
        <w:t>RIP     100  2</w:t>
      </w:r>
      <w:r w:rsidRPr="001A7945">
        <w:rPr>
          <w:shd w:val="pct15" w:color="auto" w:fill="FFFFFF"/>
        </w:rPr>
        <w:tab/>
      </w:r>
      <w:r w:rsidRPr="001A7945">
        <w:rPr>
          <w:shd w:val="pct15" w:color="auto" w:fill="FFFFFF"/>
        </w:rPr>
        <w:tab/>
        <w:t>D</w:t>
      </w:r>
      <w:r w:rsidRPr="001A7945">
        <w:rPr>
          <w:shd w:val="pct15" w:color="auto" w:fill="FFFFFF"/>
        </w:rPr>
        <w:tab/>
        <w:t>10.0.13.2</w:t>
      </w:r>
      <w:r w:rsidRPr="001A7945">
        <w:rPr>
          <w:shd w:val="pct15" w:color="auto" w:fill="FFFFFF"/>
        </w:rPr>
        <w:tab/>
        <w:t>GigabitEthernet0/0/0</w:t>
      </w:r>
    </w:p>
    <w:p w14:paraId="19007289" w14:textId="77777777" w:rsidR="00CF5087" w:rsidRPr="001A7945" w:rsidRDefault="00CF5087" w:rsidP="00E77D2E">
      <w:pPr>
        <w:pStyle w:val="aff3"/>
        <w:ind w:leftChars="100" w:left="210" w:rightChars="100" w:right="210" w:firstLine="420"/>
        <w:rPr>
          <w:shd w:val="pct15" w:color="auto" w:fill="FFFFFF"/>
        </w:rPr>
      </w:pPr>
      <w:r w:rsidRPr="001A7945">
        <w:rPr>
          <w:shd w:val="pct15" w:color="auto" w:fill="FFFFFF"/>
        </w:rPr>
        <w:t>172.16.2.0/24</w:t>
      </w:r>
      <w:r w:rsidRPr="001A7945">
        <w:rPr>
          <w:shd w:val="pct15" w:color="auto" w:fill="FFFFFF"/>
        </w:rPr>
        <w:tab/>
      </w:r>
      <w:r w:rsidR="00AB5E5B">
        <w:rPr>
          <w:rFonts w:hint="eastAsia"/>
          <w:shd w:val="pct15" w:color="auto" w:fill="FFFFFF"/>
        </w:rPr>
        <w:t xml:space="preserve">  </w:t>
      </w:r>
      <w:r w:rsidRPr="001A7945">
        <w:rPr>
          <w:shd w:val="pct15" w:color="auto" w:fill="FFFFFF"/>
        </w:rPr>
        <w:t>RIP     100  2</w:t>
      </w:r>
      <w:r w:rsidRPr="001A7945">
        <w:rPr>
          <w:shd w:val="pct15" w:color="auto" w:fill="FFFFFF"/>
        </w:rPr>
        <w:tab/>
      </w:r>
      <w:r w:rsidRPr="001A7945">
        <w:rPr>
          <w:shd w:val="pct15" w:color="auto" w:fill="FFFFFF"/>
        </w:rPr>
        <w:tab/>
        <w:t>D</w:t>
      </w:r>
      <w:r w:rsidRPr="001A7945">
        <w:rPr>
          <w:shd w:val="pct15" w:color="auto" w:fill="FFFFFF"/>
        </w:rPr>
        <w:tab/>
        <w:t>10.0.13.2</w:t>
      </w:r>
      <w:r w:rsidRPr="001A7945">
        <w:rPr>
          <w:shd w:val="pct15" w:color="auto" w:fill="FFFFFF"/>
        </w:rPr>
        <w:tab/>
        <w:t>GigabitEthernet0/0/0</w:t>
      </w:r>
    </w:p>
    <w:p w14:paraId="4136B488" w14:textId="77777777" w:rsidR="00CF5087" w:rsidRPr="001A7945" w:rsidRDefault="00CF5087" w:rsidP="00E77D2E">
      <w:pPr>
        <w:pStyle w:val="aff3"/>
        <w:ind w:leftChars="100" w:left="210" w:rightChars="100" w:right="210" w:firstLine="420"/>
        <w:rPr>
          <w:shd w:val="pct15" w:color="auto" w:fill="FFFFFF"/>
        </w:rPr>
      </w:pPr>
      <w:r w:rsidRPr="001A7945">
        <w:rPr>
          <w:shd w:val="pct15" w:color="auto" w:fill="FFFFFF"/>
        </w:rPr>
        <w:t>172.16.3.0/24</w:t>
      </w:r>
      <w:r w:rsidRPr="001A7945">
        <w:rPr>
          <w:shd w:val="pct15" w:color="auto" w:fill="FFFFFF"/>
        </w:rPr>
        <w:tab/>
      </w:r>
      <w:r w:rsidR="00AB5E5B">
        <w:rPr>
          <w:rFonts w:hint="eastAsia"/>
          <w:shd w:val="pct15" w:color="auto" w:fill="FFFFFF"/>
        </w:rPr>
        <w:t xml:space="preserve">  </w:t>
      </w:r>
      <w:r w:rsidRPr="001A7945">
        <w:rPr>
          <w:shd w:val="pct15" w:color="auto" w:fill="FFFFFF"/>
        </w:rPr>
        <w:t>RIP     100  2</w:t>
      </w:r>
      <w:r w:rsidRPr="001A7945">
        <w:rPr>
          <w:shd w:val="pct15" w:color="auto" w:fill="FFFFFF"/>
        </w:rPr>
        <w:tab/>
      </w:r>
      <w:r w:rsidRPr="001A7945">
        <w:rPr>
          <w:shd w:val="pct15" w:color="auto" w:fill="FFFFFF"/>
        </w:rPr>
        <w:tab/>
        <w:t>D</w:t>
      </w:r>
      <w:r w:rsidRPr="001A7945">
        <w:rPr>
          <w:shd w:val="pct15" w:color="auto" w:fill="FFFFFF"/>
        </w:rPr>
        <w:tab/>
        <w:t>10.0.13.2</w:t>
      </w:r>
      <w:r w:rsidRPr="001A7945">
        <w:rPr>
          <w:shd w:val="pct15" w:color="auto" w:fill="FFFFFF"/>
        </w:rPr>
        <w:tab/>
        <w:t>GigabitEthernet0/0/0</w:t>
      </w:r>
    </w:p>
    <w:p w14:paraId="6AB8992C" w14:textId="77777777" w:rsidR="00CF5087" w:rsidRDefault="00CF5087" w:rsidP="00E77D2E">
      <w:pPr>
        <w:pStyle w:val="aff3"/>
        <w:ind w:leftChars="100" w:left="210" w:rightChars="100" w:right="210"/>
      </w:pPr>
      <w:r w:rsidRPr="001A7945">
        <w:t>255.255.255.255/32</w:t>
      </w:r>
      <w:r w:rsidRPr="001A7945">
        <w:tab/>
        <w:t>Direct  0    0</w:t>
      </w:r>
      <w:r w:rsidRPr="001A7945">
        <w:tab/>
      </w:r>
      <w:r w:rsidRPr="001A7945">
        <w:tab/>
        <w:t>D</w:t>
      </w:r>
      <w:r w:rsidRPr="001A7945">
        <w:tab/>
        <w:t>127.0.0.1</w:t>
      </w:r>
      <w:r w:rsidRPr="001A7945">
        <w:tab/>
        <w:t>InLoopBack0</w:t>
      </w:r>
    </w:p>
    <w:p w14:paraId="46D93009" w14:textId="77777777" w:rsidR="00AB5E5B" w:rsidRPr="001A7945" w:rsidRDefault="00AB5E5B" w:rsidP="00E77D2E">
      <w:pPr>
        <w:pStyle w:val="aff3"/>
        <w:ind w:leftChars="100" w:left="210" w:rightChars="100" w:right="210"/>
        <w:rPr>
          <w:sz w:val="16"/>
          <w:szCs w:val="16"/>
        </w:rPr>
      </w:pPr>
    </w:p>
    <w:p w14:paraId="15149733" w14:textId="77777777" w:rsidR="00CC714A" w:rsidRDefault="00F65469">
      <w:pPr>
        <w:pStyle w:val="aff2"/>
        <w:widowControl w:val="0"/>
        <w:topLinePunct w:val="0"/>
        <w:autoSpaceDE w:val="0"/>
        <w:autoSpaceDN w:val="0"/>
        <w:snapToGrid/>
        <w:spacing w:before="0" w:after="156"/>
        <w:ind w:left="0"/>
        <w:rPr>
          <w:kern w:val="0"/>
        </w:rPr>
      </w:pPr>
      <w:r>
        <w:rPr>
          <w:rFonts w:hint="eastAsia"/>
          <w:kern w:val="0"/>
        </w:rPr>
        <w:t>路由表中</w:t>
      </w:r>
      <w:r w:rsidR="00D97C6D" w:rsidRPr="00D97C6D">
        <w:rPr>
          <w:rFonts w:hint="eastAsia"/>
          <w:kern w:val="0"/>
        </w:rPr>
        <w:t>灰色阴影标注的部分表明，</w:t>
      </w:r>
      <w:r w:rsidR="00D97C6D" w:rsidRPr="00D97C6D">
        <w:rPr>
          <w:kern w:val="0"/>
        </w:rPr>
        <w:t>R1</w:t>
      </w:r>
      <w:r w:rsidR="00D97C6D" w:rsidRPr="00D97C6D">
        <w:rPr>
          <w:rFonts w:hint="eastAsia"/>
          <w:kern w:val="0"/>
        </w:rPr>
        <w:t>已经学习到了指定路由，但是这些路由是</w:t>
      </w:r>
      <w:r>
        <w:rPr>
          <w:rFonts w:hint="eastAsia"/>
          <w:kern w:val="0"/>
        </w:rPr>
        <w:t>没有</w:t>
      </w:r>
      <w:r w:rsidR="00D31C39">
        <w:rPr>
          <w:rFonts w:hint="eastAsia"/>
          <w:kern w:val="0"/>
        </w:rPr>
        <w:t>汇总</w:t>
      </w:r>
      <w:r>
        <w:rPr>
          <w:rFonts w:hint="eastAsia"/>
          <w:kern w:val="0"/>
        </w:rPr>
        <w:t>的明细</w:t>
      </w:r>
      <w:r w:rsidR="00D97C6D" w:rsidRPr="00D97C6D">
        <w:rPr>
          <w:rFonts w:hint="eastAsia"/>
          <w:kern w:val="0"/>
        </w:rPr>
        <w:t>路由。</w:t>
      </w:r>
    </w:p>
    <w:p w14:paraId="51F92F68" w14:textId="77777777" w:rsidR="00CC714A" w:rsidRDefault="00F65469">
      <w:pPr>
        <w:pStyle w:val="aff2"/>
        <w:widowControl w:val="0"/>
        <w:topLinePunct w:val="0"/>
        <w:autoSpaceDE w:val="0"/>
        <w:autoSpaceDN w:val="0"/>
        <w:snapToGrid/>
        <w:spacing w:before="0" w:after="156"/>
        <w:ind w:left="0"/>
        <w:rPr>
          <w:kern w:val="0"/>
        </w:rPr>
      </w:pPr>
      <w:r>
        <w:rPr>
          <w:rFonts w:hint="eastAsia"/>
          <w:kern w:val="0"/>
        </w:rPr>
        <w:t>测试</w:t>
      </w:r>
      <w:r w:rsidR="00D97C6D" w:rsidRPr="00D97C6D">
        <w:rPr>
          <w:kern w:val="0"/>
        </w:rPr>
        <w:t>R1</w:t>
      </w:r>
      <w:r w:rsidR="00D97C6D" w:rsidRPr="00D97C6D">
        <w:rPr>
          <w:rFonts w:hint="eastAsia"/>
          <w:kern w:val="0"/>
        </w:rPr>
        <w:t>到网段</w:t>
      </w:r>
      <w:r w:rsidR="00D97C6D" w:rsidRPr="00D97C6D">
        <w:rPr>
          <w:kern w:val="0"/>
        </w:rPr>
        <w:t>172.16.0.0</w:t>
      </w:r>
      <w:r>
        <w:rPr>
          <w:rFonts w:hint="eastAsia"/>
          <w:kern w:val="0"/>
        </w:rPr>
        <w:t>的</w:t>
      </w:r>
      <w:r w:rsidR="00D97C6D" w:rsidRPr="00D97C6D">
        <w:rPr>
          <w:rFonts w:hint="eastAsia"/>
          <w:kern w:val="0"/>
        </w:rPr>
        <w:t>连通性。</w:t>
      </w:r>
      <w:r w:rsidR="00D97C6D" w:rsidRPr="00D97C6D">
        <w:rPr>
          <w:kern w:val="0"/>
        </w:rPr>
        <w:t xml:space="preserve"> </w:t>
      </w:r>
    </w:p>
    <w:p w14:paraId="5F9C853E" w14:textId="77777777" w:rsidR="00CF5087" w:rsidRPr="001A7945" w:rsidRDefault="00CF5087" w:rsidP="00E77D2E">
      <w:pPr>
        <w:pStyle w:val="aff3"/>
        <w:ind w:leftChars="100" w:left="210" w:rightChars="100" w:right="210"/>
      </w:pPr>
      <w:r w:rsidRPr="001A7945">
        <w:t>&lt;R1&gt;ping 172.16.0.1</w:t>
      </w:r>
    </w:p>
    <w:p w14:paraId="12B07AE9" w14:textId="77777777" w:rsidR="00CF5087" w:rsidRPr="001A7945" w:rsidRDefault="00CF5087" w:rsidP="00E77D2E">
      <w:pPr>
        <w:pStyle w:val="aff3"/>
        <w:ind w:leftChars="100" w:left="210" w:rightChars="100" w:right="210"/>
      </w:pPr>
      <w:r w:rsidRPr="001A7945">
        <w:t xml:space="preserve">  PING 172.16.0.1: 56  data bytes, press CTRL_C to break</w:t>
      </w:r>
    </w:p>
    <w:p w14:paraId="1767F8E4" w14:textId="77777777" w:rsidR="00CF5087" w:rsidRPr="001A7945" w:rsidRDefault="00CF5087" w:rsidP="00E77D2E">
      <w:pPr>
        <w:pStyle w:val="aff3"/>
        <w:ind w:leftChars="100" w:left="210" w:rightChars="100" w:right="210"/>
      </w:pPr>
      <w:r w:rsidRPr="001A7945">
        <w:t xml:space="preserve">    Reply from 172.16.0.1: bytes=56 Sequence=1 ttl=254 time=80 ms</w:t>
      </w:r>
    </w:p>
    <w:p w14:paraId="0AC3F7CE" w14:textId="77777777" w:rsidR="00CF5087" w:rsidRPr="001A7945" w:rsidRDefault="00CF5087" w:rsidP="00E77D2E">
      <w:pPr>
        <w:pStyle w:val="aff3"/>
        <w:ind w:leftChars="100" w:left="210" w:rightChars="100" w:right="210"/>
      </w:pPr>
      <w:r w:rsidRPr="001A7945">
        <w:t xml:space="preserve">    Reply from 172.16.0.1: bytes=56 Sequence=2 ttl=254 time=79 ms</w:t>
      </w:r>
    </w:p>
    <w:p w14:paraId="1B065D6D" w14:textId="77777777" w:rsidR="00CF5087" w:rsidRPr="001A7945" w:rsidRDefault="00CF5087" w:rsidP="00E77D2E">
      <w:pPr>
        <w:pStyle w:val="aff3"/>
        <w:ind w:leftChars="100" w:left="210" w:rightChars="100" w:right="210"/>
      </w:pPr>
      <w:r w:rsidRPr="001A7945">
        <w:t xml:space="preserve">    Reply from 172.16.0.1: bytes=56 Sequence=3 ttl=254 time=79 ms</w:t>
      </w:r>
    </w:p>
    <w:p w14:paraId="5E3ACBEE" w14:textId="77777777" w:rsidR="00CF5087" w:rsidRPr="001A7945" w:rsidRDefault="00CF5087" w:rsidP="00E77D2E">
      <w:pPr>
        <w:pStyle w:val="aff3"/>
        <w:ind w:leftChars="100" w:left="210" w:rightChars="100" w:right="210"/>
      </w:pPr>
      <w:r w:rsidRPr="001A7945">
        <w:t xml:space="preserve">    Reply from 172.16.0.1: bytes=56 Sequence=4 ttl=254 time=79 ms</w:t>
      </w:r>
    </w:p>
    <w:p w14:paraId="10AE3F2F" w14:textId="77777777" w:rsidR="00CF5087" w:rsidRPr="001A7945" w:rsidRDefault="00CF5087" w:rsidP="00E77D2E">
      <w:pPr>
        <w:pStyle w:val="aff3"/>
        <w:ind w:leftChars="100" w:left="210" w:rightChars="100" w:right="210"/>
      </w:pPr>
      <w:r w:rsidRPr="001A7945">
        <w:t xml:space="preserve">    Reply from 172.16.0.1: bytes=56 Sequence=5 ttl=254 time=79 ms</w:t>
      </w:r>
    </w:p>
    <w:p w14:paraId="07BA99C3" w14:textId="77777777" w:rsidR="00CF5087" w:rsidRPr="001A7945" w:rsidRDefault="00CF5087" w:rsidP="00E77D2E">
      <w:pPr>
        <w:pStyle w:val="aff3"/>
        <w:ind w:leftChars="100" w:left="210" w:rightChars="100" w:right="210"/>
      </w:pPr>
      <w:r w:rsidRPr="001A7945">
        <w:t xml:space="preserve">  --- 172.16.0.1 ping statistics ---</w:t>
      </w:r>
    </w:p>
    <w:p w14:paraId="1CA97D59" w14:textId="77777777" w:rsidR="00CF5087" w:rsidRPr="001A7945" w:rsidRDefault="00CF5087" w:rsidP="00E77D2E">
      <w:pPr>
        <w:pStyle w:val="aff3"/>
        <w:ind w:leftChars="100" w:left="210" w:rightChars="100" w:right="210"/>
      </w:pPr>
      <w:r w:rsidRPr="001A7945">
        <w:t xml:space="preserve">    5 packet(s) transmitted</w:t>
      </w:r>
    </w:p>
    <w:p w14:paraId="2D3A78F4" w14:textId="77777777" w:rsidR="00CF5087" w:rsidRPr="001A7945" w:rsidRDefault="00CF5087" w:rsidP="00E77D2E">
      <w:pPr>
        <w:pStyle w:val="aff3"/>
        <w:ind w:leftChars="100" w:left="210" w:rightChars="100" w:right="210"/>
      </w:pPr>
      <w:r w:rsidRPr="001A7945">
        <w:t xml:space="preserve">    5 packet(s) received</w:t>
      </w:r>
    </w:p>
    <w:p w14:paraId="373EF644" w14:textId="77777777" w:rsidR="00CF5087" w:rsidRPr="001A7945" w:rsidRDefault="00CF5087" w:rsidP="00E77D2E">
      <w:pPr>
        <w:pStyle w:val="aff3"/>
        <w:ind w:leftChars="100" w:left="210" w:rightChars="100" w:right="210"/>
      </w:pPr>
      <w:r w:rsidRPr="001A7945">
        <w:t xml:space="preserve">    0.00% packet loss</w:t>
      </w:r>
    </w:p>
    <w:p w14:paraId="057A6F70" w14:textId="77777777" w:rsidR="00CF5087" w:rsidRPr="001A7945" w:rsidRDefault="00CF5087" w:rsidP="00E77D2E">
      <w:pPr>
        <w:pStyle w:val="aff3"/>
        <w:ind w:leftChars="100" w:left="210" w:rightChars="100" w:right="210" w:firstLine="360"/>
      </w:pPr>
      <w:r w:rsidRPr="001A7945">
        <w:t>round-trip min/avg/max = 79/79/80 ms</w:t>
      </w:r>
    </w:p>
    <w:p w14:paraId="4511E245" w14:textId="77777777" w:rsidR="00CC714A" w:rsidRDefault="00D97C6D">
      <w:pPr>
        <w:pStyle w:val="a"/>
        <w:numPr>
          <w:ilvl w:val="0"/>
          <w:numId w:val="178"/>
        </w:numPr>
      </w:pPr>
      <w:r w:rsidRPr="00D97C6D">
        <w:rPr>
          <w:rFonts w:hint="eastAsia"/>
        </w:rPr>
        <w:t>在</w:t>
      </w:r>
      <w:r w:rsidRPr="00D97C6D">
        <w:t>R2</w:t>
      </w:r>
      <w:r w:rsidRPr="00D97C6D">
        <w:rPr>
          <w:rFonts w:hint="eastAsia"/>
        </w:rPr>
        <w:t>上配置</w:t>
      </w:r>
      <w:r w:rsidRPr="00D97C6D">
        <w:t>RIP</w:t>
      </w:r>
      <w:r w:rsidRPr="00D97C6D">
        <w:rPr>
          <w:rFonts w:hint="eastAsia"/>
        </w:rPr>
        <w:t>手动路由</w:t>
      </w:r>
      <w:r w:rsidR="00D31C39">
        <w:rPr>
          <w:rFonts w:hint="eastAsia"/>
        </w:rPr>
        <w:t>汇总</w:t>
      </w:r>
      <w:r w:rsidRPr="00D97C6D">
        <w:t xml:space="preserve"> </w:t>
      </w:r>
    </w:p>
    <w:p w14:paraId="5A224EF3"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在</w:t>
      </w:r>
      <w:r w:rsidRPr="00D97C6D">
        <w:rPr>
          <w:kern w:val="0"/>
        </w:rPr>
        <w:t>R2</w:t>
      </w:r>
      <w:r w:rsidRPr="00D97C6D">
        <w:rPr>
          <w:rFonts w:hint="eastAsia"/>
          <w:kern w:val="0"/>
        </w:rPr>
        <w:t>的</w:t>
      </w:r>
      <w:r w:rsidR="00F65469">
        <w:rPr>
          <w:rFonts w:hint="eastAsia"/>
          <w:kern w:val="0"/>
        </w:rPr>
        <w:t>G0</w:t>
      </w:r>
      <w:r w:rsidRPr="00D97C6D">
        <w:rPr>
          <w:kern w:val="0"/>
        </w:rPr>
        <w:t>/0/0</w:t>
      </w:r>
      <w:r w:rsidRPr="00D97C6D">
        <w:rPr>
          <w:rFonts w:hint="eastAsia"/>
          <w:kern w:val="0"/>
        </w:rPr>
        <w:t>接口执行</w:t>
      </w:r>
      <w:r w:rsidRPr="00D97C6D">
        <w:rPr>
          <w:b/>
          <w:kern w:val="0"/>
        </w:rPr>
        <w:t>rip summary-address</w:t>
      </w:r>
      <w:r w:rsidRPr="00D97C6D">
        <w:rPr>
          <w:rFonts w:hint="eastAsia"/>
          <w:kern w:val="0"/>
        </w:rPr>
        <w:t>命令，配置</w:t>
      </w:r>
      <w:r w:rsidRPr="00D97C6D">
        <w:rPr>
          <w:kern w:val="0"/>
        </w:rPr>
        <w:t>RIP</w:t>
      </w:r>
      <w:r w:rsidRPr="00D97C6D">
        <w:rPr>
          <w:rFonts w:hint="eastAsia"/>
          <w:kern w:val="0"/>
        </w:rPr>
        <w:t>路由</w:t>
      </w:r>
      <w:r w:rsidR="00D31C39">
        <w:rPr>
          <w:rFonts w:hint="eastAsia"/>
          <w:kern w:val="0"/>
        </w:rPr>
        <w:t>汇总</w:t>
      </w:r>
      <w:r w:rsidRPr="00D97C6D">
        <w:rPr>
          <w:rFonts w:hint="eastAsia"/>
          <w:kern w:val="0"/>
        </w:rPr>
        <w:t>。四条路由</w:t>
      </w:r>
      <w:r w:rsidRPr="00D97C6D">
        <w:rPr>
          <w:kern w:val="0"/>
        </w:rPr>
        <w:t>172.16.0.0/24</w:t>
      </w:r>
      <w:r w:rsidRPr="00D97C6D">
        <w:rPr>
          <w:rFonts w:hint="eastAsia"/>
          <w:kern w:val="0"/>
        </w:rPr>
        <w:t>、</w:t>
      </w:r>
      <w:r w:rsidRPr="00D97C6D">
        <w:rPr>
          <w:kern w:val="0"/>
        </w:rPr>
        <w:t>172.16.1.0/24</w:t>
      </w:r>
      <w:r w:rsidRPr="00D97C6D">
        <w:rPr>
          <w:rFonts w:hint="eastAsia"/>
          <w:kern w:val="0"/>
        </w:rPr>
        <w:t>、</w:t>
      </w:r>
      <w:r w:rsidRPr="00D97C6D">
        <w:rPr>
          <w:kern w:val="0"/>
        </w:rPr>
        <w:t>172.16.2.0/24</w:t>
      </w:r>
      <w:r w:rsidRPr="00D97C6D">
        <w:rPr>
          <w:rFonts w:hint="eastAsia"/>
          <w:kern w:val="0"/>
        </w:rPr>
        <w:t>和</w:t>
      </w:r>
      <w:r w:rsidRPr="00D97C6D">
        <w:rPr>
          <w:kern w:val="0"/>
        </w:rPr>
        <w:t>172.16.3.0/24</w:t>
      </w:r>
      <w:r w:rsidR="00D31C39">
        <w:rPr>
          <w:rFonts w:hint="eastAsia"/>
          <w:kern w:val="0"/>
        </w:rPr>
        <w:t>汇总</w:t>
      </w:r>
      <w:r w:rsidRPr="00D97C6D">
        <w:rPr>
          <w:rFonts w:hint="eastAsia"/>
          <w:kern w:val="0"/>
        </w:rPr>
        <w:t>成了一条</w:t>
      </w:r>
      <w:r w:rsidRPr="00D97C6D">
        <w:rPr>
          <w:kern w:val="0"/>
        </w:rPr>
        <w:t>172.16.0.0/16</w:t>
      </w:r>
      <w:r w:rsidRPr="00D97C6D">
        <w:rPr>
          <w:rFonts w:hint="eastAsia"/>
          <w:kern w:val="0"/>
        </w:rPr>
        <w:t>。</w:t>
      </w:r>
    </w:p>
    <w:p w14:paraId="713BB0F8" w14:textId="77777777" w:rsidR="00CF5087" w:rsidRPr="001A7945" w:rsidRDefault="00CF5087" w:rsidP="00E77D2E">
      <w:pPr>
        <w:pStyle w:val="aff3"/>
        <w:ind w:leftChars="100" w:left="210" w:rightChars="100" w:right="210"/>
      </w:pPr>
      <w:r w:rsidRPr="001A7945">
        <w:t>[R2]interface</w:t>
      </w:r>
      <w:r w:rsidRPr="001A7945">
        <w:rPr>
          <w:rFonts w:hint="eastAsia"/>
        </w:rPr>
        <w:t xml:space="preserve"> </w:t>
      </w:r>
      <w:r w:rsidRPr="001A7945">
        <w:t>GigabitEthernet0/0/0</w:t>
      </w:r>
    </w:p>
    <w:p w14:paraId="1A00FB21" w14:textId="77777777" w:rsidR="00CF5087" w:rsidRPr="001A7945" w:rsidRDefault="00CF5087" w:rsidP="00E77D2E">
      <w:pPr>
        <w:pStyle w:val="aff3"/>
        <w:ind w:leftChars="100" w:left="210" w:rightChars="100" w:right="210"/>
      </w:pPr>
      <w:r w:rsidRPr="001A7945">
        <w:t>[R2-GigabitEthernet0/0/0]rip summary-address 172.16.0.0 255.255.0.0</w:t>
      </w:r>
    </w:p>
    <w:p w14:paraId="32AEDD28" w14:textId="77777777" w:rsidR="00CF5087" w:rsidRPr="001A7945" w:rsidRDefault="00CF5087" w:rsidP="00E77D2E">
      <w:pPr>
        <w:pStyle w:val="aff3"/>
        <w:ind w:leftChars="100" w:left="210" w:rightChars="100" w:right="210"/>
      </w:pPr>
    </w:p>
    <w:p w14:paraId="79671BE6"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查看</w:t>
      </w:r>
      <w:r w:rsidRPr="00D97C6D">
        <w:rPr>
          <w:kern w:val="0"/>
        </w:rPr>
        <w:t>R1</w:t>
      </w:r>
      <w:r w:rsidRPr="00D97C6D">
        <w:rPr>
          <w:rFonts w:hint="eastAsia"/>
          <w:kern w:val="0"/>
        </w:rPr>
        <w:t>的路由表中是否包含该</w:t>
      </w:r>
      <w:r w:rsidR="00D31C39">
        <w:rPr>
          <w:rFonts w:hint="eastAsia"/>
          <w:kern w:val="0"/>
        </w:rPr>
        <w:t>汇总</w:t>
      </w:r>
      <w:r w:rsidRPr="00D97C6D">
        <w:rPr>
          <w:rFonts w:hint="eastAsia"/>
          <w:kern w:val="0"/>
        </w:rPr>
        <w:t>路由。</w:t>
      </w:r>
    </w:p>
    <w:p w14:paraId="03A634A1" w14:textId="77777777" w:rsidR="00CF5087" w:rsidRPr="001A7945" w:rsidRDefault="00CF5087" w:rsidP="00E77D2E">
      <w:pPr>
        <w:pStyle w:val="aff3"/>
        <w:ind w:leftChars="100" w:left="210" w:rightChars="100" w:right="210"/>
      </w:pPr>
      <w:r w:rsidRPr="001A7945">
        <w:t xml:space="preserve">&lt;R1&gt;display ip routing-table </w:t>
      </w:r>
    </w:p>
    <w:p w14:paraId="1A3DB186" w14:textId="77777777" w:rsidR="00CF5087" w:rsidRPr="001A7945" w:rsidRDefault="00CF5087" w:rsidP="00E77D2E">
      <w:pPr>
        <w:pStyle w:val="aff3"/>
        <w:ind w:leftChars="100" w:left="210" w:rightChars="100" w:right="210"/>
      </w:pPr>
      <w:r w:rsidRPr="001A7945">
        <w:t>Route Flags: R - relay, D - download to fib</w:t>
      </w:r>
    </w:p>
    <w:p w14:paraId="4BD01B86" w14:textId="77777777" w:rsidR="00CF5087" w:rsidRPr="001A7945" w:rsidRDefault="00CF5087" w:rsidP="00E77D2E">
      <w:pPr>
        <w:pStyle w:val="aff3"/>
        <w:ind w:leftChars="100" w:left="210" w:rightChars="100" w:right="210"/>
      </w:pPr>
      <w:r w:rsidRPr="001A7945">
        <w:lastRenderedPageBreak/>
        <w:t>-------------------------------------------------------------------------</w:t>
      </w:r>
    </w:p>
    <w:p w14:paraId="09BCC637" w14:textId="77777777" w:rsidR="00CF5087" w:rsidRPr="001A7945" w:rsidRDefault="00CF5087" w:rsidP="00E77D2E">
      <w:pPr>
        <w:pStyle w:val="aff3"/>
        <w:ind w:leftChars="100" w:left="210" w:rightChars="100" w:right="210"/>
      </w:pPr>
      <w:r w:rsidRPr="001A7945">
        <w:t>Routing Tables: Public</w:t>
      </w:r>
    </w:p>
    <w:p w14:paraId="2A0CD9FD" w14:textId="77777777" w:rsidR="00CF5087" w:rsidRPr="001A7945" w:rsidRDefault="00CF5087" w:rsidP="00E77D2E">
      <w:pPr>
        <w:pStyle w:val="aff3"/>
        <w:ind w:leftChars="100" w:left="210" w:rightChars="100" w:right="210"/>
      </w:pPr>
      <w:r w:rsidRPr="001A7945">
        <w:t xml:space="preserve">         Destinations : 14       </w:t>
      </w:r>
      <w:r w:rsidRPr="001A7945">
        <w:rPr>
          <w:shd w:val="pct15" w:color="auto" w:fill="FFFFFF"/>
        </w:rPr>
        <w:t>Routes : 14</w:t>
      </w:r>
      <w:r w:rsidRPr="001A7945">
        <w:t xml:space="preserve">       </w:t>
      </w:r>
    </w:p>
    <w:p w14:paraId="4A13869E" w14:textId="77777777" w:rsidR="00CF5087" w:rsidRPr="001A7945" w:rsidRDefault="00CF5087" w:rsidP="00E77D2E">
      <w:pPr>
        <w:pStyle w:val="aff3"/>
        <w:ind w:leftChars="100" w:left="210" w:rightChars="100" w:right="210"/>
      </w:pPr>
      <w:r w:rsidRPr="001A7945">
        <w:t>Destination/Mask    Proto   Pre  Cost Flags</w:t>
      </w:r>
      <w:r w:rsidRPr="001A7945">
        <w:tab/>
        <w:t>NextHop</w:t>
      </w:r>
      <w:r w:rsidRPr="001A7945">
        <w:tab/>
      </w:r>
      <w:r w:rsidRPr="001A7945">
        <w:tab/>
        <w:t>Interface</w:t>
      </w:r>
    </w:p>
    <w:p w14:paraId="6A202EB7" w14:textId="77777777" w:rsidR="00CF5087" w:rsidRPr="001A7945" w:rsidRDefault="00CF5087" w:rsidP="00E77D2E">
      <w:pPr>
        <w:pStyle w:val="aff3"/>
        <w:ind w:leftChars="100" w:left="210" w:rightChars="100" w:right="210" w:firstLine="420"/>
      </w:pPr>
      <w:r w:rsidRPr="001A7945">
        <w:t>10.0.1.0/24</w:t>
      </w:r>
      <w:r w:rsidRPr="001A7945">
        <w:tab/>
        <w:t>Direct  0    0</w:t>
      </w:r>
      <w:r w:rsidRPr="001A7945">
        <w:tab/>
      </w:r>
      <w:r w:rsidRPr="001A7945">
        <w:tab/>
        <w:t>D</w:t>
      </w:r>
      <w:r w:rsidRPr="001A7945">
        <w:tab/>
        <w:t>10.0.1.1</w:t>
      </w:r>
      <w:r w:rsidRPr="001A7945">
        <w:tab/>
        <w:t>LoopBack0</w:t>
      </w:r>
    </w:p>
    <w:p w14:paraId="6FAD2215" w14:textId="77777777" w:rsidR="00CF5087" w:rsidRPr="001A7945" w:rsidRDefault="00CF5087" w:rsidP="00E77D2E">
      <w:pPr>
        <w:pStyle w:val="aff3"/>
        <w:ind w:leftChars="100" w:left="210" w:rightChars="100" w:right="210" w:firstLine="420"/>
      </w:pPr>
      <w:r w:rsidRPr="001A7945">
        <w:t>10.0.1.1/32</w:t>
      </w:r>
      <w:r w:rsidRPr="001A7945">
        <w:tab/>
        <w:t>Direct  0    0</w:t>
      </w:r>
      <w:r w:rsidRPr="001A7945">
        <w:tab/>
      </w:r>
      <w:r w:rsidRPr="001A7945">
        <w:tab/>
        <w:t>D</w:t>
      </w:r>
      <w:r w:rsidRPr="001A7945">
        <w:tab/>
        <w:t>127.0.0.1</w:t>
      </w:r>
      <w:r w:rsidRPr="001A7945">
        <w:tab/>
        <w:t>LoopBack0</w:t>
      </w:r>
    </w:p>
    <w:p w14:paraId="60016647" w14:textId="77777777" w:rsidR="00CF5087" w:rsidRPr="001A7945" w:rsidRDefault="00CF5087" w:rsidP="00E77D2E">
      <w:pPr>
        <w:pStyle w:val="aff3"/>
        <w:ind w:leftChars="100" w:left="210" w:rightChars="100" w:right="210" w:firstLine="420"/>
      </w:pPr>
      <w:r w:rsidRPr="001A7945">
        <w:t>10.0.1.255/32</w:t>
      </w:r>
      <w:r w:rsidRPr="001A7945">
        <w:tab/>
        <w:t>Direct  0    0</w:t>
      </w:r>
      <w:r w:rsidRPr="001A7945">
        <w:tab/>
      </w:r>
      <w:r w:rsidRPr="001A7945">
        <w:tab/>
        <w:t>D</w:t>
      </w:r>
      <w:r w:rsidRPr="001A7945">
        <w:tab/>
        <w:t>127.0.0.1</w:t>
      </w:r>
      <w:r w:rsidRPr="001A7945">
        <w:tab/>
        <w:t>LoopBack0</w:t>
      </w:r>
    </w:p>
    <w:p w14:paraId="30BDAC4D" w14:textId="77777777" w:rsidR="00CF5087" w:rsidRPr="001A7945" w:rsidRDefault="00CF5087" w:rsidP="00E77D2E">
      <w:pPr>
        <w:pStyle w:val="aff3"/>
        <w:ind w:leftChars="100" w:left="210" w:rightChars="100" w:right="210" w:firstLine="420"/>
      </w:pPr>
      <w:r w:rsidRPr="001A7945">
        <w:t>10.0.2.0/24</w:t>
      </w:r>
      <w:r w:rsidRPr="001A7945">
        <w:tab/>
        <w:t>RIP     100  1</w:t>
      </w:r>
      <w:r w:rsidRPr="001A7945">
        <w:tab/>
      </w:r>
      <w:r w:rsidRPr="001A7945">
        <w:tab/>
        <w:t>D</w:t>
      </w:r>
      <w:r w:rsidRPr="001A7945">
        <w:tab/>
        <w:t>10.0.13.2</w:t>
      </w:r>
      <w:r w:rsidRPr="001A7945">
        <w:tab/>
        <w:t>GigabitEthernet0/0/0</w:t>
      </w:r>
    </w:p>
    <w:p w14:paraId="7787DF22" w14:textId="77777777" w:rsidR="00CF5087" w:rsidRPr="001A7945" w:rsidRDefault="00CF5087" w:rsidP="00E77D2E">
      <w:pPr>
        <w:pStyle w:val="aff3"/>
        <w:ind w:leftChars="100" w:left="210" w:rightChars="100" w:right="210" w:firstLine="420"/>
      </w:pPr>
      <w:r w:rsidRPr="001A7945">
        <w:t>10.0.3.0/24</w:t>
      </w:r>
      <w:r w:rsidRPr="001A7945">
        <w:tab/>
        <w:t>RIP     100  2</w:t>
      </w:r>
      <w:r w:rsidRPr="001A7945">
        <w:tab/>
      </w:r>
      <w:r w:rsidRPr="001A7945">
        <w:tab/>
        <w:t>D</w:t>
      </w:r>
      <w:r w:rsidRPr="001A7945">
        <w:tab/>
        <w:t>10.0.13.2</w:t>
      </w:r>
      <w:r w:rsidRPr="001A7945">
        <w:tab/>
        <w:t>GigabitEthernet0/0/0</w:t>
      </w:r>
    </w:p>
    <w:p w14:paraId="32882166" w14:textId="77777777" w:rsidR="00CF5087" w:rsidRPr="001A7945" w:rsidRDefault="00CF5087" w:rsidP="00E77D2E">
      <w:pPr>
        <w:pStyle w:val="aff3"/>
        <w:ind w:leftChars="100" w:left="210" w:rightChars="100" w:right="210" w:firstLine="420"/>
      </w:pPr>
      <w:r w:rsidRPr="001A7945">
        <w:t>10.0.12.0/24</w:t>
      </w:r>
      <w:r w:rsidRPr="001A7945">
        <w:tab/>
        <w:t>RIP     100  1</w:t>
      </w:r>
      <w:r w:rsidRPr="001A7945">
        <w:tab/>
      </w:r>
      <w:r w:rsidRPr="001A7945">
        <w:tab/>
        <w:t>D</w:t>
      </w:r>
      <w:r w:rsidRPr="001A7945">
        <w:tab/>
        <w:t>10.0.13.2</w:t>
      </w:r>
      <w:r w:rsidRPr="001A7945">
        <w:tab/>
        <w:t>GigabitEthernet0/0/0</w:t>
      </w:r>
    </w:p>
    <w:p w14:paraId="2B761E3F" w14:textId="77777777" w:rsidR="00CF5087" w:rsidRPr="001A7945" w:rsidRDefault="00CF5087" w:rsidP="00E77D2E">
      <w:pPr>
        <w:pStyle w:val="aff3"/>
        <w:ind w:leftChars="100" w:left="210" w:rightChars="100" w:right="210" w:firstLine="420"/>
      </w:pPr>
      <w:r w:rsidRPr="001A7945">
        <w:t>10.0.13.0/24</w:t>
      </w:r>
      <w:r w:rsidRPr="001A7945">
        <w:tab/>
        <w:t>Direct  0    0</w:t>
      </w:r>
      <w:r w:rsidRPr="001A7945">
        <w:tab/>
      </w:r>
      <w:r w:rsidRPr="001A7945">
        <w:tab/>
        <w:t>D</w:t>
      </w:r>
      <w:r w:rsidRPr="001A7945">
        <w:tab/>
        <w:t>10.0.13.1</w:t>
      </w:r>
      <w:r w:rsidRPr="001A7945">
        <w:tab/>
        <w:t>GigabitEthernet0/0/0</w:t>
      </w:r>
    </w:p>
    <w:p w14:paraId="6D7328B5" w14:textId="77777777" w:rsidR="00CF5087" w:rsidRPr="001A7945" w:rsidRDefault="00CF5087" w:rsidP="00E77D2E">
      <w:pPr>
        <w:pStyle w:val="aff3"/>
        <w:ind w:leftChars="100" w:left="210" w:rightChars="100" w:right="210" w:firstLine="420"/>
      </w:pPr>
      <w:r w:rsidRPr="001A7945">
        <w:t>10.0.13.1/32</w:t>
      </w:r>
      <w:r w:rsidRPr="001A7945">
        <w:tab/>
        <w:t>Direct  0    0</w:t>
      </w:r>
      <w:r w:rsidRPr="001A7945">
        <w:tab/>
      </w:r>
      <w:r w:rsidRPr="001A7945">
        <w:tab/>
        <w:t>D</w:t>
      </w:r>
      <w:r w:rsidRPr="001A7945">
        <w:tab/>
        <w:t>127.0.0.1</w:t>
      </w:r>
      <w:r w:rsidRPr="001A7945">
        <w:tab/>
        <w:t>GigabitEthernet0/0/0</w:t>
      </w:r>
    </w:p>
    <w:p w14:paraId="75ED8F14" w14:textId="77777777" w:rsidR="00CF5087" w:rsidRPr="001A7945" w:rsidRDefault="00CF5087" w:rsidP="00E77D2E">
      <w:pPr>
        <w:pStyle w:val="aff3"/>
        <w:ind w:leftChars="100" w:left="210" w:rightChars="100" w:right="210" w:firstLine="420"/>
      </w:pPr>
      <w:r w:rsidRPr="001A7945">
        <w:t>10.0.13.255/32</w:t>
      </w:r>
      <w:r w:rsidR="009266DE">
        <w:rPr>
          <w:rFonts w:hint="eastAsia"/>
        </w:rPr>
        <w:t xml:space="preserve"> </w:t>
      </w:r>
      <w:r w:rsidRPr="001A7945">
        <w:t>Direct  0    0</w:t>
      </w:r>
      <w:r w:rsidRPr="001A7945">
        <w:tab/>
      </w:r>
      <w:r w:rsidRPr="001A7945">
        <w:tab/>
        <w:t>D</w:t>
      </w:r>
      <w:r w:rsidRPr="001A7945">
        <w:tab/>
        <w:t>127.0.0.1</w:t>
      </w:r>
      <w:r w:rsidRPr="001A7945">
        <w:tab/>
        <w:t>GigabitEthernet0/0/0</w:t>
      </w:r>
    </w:p>
    <w:p w14:paraId="3596DEB0" w14:textId="77777777" w:rsidR="00CF5087" w:rsidRPr="001A7945" w:rsidRDefault="00CF5087" w:rsidP="00E77D2E">
      <w:pPr>
        <w:pStyle w:val="aff3"/>
        <w:ind w:leftChars="100" w:left="210" w:rightChars="100" w:right="210" w:firstLine="420"/>
      </w:pPr>
      <w:r w:rsidRPr="001A7945">
        <w:t>127.0.0.0/8</w:t>
      </w:r>
      <w:r w:rsidRPr="001A7945">
        <w:tab/>
        <w:t>Direct  0    0</w:t>
      </w:r>
      <w:r w:rsidRPr="001A7945">
        <w:tab/>
      </w:r>
      <w:r w:rsidRPr="001A7945">
        <w:tab/>
        <w:t>D</w:t>
      </w:r>
      <w:r w:rsidRPr="001A7945">
        <w:tab/>
        <w:t>127.0.0.1</w:t>
      </w:r>
      <w:r w:rsidRPr="001A7945">
        <w:tab/>
        <w:t>InLoopBack0</w:t>
      </w:r>
    </w:p>
    <w:p w14:paraId="77E9D97B" w14:textId="77777777" w:rsidR="00CF5087" w:rsidRPr="001A7945" w:rsidRDefault="00CF5087" w:rsidP="00E77D2E">
      <w:pPr>
        <w:pStyle w:val="aff3"/>
        <w:ind w:leftChars="100" w:left="210" w:rightChars="100" w:right="210" w:firstLine="420"/>
      </w:pPr>
      <w:r w:rsidRPr="001A7945">
        <w:t>127.0.0.1/32</w:t>
      </w:r>
      <w:r w:rsidRPr="001A7945">
        <w:tab/>
        <w:t>Direct  0    0</w:t>
      </w:r>
      <w:r w:rsidRPr="001A7945">
        <w:tab/>
      </w:r>
      <w:r w:rsidRPr="001A7945">
        <w:tab/>
        <w:t>D</w:t>
      </w:r>
      <w:r w:rsidRPr="001A7945">
        <w:tab/>
        <w:t>127.0.0.1</w:t>
      </w:r>
      <w:r w:rsidRPr="001A7945">
        <w:tab/>
        <w:t>InLoopBack0</w:t>
      </w:r>
    </w:p>
    <w:p w14:paraId="614931D4" w14:textId="77777777" w:rsidR="00CF5087" w:rsidRPr="001A7945" w:rsidRDefault="00CF5087" w:rsidP="00E77D2E">
      <w:pPr>
        <w:pStyle w:val="aff3"/>
        <w:ind w:leftChars="100" w:left="210" w:rightChars="100" w:right="210"/>
      </w:pPr>
      <w:r w:rsidRPr="001A7945">
        <w:t>127.255.255.255/32</w:t>
      </w:r>
      <w:r w:rsidR="009266DE">
        <w:rPr>
          <w:rFonts w:hint="eastAsia"/>
        </w:rPr>
        <w:t xml:space="preserve"> </w:t>
      </w:r>
      <w:r w:rsidRPr="001A7945">
        <w:t>Direct  0    0</w:t>
      </w:r>
      <w:r w:rsidRPr="001A7945">
        <w:tab/>
      </w:r>
      <w:r w:rsidRPr="001A7945">
        <w:tab/>
        <w:t>D</w:t>
      </w:r>
      <w:r w:rsidRPr="001A7945">
        <w:tab/>
        <w:t>127.0.0.1</w:t>
      </w:r>
      <w:r w:rsidRPr="001A7945">
        <w:tab/>
        <w:t>InLoopBack0</w:t>
      </w:r>
    </w:p>
    <w:p w14:paraId="50096C74" w14:textId="77777777" w:rsidR="00CF5087" w:rsidRPr="001A7945" w:rsidRDefault="00CF5087" w:rsidP="00E77D2E">
      <w:pPr>
        <w:pStyle w:val="aff3"/>
        <w:ind w:leftChars="100" w:left="210" w:rightChars="100" w:right="210" w:firstLine="420"/>
        <w:rPr>
          <w:shd w:val="pct15" w:color="auto" w:fill="FFFFFF"/>
        </w:rPr>
      </w:pPr>
      <w:r w:rsidRPr="001A7945">
        <w:rPr>
          <w:shd w:val="pct15" w:color="auto" w:fill="FFFFFF"/>
        </w:rPr>
        <w:t>172.16.0.0/16</w:t>
      </w:r>
      <w:r w:rsidRPr="001A7945">
        <w:rPr>
          <w:shd w:val="pct15" w:color="auto" w:fill="FFFFFF"/>
        </w:rPr>
        <w:tab/>
      </w:r>
      <w:r w:rsidR="009266DE">
        <w:rPr>
          <w:rFonts w:hint="eastAsia"/>
          <w:shd w:val="pct15" w:color="auto" w:fill="FFFFFF"/>
        </w:rPr>
        <w:t xml:space="preserve">  </w:t>
      </w:r>
      <w:r w:rsidRPr="001A7945">
        <w:rPr>
          <w:shd w:val="pct15" w:color="auto" w:fill="FFFFFF"/>
        </w:rPr>
        <w:t>RIP     100  2</w:t>
      </w:r>
      <w:r w:rsidRPr="001A7945">
        <w:rPr>
          <w:shd w:val="pct15" w:color="auto" w:fill="FFFFFF"/>
        </w:rPr>
        <w:tab/>
      </w:r>
      <w:r w:rsidRPr="001A7945">
        <w:rPr>
          <w:shd w:val="pct15" w:color="auto" w:fill="FFFFFF"/>
        </w:rPr>
        <w:tab/>
        <w:t>D</w:t>
      </w:r>
      <w:r w:rsidRPr="001A7945">
        <w:rPr>
          <w:shd w:val="pct15" w:color="auto" w:fill="FFFFFF"/>
        </w:rPr>
        <w:tab/>
        <w:t>10.0.13.2</w:t>
      </w:r>
      <w:r w:rsidRPr="001A7945">
        <w:rPr>
          <w:shd w:val="pct15" w:color="auto" w:fill="FFFFFF"/>
        </w:rPr>
        <w:tab/>
        <w:t>GigabitEthernet0/0/0</w:t>
      </w:r>
    </w:p>
    <w:p w14:paraId="14928133" w14:textId="77777777" w:rsidR="00CF5087" w:rsidRPr="001A7945" w:rsidRDefault="00CF5087" w:rsidP="00E77D2E">
      <w:pPr>
        <w:pStyle w:val="aff3"/>
        <w:ind w:leftChars="100" w:left="210" w:rightChars="100" w:right="210"/>
        <w:rPr>
          <w:sz w:val="16"/>
          <w:szCs w:val="16"/>
        </w:rPr>
      </w:pPr>
      <w:r w:rsidRPr="001A7945">
        <w:t>255.255.255.255/32</w:t>
      </w:r>
      <w:r w:rsidR="009266DE">
        <w:rPr>
          <w:rFonts w:hint="eastAsia"/>
        </w:rPr>
        <w:t xml:space="preserve"> </w:t>
      </w:r>
      <w:r w:rsidRPr="001A7945">
        <w:t>Direct  0    0</w:t>
      </w:r>
      <w:r w:rsidRPr="001A7945">
        <w:tab/>
      </w:r>
      <w:r w:rsidRPr="001A7945">
        <w:tab/>
        <w:t>D</w:t>
      </w:r>
      <w:r w:rsidRPr="001A7945">
        <w:tab/>
        <w:t>127.0.0.1</w:t>
      </w:r>
      <w:r w:rsidRPr="001A7945">
        <w:tab/>
        <w:t>InLoopBack0</w:t>
      </w:r>
    </w:p>
    <w:p w14:paraId="537339F3" w14:textId="77777777" w:rsidR="00CF5087" w:rsidRPr="001A7945" w:rsidRDefault="00CF5087" w:rsidP="00E77D2E">
      <w:pPr>
        <w:pStyle w:val="aff2"/>
        <w:spacing w:after="156"/>
        <w:ind w:leftChars="100" w:left="210" w:rightChars="100" w:right="210" w:firstLine="0"/>
        <w:rPr>
          <w:rFonts w:eastAsia="宋体"/>
        </w:rPr>
      </w:pPr>
    </w:p>
    <w:p w14:paraId="0682F081" w14:textId="5A2E2E53" w:rsidR="00CC714A" w:rsidRDefault="00590B0B">
      <w:pPr>
        <w:pStyle w:val="aff2"/>
        <w:widowControl w:val="0"/>
        <w:topLinePunct w:val="0"/>
        <w:autoSpaceDE w:val="0"/>
        <w:autoSpaceDN w:val="0"/>
        <w:snapToGrid/>
        <w:spacing w:before="0" w:after="156"/>
        <w:ind w:left="0"/>
        <w:rPr>
          <w:kern w:val="0"/>
        </w:rPr>
      </w:pPr>
      <w:r>
        <w:rPr>
          <w:rFonts w:hint="eastAsia"/>
          <w:kern w:val="0"/>
        </w:rPr>
        <w:t>从路由表</w:t>
      </w:r>
      <w:r w:rsidR="00D97C6D" w:rsidRPr="00D97C6D">
        <w:rPr>
          <w:rFonts w:hint="eastAsia"/>
          <w:kern w:val="0"/>
        </w:rPr>
        <w:t>中灰色阴影标注</w:t>
      </w:r>
      <w:r>
        <w:rPr>
          <w:rFonts w:hint="eastAsia"/>
          <w:kern w:val="0"/>
        </w:rPr>
        <w:t>部分可以看出，</w:t>
      </w:r>
      <w:r w:rsidR="00D97C6D" w:rsidRPr="00D97C6D">
        <w:rPr>
          <w:rFonts w:hint="eastAsia"/>
          <w:kern w:val="0"/>
        </w:rPr>
        <w:t>此时路由表里面只显示了</w:t>
      </w:r>
      <w:r w:rsidR="00D31C39">
        <w:rPr>
          <w:rFonts w:hint="eastAsia"/>
          <w:kern w:val="0"/>
        </w:rPr>
        <w:t>汇总</w:t>
      </w:r>
      <w:r w:rsidR="00D97C6D" w:rsidRPr="00D97C6D">
        <w:rPr>
          <w:rFonts w:hint="eastAsia"/>
          <w:kern w:val="0"/>
        </w:rPr>
        <w:t>路由，不再显示明细路由。</w:t>
      </w:r>
    </w:p>
    <w:p w14:paraId="68513471" w14:textId="77777777" w:rsidR="00CC714A" w:rsidRDefault="00590B0B">
      <w:pPr>
        <w:pStyle w:val="aff2"/>
        <w:widowControl w:val="0"/>
        <w:topLinePunct w:val="0"/>
        <w:autoSpaceDE w:val="0"/>
        <w:autoSpaceDN w:val="0"/>
        <w:snapToGrid/>
        <w:spacing w:before="0" w:after="156"/>
        <w:ind w:left="0"/>
        <w:rPr>
          <w:kern w:val="0"/>
        </w:rPr>
      </w:pPr>
      <w:r>
        <w:rPr>
          <w:rFonts w:hint="eastAsia"/>
          <w:kern w:val="0"/>
        </w:rPr>
        <w:t>测试R1</w:t>
      </w:r>
      <w:r w:rsidR="00D97C6D" w:rsidRPr="00D97C6D">
        <w:rPr>
          <w:rFonts w:hint="eastAsia"/>
          <w:kern w:val="0"/>
        </w:rPr>
        <w:t>到网段</w:t>
      </w:r>
      <w:r w:rsidR="00D97C6D" w:rsidRPr="00D97C6D">
        <w:rPr>
          <w:kern w:val="0"/>
        </w:rPr>
        <w:t>172.16.0.0</w:t>
      </w:r>
      <w:r>
        <w:rPr>
          <w:rFonts w:hint="eastAsia"/>
          <w:kern w:val="0"/>
        </w:rPr>
        <w:t>的连通性</w:t>
      </w:r>
      <w:r w:rsidR="00D97C6D" w:rsidRPr="00D97C6D">
        <w:rPr>
          <w:rFonts w:hint="eastAsia"/>
          <w:kern w:val="0"/>
        </w:rPr>
        <w:t>。</w:t>
      </w:r>
    </w:p>
    <w:p w14:paraId="0E55BA01" w14:textId="77777777" w:rsidR="00CF5087" w:rsidRPr="001A7945" w:rsidRDefault="00CF5087" w:rsidP="00E77D2E">
      <w:pPr>
        <w:pStyle w:val="aff3"/>
        <w:ind w:leftChars="100" w:left="210" w:rightChars="100" w:right="210"/>
      </w:pPr>
      <w:r w:rsidRPr="001A7945">
        <w:t>&lt;R1&gt;ping 172.16.0.1</w:t>
      </w:r>
    </w:p>
    <w:p w14:paraId="09CD81DF" w14:textId="77777777" w:rsidR="00CF5087" w:rsidRPr="001A7945" w:rsidRDefault="00CF5087" w:rsidP="00E77D2E">
      <w:pPr>
        <w:pStyle w:val="aff3"/>
        <w:ind w:leftChars="100" w:left="210" w:rightChars="100" w:right="210"/>
      </w:pPr>
      <w:r w:rsidRPr="001A7945">
        <w:t xml:space="preserve">  PING 172.16.0.1: 56  data bytes, press CTRL_C to break</w:t>
      </w:r>
    </w:p>
    <w:p w14:paraId="2BFC02C2" w14:textId="77777777" w:rsidR="00CF5087" w:rsidRPr="001A7945" w:rsidRDefault="00CF5087" w:rsidP="00E77D2E">
      <w:pPr>
        <w:pStyle w:val="aff3"/>
        <w:ind w:leftChars="100" w:left="210" w:rightChars="100" w:right="210"/>
      </w:pPr>
      <w:r w:rsidRPr="001A7945">
        <w:t xml:space="preserve">    Reply from 172.16.0.1: bytes=56 Sequence=1 ttl=254 time=60 ms</w:t>
      </w:r>
    </w:p>
    <w:p w14:paraId="7E028F89" w14:textId="77777777" w:rsidR="00CF5087" w:rsidRPr="001A7945" w:rsidRDefault="00CF5087" w:rsidP="00E77D2E">
      <w:pPr>
        <w:pStyle w:val="aff3"/>
        <w:ind w:leftChars="100" w:left="210" w:rightChars="100" w:right="210"/>
      </w:pPr>
      <w:r w:rsidRPr="001A7945">
        <w:t xml:space="preserve">    Reply from 172.16.0.1: bytes=56 Sequence=2 ttl=254 time=59 ms</w:t>
      </w:r>
    </w:p>
    <w:p w14:paraId="43496A6A" w14:textId="77777777" w:rsidR="00CF5087" w:rsidRPr="001A7945" w:rsidRDefault="00CF5087" w:rsidP="00E77D2E">
      <w:pPr>
        <w:pStyle w:val="aff3"/>
        <w:ind w:leftChars="100" w:left="210" w:rightChars="100" w:right="210"/>
      </w:pPr>
      <w:r w:rsidRPr="001A7945">
        <w:t xml:space="preserve">    Reply from 172.16.0.1: bytes=56 Sequence=3 ttl=254 time=80 ms</w:t>
      </w:r>
    </w:p>
    <w:p w14:paraId="728430DB" w14:textId="77777777" w:rsidR="00CF5087" w:rsidRPr="001A7945" w:rsidRDefault="00CF5087" w:rsidP="00E77D2E">
      <w:pPr>
        <w:pStyle w:val="aff3"/>
        <w:ind w:leftChars="100" w:left="210" w:rightChars="100" w:right="210"/>
      </w:pPr>
      <w:r w:rsidRPr="001A7945">
        <w:t xml:space="preserve">    Reply from 172.16.0.1: bytes=56 Sequence=4 ttl=254 time=60 ms</w:t>
      </w:r>
    </w:p>
    <w:p w14:paraId="54534548" w14:textId="77777777" w:rsidR="00CF5087" w:rsidRPr="001A7945" w:rsidRDefault="00CF5087" w:rsidP="00E77D2E">
      <w:pPr>
        <w:pStyle w:val="aff3"/>
        <w:ind w:leftChars="100" w:left="210" w:rightChars="100" w:right="210"/>
      </w:pPr>
      <w:r w:rsidRPr="001A7945">
        <w:t xml:space="preserve">    Reply from 172.16.0.1: bytes=56 Sequence=5 ttl=254 time=60 ms</w:t>
      </w:r>
    </w:p>
    <w:p w14:paraId="1995C196" w14:textId="77777777" w:rsidR="00CF5087" w:rsidRPr="001A7945" w:rsidRDefault="00CF5087" w:rsidP="00E77D2E">
      <w:pPr>
        <w:pStyle w:val="aff3"/>
        <w:ind w:leftChars="100" w:left="210" w:rightChars="100" w:right="210"/>
      </w:pPr>
      <w:r w:rsidRPr="001A7945">
        <w:t xml:space="preserve">  --- 172.16.0.1 ping statistics ---</w:t>
      </w:r>
    </w:p>
    <w:p w14:paraId="21305696" w14:textId="77777777" w:rsidR="00CF5087" w:rsidRPr="001A7945" w:rsidRDefault="00CF5087" w:rsidP="00E77D2E">
      <w:pPr>
        <w:pStyle w:val="aff3"/>
        <w:ind w:leftChars="100" w:left="210" w:rightChars="100" w:right="210"/>
      </w:pPr>
      <w:r w:rsidRPr="001A7945">
        <w:t xml:space="preserve">    5 packet(s) transmitted</w:t>
      </w:r>
    </w:p>
    <w:p w14:paraId="567669B8" w14:textId="77777777" w:rsidR="00CF5087" w:rsidRPr="001A7945" w:rsidRDefault="00CF5087" w:rsidP="00E77D2E">
      <w:pPr>
        <w:pStyle w:val="aff3"/>
        <w:ind w:leftChars="100" w:left="210" w:rightChars="100" w:right="210"/>
      </w:pPr>
      <w:r w:rsidRPr="001A7945">
        <w:t xml:space="preserve">    5 packet(s) received</w:t>
      </w:r>
    </w:p>
    <w:p w14:paraId="17C29EA6" w14:textId="77777777" w:rsidR="00CF5087" w:rsidRPr="001A7945" w:rsidRDefault="00CF5087" w:rsidP="00E77D2E">
      <w:pPr>
        <w:pStyle w:val="aff3"/>
        <w:ind w:leftChars="100" w:left="210" w:rightChars="100" w:right="210"/>
      </w:pPr>
      <w:r w:rsidRPr="001A7945">
        <w:t xml:space="preserve">    0.00% packet loss</w:t>
      </w:r>
    </w:p>
    <w:p w14:paraId="204D01E0" w14:textId="77777777" w:rsidR="00CF5087" w:rsidRPr="001A7945" w:rsidRDefault="00CF5087" w:rsidP="00E77D2E">
      <w:pPr>
        <w:pStyle w:val="aff3"/>
        <w:ind w:leftChars="100" w:left="210" w:rightChars="100" w:right="210"/>
      </w:pPr>
      <w:r w:rsidRPr="001A7945">
        <w:t>round-trip min/avg/max = 59/63/80 ms</w:t>
      </w:r>
    </w:p>
    <w:p w14:paraId="454DB15C" w14:textId="77777777" w:rsidR="00CF5087" w:rsidRPr="001A7945" w:rsidRDefault="00CF5087" w:rsidP="00E77D2E">
      <w:pPr>
        <w:pStyle w:val="aff2"/>
        <w:spacing w:after="156"/>
        <w:ind w:leftChars="100" w:left="210" w:rightChars="100" w:right="210" w:firstLine="0"/>
        <w:rPr>
          <w:rFonts w:eastAsia="宋体"/>
        </w:rPr>
      </w:pPr>
    </w:p>
    <w:p w14:paraId="5099FF19"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lastRenderedPageBreak/>
        <w:t>上述信息表明，路由</w:t>
      </w:r>
      <w:r w:rsidR="00D31C39">
        <w:rPr>
          <w:rFonts w:hint="eastAsia"/>
          <w:kern w:val="0"/>
        </w:rPr>
        <w:t>汇总</w:t>
      </w:r>
      <w:r w:rsidRPr="00D97C6D">
        <w:rPr>
          <w:rFonts w:hint="eastAsia"/>
          <w:kern w:val="0"/>
        </w:rPr>
        <w:t>减小了路由表的规模，</w:t>
      </w:r>
      <w:r w:rsidR="00D31C39">
        <w:rPr>
          <w:rFonts w:hint="eastAsia"/>
          <w:kern w:val="0"/>
        </w:rPr>
        <w:t>而且并</w:t>
      </w:r>
      <w:r w:rsidRPr="00D97C6D">
        <w:rPr>
          <w:rFonts w:hint="eastAsia"/>
          <w:kern w:val="0"/>
        </w:rPr>
        <w:t>不影响网络的</w:t>
      </w:r>
      <w:r w:rsidR="00D31C39">
        <w:rPr>
          <w:rFonts w:hint="eastAsia"/>
          <w:kern w:val="0"/>
        </w:rPr>
        <w:t>连通性</w:t>
      </w:r>
      <w:r w:rsidRPr="00D97C6D">
        <w:rPr>
          <w:rFonts w:hint="eastAsia"/>
          <w:kern w:val="0"/>
        </w:rPr>
        <w:t>。</w:t>
      </w:r>
    </w:p>
    <w:p w14:paraId="3EDC3268" w14:textId="77777777" w:rsidR="00CC714A" w:rsidRDefault="00D97C6D">
      <w:pPr>
        <w:pStyle w:val="a"/>
        <w:numPr>
          <w:ilvl w:val="0"/>
          <w:numId w:val="178"/>
        </w:numPr>
      </w:pPr>
      <w:r w:rsidRPr="00D97C6D">
        <w:rPr>
          <w:rFonts w:hint="eastAsia"/>
        </w:rPr>
        <w:t>配置</w:t>
      </w:r>
      <w:r w:rsidRPr="00D97C6D">
        <w:t>RIP</w:t>
      </w:r>
      <w:r w:rsidRPr="00D97C6D">
        <w:rPr>
          <w:rFonts w:hint="eastAsia"/>
        </w:rPr>
        <w:t>认证</w:t>
      </w:r>
    </w:p>
    <w:p w14:paraId="20868ED5"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在</w:t>
      </w:r>
      <w:r w:rsidRPr="00D97C6D">
        <w:rPr>
          <w:kern w:val="0"/>
        </w:rPr>
        <w:t>R1</w:t>
      </w:r>
      <w:r w:rsidRPr="00D97C6D">
        <w:rPr>
          <w:rFonts w:hint="eastAsia"/>
          <w:kern w:val="0"/>
        </w:rPr>
        <w:t>和</w:t>
      </w:r>
      <w:r w:rsidRPr="00D97C6D">
        <w:rPr>
          <w:kern w:val="0"/>
        </w:rPr>
        <w:t>R2</w:t>
      </w:r>
      <w:r w:rsidRPr="00D97C6D">
        <w:rPr>
          <w:rFonts w:hint="eastAsia"/>
          <w:kern w:val="0"/>
        </w:rPr>
        <w:t>间配置明文认证，在</w:t>
      </w:r>
      <w:r w:rsidRPr="00D97C6D">
        <w:rPr>
          <w:kern w:val="0"/>
        </w:rPr>
        <w:t>R2</w:t>
      </w:r>
      <w:r w:rsidRPr="00D97C6D">
        <w:rPr>
          <w:rFonts w:hint="eastAsia"/>
          <w:kern w:val="0"/>
        </w:rPr>
        <w:t>和</w:t>
      </w:r>
      <w:r w:rsidRPr="00D97C6D">
        <w:rPr>
          <w:kern w:val="0"/>
        </w:rPr>
        <w:t>R3</w:t>
      </w:r>
      <w:r w:rsidRPr="00D97C6D">
        <w:rPr>
          <w:rFonts w:hint="eastAsia"/>
          <w:kern w:val="0"/>
        </w:rPr>
        <w:t>间配置</w:t>
      </w:r>
      <w:r w:rsidRPr="00D97C6D">
        <w:rPr>
          <w:kern w:val="0"/>
        </w:rPr>
        <w:t>MD5</w:t>
      </w:r>
      <w:r w:rsidRPr="00D97C6D">
        <w:rPr>
          <w:rFonts w:hint="eastAsia"/>
          <w:kern w:val="0"/>
        </w:rPr>
        <w:t>认证。认证密码均为</w:t>
      </w:r>
      <w:r w:rsidR="00D31C39">
        <w:rPr>
          <w:rFonts w:hint="eastAsia"/>
          <w:kern w:val="0"/>
        </w:rPr>
        <w:t>“h</w:t>
      </w:r>
      <w:r w:rsidR="00D31C39">
        <w:rPr>
          <w:kern w:val="0"/>
        </w:rPr>
        <w:t>uawei</w:t>
      </w:r>
      <w:r w:rsidR="00D31C39">
        <w:rPr>
          <w:rFonts w:hint="eastAsia"/>
          <w:kern w:val="0"/>
        </w:rPr>
        <w:t>”</w:t>
      </w:r>
      <w:r w:rsidRPr="00D97C6D">
        <w:rPr>
          <w:rFonts w:hint="eastAsia"/>
          <w:kern w:val="0"/>
        </w:rPr>
        <w:t>。</w:t>
      </w:r>
    </w:p>
    <w:p w14:paraId="65224D0E" w14:textId="77777777" w:rsidR="00CF5087" w:rsidRPr="001A7945" w:rsidRDefault="00CF5087" w:rsidP="00E77D2E">
      <w:pPr>
        <w:pStyle w:val="aff3"/>
        <w:ind w:leftChars="100" w:left="210" w:rightChars="100" w:right="210"/>
      </w:pPr>
      <w:r w:rsidRPr="001A7945">
        <w:t>[R1]interface GigabitEthernet0/0/0</w:t>
      </w:r>
    </w:p>
    <w:p w14:paraId="6FF2FD75" w14:textId="77777777" w:rsidR="00CF5087" w:rsidRPr="001A7945" w:rsidRDefault="00CF5087" w:rsidP="00E77D2E">
      <w:pPr>
        <w:pStyle w:val="aff3"/>
        <w:ind w:leftChars="100" w:left="210" w:rightChars="100" w:right="210"/>
      </w:pPr>
      <w:r w:rsidRPr="001A7945">
        <w:t>[R1-GigabitEthernet0/0/0]rip authentication-mode simple huawei</w:t>
      </w:r>
    </w:p>
    <w:p w14:paraId="57F25682" w14:textId="77777777" w:rsidR="00CF5087" w:rsidRPr="001A7945" w:rsidRDefault="00CF5087" w:rsidP="00E77D2E">
      <w:pPr>
        <w:pStyle w:val="aff3"/>
        <w:ind w:leftChars="100" w:left="210" w:rightChars="100" w:right="210"/>
      </w:pPr>
    </w:p>
    <w:p w14:paraId="06ED8D60" w14:textId="77777777" w:rsidR="00CF5087" w:rsidRPr="001A7945" w:rsidRDefault="00CF5087" w:rsidP="00E77D2E">
      <w:pPr>
        <w:pStyle w:val="aff3"/>
        <w:ind w:leftChars="100" w:left="210" w:rightChars="100" w:right="210"/>
      </w:pPr>
      <w:r w:rsidRPr="001A7945">
        <w:t>[R2]interface GigabitEthernet0/0/0</w:t>
      </w:r>
    </w:p>
    <w:p w14:paraId="62554EAD" w14:textId="77777777" w:rsidR="00CF5087" w:rsidRPr="001A7945" w:rsidRDefault="00CF5087" w:rsidP="00E77D2E">
      <w:pPr>
        <w:pStyle w:val="aff3"/>
        <w:ind w:leftChars="100" w:left="210" w:rightChars="100" w:right="210"/>
      </w:pPr>
      <w:r w:rsidRPr="001A7945">
        <w:t>[R2-GigabitEthernet0/0/0]rip authentication-mode simple huawei</w:t>
      </w:r>
    </w:p>
    <w:p w14:paraId="7DB82287" w14:textId="77777777" w:rsidR="00CF5087" w:rsidRPr="001A7945" w:rsidRDefault="00CF5087" w:rsidP="00E77D2E">
      <w:pPr>
        <w:pStyle w:val="aff3"/>
        <w:ind w:leftChars="100" w:left="210" w:rightChars="100" w:right="210"/>
      </w:pPr>
      <w:r w:rsidRPr="001A7945">
        <w:t>[R2-GigabitEthernet0/0/0]quit</w:t>
      </w:r>
    </w:p>
    <w:p w14:paraId="1C119386" w14:textId="77777777" w:rsidR="00CF5087" w:rsidRPr="001A7945" w:rsidRDefault="00CF5087" w:rsidP="00E77D2E">
      <w:pPr>
        <w:pStyle w:val="aff3"/>
        <w:ind w:leftChars="100" w:left="210" w:rightChars="100" w:right="210"/>
      </w:pPr>
      <w:r w:rsidRPr="001A7945">
        <w:t>[R2]</w:t>
      </w:r>
      <w:r w:rsidRPr="001A7945">
        <w:rPr>
          <w:rFonts w:hint="eastAsia"/>
        </w:rPr>
        <w:t xml:space="preserve">interface </w:t>
      </w:r>
      <w:r w:rsidRPr="001A7945">
        <w:t>GigabitEthernet0/0/</w:t>
      </w:r>
      <w:r w:rsidRPr="001A7945">
        <w:rPr>
          <w:rFonts w:hint="eastAsia"/>
        </w:rPr>
        <w:t>1</w:t>
      </w:r>
    </w:p>
    <w:p w14:paraId="69554688" w14:textId="77777777" w:rsidR="00CF5087" w:rsidRPr="001A7945" w:rsidRDefault="00CF5087" w:rsidP="00E77D2E">
      <w:pPr>
        <w:pStyle w:val="aff3"/>
        <w:ind w:leftChars="100" w:left="210" w:rightChars="100" w:right="210"/>
      </w:pPr>
      <w:r w:rsidRPr="001A7945">
        <w:t>[R2-GigabitEthernet0/0/</w:t>
      </w:r>
      <w:r w:rsidRPr="001A7945">
        <w:rPr>
          <w:rFonts w:hint="eastAsia"/>
        </w:rPr>
        <w:t>1</w:t>
      </w:r>
      <w:r w:rsidRPr="001A7945">
        <w:t>]rip authentication-mode md5 usual huawei</w:t>
      </w:r>
    </w:p>
    <w:p w14:paraId="077FBADB" w14:textId="77777777" w:rsidR="00CF5087" w:rsidRPr="001A7945" w:rsidRDefault="00CF5087" w:rsidP="00E77D2E">
      <w:pPr>
        <w:pStyle w:val="aff3"/>
        <w:ind w:leftChars="100" w:left="210" w:rightChars="100" w:right="210"/>
      </w:pPr>
    </w:p>
    <w:p w14:paraId="4A30292B" w14:textId="77777777" w:rsidR="00CF5087" w:rsidRPr="001A7945" w:rsidRDefault="00CF5087" w:rsidP="00E77D2E">
      <w:pPr>
        <w:pStyle w:val="aff3"/>
        <w:ind w:leftChars="100" w:left="210" w:rightChars="100" w:right="210"/>
      </w:pPr>
      <w:r w:rsidRPr="001A7945">
        <w:t>[R3]interface GigabitEthernet0/0/</w:t>
      </w:r>
      <w:r w:rsidRPr="001A7945">
        <w:rPr>
          <w:rFonts w:hint="eastAsia"/>
        </w:rPr>
        <w:t>1</w:t>
      </w:r>
    </w:p>
    <w:p w14:paraId="34A826A5" w14:textId="77777777" w:rsidR="00CF5087" w:rsidRPr="001A7945" w:rsidRDefault="00CF5087" w:rsidP="00E77D2E">
      <w:pPr>
        <w:pStyle w:val="aff3"/>
        <w:ind w:leftChars="100" w:left="210" w:rightChars="100" w:right="210"/>
      </w:pPr>
      <w:r w:rsidRPr="001A7945">
        <w:t>[R3-GigabitEthernet0/0/</w:t>
      </w:r>
      <w:r w:rsidRPr="001A7945">
        <w:rPr>
          <w:rFonts w:hint="eastAsia"/>
        </w:rPr>
        <w:t>1</w:t>
      </w:r>
      <w:r w:rsidRPr="001A7945">
        <w:t>]rip authentication-mode md5 usual huawei</w:t>
      </w:r>
    </w:p>
    <w:p w14:paraId="31DF617B" w14:textId="77777777" w:rsidR="00CF5087" w:rsidRPr="001A7945" w:rsidRDefault="00CF5087" w:rsidP="00E77D2E">
      <w:pPr>
        <w:pStyle w:val="aff2"/>
        <w:spacing w:after="156"/>
        <w:ind w:leftChars="100" w:left="210" w:rightChars="100" w:right="210" w:firstLine="0"/>
        <w:rPr>
          <w:rFonts w:eastAsia="宋体"/>
        </w:rPr>
      </w:pPr>
    </w:p>
    <w:p w14:paraId="61AB87D8"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配置完成后，验证路由是否受到了影响。</w:t>
      </w:r>
    </w:p>
    <w:p w14:paraId="0C875359" w14:textId="77777777" w:rsidR="00CF5087" w:rsidRPr="001A7945" w:rsidRDefault="00CF5087" w:rsidP="00E77D2E">
      <w:pPr>
        <w:pStyle w:val="aff3"/>
        <w:ind w:leftChars="100" w:left="210" w:rightChars="100" w:right="210"/>
      </w:pPr>
      <w:r w:rsidRPr="001A7945">
        <w:t xml:space="preserve">&lt;R1&gt;display ip routing-table </w:t>
      </w:r>
    </w:p>
    <w:p w14:paraId="3E9523B2" w14:textId="77777777" w:rsidR="00CF5087" w:rsidRPr="001A7945" w:rsidRDefault="00CF5087" w:rsidP="00E77D2E">
      <w:pPr>
        <w:pStyle w:val="aff3"/>
        <w:ind w:leftChars="100" w:left="210" w:rightChars="100" w:right="210"/>
      </w:pPr>
      <w:r w:rsidRPr="001A7945">
        <w:t>Route Flags: R - relay, D - download to fib</w:t>
      </w:r>
    </w:p>
    <w:p w14:paraId="7A873D80" w14:textId="77777777" w:rsidR="00CF5087" w:rsidRPr="001A7945" w:rsidRDefault="00CF5087" w:rsidP="00E77D2E">
      <w:pPr>
        <w:pStyle w:val="aff3"/>
        <w:ind w:leftChars="100" w:left="210" w:rightChars="100" w:right="210"/>
      </w:pPr>
      <w:r w:rsidRPr="001A7945">
        <w:t>-------------------------------------------------------------------------</w:t>
      </w:r>
    </w:p>
    <w:p w14:paraId="314F4F89" w14:textId="77777777" w:rsidR="00CF5087" w:rsidRPr="001A7945" w:rsidRDefault="00CF5087" w:rsidP="00E77D2E">
      <w:pPr>
        <w:pStyle w:val="aff3"/>
        <w:ind w:leftChars="100" w:left="210" w:rightChars="100" w:right="210"/>
      </w:pPr>
      <w:r w:rsidRPr="001A7945">
        <w:t>Routing Tables: Public</w:t>
      </w:r>
    </w:p>
    <w:p w14:paraId="4AAB144F" w14:textId="77777777" w:rsidR="00CC714A" w:rsidRDefault="00CF5087">
      <w:pPr>
        <w:pStyle w:val="aff3"/>
        <w:ind w:leftChars="100" w:left="210" w:rightChars="100" w:right="210"/>
      </w:pPr>
      <w:r w:rsidRPr="001A7945">
        <w:t xml:space="preserve">         Destinations : 14       Routes : 14       </w:t>
      </w:r>
    </w:p>
    <w:p w14:paraId="2036F6DD" w14:textId="77777777" w:rsidR="00CF5087" w:rsidRPr="001A7945" w:rsidRDefault="00CF5087" w:rsidP="00E77D2E">
      <w:pPr>
        <w:pStyle w:val="aff3"/>
        <w:ind w:leftChars="100" w:left="210" w:rightChars="100" w:right="210"/>
      </w:pPr>
      <w:r w:rsidRPr="001A7945">
        <w:t>Destination/Mask    Proto   Pre  Cost Flags</w:t>
      </w:r>
      <w:r w:rsidRPr="001A7945">
        <w:tab/>
        <w:t>NextHop</w:t>
      </w:r>
      <w:r w:rsidRPr="001A7945">
        <w:tab/>
      </w:r>
      <w:r w:rsidRPr="001A7945">
        <w:tab/>
        <w:t>Interface</w:t>
      </w:r>
    </w:p>
    <w:p w14:paraId="77A93FCB" w14:textId="77777777" w:rsidR="00CC714A" w:rsidRDefault="00CF5087">
      <w:pPr>
        <w:pStyle w:val="aff3"/>
        <w:ind w:left="0" w:rightChars="100" w:right="210"/>
      </w:pPr>
      <w:r w:rsidRPr="001A7945">
        <w:t>10.0.1.0/24</w:t>
      </w:r>
      <w:r w:rsidRPr="001A7945">
        <w:tab/>
      </w:r>
      <w:r w:rsidRPr="001A7945">
        <w:tab/>
        <w:t>Direct  0    0</w:t>
      </w:r>
      <w:r w:rsidRPr="001A7945">
        <w:tab/>
      </w:r>
      <w:r w:rsidRPr="001A7945">
        <w:tab/>
        <w:t>D</w:t>
      </w:r>
      <w:r w:rsidRPr="001A7945">
        <w:tab/>
        <w:t>10.0.1.1</w:t>
      </w:r>
      <w:r w:rsidRPr="001A7945">
        <w:tab/>
        <w:t>LoopBack0</w:t>
      </w:r>
    </w:p>
    <w:p w14:paraId="330141D6" w14:textId="77777777" w:rsidR="00CC714A" w:rsidRDefault="00CF5087">
      <w:pPr>
        <w:pStyle w:val="aff3"/>
        <w:ind w:left="0" w:rightChars="100" w:right="210"/>
      </w:pPr>
      <w:r w:rsidRPr="001A7945">
        <w:t>10.0.1.1/32</w:t>
      </w:r>
      <w:r w:rsidRPr="001A7945">
        <w:tab/>
      </w:r>
      <w:r w:rsidRPr="001A7945">
        <w:tab/>
        <w:t>Direct  0    0</w:t>
      </w:r>
      <w:r w:rsidRPr="001A7945">
        <w:tab/>
      </w:r>
      <w:r w:rsidRPr="001A7945">
        <w:tab/>
        <w:t>D</w:t>
      </w:r>
      <w:r w:rsidRPr="001A7945">
        <w:tab/>
        <w:t>127.0.0.1</w:t>
      </w:r>
      <w:r w:rsidRPr="001A7945">
        <w:tab/>
        <w:t>LoopBack0</w:t>
      </w:r>
    </w:p>
    <w:p w14:paraId="52478895" w14:textId="77777777" w:rsidR="00CC714A" w:rsidRDefault="00CF5087">
      <w:pPr>
        <w:pStyle w:val="aff3"/>
        <w:ind w:left="0" w:rightChars="100" w:right="210"/>
      </w:pPr>
      <w:r w:rsidRPr="001A7945">
        <w:t>10.0.1.255/32</w:t>
      </w:r>
      <w:r w:rsidRPr="001A7945">
        <w:tab/>
        <w:t>Direct  0    0</w:t>
      </w:r>
      <w:r w:rsidRPr="001A7945">
        <w:tab/>
      </w:r>
      <w:r w:rsidRPr="001A7945">
        <w:tab/>
        <w:t>D</w:t>
      </w:r>
      <w:r w:rsidRPr="001A7945">
        <w:tab/>
        <w:t>127.0.0.1</w:t>
      </w:r>
      <w:r w:rsidRPr="001A7945">
        <w:tab/>
        <w:t>LoopBack0</w:t>
      </w:r>
    </w:p>
    <w:p w14:paraId="1D4F8DCE" w14:textId="77777777" w:rsidR="00CC714A" w:rsidRDefault="00CF5087">
      <w:pPr>
        <w:pStyle w:val="aff3"/>
        <w:ind w:left="0" w:rightChars="100" w:right="210"/>
        <w:rPr>
          <w:shd w:val="pct15" w:color="auto" w:fill="FFFFFF"/>
        </w:rPr>
      </w:pPr>
      <w:r w:rsidRPr="001A7945">
        <w:rPr>
          <w:shd w:val="pct15" w:color="auto" w:fill="FFFFFF"/>
        </w:rPr>
        <w:t>10.0.2.0/24</w:t>
      </w:r>
      <w:r w:rsidRPr="001A7945">
        <w:rPr>
          <w:shd w:val="pct15" w:color="auto" w:fill="FFFFFF"/>
        </w:rPr>
        <w:tab/>
      </w:r>
      <w:r w:rsidRPr="001A7945">
        <w:rPr>
          <w:shd w:val="pct15" w:color="auto" w:fill="FFFFFF"/>
        </w:rPr>
        <w:tab/>
        <w:t>RIP     100  1</w:t>
      </w:r>
      <w:r w:rsidRPr="001A7945">
        <w:rPr>
          <w:shd w:val="pct15" w:color="auto" w:fill="FFFFFF"/>
        </w:rPr>
        <w:tab/>
      </w:r>
      <w:r w:rsidRPr="001A7945">
        <w:rPr>
          <w:shd w:val="pct15" w:color="auto" w:fill="FFFFFF"/>
        </w:rPr>
        <w:tab/>
        <w:t>D</w:t>
      </w:r>
      <w:r w:rsidRPr="001A7945">
        <w:rPr>
          <w:shd w:val="pct15" w:color="auto" w:fill="FFFFFF"/>
        </w:rPr>
        <w:tab/>
        <w:t>10.0.13.2</w:t>
      </w:r>
      <w:r w:rsidRPr="001A7945">
        <w:rPr>
          <w:shd w:val="pct15" w:color="auto" w:fill="FFFFFF"/>
        </w:rPr>
        <w:tab/>
        <w:t>GigabitEthernet0/0/0</w:t>
      </w:r>
    </w:p>
    <w:p w14:paraId="0FFFCADE" w14:textId="77777777" w:rsidR="00CC714A" w:rsidRDefault="00CF5087">
      <w:pPr>
        <w:pStyle w:val="aff3"/>
        <w:ind w:left="0" w:rightChars="100" w:right="210"/>
        <w:rPr>
          <w:shd w:val="pct15" w:color="auto" w:fill="FFFFFF"/>
        </w:rPr>
      </w:pPr>
      <w:r w:rsidRPr="001A7945">
        <w:rPr>
          <w:shd w:val="pct15" w:color="auto" w:fill="FFFFFF"/>
        </w:rPr>
        <w:t>10.0.3.0/24</w:t>
      </w:r>
      <w:r w:rsidRPr="001A7945">
        <w:rPr>
          <w:shd w:val="pct15" w:color="auto" w:fill="FFFFFF"/>
        </w:rPr>
        <w:tab/>
      </w:r>
      <w:r w:rsidRPr="001A7945">
        <w:rPr>
          <w:shd w:val="pct15" w:color="auto" w:fill="FFFFFF"/>
        </w:rPr>
        <w:tab/>
        <w:t>RIP     100  2</w:t>
      </w:r>
      <w:r w:rsidRPr="001A7945">
        <w:rPr>
          <w:shd w:val="pct15" w:color="auto" w:fill="FFFFFF"/>
        </w:rPr>
        <w:tab/>
      </w:r>
      <w:r w:rsidRPr="001A7945">
        <w:rPr>
          <w:shd w:val="pct15" w:color="auto" w:fill="FFFFFF"/>
        </w:rPr>
        <w:tab/>
        <w:t>D</w:t>
      </w:r>
      <w:r w:rsidRPr="001A7945">
        <w:rPr>
          <w:shd w:val="pct15" w:color="auto" w:fill="FFFFFF"/>
        </w:rPr>
        <w:tab/>
        <w:t>10.0.13.2</w:t>
      </w:r>
      <w:r w:rsidRPr="001A7945">
        <w:rPr>
          <w:shd w:val="pct15" w:color="auto" w:fill="FFFFFF"/>
        </w:rPr>
        <w:tab/>
        <w:t>GigabitEthernet0/0/0</w:t>
      </w:r>
    </w:p>
    <w:p w14:paraId="63164E82" w14:textId="77777777" w:rsidR="00CC714A" w:rsidRDefault="00CF5087">
      <w:pPr>
        <w:pStyle w:val="aff3"/>
        <w:ind w:left="0" w:rightChars="100" w:right="210"/>
        <w:rPr>
          <w:shd w:val="pct15" w:color="auto" w:fill="FFFFFF"/>
        </w:rPr>
      </w:pPr>
      <w:r w:rsidRPr="001A7945">
        <w:rPr>
          <w:shd w:val="pct15" w:color="auto" w:fill="FFFFFF"/>
        </w:rPr>
        <w:t>10.0.12.0/24</w:t>
      </w:r>
      <w:r w:rsidRPr="001A7945">
        <w:rPr>
          <w:shd w:val="pct15" w:color="auto" w:fill="FFFFFF"/>
        </w:rPr>
        <w:tab/>
        <w:t>RIP     100  1</w:t>
      </w:r>
      <w:r w:rsidRPr="001A7945">
        <w:rPr>
          <w:shd w:val="pct15" w:color="auto" w:fill="FFFFFF"/>
        </w:rPr>
        <w:tab/>
      </w:r>
      <w:r w:rsidRPr="001A7945">
        <w:rPr>
          <w:shd w:val="pct15" w:color="auto" w:fill="FFFFFF"/>
        </w:rPr>
        <w:tab/>
        <w:t>D</w:t>
      </w:r>
      <w:r w:rsidRPr="001A7945">
        <w:rPr>
          <w:shd w:val="pct15" w:color="auto" w:fill="FFFFFF"/>
        </w:rPr>
        <w:tab/>
        <w:t>10.0.13.2</w:t>
      </w:r>
      <w:r w:rsidRPr="001A7945">
        <w:rPr>
          <w:shd w:val="pct15" w:color="auto" w:fill="FFFFFF"/>
        </w:rPr>
        <w:tab/>
        <w:t>GigabitEthernet0/0/0</w:t>
      </w:r>
    </w:p>
    <w:p w14:paraId="69CEC357" w14:textId="77777777" w:rsidR="00CC714A" w:rsidRDefault="00CF5087">
      <w:pPr>
        <w:pStyle w:val="aff3"/>
        <w:ind w:left="0" w:rightChars="100" w:right="210"/>
      </w:pPr>
      <w:r w:rsidRPr="001A7945">
        <w:t>10.0.13.0/24</w:t>
      </w:r>
      <w:r w:rsidRPr="001A7945">
        <w:tab/>
        <w:t>Direct  0    0</w:t>
      </w:r>
      <w:r w:rsidRPr="001A7945">
        <w:tab/>
      </w:r>
      <w:r w:rsidRPr="001A7945">
        <w:tab/>
        <w:t>D</w:t>
      </w:r>
      <w:r w:rsidRPr="001A7945">
        <w:tab/>
        <w:t>10.0.13.1</w:t>
      </w:r>
      <w:r w:rsidRPr="001A7945">
        <w:tab/>
        <w:t>GigabitEthernet0/0/0</w:t>
      </w:r>
    </w:p>
    <w:p w14:paraId="3C28D2F2" w14:textId="77777777" w:rsidR="00CC714A" w:rsidRDefault="00CF5087">
      <w:pPr>
        <w:pStyle w:val="aff3"/>
        <w:ind w:left="0" w:rightChars="100" w:right="210"/>
      </w:pPr>
      <w:r w:rsidRPr="001A7945">
        <w:t>10.0.13.1/32</w:t>
      </w:r>
      <w:r w:rsidRPr="001A7945">
        <w:tab/>
        <w:t>Direct  0    0</w:t>
      </w:r>
      <w:r w:rsidRPr="001A7945">
        <w:tab/>
      </w:r>
      <w:r w:rsidRPr="001A7945">
        <w:tab/>
        <w:t>D</w:t>
      </w:r>
      <w:r w:rsidRPr="001A7945">
        <w:tab/>
        <w:t>127.0.0.1</w:t>
      </w:r>
      <w:r w:rsidRPr="001A7945">
        <w:tab/>
        <w:t>GigabitEthernet0/0/0</w:t>
      </w:r>
    </w:p>
    <w:p w14:paraId="05316ECD" w14:textId="77777777" w:rsidR="00CC714A" w:rsidRDefault="00CF5087">
      <w:pPr>
        <w:pStyle w:val="aff3"/>
        <w:ind w:left="0" w:rightChars="100" w:right="210"/>
      </w:pPr>
      <w:r w:rsidRPr="001A7945">
        <w:t>10.0.13.255/32</w:t>
      </w:r>
      <w:r w:rsidRPr="001A7945">
        <w:tab/>
        <w:t>Direct  0    0</w:t>
      </w:r>
      <w:r w:rsidRPr="001A7945">
        <w:tab/>
      </w:r>
      <w:r w:rsidRPr="001A7945">
        <w:tab/>
        <w:t>D</w:t>
      </w:r>
      <w:r w:rsidRPr="001A7945">
        <w:tab/>
        <w:t>127.0.0.1</w:t>
      </w:r>
      <w:r w:rsidRPr="001A7945">
        <w:tab/>
        <w:t>GigabitEthernet0/0/0</w:t>
      </w:r>
    </w:p>
    <w:p w14:paraId="54745CA1" w14:textId="77777777" w:rsidR="00CC714A" w:rsidRDefault="00CF5087">
      <w:pPr>
        <w:pStyle w:val="aff3"/>
        <w:ind w:left="0" w:rightChars="100" w:right="210"/>
      </w:pPr>
      <w:r w:rsidRPr="001A7945">
        <w:t>127.0.0.0/8</w:t>
      </w:r>
      <w:r w:rsidRPr="001A7945">
        <w:tab/>
      </w:r>
      <w:r w:rsidRPr="001A7945">
        <w:tab/>
        <w:t>Direct  0    0</w:t>
      </w:r>
      <w:r w:rsidRPr="001A7945">
        <w:tab/>
      </w:r>
      <w:r w:rsidRPr="001A7945">
        <w:tab/>
        <w:t>D</w:t>
      </w:r>
      <w:r w:rsidRPr="001A7945">
        <w:tab/>
        <w:t>127.0.0.1</w:t>
      </w:r>
      <w:r w:rsidRPr="001A7945">
        <w:tab/>
        <w:t>InLoopBack0</w:t>
      </w:r>
    </w:p>
    <w:p w14:paraId="0F126222" w14:textId="77777777" w:rsidR="00CC714A" w:rsidRDefault="00CF5087">
      <w:pPr>
        <w:pStyle w:val="aff3"/>
        <w:ind w:left="0" w:rightChars="100" w:right="210"/>
      </w:pPr>
      <w:r w:rsidRPr="001A7945">
        <w:t>127.0.0.1/32</w:t>
      </w:r>
      <w:r w:rsidRPr="001A7945">
        <w:tab/>
        <w:t>Direct  0    0</w:t>
      </w:r>
      <w:r w:rsidRPr="001A7945">
        <w:tab/>
      </w:r>
      <w:r w:rsidRPr="001A7945">
        <w:tab/>
        <w:t>D</w:t>
      </w:r>
      <w:r w:rsidRPr="001A7945">
        <w:tab/>
        <w:t>127.0.0.1</w:t>
      </w:r>
      <w:r w:rsidRPr="001A7945">
        <w:tab/>
        <w:t>InLoopBack0</w:t>
      </w:r>
    </w:p>
    <w:p w14:paraId="4F4B7D6E" w14:textId="77777777" w:rsidR="00CC714A" w:rsidRDefault="00CF5087">
      <w:pPr>
        <w:pStyle w:val="aff3"/>
        <w:ind w:left="0" w:rightChars="100" w:right="210"/>
      </w:pPr>
      <w:r w:rsidRPr="001A7945">
        <w:t>127.255.255.255/32</w:t>
      </w:r>
      <w:r w:rsidRPr="001A7945">
        <w:tab/>
        <w:t>Direct  0    0</w:t>
      </w:r>
      <w:r w:rsidRPr="001A7945">
        <w:tab/>
      </w:r>
      <w:r w:rsidRPr="001A7945">
        <w:tab/>
        <w:t>D</w:t>
      </w:r>
      <w:r w:rsidRPr="001A7945">
        <w:tab/>
        <w:t>127.0.0.1</w:t>
      </w:r>
      <w:r w:rsidRPr="001A7945">
        <w:tab/>
        <w:t>InLoopBack0</w:t>
      </w:r>
    </w:p>
    <w:p w14:paraId="1E17BEF4" w14:textId="77777777" w:rsidR="00CC714A" w:rsidRDefault="00CF5087">
      <w:pPr>
        <w:pStyle w:val="aff3"/>
        <w:ind w:left="0" w:rightChars="100" w:right="210"/>
        <w:rPr>
          <w:shd w:val="pct15" w:color="auto" w:fill="FFFFFF"/>
        </w:rPr>
      </w:pPr>
      <w:r w:rsidRPr="001A7945">
        <w:rPr>
          <w:shd w:val="pct15" w:color="auto" w:fill="FFFFFF"/>
        </w:rPr>
        <w:lastRenderedPageBreak/>
        <w:t>172.16.0.0/16</w:t>
      </w:r>
      <w:r w:rsidRPr="001A7945">
        <w:rPr>
          <w:shd w:val="pct15" w:color="auto" w:fill="FFFFFF"/>
        </w:rPr>
        <w:tab/>
        <w:t>RIP     100  2</w:t>
      </w:r>
      <w:r w:rsidRPr="001A7945">
        <w:rPr>
          <w:shd w:val="pct15" w:color="auto" w:fill="FFFFFF"/>
        </w:rPr>
        <w:tab/>
      </w:r>
      <w:r w:rsidRPr="001A7945">
        <w:rPr>
          <w:shd w:val="pct15" w:color="auto" w:fill="FFFFFF"/>
        </w:rPr>
        <w:tab/>
        <w:t>D</w:t>
      </w:r>
      <w:r w:rsidRPr="001A7945">
        <w:rPr>
          <w:shd w:val="pct15" w:color="auto" w:fill="FFFFFF"/>
        </w:rPr>
        <w:tab/>
        <w:t>10.0.13.2</w:t>
      </w:r>
      <w:r w:rsidRPr="001A7945">
        <w:rPr>
          <w:shd w:val="pct15" w:color="auto" w:fill="FFFFFF"/>
        </w:rPr>
        <w:tab/>
        <w:t>GigabitEthernet0/0/0</w:t>
      </w:r>
    </w:p>
    <w:p w14:paraId="10054FE4" w14:textId="77777777" w:rsidR="00CC714A" w:rsidRDefault="00CF5087">
      <w:pPr>
        <w:pStyle w:val="aff3"/>
        <w:ind w:left="0" w:rightChars="100" w:right="210"/>
        <w:rPr>
          <w:sz w:val="16"/>
          <w:szCs w:val="16"/>
        </w:rPr>
      </w:pPr>
      <w:r w:rsidRPr="001A7945">
        <w:t>255.255.255.255/32</w:t>
      </w:r>
      <w:r w:rsidRPr="001A7945">
        <w:tab/>
        <w:t>Direct  0    0</w:t>
      </w:r>
      <w:r w:rsidRPr="001A7945">
        <w:tab/>
      </w:r>
      <w:r w:rsidRPr="001A7945">
        <w:tab/>
        <w:t>D</w:t>
      </w:r>
      <w:r w:rsidRPr="001A7945">
        <w:tab/>
        <w:t>127.0.0.1</w:t>
      </w:r>
      <w:r w:rsidRPr="001A7945">
        <w:tab/>
        <w:t>InLoopBack0</w:t>
      </w:r>
    </w:p>
    <w:p w14:paraId="36D6889D" w14:textId="77777777" w:rsidR="00CC714A" w:rsidRDefault="00CC714A">
      <w:pPr>
        <w:pStyle w:val="aff3"/>
        <w:ind w:left="0" w:rightChars="100" w:right="210"/>
      </w:pPr>
    </w:p>
    <w:p w14:paraId="5F43BE02" w14:textId="77777777" w:rsidR="00CF5087" w:rsidRPr="001A7945" w:rsidRDefault="00CF5087" w:rsidP="00E77D2E">
      <w:pPr>
        <w:pStyle w:val="aff3"/>
        <w:ind w:leftChars="100" w:left="210" w:rightChars="100" w:right="210"/>
      </w:pPr>
      <w:r w:rsidRPr="001A7945">
        <w:t xml:space="preserve">&lt;R2&gt;display ip routing-table </w:t>
      </w:r>
    </w:p>
    <w:p w14:paraId="44DD3DCD" w14:textId="77777777" w:rsidR="00CF5087" w:rsidRPr="001A7945" w:rsidRDefault="00CF5087" w:rsidP="00E77D2E">
      <w:pPr>
        <w:pStyle w:val="aff3"/>
        <w:ind w:leftChars="100" w:left="210" w:rightChars="100" w:right="210"/>
      </w:pPr>
      <w:r w:rsidRPr="001A7945">
        <w:t>Route Flags: R - relay, D - download to fib</w:t>
      </w:r>
    </w:p>
    <w:p w14:paraId="7698AA9A" w14:textId="77777777" w:rsidR="00CF5087" w:rsidRPr="001A7945" w:rsidRDefault="00CF5087" w:rsidP="00E77D2E">
      <w:pPr>
        <w:pStyle w:val="aff3"/>
        <w:ind w:leftChars="100" w:left="210" w:rightChars="100" w:right="210"/>
      </w:pPr>
      <w:r w:rsidRPr="001A7945">
        <w:t>-------------------------------------------------------------------------</w:t>
      </w:r>
    </w:p>
    <w:p w14:paraId="59D5BA93" w14:textId="77777777" w:rsidR="00CF5087" w:rsidRPr="001A7945" w:rsidRDefault="00CF5087" w:rsidP="00E77D2E">
      <w:pPr>
        <w:pStyle w:val="aff3"/>
        <w:ind w:leftChars="100" w:left="210" w:rightChars="100" w:right="210"/>
      </w:pPr>
      <w:r w:rsidRPr="001A7945">
        <w:t>Routing Tables: Public</w:t>
      </w:r>
    </w:p>
    <w:p w14:paraId="77637124" w14:textId="77777777" w:rsidR="00CF5087" w:rsidRPr="001A7945" w:rsidRDefault="00CF5087" w:rsidP="00E77D2E">
      <w:pPr>
        <w:pStyle w:val="aff3"/>
        <w:ind w:leftChars="100" w:left="210" w:rightChars="100" w:right="210"/>
      </w:pPr>
      <w:r w:rsidRPr="001A7945">
        <w:t xml:space="preserve">         Destinations : 19       Routes : 19       </w:t>
      </w:r>
    </w:p>
    <w:p w14:paraId="3CF866D1" w14:textId="77777777" w:rsidR="00CF5087" w:rsidRPr="001A7945" w:rsidRDefault="00CF5087" w:rsidP="00E77D2E">
      <w:pPr>
        <w:pStyle w:val="aff3"/>
        <w:ind w:leftChars="100" w:left="210" w:rightChars="100" w:right="210"/>
      </w:pPr>
      <w:r w:rsidRPr="001A7945">
        <w:t>Destination/Mask    Proto   Pre  Cost Flags</w:t>
      </w:r>
      <w:r w:rsidRPr="001A7945">
        <w:tab/>
        <w:t>NextHop</w:t>
      </w:r>
      <w:r w:rsidRPr="001A7945">
        <w:tab/>
      </w:r>
      <w:r w:rsidRPr="001A7945">
        <w:tab/>
        <w:t>Interface</w:t>
      </w:r>
    </w:p>
    <w:p w14:paraId="208D39C4" w14:textId="77777777" w:rsidR="00CC714A" w:rsidRDefault="00CF5087">
      <w:pPr>
        <w:pStyle w:val="aff3"/>
        <w:ind w:left="0" w:rightChars="100" w:right="210"/>
        <w:rPr>
          <w:shd w:val="pct15" w:color="auto" w:fill="FFFFFF"/>
        </w:rPr>
      </w:pPr>
      <w:r w:rsidRPr="001A7945">
        <w:rPr>
          <w:shd w:val="pct15" w:color="auto" w:fill="FFFFFF"/>
        </w:rPr>
        <w:t>10.0.1.0/24</w:t>
      </w:r>
      <w:r w:rsidRPr="001A7945">
        <w:rPr>
          <w:shd w:val="pct15" w:color="auto" w:fill="FFFFFF"/>
        </w:rPr>
        <w:tab/>
      </w:r>
      <w:r w:rsidRPr="001A7945">
        <w:rPr>
          <w:shd w:val="pct15" w:color="auto" w:fill="FFFFFF"/>
        </w:rPr>
        <w:tab/>
        <w:t>RIP     100  1</w:t>
      </w:r>
      <w:r w:rsidRPr="001A7945">
        <w:rPr>
          <w:shd w:val="pct15" w:color="auto" w:fill="FFFFFF"/>
        </w:rPr>
        <w:tab/>
      </w:r>
      <w:r w:rsidRPr="001A7945">
        <w:rPr>
          <w:shd w:val="pct15" w:color="auto" w:fill="FFFFFF"/>
        </w:rPr>
        <w:tab/>
        <w:t>D</w:t>
      </w:r>
      <w:r w:rsidRPr="001A7945">
        <w:rPr>
          <w:shd w:val="pct15" w:color="auto" w:fill="FFFFFF"/>
        </w:rPr>
        <w:tab/>
        <w:t>10.0.13.1</w:t>
      </w:r>
      <w:r w:rsidRPr="001A7945">
        <w:rPr>
          <w:shd w:val="pct15" w:color="auto" w:fill="FFFFFF"/>
        </w:rPr>
        <w:tab/>
        <w:t>GigabitEthernet0/0/0</w:t>
      </w:r>
    </w:p>
    <w:p w14:paraId="64EDE5DF" w14:textId="77777777" w:rsidR="00CC714A" w:rsidRDefault="00CF5087">
      <w:pPr>
        <w:pStyle w:val="aff3"/>
        <w:ind w:left="0" w:rightChars="100" w:right="210"/>
      </w:pPr>
      <w:r w:rsidRPr="001A7945">
        <w:t>10.0.2.0/24</w:t>
      </w:r>
      <w:r w:rsidRPr="001A7945">
        <w:tab/>
      </w:r>
      <w:r w:rsidRPr="001A7945">
        <w:tab/>
        <w:t>Direct  0    0</w:t>
      </w:r>
      <w:r w:rsidRPr="001A7945">
        <w:tab/>
      </w:r>
      <w:r w:rsidRPr="001A7945">
        <w:tab/>
        <w:t>D</w:t>
      </w:r>
      <w:r w:rsidRPr="001A7945">
        <w:tab/>
        <w:t>10.0.2.2</w:t>
      </w:r>
      <w:r w:rsidRPr="001A7945">
        <w:tab/>
        <w:t>LoopBack0</w:t>
      </w:r>
    </w:p>
    <w:p w14:paraId="15989BC4" w14:textId="77777777" w:rsidR="00CC714A" w:rsidRDefault="00CF5087">
      <w:pPr>
        <w:pStyle w:val="aff3"/>
        <w:ind w:left="0" w:rightChars="100" w:right="210"/>
      </w:pPr>
      <w:r w:rsidRPr="001A7945">
        <w:t>10.0.2.2/32</w:t>
      </w:r>
      <w:r w:rsidRPr="001A7945">
        <w:tab/>
      </w:r>
      <w:r w:rsidRPr="001A7945">
        <w:tab/>
        <w:t>Direct  0    0</w:t>
      </w:r>
      <w:r w:rsidRPr="001A7945">
        <w:tab/>
      </w:r>
      <w:r w:rsidRPr="001A7945">
        <w:tab/>
        <w:t>D</w:t>
      </w:r>
      <w:r w:rsidRPr="001A7945">
        <w:tab/>
        <w:t>127.0.0.1</w:t>
      </w:r>
      <w:r w:rsidRPr="001A7945">
        <w:tab/>
        <w:t>LoopBack0</w:t>
      </w:r>
    </w:p>
    <w:p w14:paraId="1A9C7C6E" w14:textId="77777777" w:rsidR="00CC714A" w:rsidRDefault="00CF5087">
      <w:pPr>
        <w:pStyle w:val="aff3"/>
        <w:ind w:left="0" w:rightChars="100" w:right="210"/>
      </w:pPr>
      <w:r w:rsidRPr="001A7945">
        <w:t>10.0.2.255/32</w:t>
      </w:r>
      <w:r w:rsidRPr="001A7945">
        <w:tab/>
        <w:t>Direct  0    0</w:t>
      </w:r>
      <w:r w:rsidRPr="001A7945">
        <w:tab/>
      </w:r>
      <w:r w:rsidRPr="001A7945">
        <w:tab/>
        <w:t>D</w:t>
      </w:r>
      <w:r w:rsidRPr="001A7945">
        <w:tab/>
        <w:t>127.0.0.1</w:t>
      </w:r>
      <w:r w:rsidRPr="001A7945">
        <w:tab/>
        <w:t>LoopBack0</w:t>
      </w:r>
    </w:p>
    <w:p w14:paraId="005E53B8" w14:textId="77777777" w:rsidR="00CC714A" w:rsidRDefault="00CF5087">
      <w:pPr>
        <w:pStyle w:val="aff3"/>
        <w:ind w:left="0" w:rightChars="100" w:right="210"/>
      </w:pPr>
      <w:r w:rsidRPr="001A7945">
        <w:rPr>
          <w:shd w:val="pct15" w:color="auto" w:fill="FFFFFF"/>
        </w:rPr>
        <w:t>10.0.3.0/24</w:t>
      </w:r>
      <w:r w:rsidRPr="001A7945">
        <w:rPr>
          <w:shd w:val="pct15" w:color="auto" w:fill="FFFFFF"/>
        </w:rPr>
        <w:tab/>
      </w:r>
      <w:r w:rsidRPr="001A7945">
        <w:rPr>
          <w:shd w:val="pct15" w:color="auto" w:fill="FFFFFF"/>
        </w:rPr>
        <w:tab/>
        <w:t>RIP     100  1</w:t>
      </w:r>
      <w:r w:rsidRPr="001A7945">
        <w:rPr>
          <w:shd w:val="pct15" w:color="auto" w:fill="FFFFFF"/>
        </w:rPr>
        <w:tab/>
      </w:r>
      <w:r w:rsidRPr="001A7945">
        <w:rPr>
          <w:shd w:val="pct15" w:color="auto" w:fill="FFFFFF"/>
        </w:rPr>
        <w:tab/>
        <w:t>D</w:t>
      </w:r>
      <w:r w:rsidRPr="001A7945">
        <w:rPr>
          <w:shd w:val="pct15" w:color="auto" w:fill="FFFFFF"/>
        </w:rPr>
        <w:tab/>
        <w:t>10.0.12.3</w:t>
      </w:r>
      <w:r w:rsidRPr="001A7945">
        <w:rPr>
          <w:shd w:val="pct15" w:color="auto" w:fill="FFFFFF"/>
        </w:rPr>
        <w:tab/>
        <w:t>GigabitEthernet0/0/1</w:t>
      </w:r>
    </w:p>
    <w:p w14:paraId="3DBE5F75" w14:textId="77777777" w:rsidR="00CC714A" w:rsidRDefault="00CF5087">
      <w:pPr>
        <w:pStyle w:val="aff3"/>
        <w:ind w:left="0" w:rightChars="100" w:right="210"/>
      </w:pPr>
      <w:r w:rsidRPr="001A7945">
        <w:t>10.0.12.0/24</w:t>
      </w:r>
      <w:r w:rsidRPr="001A7945">
        <w:tab/>
        <w:t>Direct  0    0</w:t>
      </w:r>
      <w:r w:rsidRPr="001A7945">
        <w:tab/>
      </w:r>
      <w:r w:rsidRPr="001A7945">
        <w:tab/>
        <w:t>D</w:t>
      </w:r>
      <w:r w:rsidRPr="001A7945">
        <w:tab/>
        <w:t>10.0.12.2</w:t>
      </w:r>
      <w:r w:rsidRPr="001A7945">
        <w:tab/>
        <w:t>GigabitEthernet0/0/1</w:t>
      </w:r>
    </w:p>
    <w:p w14:paraId="4B60EC63" w14:textId="77777777" w:rsidR="00CC714A" w:rsidRDefault="00CF5087">
      <w:pPr>
        <w:pStyle w:val="aff3"/>
        <w:ind w:left="0" w:rightChars="100" w:right="210"/>
      </w:pPr>
      <w:r w:rsidRPr="001A7945">
        <w:t>10.0.12.2/32</w:t>
      </w:r>
      <w:r w:rsidRPr="001A7945">
        <w:tab/>
        <w:t>Direct  0    0</w:t>
      </w:r>
      <w:r w:rsidRPr="001A7945">
        <w:tab/>
      </w:r>
      <w:r w:rsidRPr="001A7945">
        <w:tab/>
        <w:t>D</w:t>
      </w:r>
      <w:r w:rsidRPr="001A7945">
        <w:tab/>
        <w:t>127.0.0.1</w:t>
      </w:r>
      <w:r w:rsidRPr="001A7945">
        <w:tab/>
        <w:t>GigabitEthernet0/0/1</w:t>
      </w:r>
    </w:p>
    <w:p w14:paraId="605974DE" w14:textId="77777777" w:rsidR="00CC714A" w:rsidRDefault="00CF5087">
      <w:pPr>
        <w:pStyle w:val="aff3"/>
        <w:ind w:left="0" w:rightChars="100" w:right="210"/>
      </w:pPr>
      <w:r w:rsidRPr="001A7945">
        <w:t>10.0.12.255/32</w:t>
      </w:r>
      <w:r w:rsidRPr="001A7945">
        <w:tab/>
        <w:t>Direct  0    0</w:t>
      </w:r>
      <w:r w:rsidRPr="001A7945">
        <w:tab/>
      </w:r>
      <w:r w:rsidRPr="001A7945">
        <w:tab/>
        <w:t>D</w:t>
      </w:r>
      <w:r w:rsidRPr="001A7945">
        <w:tab/>
        <w:t>127.0.0.1</w:t>
      </w:r>
      <w:r w:rsidRPr="001A7945">
        <w:tab/>
        <w:t>GigabitEthernet0/0/1</w:t>
      </w:r>
    </w:p>
    <w:p w14:paraId="62E55FDC" w14:textId="77777777" w:rsidR="00CC714A" w:rsidRDefault="00CF5087">
      <w:pPr>
        <w:pStyle w:val="aff3"/>
        <w:ind w:left="0" w:rightChars="100" w:right="210"/>
      </w:pPr>
      <w:r w:rsidRPr="001A7945">
        <w:t>10.0.13.0/24</w:t>
      </w:r>
      <w:r w:rsidRPr="001A7945">
        <w:tab/>
        <w:t>Direct  0    0</w:t>
      </w:r>
      <w:r w:rsidRPr="001A7945">
        <w:tab/>
      </w:r>
      <w:r w:rsidRPr="001A7945">
        <w:tab/>
        <w:t>D</w:t>
      </w:r>
      <w:r w:rsidRPr="001A7945">
        <w:tab/>
        <w:t>10.0.13.2</w:t>
      </w:r>
      <w:r w:rsidRPr="001A7945">
        <w:tab/>
        <w:t>GigabitEthernet0/0/0</w:t>
      </w:r>
    </w:p>
    <w:p w14:paraId="149B5464" w14:textId="77777777" w:rsidR="00CC714A" w:rsidRDefault="00CF5087">
      <w:pPr>
        <w:pStyle w:val="aff3"/>
        <w:ind w:left="0" w:rightChars="100" w:right="210"/>
      </w:pPr>
      <w:r w:rsidRPr="001A7945">
        <w:t>10.0.13.2/32</w:t>
      </w:r>
      <w:r w:rsidRPr="001A7945">
        <w:tab/>
        <w:t>Direct  0    0</w:t>
      </w:r>
      <w:r w:rsidRPr="001A7945">
        <w:tab/>
      </w:r>
      <w:r w:rsidRPr="001A7945">
        <w:tab/>
        <w:t>D</w:t>
      </w:r>
      <w:r w:rsidRPr="001A7945">
        <w:tab/>
        <w:t>127.0.0.1</w:t>
      </w:r>
      <w:r w:rsidRPr="001A7945">
        <w:tab/>
        <w:t>GigabitEthernet0/0/0</w:t>
      </w:r>
    </w:p>
    <w:p w14:paraId="26012F29" w14:textId="77777777" w:rsidR="00CC714A" w:rsidRDefault="00CF5087">
      <w:pPr>
        <w:pStyle w:val="aff3"/>
        <w:ind w:left="0" w:rightChars="100" w:right="210"/>
      </w:pPr>
      <w:r w:rsidRPr="001A7945">
        <w:t>10.0.13.255/32</w:t>
      </w:r>
      <w:r w:rsidRPr="001A7945">
        <w:tab/>
        <w:t>Direct  0    0</w:t>
      </w:r>
      <w:r w:rsidRPr="001A7945">
        <w:tab/>
      </w:r>
      <w:r w:rsidRPr="001A7945">
        <w:tab/>
        <w:t>D</w:t>
      </w:r>
      <w:r w:rsidRPr="001A7945">
        <w:tab/>
        <w:t>127.0.0.1</w:t>
      </w:r>
      <w:r w:rsidRPr="001A7945">
        <w:tab/>
        <w:t>GigabitEthernet0/0/0</w:t>
      </w:r>
    </w:p>
    <w:p w14:paraId="167AFF87" w14:textId="77777777" w:rsidR="00CC714A" w:rsidRDefault="00CF5087">
      <w:pPr>
        <w:pStyle w:val="aff3"/>
        <w:ind w:left="0" w:rightChars="100" w:right="210"/>
      </w:pPr>
      <w:r w:rsidRPr="001A7945">
        <w:t>127.0.0.0/8</w:t>
      </w:r>
      <w:r w:rsidRPr="001A7945">
        <w:tab/>
      </w:r>
      <w:r w:rsidRPr="001A7945">
        <w:tab/>
        <w:t>Direct  0    0</w:t>
      </w:r>
      <w:r w:rsidRPr="001A7945">
        <w:tab/>
      </w:r>
      <w:r w:rsidRPr="001A7945">
        <w:tab/>
        <w:t>D</w:t>
      </w:r>
      <w:r w:rsidRPr="001A7945">
        <w:tab/>
        <w:t>127.0.0.1</w:t>
      </w:r>
      <w:r w:rsidRPr="001A7945">
        <w:tab/>
        <w:t>InLoopBack0</w:t>
      </w:r>
    </w:p>
    <w:p w14:paraId="07A9AA66" w14:textId="77777777" w:rsidR="00CC714A" w:rsidRDefault="00CF5087">
      <w:pPr>
        <w:pStyle w:val="aff3"/>
        <w:ind w:left="0" w:rightChars="100" w:right="210"/>
      </w:pPr>
      <w:r w:rsidRPr="001A7945">
        <w:t>127.0.0.1/32</w:t>
      </w:r>
      <w:r w:rsidRPr="001A7945">
        <w:tab/>
        <w:t>Direct  0    0</w:t>
      </w:r>
      <w:r w:rsidRPr="001A7945">
        <w:tab/>
      </w:r>
      <w:r w:rsidRPr="001A7945">
        <w:tab/>
        <w:t>D</w:t>
      </w:r>
      <w:r w:rsidRPr="001A7945">
        <w:tab/>
        <w:t>127.0.0.1</w:t>
      </w:r>
      <w:r w:rsidRPr="001A7945">
        <w:tab/>
        <w:t>InLoopBack0</w:t>
      </w:r>
    </w:p>
    <w:p w14:paraId="12FAC20E" w14:textId="77777777" w:rsidR="00CC714A" w:rsidRDefault="00CF5087">
      <w:pPr>
        <w:pStyle w:val="aff3"/>
        <w:ind w:left="0" w:rightChars="100" w:right="210"/>
      </w:pPr>
      <w:r w:rsidRPr="001A7945">
        <w:t>127.255.255.255/32</w:t>
      </w:r>
      <w:r w:rsidRPr="001A7945">
        <w:tab/>
        <w:t>Direct  0</w:t>
      </w:r>
      <w:r w:rsidRPr="001A7945">
        <w:tab/>
        <w:t>0</w:t>
      </w:r>
      <w:r w:rsidRPr="001A7945">
        <w:tab/>
      </w:r>
      <w:r w:rsidRPr="001A7945">
        <w:tab/>
        <w:t>D</w:t>
      </w:r>
      <w:r w:rsidRPr="001A7945">
        <w:tab/>
        <w:t>127.0.0.1</w:t>
      </w:r>
      <w:r w:rsidRPr="001A7945">
        <w:tab/>
        <w:t>InLoopBack0</w:t>
      </w:r>
    </w:p>
    <w:p w14:paraId="38F35300" w14:textId="77777777" w:rsidR="00CC714A" w:rsidRDefault="00CF5087">
      <w:pPr>
        <w:pStyle w:val="aff3"/>
        <w:ind w:left="0" w:rightChars="100" w:right="210"/>
        <w:rPr>
          <w:shd w:val="pct15" w:color="auto" w:fill="FFFFFF"/>
        </w:rPr>
      </w:pPr>
      <w:r w:rsidRPr="001A7945">
        <w:rPr>
          <w:shd w:val="pct15" w:color="auto" w:fill="FFFFFF"/>
        </w:rPr>
        <w:t>172.16.0.0/24</w:t>
      </w:r>
      <w:r w:rsidRPr="001A7945">
        <w:rPr>
          <w:shd w:val="pct15" w:color="auto" w:fill="FFFFFF"/>
        </w:rPr>
        <w:tab/>
        <w:t>RIP     100  1</w:t>
      </w:r>
      <w:r w:rsidRPr="001A7945">
        <w:rPr>
          <w:shd w:val="pct15" w:color="auto" w:fill="FFFFFF"/>
        </w:rPr>
        <w:tab/>
      </w:r>
      <w:r w:rsidRPr="001A7945">
        <w:rPr>
          <w:shd w:val="pct15" w:color="auto" w:fill="FFFFFF"/>
        </w:rPr>
        <w:tab/>
        <w:t>D</w:t>
      </w:r>
      <w:r w:rsidRPr="001A7945">
        <w:rPr>
          <w:shd w:val="pct15" w:color="auto" w:fill="FFFFFF"/>
        </w:rPr>
        <w:tab/>
        <w:t>10.0.12.3</w:t>
      </w:r>
      <w:r w:rsidRPr="001A7945">
        <w:rPr>
          <w:shd w:val="pct15" w:color="auto" w:fill="FFFFFF"/>
        </w:rPr>
        <w:tab/>
        <w:t>GigabitEthernet0/0/1</w:t>
      </w:r>
    </w:p>
    <w:p w14:paraId="69C3FE84" w14:textId="77777777" w:rsidR="00CC714A" w:rsidRDefault="00CF5087">
      <w:pPr>
        <w:pStyle w:val="aff3"/>
        <w:ind w:left="0" w:rightChars="100" w:right="210"/>
        <w:rPr>
          <w:shd w:val="pct15" w:color="auto" w:fill="FFFFFF"/>
        </w:rPr>
      </w:pPr>
      <w:r w:rsidRPr="001A7945">
        <w:rPr>
          <w:shd w:val="pct15" w:color="auto" w:fill="FFFFFF"/>
        </w:rPr>
        <w:t>172.16.1.0/24</w:t>
      </w:r>
      <w:r w:rsidRPr="001A7945">
        <w:rPr>
          <w:shd w:val="pct15" w:color="auto" w:fill="FFFFFF"/>
        </w:rPr>
        <w:tab/>
        <w:t>RIP     100  1</w:t>
      </w:r>
      <w:r w:rsidRPr="001A7945">
        <w:rPr>
          <w:shd w:val="pct15" w:color="auto" w:fill="FFFFFF"/>
        </w:rPr>
        <w:tab/>
      </w:r>
      <w:r w:rsidRPr="001A7945">
        <w:rPr>
          <w:shd w:val="pct15" w:color="auto" w:fill="FFFFFF"/>
        </w:rPr>
        <w:tab/>
        <w:t>D</w:t>
      </w:r>
      <w:r w:rsidRPr="001A7945">
        <w:rPr>
          <w:shd w:val="pct15" w:color="auto" w:fill="FFFFFF"/>
        </w:rPr>
        <w:tab/>
        <w:t>10.0.12.3</w:t>
      </w:r>
      <w:r w:rsidRPr="001A7945">
        <w:rPr>
          <w:shd w:val="pct15" w:color="auto" w:fill="FFFFFF"/>
        </w:rPr>
        <w:tab/>
        <w:t>GigabitEthernet0/0/1</w:t>
      </w:r>
    </w:p>
    <w:p w14:paraId="1F07EDCA" w14:textId="77777777" w:rsidR="00CC714A" w:rsidRDefault="00CF5087">
      <w:pPr>
        <w:pStyle w:val="aff3"/>
        <w:ind w:left="0" w:rightChars="100" w:right="210"/>
        <w:rPr>
          <w:shd w:val="pct15" w:color="auto" w:fill="FFFFFF"/>
        </w:rPr>
      </w:pPr>
      <w:r w:rsidRPr="001A7945">
        <w:rPr>
          <w:shd w:val="pct15" w:color="auto" w:fill="FFFFFF"/>
        </w:rPr>
        <w:t>172.16.2.0/24</w:t>
      </w:r>
      <w:r w:rsidRPr="001A7945">
        <w:rPr>
          <w:shd w:val="pct15" w:color="auto" w:fill="FFFFFF"/>
        </w:rPr>
        <w:tab/>
        <w:t>RIP     100  1</w:t>
      </w:r>
      <w:r w:rsidRPr="001A7945">
        <w:rPr>
          <w:shd w:val="pct15" w:color="auto" w:fill="FFFFFF"/>
        </w:rPr>
        <w:tab/>
      </w:r>
      <w:r w:rsidRPr="001A7945">
        <w:rPr>
          <w:shd w:val="pct15" w:color="auto" w:fill="FFFFFF"/>
        </w:rPr>
        <w:tab/>
        <w:t>D</w:t>
      </w:r>
      <w:r w:rsidRPr="001A7945">
        <w:rPr>
          <w:shd w:val="pct15" w:color="auto" w:fill="FFFFFF"/>
        </w:rPr>
        <w:tab/>
        <w:t>10.0.12.3</w:t>
      </w:r>
      <w:r w:rsidRPr="001A7945">
        <w:rPr>
          <w:shd w:val="pct15" w:color="auto" w:fill="FFFFFF"/>
        </w:rPr>
        <w:tab/>
        <w:t>GigabitEthernet0/0/1</w:t>
      </w:r>
    </w:p>
    <w:p w14:paraId="0E3A1E13" w14:textId="77777777" w:rsidR="00CC714A" w:rsidRDefault="00CF5087">
      <w:pPr>
        <w:pStyle w:val="aff3"/>
        <w:ind w:left="0" w:rightChars="100" w:right="210"/>
      </w:pPr>
      <w:r w:rsidRPr="001A7945">
        <w:rPr>
          <w:shd w:val="pct15" w:color="auto" w:fill="FFFFFF"/>
        </w:rPr>
        <w:t>172.16.3.0/24</w:t>
      </w:r>
      <w:r w:rsidRPr="001A7945">
        <w:rPr>
          <w:shd w:val="pct15" w:color="auto" w:fill="FFFFFF"/>
        </w:rPr>
        <w:tab/>
        <w:t>RIP     100  1</w:t>
      </w:r>
      <w:r w:rsidRPr="001A7945">
        <w:rPr>
          <w:shd w:val="pct15" w:color="auto" w:fill="FFFFFF"/>
        </w:rPr>
        <w:tab/>
      </w:r>
      <w:r w:rsidRPr="001A7945">
        <w:rPr>
          <w:shd w:val="pct15" w:color="auto" w:fill="FFFFFF"/>
        </w:rPr>
        <w:tab/>
        <w:t>D</w:t>
      </w:r>
      <w:r w:rsidRPr="001A7945">
        <w:rPr>
          <w:shd w:val="pct15" w:color="auto" w:fill="FFFFFF"/>
        </w:rPr>
        <w:tab/>
        <w:t>10.0.12.3</w:t>
      </w:r>
      <w:r w:rsidRPr="001A7945">
        <w:rPr>
          <w:shd w:val="pct15" w:color="auto" w:fill="FFFFFF"/>
        </w:rPr>
        <w:tab/>
        <w:t>GigabitEthernet0/0/1</w:t>
      </w:r>
    </w:p>
    <w:p w14:paraId="66A08183" w14:textId="77777777" w:rsidR="00CC714A" w:rsidRDefault="00CF5087">
      <w:pPr>
        <w:pStyle w:val="aff3"/>
        <w:ind w:left="0" w:rightChars="100" w:right="210"/>
      </w:pPr>
      <w:r w:rsidRPr="001A7945">
        <w:t>255.255.255.255/32</w:t>
      </w:r>
      <w:r w:rsidRPr="001A7945">
        <w:tab/>
        <w:t>Direct  0    0</w:t>
      </w:r>
      <w:r w:rsidRPr="001A7945">
        <w:tab/>
      </w:r>
      <w:r w:rsidRPr="001A7945">
        <w:tab/>
        <w:t>D</w:t>
      </w:r>
      <w:r w:rsidRPr="001A7945">
        <w:tab/>
        <w:t>127.0.0.1</w:t>
      </w:r>
      <w:r w:rsidRPr="001A7945">
        <w:tab/>
        <w:t>InLoopBack0</w:t>
      </w:r>
    </w:p>
    <w:p w14:paraId="36956ACA" w14:textId="77777777" w:rsidR="00CF5087" w:rsidRPr="001A7945" w:rsidRDefault="00CF5087" w:rsidP="00E77D2E">
      <w:pPr>
        <w:adjustRightInd/>
        <w:spacing w:line="240" w:lineRule="auto"/>
        <w:ind w:leftChars="100" w:left="210" w:rightChars="100" w:right="210"/>
        <w:rPr>
          <w:rFonts w:ascii="Courier New" w:hAnsi="Courier New" w:cs="Courier New"/>
          <w:sz w:val="18"/>
          <w:szCs w:val="18"/>
        </w:rPr>
      </w:pPr>
    </w:p>
    <w:p w14:paraId="1D2E85F3" w14:textId="77777777" w:rsidR="00CF5087" w:rsidRPr="001A7945" w:rsidRDefault="00CF5087" w:rsidP="00E77D2E">
      <w:pPr>
        <w:pStyle w:val="aff3"/>
        <w:ind w:leftChars="100" w:left="210" w:rightChars="100" w:right="210"/>
      </w:pPr>
      <w:r w:rsidRPr="001A7945">
        <w:t xml:space="preserve">&lt;R3&gt;display ip routing-table </w:t>
      </w:r>
    </w:p>
    <w:p w14:paraId="1CD58875" w14:textId="77777777" w:rsidR="00CF5087" w:rsidRPr="001A7945" w:rsidRDefault="00CF5087" w:rsidP="00E77D2E">
      <w:pPr>
        <w:pStyle w:val="aff3"/>
        <w:ind w:leftChars="100" w:left="210" w:rightChars="100" w:right="210"/>
      </w:pPr>
      <w:r w:rsidRPr="001A7945">
        <w:t>Route Flags: R - relay, D - download to fib</w:t>
      </w:r>
    </w:p>
    <w:p w14:paraId="46E0A76D" w14:textId="77777777" w:rsidR="00CF5087" w:rsidRPr="001A7945" w:rsidRDefault="00CF5087" w:rsidP="00E77D2E">
      <w:pPr>
        <w:pStyle w:val="aff3"/>
        <w:ind w:leftChars="100" w:left="210" w:rightChars="100" w:right="210"/>
      </w:pPr>
      <w:r w:rsidRPr="001A7945">
        <w:t>-------------------------------------------------------------------------</w:t>
      </w:r>
    </w:p>
    <w:p w14:paraId="3383DFE8" w14:textId="77777777" w:rsidR="00CF5087" w:rsidRPr="001A7945" w:rsidRDefault="00CF5087" w:rsidP="00E77D2E">
      <w:pPr>
        <w:pStyle w:val="aff3"/>
        <w:ind w:leftChars="100" w:left="210" w:rightChars="100" w:right="210" w:firstLine="420"/>
      </w:pPr>
      <w:r w:rsidRPr="001A7945">
        <w:t>Routing Tables: Public</w:t>
      </w:r>
    </w:p>
    <w:p w14:paraId="6531A2EB" w14:textId="77777777" w:rsidR="00CF5087" w:rsidRPr="001A7945" w:rsidRDefault="00CF5087" w:rsidP="00E77D2E">
      <w:pPr>
        <w:pStyle w:val="aff3"/>
        <w:ind w:leftChars="100" w:left="210" w:rightChars="100" w:right="210" w:firstLine="420"/>
      </w:pPr>
      <w:r w:rsidRPr="001A7945">
        <w:t xml:space="preserve">         Destinations : 25       Routes : 25       </w:t>
      </w:r>
    </w:p>
    <w:p w14:paraId="3C43F0D5" w14:textId="77777777" w:rsidR="00CF5087" w:rsidRPr="001A7945" w:rsidRDefault="00CF5087" w:rsidP="00E77D2E">
      <w:pPr>
        <w:pStyle w:val="aff3"/>
        <w:ind w:leftChars="100" w:left="210" w:rightChars="100" w:right="210"/>
      </w:pPr>
      <w:r w:rsidRPr="001A7945">
        <w:t>Destination/Mask    Proto   Pre  Cost Flags</w:t>
      </w:r>
      <w:r w:rsidRPr="001A7945">
        <w:tab/>
        <w:t>NextHop</w:t>
      </w:r>
      <w:r w:rsidRPr="001A7945">
        <w:tab/>
      </w:r>
      <w:r w:rsidRPr="001A7945">
        <w:tab/>
        <w:t>Interface</w:t>
      </w:r>
    </w:p>
    <w:p w14:paraId="157ADE98" w14:textId="77777777" w:rsidR="00CC714A" w:rsidRDefault="00CF5087">
      <w:pPr>
        <w:pStyle w:val="aff3"/>
        <w:ind w:left="0" w:rightChars="100" w:right="210"/>
        <w:rPr>
          <w:shd w:val="pct15" w:color="auto" w:fill="FFFFFF"/>
        </w:rPr>
      </w:pPr>
      <w:r w:rsidRPr="001A7945">
        <w:rPr>
          <w:shd w:val="pct15" w:color="auto" w:fill="FFFFFF"/>
        </w:rPr>
        <w:t>10.0.1.0/24</w:t>
      </w:r>
      <w:r w:rsidRPr="001A7945">
        <w:rPr>
          <w:shd w:val="pct15" w:color="auto" w:fill="FFFFFF"/>
        </w:rPr>
        <w:tab/>
      </w:r>
      <w:r w:rsidRPr="001A7945">
        <w:rPr>
          <w:shd w:val="pct15" w:color="auto" w:fill="FFFFFF"/>
        </w:rPr>
        <w:tab/>
        <w:t>RIP</w:t>
      </w:r>
      <w:r w:rsidRPr="001A7945">
        <w:rPr>
          <w:shd w:val="pct15" w:color="auto" w:fill="FFFFFF"/>
        </w:rPr>
        <w:tab/>
      </w:r>
      <w:r w:rsidRPr="001A7945">
        <w:rPr>
          <w:shd w:val="pct15" w:color="auto" w:fill="FFFFFF"/>
        </w:rPr>
        <w:tab/>
        <w:t>100  2</w:t>
      </w:r>
      <w:r w:rsidRPr="001A7945">
        <w:rPr>
          <w:shd w:val="pct15" w:color="auto" w:fill="FFFFFF"/>
        </w:rPr>
        <w:tab/>
      </w:r>
      <w:r w:rsidRPr="001A7945">
        <w:rPr>
          <w:shd w:val="pct15" w:color="auto" w:fill="FFFFFF"/>
        </w:rPr>
        <w:tab/>
        <w:t>D</w:t>
      </w:r>
      <w:r w:rsidRPr="001A7945">
        <w:rPr>
          <w:shd w:val="pct15" w:color="auto" w:fill="FFFFFF"/>
        </w:rPr>
        <w:tab/>
        <w:t>10.0.12.2</w:t>
      </w:r>
      <w:r w:rsidRPr="001A7945">
        <w:rPr>
          <w:shd w:val="pct15" w:color="auto" w:fill="FFFFFF"/>
        </w:rPr>
        <w:tab/>
        <w:t>GigabitEthernet0/0/1</w:t>
      </w:r>
    </w:p>
    <w:p w14:paraId="25BA1E13" w14:textId="77777777" w:rsidR="00CC714A" w:rsidRDefault="00CF5087">
      <w:pPr>
        <w:pStyle w:val="aff3"/>
        <w:ind w:left="0" w:rightChars="100" w:right="210"/>
        <w:rPr>
          <w:shd w:val="pct15" w:color="auto" w:fill="FFFFFF"/>
        </w:rPr>
      </w:pPr>
      <w:r w:rsidRPr="001A7945">
        <w:rPr>
          <w:shd w:val="pct15" w:color="auto" w:fill="FFFFFF"/>
        </w:rPr>
        <w:t>10.0.2.0/24</w:t>
      </w:r>
      <w:r w:rsidRPr="001A7945">
        <w:rPr>
          <w:shd w:val="pct15" w:color="auto" w:fill="FFFFFF"/>
        </w:rPr>
        <w:tab/>
      </w:r>
      <w:r w:rsidRPr="001A7945">
        <w:rPr>
          <w:shd w:val="pct15" w:color="auto" w:fill="FFFFFF"/>
        </w:rPr>
        <w:tab/>
        <w:t>RIP</w:t>
      </w:r>
      <w:r w:rsidRPr="001A7945">
        <w:rPr>
          <w:shd w:val="pct15" w:color="auto" w:fill="FFFFFF"/>
        </w:rPr>
        <w:tab/>
      </w:r>
      <w:r w:rsidRPr="001A7945">
        <w:rPr>
          <w:shd w:val="pct15" w:color="auto" w:fill="FFFFFF"/>
        </w:rPr>
        <w:tab/>
        <w:t>100  1</w:t>
      </w:r>
      <w:r w:rsidRPr="001A7945">
        <w:rPr>
          <w:shd w:val="pct15" w:color="auto" w:fill="FFFFFF"/>
        </w:rPr>
        <w:tab/>
      </w:r>
      <w:r w:rsidRPr="001A7945">
        <w:rPr>
          <w:shd w:val="pct15" w:color="auto" w:fill="FFFFFF"/>
        </w:rPr>
        <w:tab/>
        <w:t>D</w:t>
      </w:r>
      <w:r w:rsidRPr="001A7945">
        <w:rPr>
          <w:shd w:val="pct15" w:color="auto" w:fill="FFFFFF"/>
        </w:rPr>
        <w:tab/>
        <w:t>10.0.12.2</w:t>
      </w:r>
      <w:r w:rsidRPr="001A7945">
        <w:rPr>
          <w:shd w:val="pct15" w:color="auto" w:fill="FFFFFF"/>
        </w:rPr>
        <w:tab/>
        <w:t>GigabitEthernet0/0/1</w:t>
      </w:r>
    </w:p>
    <w:p w14:paraId="702082DC" w14:textId="77777777" w:rsidR="00CC714A" w:rsidRDefault="00CF5087">
      <w:pPr>
        <w:pStyle w:val="aff3"/>
        <w:ind w:left="0" w:rightChars="100" w:right="210"/>
      </w:pPr>
      <w:r w:rsidRPr="001A7945">
        <w:lastRenderedPageBreak/>
        <w:t>10.0.3.0/24</w:t>
      </w:r>
      <w:r w:rsidRPr="001A7945">
        <w:tab/>
      </w:r>
      <w:r w:rsidRPr="001A7945">
        <w:tab/>
        <w:t>Direct</w:t>
      </w:r>
      <w:r w:rsidRPr="001A7945">
        <w:tab/>
        <w:t>0    0</w:t>
      </w:r>
      <w:r w:rsidRPr="001A7945">
        <w:tab/>
      </w:r>
      <w:r w:rsidRPr="001A7945">
        <w:tab/>
        <w:t>D</w:t>
      </w:r>
      <w:r w:rsidRPr="001A7945">
        <w:tab/>
        <w:t>10.0.3.3</w:t>
      </w:r>
      <w:r w:rsidRPr="001A7945">
        <w:tab/>
        <w:t>LoopBack0</w:t>
      </w:r>
    </w:p>
    <w:p w14:paraId="2A492876" w14:textId="77777777" w:rsidR="00CC714A" w:rsidRDefault="00CF5087">
      <w:pPr>
        <w:pStyle w:val="aff3"/>
        <w:ind w:left="0" w:rightChars="100" w:right="210"/>
      </w:pPr>
      <w:r w:rsidRPr="001A7945">
        <w:t>10.0.3.3/32</w:t>
      </w:r>
      <w:r w:rsidRPr="001A7945">
        <w:tab/>
      </w:r>
      <w:r w:rsidRPr="001A7945">
        <w:tab/>
        <w:t>Direct</w:t>
      </w:r>
      <w:r w:rsidRPr="001A7945">
        <w:tab/>
        <w:t>0    0</w:t>
      </w:r>
      <w:r w:rsidRPr="001A7945">
        <w:tab/>
      </w:r>
      <w:r w:rsidRPr="001A7945">
        <w:tab/>
        <w:t>D</w:t>
      </w:r>
      <w:r w:rsidRPr="001A7945">
        <w:tab/>
        <w:t>127.0.0.1</w:t>
      </w:r>
      <w:r w:rsidRPr="001A7945">
        <w:tab/>
        <w:t>LoopBack0</w:t>
      </w:r>
    </w:p>
    <w:p w14:paraId="53A1F821" w14:textId="77777777" w:rsidR="00CC714A" w:rsidRDefault="00CF5087">
      <w:pPr>
        <w:pStyle w:val="aff3"/>
        <w:ind w:left="0" w:rightChars="100" w:right="210"/>
      </w:pPr>
      <w:r w:rsidRPr="001A7945">
        <w:t>10.0.3.255/32</w:t>
      </w:r>
      <w:r w:rsidRPr="001A7945">
        <w:tab/>
        <w:t>Direct</w:t>
      </w:r>
      <w:r w:rsidRPr="001A7945">
        <w:tab/>
        <w:t>0    0</w:t>
      </w:r>
      <w:r w:rsidRPr="001A7945">
        <w:tab/>
      </w:r>
      <w:r w:rsidRPr="001A7945">
        <w:tab/>
        <w:t>D</w:t>
      </w:r>
      <w:r w:rsidRPr="001A7945">
        <w:tab/>
        <w:t>127.0.0.1</w:t>
      </w:r>
      <w:r w:rsidRPr="001A7945">
        <w:tab/>
        <w:t>LoopBack0</w:t>
      </w:r>
    </w:p>
    <w:p w14:paraId="07B8EBD9" w14:textId="77777777" w:rsidR="00CC714A" w:rsidRDefault="00CF5087">
      <w:pPr>
        <w:pStyle w:val="aff3"/>
        <w:ind w:left="0" w:rightChars="100" w:right="210"/>
      </w:pPr>
      <w:r w:rsidRPr="001A7945">
        <w:t>10.0.12.0/24</w:t>
      </w:r>
      <w:r w:rsidRPr="001A7945">
        <w:tab/>
        <w:t>Direct</w:t>
      </w:r>
      <w:r w:rsidRPr="001A7945">
        <w:tab/>
        <w:t>0    0</w:t>
      </w:r>
      <w:r w:rsidRPr="001A7945">
        <w:tab/>
      </w:r>
      <w:r w:rsidRPr="001A7945">
        <w:tab/>
        <w:t>D</w:t>
      </w:r>
      <w:r w:rsidRPr="001A7945">
        <w:tab/>
        <w:t>10.0.12.3</w:t>
      </w:r>
      <w:r w:rsidRPr="001A7945">
        <w:tab/>
        <w:t>GigabitEthernet0/0/1</w:t>
      </w:r>
    </w:p>
    <w:p w14:paraId="5C3C9FD9" w14:textId="77777777" w:rsidR="00CC714A" w:rsidRDefault="00CF5087">
      <w:pPr>
        <w:pStyle w:val="aff3"/>
        <w:ind w:left="0" w:rightChars="100" w:right="210"/>
      </w:pPr>
      <w:r w:rsidRPr="001A7945">
        <w:t>10.0.12.3/32</w:t>
      </w:r>
      <w:r w:rsidRPr="001A7945">
        <w:tab/>
        <w:t>Direct</w:t>
      </w:r>
      <w:r w:rsidRPr="001A7945">
        <w:tab/>
        <w:t>0    0</w:t>
      </w:r>
      <w:r w:rsidRPr="001A7945">
        <w:tab/>
      </w:r>
      <w:r w:rsidRPr="001A7945">
        <w:tab/>
        <w:t>D</w:t>
      </w:r>
      <w:r w:rsidRPr="001A7945">
        <w:tab/>
        <w:t>127.0.0.1</w:t>
      </w:r>
      <w:r w:rsidRPr="001A7945">
        <w:tab/>
        <w:t>GigabitEthernet0/0/1</w:t>
      </w:r>
    </w:p>
    <w:p w14:paraId="1CCD34A1" w14:textId="77777777" w:rsidR="00CC714A" w:rsidRDefault="00CF5087">
      <w:pPr>
        <w:pStyle w:val="aff3"/>
        <w:ind w:left="0" w:rightChars="100" w:right="210"/>
      </w:pPr>
      <w:r w:rsidRPr="001A7945">
        <w:t>10.0.12.255/32</w:t>
      </w:r>
      <w:r w:rsidRPr="001A7945">
        <w:tab/>
        <w:t>Direct</w:t>
      </w:r>
      <w:r w:rsidRPr="001A7945">
        <w:tab/>
        <w:t>0    0</w:t>
      </w:r>
      <w:r w:rsidRPr="001A7945">
        <w:tab/>
      </w:r>
      <w:r w:rsidRPr="001A7945">
        <w:tab/>
        <w:t>D</w:t>
      </w:r>
      <w:r w:rsidRPr="001A7945">
        <w:tab/>
        <w:t>127.0.0.1</w:t>
      </w:r>
      <w:r w:rsidRPr="001A7945">
        <w:tab/>
        <w:t>GigabitEthernet0/0/1</w:t>
      </w:r>
    </w:p>
    <w:p w14:paraId="0768D471" w14:textId="77777777" w:rsidR="00CC714A" w:rsidRDefault="00CF5087">
      <w:pPr>
        <w:pStyle w:val="aff3"/>
        <w:ind w:left="0" w:rightChars="100" w:right="210"/>
        <w:rPr>
          <w:shd w:val="pct15" w:color="auto" w:fill="FFFFFF"/>
        </w:rPr>
      </w:pPr>
      <w:r w:rsidRPr="001A7945">
        <w:rPr>
          <w:shd w:val="pct15" w:color="auto" w:fill="FFFFFF"/>
        </w:rPr>
        <w:t>10.0.13.0/24</w:t>
      </w:r>
      <w:r w:rsidRPr="001A7945">
        <w:rPr>
          <w:shd w:val="pct15" w:color="auto" w:fill="FFFFFF"/>
        </w:rPr>
        <w:tab/>
        <w:t>RIP</w:t>
      </w:r>
      <w:r w:rsidRPr="001A7945">
        <w:rPr>
          <w:shd w:val="pct15" w:color="auto" w:fill="FFFFFF"/>
        </w:rPr>
        <w:tab/>
      </w:r>
      <w:r w:rsidRPr="001A7945">
        <w:rPr>
          <w:shd w:val="pct15" w:color="auto" w:fill="FFFFFF"/>
        </w:rPr>
        <w:tab/>
        <w:t>100  1</w:t>
      </w:r>
      <w:r w:rsidRPr="001A7945">
        <w:rPr>
          <w:shd w:val="pct15" w:color="auto" w:fill="FFFFFF"/>
        </w:rPr>
        <w:tab/>
      </w:r>
      <w:r w:rsidRPr="001A7945">
        <w:rPr>
          <w:shd w:val="pct15" w:color="auto" w:fill="FFFFFF"/>
        </w:rPr>
        <w:tab/>
        <w:t>D</w:t>
      </w:r>
      <w:r w:rsidRPr="001A7945">
        <w:rPr>
          <w:shd w:val="pct15" w:color="auto" w:fill="FFFFFF"/>
        </w:rPr>
        <w:tab/>
        <w:t>10.0.12.2</w:t>
      </w:r>
      <w:r w:rsidRPr="001A7945">
        <w:rPr>
          <w:shd w:val="pct15" w:color="auto" w:fill="FFFFFF"/>
        </w:rPr>
        <w:tab/>
        <w:t>GigabitEthernet0/0/1</w:t>
      </w:r>
    </w:p>
    <w:p w14:paraId="5BAA9F42" w14:textId="77777777" w:rsidR="00CC714A" w:rsidRDefault="00CF5087">
      <w:pPr>
        <w:pStyle w:val="aff3"/>
        <w:ind w:left="0" w:rightChars="100" w:right="210"/>
      </w:pPr>
      <w:r w:rsidRPr="001A7945">
        <w:t>127.0.0.0/8</w:t>
      </w:r>
      <w:r w:rsidRPr="001A7945">
        <w:tab/>
      </w:r>
      <w:r w:rsidRPr="001A7945">
        <w:tab/>
        <w:t>Direct</w:t>
      </w:r>
      <w:r w:rsidRPr="001A7945">
        <w:tab/>
        <w:t>0    0</w:t>
      </w:r>
      <w:r w:rsidRPr="001A7945">
        <w:tab/>
      </w:r>
      <w:r w:rsidRPr="001A7945">
        <w:tab/>
        <w:t>D</w:t>
      </w:r>
      <w:r w:rsidRPr="001A7945">
        <w:tab/>
        <w:t>127.0.0.1</w:t>
      </w:r>
      <w:r w:rsidRPr="001A7945">
        <w:tab/>
        <w:t>InLoopBack0</w:t>
      </w:r>
    </w:p>
    <w:p w14:paraId="3BAC8743" w14:textId="77777777" w:rsidR="00CC714A" w:rsidRDefault="00CF5087">
      <w:pPr>
        <w:pStyle w:val="aff3"/>
        <w:ind w:left="0" w:rightChars="100" w:right="210"/>
      </w:pPr>
      <w:r w:rsidRPr="001A7945">
        <w:t>127.0.0.1/32</w:t>
      </w:r>
      <w:r w:rsidRPr="001A7945">
        <w:tab/>
        <w:t>Direct</w:t>
      </w:r>
      <w:r w:rsidRPr="001A7945">
        <w:tab/>
        <w:t>0    0</w:t>
      </w:r>
      <w:r w:rsidRPr="001A7945">
        <w:tab/>
      </w:r>
      <w:r w:rsidRPr="001A7945">
        <w:tab/>
        <w:t>D</w:t>
      </w:r>
      <w:r w:rsidRPr="001A7945">
        <w:tab/>
        <w:t>127.0.0.1</w:t>
      </w:r>
      <w:r w:rsidRPr="001A7945">
        <w:tab/>
        <w:t>InLoopBack0</w:t>
      </w:r>
    </w:p>
    <w:p w14:paraId="64CDD879" w14:textId="77777777" w:rsidR="00CC714A" w:rsidRDefault="00CF5087">
      <w:pPr>
        <w:pStyle w:val="aff3"/>
        <w:ind w:left="0" w:rightChars="100" w:right="210"/>
      </w:pPr>
      <w:r w:rsidRPr="001A7945">
        <w:t>127.255.255.255/32</w:t>
      </w:r>
      <w:r w:rsidRPr="001A7945">
        <w:tab/>
        <w:t>Direct</w:t>
      </w:r>
      <w:r w:rsidRPr="001A7945">
        <w:tab/>
        <w:t>0    0</w:t>
      </w:r>
      <w:r w:rsidRPr="001A7945">
        <w:tab/>
      </w:r>
      <w:r w:rsidRPr="001A7945">
        <w:tab/>
        <w:t>D</w:t>
      </w:r>
      <w:r w:rsidRPr="001A7945">
        <w:tab/>
        <w:t>127.0.0.1</w:t>
      </w:r>
      <w:r w:rsidRPr="001A7945">
        <w:tab/>
        <w:t>InLoopBack0</w:t>
      </w:r>
    </w:p>
    <w:p w14:paraId="47F69091" w14:textId="77777777" w:rsidR="00CC714A" w:rsidRDefault="00CF5087">
      <w:pPr>
        <w:pStyle w:val="aff3"/>
        <w:ind w:left="0" w:rightChars="100" w:right="210"/>
      </w:pPr>
      <w:r w:rsidRPr="001A7945">
        <w:t>172.16.0.0/24</w:t>
      </w:r>
      <w:r w:rsidRPr="001A7945">
        <w:tab/>
        <w:t>Direct</w:t>
      </w:r>
      <w:r w:rsidRPr="001A7945">
        <w:tab/>
        <w:t>0    0</w:t>
      </w:r>
      <w:r w:rsidRPr="001A7945">
        <w:tab/>
      </w:r>
      <w:r w:rsidRPr="001A7945">
        <w:tab/>
        <w:t>D</w:t>
      </w:r>
      <w:r w:rsidRPr="001A7945">
        <w:tab/>
        <w:t>172.16.0.1</w:t>
      </w:r>
      <w:r w:rsidRPr="001A7945">
        <w:tab/>
        <w:t>LoopBack2</w:t>
      </w:r>
    </w:p>
    <w:p w14:paraId="5914F91E" w14:textId="77777777" w:rsidR="00CC714A" w:rsidRDefault="00CF5087">
      <w:pPr>
        <w:pStyle w:val="aff3"/>
        <w:ind w:left="0" w:rightChars="100" w:right="210"/>
      </w:pPr>
      <w:r w:rsidRPr="001A7945">
        <w:t>172.16.0.1/32</w:t>
      </w:r>
      <w:r w:rsidRPr="001A7945">
        <w:tab/>
        <w:t>Direct</w:t>
      </w:r>
      <w:r w:rsidRPr="001A7945">
        <w:tab/>
        <w:t>0    0</w:t>
      </w:r>
      <w:r w:rsidRPr="001A7945">
        <w:tab/>
      </w:r>
      <w:r w:rsidRPr="001A7945">
        <w:tab/>
        <w:t>D</w:t>
      </w:r>
      <w:r w:rsidRPr="001A7945">
        <w:tab/>
        <w:t>127.0.0.1</w:t>
      </w:r>
      <w:r w:rsidRPr="001A7945">
        <w:tab/>
        <w:t>LoopBack2</w:t>
      </w:r>
    </w:p>
    <w:p w14:paraId="14A5EA10" w14:textId="77777777" w:rsidR="00CC714A" w:rsidRDefault="00CF5087">
      <w:pPr>
        <w:pStyle w:val="aff3"/>
        <w:ind w:left="0" w:rightChars="100" w:right="210"/>
      </w:pPr>
      <w:r w:rsidRPr="001A7945">
        <w:t>172.16.0.255/32</w:t>
      </w:r>
      <w:r w:rsidRPr="001A7945">
        <w:tab/>
        <w:t>Direct</w:t>
      </w:r>
      <w:r w:rsidRPr="001A7945">
        <w:tab/>
        <w:t>0    0</w:t>
      </w:r>
      <w:r w:rsidRPr="001A7945">
        <w:tab/>
      </w:r>
      <w:r w:rsidRPr="001A7945">
        <w:tab/>
        <w:t>D</w:t>
      </w:r>
      <w:r w:rsidRPr="001A7945">
        <w:tab/>
        <w:t>127.0.0.1</w:t>
      </w:r>
      <w:r w:rsidRPr="001A7945">
        <w:tab/>
        <w:t>LoopBack2</w:t>
      </w:r>
    </w:p>
    <w:p w14:paraId="3C112C73" w14:textId="77777777" w:rsidR="00CC714A" w:rsidRDefault="00CF5087">
      <w:pPr>
        <w:pStyle w:val="aff3"/>
        <w:ind w:left="0" w:rightChars="100" w:right="210"/>
      </w:pPr>
      <w:r w:rsidRPr="001A7945">
        <w:t>172.16.1.0/24</w:t>
      </w:r>
      <w:r w:rsidRPr="001A7945">
        <w:tab/>
        <w:t>Direct</w:t>
      </w:r>
      <w:r w:rsidRPr="001A7945">
        <w:tab/>
        <w:t>0    0</w:t>
      </w:r>
      <w:r w:rsidRPr="001A7945">
        <w:tab/>
      </w:r>
      <w:r w:rsidRPr="001A7945">
        <w:tab/>
        <w:t>D</w:t>
      </w:r>
      <w:r w:rsidRPr="001A7945">
        <w:tab/>
        <w:t>172.16.1.1</w:t>
      </w:r>
      <w:r w:rsidRPr="001A7945">
        <w:tab/>
        <w:t>LoopBack3</w:t>
      </w:r>
    </w:p>
    <w:p w14:paraId="79E2F9F0" w14:textId="77777777" w:rsidR="00CC714A" w:rsidRDefault="00CF5087">
      <w:pPr>
        <w:pStyle w:val="aff3"/>
        <w:ind w:left="0" w:rightChars="100" w:right="210"/>
      </w:pPr>
      <w:r w:rsidRPr="001A7945">
        <w:t>172.16.1.1/32</w:t>
      </w:r>
      <w:r w:rsidRPr="001A7945">
        <w:tab/>
        <w:t>Direct</w:t>
      </w:r>
      <w:r w:rsidRPr="001A7945">
        <w:tab/>
        <w:t>0    0</w:t>
      </w:r>
      <w:r w:rsidRPr="001A7945">
        <w:tab/>
      </w:r>
      <w:r w:rsidRPr="001A7945">
        <w:tab/>
        <w:t>D</w:t>
      </w:r>
      <w:r w:rsidRPr="001A7945">
        <w:tab/>
        <w:t>127.0.0.1</w:t>
      </w:r>
      <w:r w:rsidRPr="001A7945">
        <w:tab/>
        <w:t>LoopBack3</w:t>
      </w:r>
    </w:p>
    <w:p w14:paraId="139B54F1" w14:textId="77777777" w:rsidR="00CC714A" w:rsidRDefault="00CF5087">
      <w:pPr>
        <w:pStyle w:val="aff3"/>
        <w:ind w:left="0" w:rightChars="100" w:right="210"/>
      </w:pPr>
      <w:r w:rsidRPr="001A7945">
        <w:t>172.16.1.255/32</w:t>
      </w:r>
      <w:r w:rsidRPr="001A7945">
        <w:tab/>
        <w:t>Direct</w:t>
      </w:r>
      <w:r w:rsidRPr="001A7945">
        <w:tab/>
        <w:t>0    0</w:t>
      </w:r>
      <w:r w:rsidRPr="001A7945">
        <w:tab/>
      </w:r>
      <w:r w:rsidRPr="001A7945">
        <w:tab/>
        <w:t>D</w:t>
      </w:r>
      <w:r w:rsidRPr="001A7945">
        <w:tab/>
        <w:t>127.0.0.1</w:t>
      </w:r>
      <w:r w:rsidRPr="001A7945">
        <w:tab/>
        <w:t>LoopBack3</w:t>
      </w:r>
    </w:p>
    <w:p w14:paraId="491652A1" w14:textId="77777777" w:rsidR="00CC714A" w:rsidRDefault="00CF5087">
      <w:pPr>
        <w:pStyle w:val="aff3"/>
        <w:ind w:left="0" w:rightChars="100" w:right="210"/>
      </w:pPr>
      <w:r w:rsidRPr="001A7945">
        <w:t>172.16.2.0/24</w:t>
      </w:r>
      <w:r w:rsidRPr="001A7945">
        <w:tab/>
        <w:t>Direct</w:t>
      </w:r>
      <w:r w:rsidRPr="001A7945">
        <w:tab/>
        <w:t>0    0</w:t>
      </w:r>
      <w:r w:rsidRPr="001A7945">
        <w:tab/>
      </w:r>
      <w:r w:rsidRPr="001A7945">
        <w:tab/>
        <w:t>D</w:t>
      </w:r>
      <w:r w:rsidRPr="001A7945">
        <w:tab/>
        <w:t>172.16.2.1</w:t>
      </w:r>
      <w:r w:rsidRPr="001A7945">
        <w:tab/>
        <w:t>LoopBack4</w:t>
      </w:r>
    </w:p>
    <w:p w14:paraId="786CC35A" w14:textId="77777777" w:rsidR="00CC714A" w:rsidRDefault="00CF5087">
      <w:pPr>
        <w:pStyle w:val="aff3"/>
        <w:ind w:left="0" w:rightChars="100" w:right="210"/>
      </w:pPr>
      <w:r w:rsidRPr="001A7945">
        <w:t>172.16.2.1/32</w:t>
      </w:r>
      <w:r w:rsidRPr="001A7945">
        <w:tab/>
        <w:t>Direct</w:t>
      </w:r>
      <w:r w:rsidRPr="001A7945">
        <w:tab/>
        <w:t>0    0</w:t>
      </w:r>
      <w:r w:rsidRPr="001A7945">
        <w:tab/>
      </w:r>
      <w:r w:rsidRPr="001A7945">
        <w:tab/>
        <w:t>D</w:t>
      </w:r>
      <w:r w:rsidRPr="001A7945">
        <w:tab/>
        <w:t>127.0.0.1</w:t>
      </w:r>
      <w:r w:rsidRPr="001A7945">
        <w:tab/>
        <w:t>LoopBack4</w:t>
      </w:r>
    </w:p>
    <w:p w14:paraId="7F8F3DDD" w14:textId="77777777" w:rsidR="00CC714A" w:rsidRDefault="00CF5087">
      <w:pPr>
        <w:pStyle w:val="aff3"/>
        <w:ind w:left="0" w:rightChars="100" w:right="210"/>
      </w:pPr>
      <w:r w:rsidRPr="001A7945">
        <w:t>172.16.2.255/32</w:t>
      </w:r>
      <w:r w:rsidRPr="001A7945">
        <w:tab/>
        <w:t>Direct</w:t>
      </w:r>
      <w:r w:rsidRPr="001A7945">
        <w:tab/>
        <w:t>0    0</w:t>
      </w:r>
      <w:r w:rsidRPr="001A7945">
        <w:tab/>
      </w:r>
      <w:r w:rsidRPr="001A7945">
        <w:tab/>
        <w:t>D</w:t>
      </w:r>
      <w:r w:rsidRPr="001A7945">
        <w:tab/>
        <w:t>127.0.0.1</w:t>
      </w:r>
      <w:r w:rsidRPr="001A7945">
        <w:tab/>
        <w:t>LoopBack4</w:t>
      </w:r>
    </w:p>
    <w:p w14:paraId="35455653" w14:textId="77777777" w:rsidR="00CC714A" w:rsidRDefault="00CF5087">
      <w:pPr>
        <w:pStyle w:val="aff3"/>
        <w:ind w:left="0" w:rightChars="100" w:right="210"/>
      </w:pPr>
      <w:r w:rsidRPr="001A7945">
        <w:t>172.16.3.0/24</w:t>
      </w:r>
      <w:r w:rsidRPr="001A7945">
        <w:tab/>
        <w:t>Direct</w:t>
      </w:r>
      <w:r w:rsidRPr="001A7945">
        <w:tab/>
        <w:t>0    0</w:t>
      </w:r>
      <w:r w:rsidRPr="001A7945">
        <w:tab/>
      </w:r>
      <w:r w:rsidRPr="001A7945">
        <w:tab/>
        <w:t>D</w:t>
      </w:r>
      <w:r w:rsidRPr="001A7945">
        <w:tab/>
        <w:t>172.16.3.1</w:t>
      </w:r>
      <w:r w:rsidRPr="001A7945">
        <w:tab/>
        <w:t>LoopBack5</w:t>
      </w:r>
    </w:p>
    <w:p w14:paraId="400D7E8D" w14:textId="77777777" w:rsidR="00CC714A" w:rsidRDefault="00CF5087">
      <w:pPr>
        <w:pStyle w:val="aff3"/>
        <w:ind w:left="0" w:rightChars="100" w:right="210"/>
      </w:pPr>
      <w:r w:rsidRPr="001A7945">
        <w:t>172.16.3.1/32</w:t>
      </w:r>
      <w:r w:rsidRPr="001A7945">
        <w:tab/>
        <w:t>Direct</w:t>
      </w:r>
      <w:r w:rsidRPr="001A7945">
        <w:tab/>
        <w:t>0    0</w:t>
      </w:r>
      <w:r w:rsidRPr="001A7945">
        <w:tab/>
      </w:r>
      <w:r w:rsidRPr="001A7945">
        <w:tab/>
        <w:t>D</w:t>
      </w:r>
      <w:r w:rsidRPr="001A7945">
        <w:tab/>
        <w:t>127.0.0.1</w:t>
      </w:r>
      <w:r w:rsidRPr="001A7945">
        <w:tab/>
        <w:t>LoopBack5</w:t>
      </w:r>
    </w:p>
    <w:p w14:paraId="60BCBD3D" w14:textId="77777777" w:rsidR="00CC714A" w:rsidRDefault="00CF5087">
      <w:pPr>
        <w:pStyle w:val="aff3"/>
        <w:ind w:left="0" w:rightChars="100" w:right="210"/>
      </w:pPr>
      <w:r w:rsidRPr="001A7945">
        <w:t>172.16.3.255/32</w:t>
      </w:r>
      <w:r w:rsidRPr="001A7945">
        <w:tab/>
        <w:t>Direct</w:t>
      </w:r>
      <w:r w:rsidRPr="001A7945">
        <w:tab/>
        <w:t>0    0</w:t>
      </w:r>
      <w:r w:rsidRPr="001A7945">
        <w:tab/>
      </w:r>
      <w:r w:rsidRPr="001A7945">
        <w:tab/>
        <w:t>D</w:t>
      </w:r>
      <w:r w:rsidRPr="001A7945">
        <w:tab/>
        <w:t>127.0.0.1</w:t>
      </w:r>
      <w:r w:rsidRPr="001A7945">
        <w:tab/>
        <w:t>LoopBack5</w:t>
      </w:r>
    </w:p>
    <w:p w14:paraId="43B4BB14" w14:textId="77777777" w:rsidR="00CC714A" w:rsidRDefault="00CF5087">
      <w:pPr>
        <w:pStyle w:val="aff3"/>
        <w:ind w:left="0" w:rightChars="100" w:right="210"/>
      </w:pPr>
      <w:r w:rsidRPr="001A7945">
        <w:t>255.255.255.255/32</w:t>
      </w:r>
      <w:r w:rsidRPr="001A7945">
        <w:tab/>
        <w:t>Direct</w:t>
      </w:r>
      <w:r w:rsidRPr="001A7945">
        <w:tab/>
        <w:t>0    0</w:t>
      </w:r>
      <w:r w:rsidRPr="001A7945">
        <w:tab/>
      </w:r>
      <w:r w:rsidRPr="001A7945">
        <w:tab/>
        <w:t>D</w:t>
      </w:r>
      <w:r w:rsidRPr="001A7945">
        <w:tab/>
        <w:t>127.0.0.1</w:t>
      </w:r>
      <w:r w:rsidRPr="001A7945">
        <w:tab/>
        <w:t>InLoopBack0</w:t>
      </w:r>
    </w:p>
    <w:p w14:paraId="0779DA04" w14:textId="77777777" w:rsidR="00CC714A" w:rsidRDefault="00D97C6D">
      <w:pPr>
        <w:pStyle w:val="a"/>
        <w:numPr>
          <w:ilvl w:val="0"/>
          <w:numId w:val="178"/>
        </w:numPr>
      </w:pPr>
      <w:r w:rsidRPr="00D97C6D">
        <w:t>RIPv2</w:t>
      </w:r>
      <w:r w:rsidRPr="00D97C6D">
        <w:rPr>
          <w:rFonts w:hint="eastAsia"/>
        </w:rPr>
        <w:t>认证失败</w:t>
      </w:r>
      <w:r w:rsidR="00D31C39">
        <w:rPr>
          <w:rFonts w:hint="eastAsia"/>
        </w:rPr>
        <w:t>时故障排除</w:t>
      </w:r>
    </w:p>
    <w:p w14:paraId="68AD8692" w14:textId="77777777" w:rsidR="00CC714A" w:rsidRDefault="00D97C6D">
      <w:pPr>
        <w:pStyle w:val="aff2"/>
        <w:widowControl w:val="0"/>
        <w:topLinePunct w:val="0"/>
        <w:autoSpaceDE w:val="0"/>
        <w:autoSpaceDN w:val="0"/>
        <w:snapToGrid/>
        <w:spacing w:before="0" w:after="156"/>
        <w:ind w:left="0"/>
        <w:rPr>
          <w:kern w:val="0"/>
          <w:lang w:bidi="en-US"/>
        </w:rPr>
      </w:pPr>
      <w:r w:rsidRPr="00D97C6D">
        <w:rPr>
          <w:rFonts w:hint="eastAsia"/>
          <w:kern w:val="0"/>
          <w:lang w:bidi="en-US"/>
        </w:rPr>
        <w:t>在</w:t>
      </w:r>
      <w:r w:rsidRPr="00D97C6D">
        <w:rPr>
          <w:kern w:val="0"/>
          <w:lang w:bidi="en-US"/>
        </w:rPr>
        <w:t>R2</w:t>
      </w:r>
      <w:r w:rsidRPr="00D97C6D">
        <w:rPr>
          <w:rFonts w:hint="eastAsia"/>
          <w:kern w:val="0"/>
          <w:lang w:bidi="en-US"/>
        </w:rPr>
        <w:t>的</w:t>
      </w:r>
      <w:r w:rsidRPr="00D97C6D">
        <w:rPr>
          <w:kern w:val="0"/>
          <w:lang w:bidi="en-US"/>
        </w:rPr>
        <w:t>G0/0/0</w:t>
      </w:r>
      <w:r w:rsidRPr="00D97C6D">
        <w:rPr>
          <w:rFonts w:hint="eastAsia"/>
          <w:kern w:val="0"/>
          <w:lang w:bidi="en-US"/>
        </w:rPr>
        <w:t>接口将认证密码修改为</w:t>
      </w:r>
      <w:r w:rsidR="00D31C39">
        <w:rPr>
          <w:rFonts w:hint="eastAsia"/>
          <w:kern w:val="0"/>
          <w:lang w:bidi="en-US"/>
        </w:rPr>
        <w:t>“</w:t>
      </w:r>
      <w:r w:rsidRPr="00D97C6D">
        <w:rPr>
          <w:kern w:val="0"/>
          <w:lang w:bidi="en-US"/>
        </w:rPr>
        <w:t>huawei2</w:t>
      </w:r>
      <w:r w:rsidR="00D31C39">
        <w:rPr>
          <w:rFonts w:hint="eastAsia"/>
          <w:kern w:val="0"/>
          <w:lang w:bidi="en-US"/>
        </w:rPr>
        <w:t>”</w:t>
      </w:r>
      <w:r w:rsidRPr="00D97C6D">
        <w:rPr>
          <w:rFonts w:hint="eastAsia"/>
          <w:kern w:val="0"/>
          <w:lang w:bidi="en-US"/>
        </w:rPr>
        <w:t>。</w:t>
      </w:r>
    </w:p>
    <w:p w14:paraId="641074F1" w14:textId="77777777" w:rsidR="00CF5087" w:rsidRPr="001A7945" w:rsidRDefault="00CF5087" w:rsidP="00E77D2E">
      <w:pPr>
        <w:pStyle w:val="aff3"/>
        <w:ind w:leftChars="100" w:left="210" w:rightChars="100" w:right="210"/>
      </w:pPr>
      <w:r w:rsidRPr="001A7945">
        <w:t>[R2]interface GigabitEthernet0/0/</w:t>
      </w:r>
      <w:r w:rsidRPr="001A7945">
        <w:rPr>
          <w:rFonts w:hint="eastAsia"/>
        </w:rPr>
        <w:t>0</w:t>
      </w:r>
    </w:p>
    <w:p w14:paraId="66631C96" w14:textId="77777777" w:rsidR="00CF5087" w:rsidRPr="001A7945" w:rsidRDefault="00CF5087" w:rsidP="00E77D2E">
      <w:pPr>
        <w:pStyle w:val="aff3"/>
        <w:ind w:leftChars="100" w:left="210" w:rightChars="100" w:right="210"/>
      </w:pPr>
      <w:r w:rsidRPr="001A7945">
        <w:t>[R2-GigabitEthernet0/0/</w:t>
      </w:r>
      <w:r w:rsidRPr="001A7945">
        <w:rPr>
          <w:rFonts w:hint="eastAsia"/>
        </w:rPr>
        <w:t>0</w:t>
      </w:r>
      <w:r w:rsidRPr="001A7945">
        <w:t>]rip authentication-mode simple huawei2</w:t>
      </w:r>
    </w:p>
    <w:p w14:paraId="034C9AEF" w14:textId="77777777" w:rsidR="00CF5087" w:rsidRPr="001A7945" w:rsidRDefault="00CF5087" w:rsidP="00E77D2E">
      <w:pPr>
        <w:pStyle w:val="aff3"/>
        <w:ind w:leftChars="100" w:left="210" w:rightChars="100" w:right="210"/>
      </w:pPr>
    </w:p>
    <w:p w14:paraId="2CE080A4" w14:textId="77777777" w:rsidR="00CC714A" w:rsidRDefault="00D97C6D">
      <w:pPr>
        <w:pStyle w:val="aff2"/>
        <w:widowControl w:val="0"/>
        <w:topLinePunct w:val="0"/>
        <w:autoSpaceDE w:val="0"/>
        <w:autoSpaceDN w:val="0"/>
        <w:snapToGrid/>
        <w:spacing w:before="0" w:after="156"/>
        <w:ind w:left="0"/>
        <w:rPr>
          <w:kern w:val="0"/>
          <w:lang w:bidi="en-US"/>
        </w:rPr>
      </w:pPr>
      <w:r w:rsidRPr="00D97C6D">
        <w:rPr>
          <w:rFonts w:hint="eastAsia"/>
          <w:kern w:val="0"/>
          <w:lang w:bidi="en-US"/>
        </w:rPr>
        <w:t>然后查看R1的路由表，确认路由信息的学习情况。</w:t>
      </w:r>
    </w:p>
    <w:p w14:paraId="3BB3E7CD" w14:textId="77777777" w:rsidR="00CF5087" w:rsidRPr="001A7945" w:rsidRDefault="00CF5087" w:rsidP="00E77D2E">
      <w:pPr>
        <w:pStyle w:val="aff3"/>
        <w:ind w:leftChars="100" w:left="210" w:rightChars="100" w:right="210"/>
      </w:pPr>
      <w:r w:rsidRPr="001A7945">
        <w:t xml:space="preserve">&lt;R1&gt;display ip routing-table </w:t>
      </w:r>
    </w:p>
    <w:p w14:paraId="7FD0743E" w14:textId="77777777" w:rsidR="00CF5087" w:rsidRPr="001A7945" w:rsidRDefault="00CF5087" w:rsidP="00E77D2E">
      <w:pPr>
        <w:pStyle w:val="aff3"/>
        <w:ind w:leftChars="100" w:left="210" w:rightChars="100" w:right="210"/>
      </w:pPr>
      <w:r w:rsidRPr="001A7945">
        <w:t>Route Flags: R - relay, D - download to fib</w:t>
      </w:r>
    </w:p>
    <w:p w14:paraId="7B086761" w14:textId="77777777" w:rsidR="00CF5087" w:rsidRPr="001A7945" w:rsidRDefault="00CF5087" w:rsidP="00E77D2E">
      <w:pPr>
        <w:pStyle w:val="aff3"/>
        <w:ind w:leftChars="100" w:left="210" w:rightChars="100" w:right="210"/>
      </w:pPr>
      <w:r w:rsidRPr="001A7945">
        <w:t>-------------------------------------------------------------------------</w:t>
      </w:r>
    </w:p>
    <w:p w14:paraId="0C72F3FF" w14:textId="77777777" w:rsidR="00CF5087" w:rsidRPr="001A7945" w:rsidRDefault="00CF5087" w:rsidP="00E77D2E">
      <w:pPr>
        <w:pStyle w:val="aff3"/>
        <w:ind w:leftChars="100" w:left="210" w:rightChars="100" w:right="210"/>
      </w:pPr>
      <w:r w:rsidRPr="001A7945">
        <w:t>Routing Tables: Public</w:t>
      </w:r>
    </w:p>
    <w:p w14:paraId="31072593" w14:textId="77777777" w:rsidR="00CF5087" w:rsidRPr="001A7945" w:rsidRDefault="00CF5087" w:rsidP="00E77D2E">
      <w:pPr>
        <w:pStyle w:val="aff3"/>
        <w:ind w:leftChars="100" w:left="210" w:rightChars="100" w:right="210"/>
      </w:pPr>
      <w:r w:rsidRPr="001A7945">
        <w:t xml:space="preserve">         Destinations : 10       Routes : 10   </w:t>
      </w:r>
    </w:p>
    <w:p w14:paraId="7A394B1F" w14:textId="77777777" w:rsidR="00CF5087" w:rsidRPr="001A7945" w:rsidRDefault="00CF5087" w:rsidP="00E77D2E">
      <w:pPr>
        <w:pStyle w:val="aff3"/>
        <w:ind w:leftChars="100" w:left="210" w:rightChars="100" w:right="210"/>
      </w:pPr>
      <w:r w:rsidRPr="001A7945">
        <w:t>Destination/Mask    Proto   Pre  Cost      Flags NextHop         Interface</w:t>
      </w:r>
    </w:p>
    <w:p w14:paraId="0303D27C" w14:textId="77777777" w:rsidR="00CF5087" w:rsidRPr="001A7945" w:rsidRDefault="00CF5087" w:rsidP="00E77D2E">
      <w:pPr>
        <w:pStyle w:val="aff3"/>
        <w:ind w:leftChars="100" w:left="210" w:rightChars="100" w:right="210" w:firstLine="420"/>
      </w:pPr>
      <w:r w:rsidRPr="001A7945">
        <w:lastRenderedPageBreak/>
        <w:t>10.0.1.0/24</w:t>
      </w:r>
      <w:r w:rsidRPr="001A7945">
        <w:tab/>
      </w:r>
      <w:r w:rsidR="00B421A1">
        <w:rPr>
          <w:rFonts w:hint="eastAsia"/>
        </w:rPr>
        <w:t xml:space="preserve">   </w:t>
      </w:r>
      <w:r w:rsidRPr="001A7945">
        <w:t>Direct  0    0</w:t>
      </w:r>
      <w:r w:rsidRPr="001A7945">
        <w:tab/>
      </w:r>
      <w:r w:rsidRPr="001A7945">
        <w:tab/>
        <w:t>D</w:t>
      </w:r>
      <w:r w:rsidRPr="001A7945">
        <w:tab/>
        <w:t>10.0.1.1</w:t>
      </w:r>
      <w:r w:rsidRPr="001A7945">
        <w:tab/>
        <w:t>LoopBack0</w:t>
      </w:r>
    </w:p>
    <w:p w14:paraId="44AE9A04" w14:textId="77777777" w:rsidR="00CF5087" w:rsidRPr="001A7945" w:rsidRDefault="00CF5087" w:rsidP="00E77D2E">
      <w:pPr>
        <w:pStyle w:val="aff3"/>
        <w:ind w:leftChars="100" w:left="210" w:rightChars="100" w:right="210" w:firstLine="420"/>
      </w:pPr>
      <w:r w:rsidRPr="001A7945">
        <w:t>10.0.1.1/32</w:t>
      </w:r>
      <w:r w:rsidRPr="001A7945">
        <w:tab/>
      </w:r>
      <w:r w:rsidR="00B421A1">
        <w:rPr>
          <w:rFonts w:hint="eastAsia"/>
        </w:rPr>
        <w:t xml:space="preserve">   </w:t>
      </w:r>
      <w:r w:rsidRPr="001A7945">
        <w:t>Direct  0    0</w:t>
      </w:r>
      <w:r w:rsidRPr="001A7945">
        <w:tab/>
      </w:r>
      <w:r w:rsidRPr="001A7945">
        <w:tab/>
        <w:t>D</w:t>
      </w:r>
      <w:r w:rsidRPr="001A7945">
        <w:tab/>
        <w:t>127.0.0.1</w:t>
      </w:r>
      <w:r w:rsidRPr="001A7945">
        <w:tab/>
        <w:t>LoopBack0</w:t>
      </w:r>
    </w:p>
    <w:p w14:paraId="7957636B" w14:textId="77777777" w:rsidR="00CF5087" w:rsidRPr="001A7945" w:rsidRDefault="00CF5087" w:rsidP="00E77D2E">
      <w:pPr>
        <w:pStyle w:val="aff3"/>
        <w:ind w:leftChars="100" w:left="210" w:rightChars="100" w:right="210" w:firstLine="420"/>
      </w:pPr>
      <w:r w:rsidRPr="001A7945">
        <w:t>10.0.1.255/32</w:t>
      </w:r>
      <w:r w:rsidRPr="001A7945">
        <w:tab/>
      </w:r>
      <w:r w:rsidR="00B421A1">
        <w:rPr>
          <w:rFonts w:hint="eastAsia"/>
        </w:rPr>
        <w:t xml:space="preserve">   </w:t>
      </w:r>
      <w:r w:rsidRPr="001A7945">
        <w:t>Direct  0    0</w:t>
      </w:r>
      <w:r w:rsidRPr="001A7945">
        <w:tab/>
      </w:r>
      <w:r w:rsidRPr="001A7945">
        <w:tab/>
        <w:t>D</w:t>
      </w:r>
      <w:r w:rsidRPr="001A7945">
        <w:tab/>
        <w:t>127.0.0.1</w:t>
      </w:r>
      <w:r w:rsidRPr="001A7945">
        <w:tab/>
        <w:t>LoopBack0</w:t>
      </w:r>
    </w:p>
    <w:p w14:paraId="288DFA28" w14:textId="77777777" w:rsidR="00CF5087" w:rsidRPr="001A7945" w:rsidRDefault="00CF5087" w:rsidP="00E77D2E">
      <w:pPr>
        <w:pStyle w:val="aff3"/>
        <w:ind w:leftChars="100" w:left="210" w:rightChars="100" w:right="210" w:firstLine="420"/>
      </w:pPr>
      <w:r w:rsidRPr="001A7945">
        <w:t>10.0.13.0/24</w:t>
      </w:r>
      <w:r w:rsidRPr="001A7945">
        <w:tab/>
      </w:r>
      <w:r w:rsidR="00B421A1">
        <w:rPr>
          <w:rFonts w:hint="eastAsia"/>
        </w:rPr>
        <w:t xml:space="preserve">   </w:t>
      </w:r>
      <w:r w:rsidRPr="001A7945">
        <w:t>Direct  0    0</w:t>
      </w:r>
      <w:r w:rsidRPr="001A7945">
        <w:tab/>
      </w:r>
      <w:r w:rsidRPr="001A7945">
        <w:tab/>
        <w:t>D</w:t>
      </w:r>
      <w:r w:rsidRPr="001A7945">
        <w:tab/>
        <w:t>10.0.13.1</w:t>
      </w:r>
      <w:r w:rsidRPr="001A7945">
        <w:tab/>
        <w:t>GigabitEthernet0/0/0</w:t>
      </w:r>
    </w:p>
    <w:p w14:paraId="69C294CA" w14:textId="77777777" w:rsidR="00CF5087" w:rsidRPr="001A7945" w:rsidRDefault="00CF5087" w:rsidP="00E77D2E">
      <w:pPr>
        <w:pStyle w:val="aff3"/>
        <w:ind w:leftChars="100" w:left="210" w:rightChars="100" w:right="210" w:firstLine="420"/>
      </w:pPr>
      <w:r w:rsidRPr="001A7945">
        <w:t>10.0.13.1/32</w:t>
      </w:r>
      <w:r w:rsidRPr="001A7945">
        <w:tab/>
      </w:r>
      <w:r w:rsidR="00B421A1">
        <w:rPr>
          <w:rFonts w:hint="eastAsia"/>
        </w:rPr>
        <w:t xml:space="preserve">   </w:t>
      </w:r>
      <w:r w:rsidRPr="001A7945">
        <w:t>Direct  0    0</w:t>
      </w:r>
      <w:r w:rsidRPr="001A7945">
        <w:tab/>
      </w:r>
      <w:r w:rsidRPr="001A7945">
        <w:tab/>
        <w:t>D</w:t>
      </w:r>
      <w:r w:rsidRPr="001A7945">
        <w:tab/>
        <w:t>127.0.0.1</w:t>
      </w:r>
      <w:r w:rsidRPr="001A7945">
        <w:tab/>
        <w:t>GigabitEthernet0/0/0</w:t>
      </w:r>
    </w:p>
    <w:p w14:paraId="68D2F56D" w14:textId="77777777" w:rsidR="00CF5087" w:rsidRPr="001A7945" w:rsidRDefault="00CF5087" w:rsidP="00E77D2E">
      <w:pPr>
        <w:pStyle w:val="aff3"/>
        <w:ind w:leftChars="100" w:left="210" w:rightChars="100" w:right="210" w:firstLine="420"/>
      </w:pPr>
      <w:r w:rsidRPr="001A7945">
        <w:t>10.0.13.255/32</w:t>
      </w:r>
      <w:r w:rsidR="00B421A1">
        <w:rPr>
          <w:rFonts w:hint="eastAsia"/>
        </w:rPr>
        <w:t xml:space="preserve">  </w:t>
      </w:r>
      <w:r w:rsidRPr="001A7945">
        <w:t>Direct  0    0</w:t>
      </w:r>
      <w:r w:rsidRPr="001A7945">
        <w:tab/>
      </w:r>
      <w:r w:rsidRPr="001A7945">
        <w:tab/>
        <w:t>D</w:t>
      </w:r>
      <w:r w:rsidRPr="001A7945">
        <w:tab/>
        <w:t>127.0.0.1</w:t>
      </w:r>
      <w:r w:rsidRPr="001A7945">
        <w:tab/>
        <w:t>GigabitEthernet0/0/0</w:t>
      </w:r>
    </w:p>
    <w:p w14:paraId="001E53F5" w14:textId="77777777" w:rsidR="00CF5087" w:rsidRPr="001A7945" w:rsidRDefault="00CF5087" w:rsidP="00E77D2E">
      <w:pPr>
        <w:pStyle w:val="aff3"/>
        <w:ind w:leftChars="100" w:left="210" w:rightChars="100" w:right="210" w:firstLine="420"/>
      </w:pPr>
      <w:r w:rsidRPr="001A7945">
        <w:t>127.0.0.0/8</w:t>
      </w:r>
      <w:r w:rsidRPr="001A7945">
        <w:tab/>
      </w:r>
      <w:r w:rsidR="00B421A1">
        <w:rPr>
          <w:rFonts w:hint="eastAsia"/>
        </w:rPr>
        <w:t xml:space="preserve">   </w:t>
      </w:r>
      <w:r w:rsidRPr="001A7945">
        <w:t>Direct  0    0</w:t>
      </w:r>
      <w:r w:rsidRPr="001A7945">
        <w:tab/>
      </w:r>
      <w:r w:rsidRPr="001A7945">
        <w:tab/>
        <w:t>D</w:t>
      </w:r>
      <w:r w:rsidRPr="001A7945">
        <w:tab/>
        <w:t>127.0.0.1</w:t>
      </w:r>
      <w:r w:rsidRPr="001A7945">
        <w:tab/>
        <w:t>InLoopBack0</w:t>
      </w:r>
    </w:p>
    <w:p w14:paraId="26878D10" w14:textId="77777777" w:rsidR="00CF5087" w:rsidRPr="001A7945" w:rsidRDefault="00CF5087" w:rsidP="00E77D2E">
      <w:pPr>
        <w:pStyle w:val="aff3"/>
        <w:ind w:leftChars="100" w:left="210" w:rightChars="100" w:right="210" w:firstLine="420"/>
      </w:pPr>
      <w:r w:rsidRPr="001A7945">
        <w:t>127.0.0.1/32</w:t>
      </w:r>
      <w:r w:rsidRPr="001A7945">
        <w:tab/>
      </w:r>
      <w:r w:rsidR="00B421A1">
        <w:rPr>
          <w:rFonts w:hint="eastAsia"/>
        </w:rPr>
        <w:t xml:space="preserve">   </w:t>
      </w:r>
      <w:r w:rsidRPr="001A7945">
        <w:t>Direct  0    0</w:t>
      </w:r>
      <w:r w:rsidRPr="001A7945">
        <w:tab/>
      </w:r>
      <w:r w:rsidRPr="001A7945">
        <w:tab/>
        <w:t>D</w:t>
      </w:r>
      <w:r w:rsidRPr="001A7945">
        <w:tab/>
        <w:t>127.0.0.1</w:t>
      </w:r>
      <w:r w:rsidRPr="001A7945">
        <w:tab/>
        <w:t>InLoopBack0</w:t>
      </w:r>
    </w:p>
    <w:p w14:paraId="393B54FD" w14:textId="77777777" w:rsidR="00CF5087" w:rsidRPr="001A7945" w:rsidRDefault="00CF5087" w:rsidP="00E77D2E">
      <w:pPr>
        <w:pStyle w:val="aff3"/>
        <w:ind w:leftChars="100" w:left="210" w:rightChars="100" w:right="210"/>
      </w:pPr>
      <w:r w:rsidRPr="001A7945">
        <w:t>127.255.255.255/32</w:t>
      </w:r>
      <w:r w:rsidR="00B421A1">
        <w:rPr>
          <w:rFonts w:hint="eastAsia"/>
        </w:rPr>
        <w:t xml:space="preserve">  </w:t>
      </w:r>
      <w:r w:rsidRPr="001A7945">
        <w:t>Direct  0    0</w:t>
      </w:r>
      <w:r w:rsidRPr="001A7945">
        <w:tab/>
      </w:r>
      <w:r w:rsidRPr="001A7945">
        <w:tab/>
        <w:t>D</w:t>
      </w:r>
      <w:r w:rsidRPr="001A7945">
        <w:tab/>
        <w:t>127.0.0.1</w:t>
      </w:r>
      <w:r w:rsidRPr="001A7945">
        <w:tab/>
        <w:t>InLoopBack0</w:t>
      </w:r>
    </w:p>
    <w:p w14:paraId="34383C49" w14:textId="77777777" w:rsidR="00CF5087" w:rsidRPr="001A7945" w:rsidRDefault="00CF5087" w:rsidP="00E77D2E">
      <w:pPr>
        <w:pStyle w:val="aff3"/>
        <w:ind w:leftChars="100" w:left="210" w:rightChars="100" w:right="210"/>
        <w:rPr>
          <w:sz w:val="16"/>
          <w:szCs w:val="16"/>
        </w:rPr>
      </w:pPr>
      <w:r w:rsidRPr="001A7945">
        <w:t>255.255.255.255/32</w:t>
      </w:r>
      <w:r w:rsidR="00B421A1">
        <w:rPr>
          <w:rFonts w:hint="eastAsia"/>
        </w:rPr>
        <w:t xml:space="preserve">  </w:t>
      </w:r>
      <w:r w:rsidRPr="001A7945">
        <w:t>Direct  0    0</w:t>
      </w:r>
      <w:r w:rsidRPr="001A7945">
        <w:tab/>
      </w:r>
      <w:r w:rsidRPr="001A7945">
        <w:tab/>
        <w:t>D</w:t>
      </w:r>
      <w:r w:rsidRPr="001A7945">
        <w:tab/>
        <w:t>127.0.0.1</w:t>
      </w:r>
      <w:r w:rsidRPr="001A7945">
        <w:tab/>
        <w:t>InLoopBack0</w:t>
      </w:r>
    </w:p>
    <w:p w14:paraId="6C6D9635" w14:textId="77777777" w:rsidR="00CF5087" w:rsidRPr="001A7945" w:rsidRDefault="00CF5087" w:rsidP="00E77D2E">
      <w:pPr>
        <w:pStyle w:val="aff3"/>
        <w:ind w:leftChars="100" w:left="210" w:rightChars="100" w:right="210"/>
      </w:pPr>
    </w:p>
    <w:p w14:paraId="4328595A" w14:textId="77777777" w:rsidR="00CC714A" w:rsidRDefault="00D97C6D">
      <w:pPr>
        <w:pStyle w:val="aff2"/>
        <w:widowControl w:val="0"/>
        <w:topLinePunct w:val="0"/>
        <w:autoSpaceDE w:val="0"/>
        <w:autoSpaceDN w:val="0"/>
        <w:snapToGrid/>
        <w:spacing w:before="0" w:after="156"/>
        <w:ind w:left="0"/>
        <w:rPr>
          <w:kern w:val="0"/>
          <w:lang w:bidi="en-US"/>
        </w:rPr>
      </w:pPr>
      <w:r w:rsidRPr="00D97C6D">
        <w:rPr>
          <w:rFonts w:hint="eastAsia"/>
          <w:kern w:val="0"/>
          <w:lang w:bidi="en-US"/>
        </w:rPr>
        <w:t>由于R1与R2之间的RIP认证密码不匹配，所以R1收不到从R2发来的任何RIP路由</w:t>
      </w:r>
      <w:r w:rsidR="003B53B1">
        <w:rPr>
          <w:rFonts w:hint="eastAsia"/>
          <w:kern w:val="0"/>
          <w:lang w:bidi="en-US"/>
        </w:rPr>
        <w:t>信息</w:t>
      </w:r>
      <w:r w:rsidRPr="00D97C6D">
        <w:rPr>
          <w:rFonts w:hint="eastAsia"/>
          <w:kern w:val="0"/>
          <w:lang w:bidi="en-US"/>
        </w:rPr>
        <w:t>。</w:t>
      </w:r>
    </w:p>
    <w:p w14:paraId="7DF8B353" w14:textId="77777777" w:rsidR="00CC714A" w:rsidRDefault="00D97C6D">
      <w:pPr>
        <w:pStyle w:val="aff2"/>
        <w:widowControl w:val="0"/>
        <w:topLinePunct w:val="0"/>
        <w:autoSpaceDE w:val="0"/>
        <w:autoSpaceDN w:val="0"/>
        <w:snapToGrid/>
        <w:spacing w:before="0" w:after="156"/>
        <w:ind w:left="0"/>
        <w:rPr>
          <w:kern w:val="0"/>
          <w:lang w:bidi="en-US"/>
        </w:rPr>
      </w:pPr>
      <w:r w:rsidRPr="00D97C6D">
        <w:rPr>
          <w:rFonts w:hint="eastAsia"/>
          <w:kern w:val="0"/>
          <w:lang w:bidi="en-US"/>
        </w:rPr>
        <w:t>在</w:t>
      </w:r>
      <w:r w:rsidRPr="00D97C6D">
        <w:rPr>
          <w:kern w:val="0"/>
          <w:lang w:bidi="en-US"/>
        </w:rPr>
        <w:t>R2</w:t>
      </w:r>
      <w:r w:rsidRPr="00D97C6D">
        <w:rPr>
          <w:rFonts w:hint="eastAsia"/>
          <w:kern w:val="0"/>
          <w:lang w:bidi="en-US"/>
        </w:rPr>
        <w:t>的</w:t>
      </w:r>
      <w:r w:rsidRPr="00D97C6D">
        <w:rPr>
          <w:kern w:val="0"/>
          <w:lang w:bidi="en-US"/>
        </w:rPr>
        <w:t>G0/0/0</w:t>
      </w:r>
      <w:r w:rsidRPr="00D97C6D">
        <w:rPr>
          <w:rFonts w:hint="eastAsia"/>
          <w:kern w:val="0"/>
          <w:lang w:bidi="en-US"/>
        </w:rPr>
        <w:t>接口将认证密码恢复为</w:t>
      </w:r>
      <w:r w:rsidR="003B3150">
        <w:rPr>
          <w:rFonts w:hint="eastAsia"/>
          <w:kern w:val="0"/>
          <w:lang w:bidi="en-US"/>
        </w:rPr>
        <w:t>“h</w:t>
      </w:r>
      <w:r w:rsidR="003B3150">
        <w:rPr>
          <w:kern w:val="0"/>
          <w:lang w:bidi="en-US"/>
        </w:rPr>
        <w:t>uawei</w:t>
      </w:r>
      <w:r w:rsidR="003B3150">
        <w:rPr>
          <w:rFonts w:hint="eastAsia"/>
          <w:kern w:val="0"/>
          <w:lang w:bidi="en-US"/>
        </w:rPr>
        <w:t>”</w:t>
      </w:r>
      <w:r w:rsidRPr="00D97C6D">
        <w:rPr>
          <w:rFonts w:hint="eastAsia"/>
          <w:kern w:val="0"/>
          <w:lang w:bidi="en-US"/>
        </w:rPr>
        <w:t>。</w:t>
      </w:r>
    </w:p>
    <w:p w14:paraId="49046AFE" w14:textId="77777777" w:rsidR="00CF5087" w:rsidRPr="001A7945" w:rsidRDefault="00CF5087" w:rsidP="00E77D2E">
      <w:pPr>
        <w:pStyle w:val="aff3"/>
        <w:ind w:leftChars="100" w:left="210" w:rightChars="100" w:right="210"/>
      </w:pPr>
      <w:r w:rsidRPr="001A7945">
        <w:t>[R2]interface GigabitEthernet0/0/</w:t>
      </w:r>
      <w:r w:rsidRPr="001A7945">
        <w:rPr>
          <w:rFonts w:hint="eastAsia"/>
        </w:rPr>
        <w:t>0</w:t>
      </w:r>
    </w:p>
    <w:p w14:paraId="49896538" w14:textId="77777777" w:rsidR="00CF5087" w:rsidRPr="001A7945" w:rsidRDefault="00CF5087" w:rsidP="00E77D2E">
      <w:pPr>
        <w:pStyle w:val="aff3"/>
        <w:ind w:leftChars="100" w:left="210" w:rightChars="100" w:right="210"/>
      </w:pPr>
      <w:r w:rsidRPr="001A7945">
        <w:t>[R2-GigabitEthernet0/0/</w:t>
      </w:r>
      <w:r w:rsidRPr="001A7945">
        <w:rPr>
          <w:rFonts w:hint="eastAsia"/>
        </w:rPr>
        <w:t>0</w:t>
      </w:r>
      <w:r w:rsidRPr="001A7945">
        <w:t>]rip authentication-mode simple huawei</w:t>
      </w:r>
    </w:p>
    <w:p w14:paraId="36FCF21B" w14:textId="77777777" w:rsidR="00CF5087" w:rsidRPr="001A7945" w:rsidRDefault="00CF5087" w:rsidP="00E77D2E">
      <w:pPr>
        <w:pStyle w:val="aff3"/>
        <w:ind w:leftChars="100" w:left="210" w:rightChars="100" w:right="210"/>
      </w:pPr>
    </w:p>
    <w:p w14:paraId="20E0CAB4" w14:textId="77777777" w:rsidR="00CC714A" w:rsidRDefault="00D97C6D">
      <w:pPr>
        <w:pStyle w:val="aff2"/>
        <w:widowControl w:val="0"/>
        <w:topLinePunct w:val="0"/>
        <w:autoSpaceDE w:val="0"/>
        <w:autoSpaceDN w:val="0"/>
        <w:snapToGrid/>
        <w:spacing w:before="0" w:after="156"/>
        <w:ind w:left="0"/>
        <w:rPr>
          <w:kern w:val="0"/>
          <w:lang w:bidi="en-US"/>
        </w:rPr>
      </w:pPr>
      <w:r w:rsidRPr="00D97C6D">
        <w:rPr>
          <w:rFonts w:hint="eastAsia"/>
          <w:kern w:val="0"/>
          <w:lang w:bidi="en-US"/>
        </w:rPr>
        <w:t>在</w:t>
      </w:r>
      <w:r w:rsidRPr="00D97C6D">
        <w:rPr>
          <w:kern w:val="0"/>
          <w:lang w:bidi="en-US"/>
        </w:rPr>
        <w:t>R2</w:t>
      </w:r>
      <w:r w:rsidRPr="00D97C6D">
        <w:rPr>
          <w:rFonts w:hint="eastAsia"/>
          <w:kern w:val="0"/>
          <w:lang w:bidi="en-US"/>
        </w:rPr>
        <w:t>的</w:t>
      </w:r>
      <w:r w:rsidRPr="00D97C6D">
        <w:rPr>
          <w:kern w:val="0"/>
          <w:lang w:bidi="en-US"/>
        </w:rPr>
        <w:t>G0/0/1</w:t>
      </w:r>
      <w:r w:rsidRPr="00D97C6D">
        <w:rPr>
          <w:rFonts w:hint="eastAsia"/>
          <w:kern w:val="0"/>
          <w:lang w:bidi="en-US"/>
        </w:rPr>
        <w:t>接口将认证模式修改为明文认证。</w:t>
      </w:r>
    </w:p>
    <w:p w14:paraId="6ACD2D82" w14:textId="77777777" w:rsidR="00CF5087" w:rsidRPr="001A7945" w:rsidRDefault="00CF5087" w:rsidP="00E77D2E">
      <w:pPr>
        <w:pStyle w:val="aff3"/>
        <w:ind w:leftChars="100" w:left="210" w:rightChars="100" w:right="210"/>
      </w:pPr>
      <w:r w:rsidRPr="001A7945">
        <w:t>[R2]interface GigabitEthernet0/0/</w:t>
      </w:r>
      <w:r w:rsidRPr="001A7945">
        <w:rPr>
          <w:rFonts w:hint="eastAsia"/>
        </w:rPr>
        <w:t>1</w:t>
      </w:r>
    </w:p>
    <w:p w14:paraId="5C57D76D" w14:textId="77777777" w:rsidR="00CF5087" w:rsidRPr="001A7945" w:rsidRDefault="00CF5087" w:rsidP="00E77D2E">
      <w:pPr>
        <w:pStyle w:val="aff3"/>
        <w:ind w:leftChars="100" w:left="210" w:rightChars="100" w:right="210"/>
      </w:pPr>
      <w:r w:rsidRPr="001A7945">
        <w:t>[R2-GigabitEthernet0/0/</w:t>
      </w:r>
      <w:r w:rsidRPr="001A7945">
        <w:rPr>
          <w:rFonts w:hint="eastAsia"/>
        </w:rPr>
        <w:t>1</w:t>
      </w:r>
      <w:r w:rsidRPr="001A7945">
        <w:t xml:space="preserve">]rip authentication-mode simple </w:t>
      </w:r>
      <w:r w:rsidRPr="001A7945">
        <w:rPr>
          <w:rFonts w:hint="eastAsia"/>
        </w:rPr>
        <w:t>h</w:t>
      </w:r>
      <w:r w:rsidRPr="001A7945">
        <w:t>uawei</w:t>
      </w:r>
    </w:p>
    <w:p w14:paraId="30F04C89" w14:textId="77777777" w:rsidR="00CF5087" w:rsidRPr="001A7945" w:rsidRDefault="00CF5087" w:rsidP="00E77D2E">
      <w:pPr>
        <w:pStyle w:val="aff3"/>
        <w:ind w:leftChars="100" w:left="210" w:rightChars="100" w:right="210"/>
        <w:rPr>
          <w:sz w:val="16"/>
          <w:szCs w:val="16"/>
        </w:rPr>
      </w:pPr>
    </w:p>
    <w:p w14:paraId="0DB4F8BE" w14:textId="77777777" w:rsidR="00CC714A" w:rsidRDefault="00D97C6D">
      <w:pPr>
        <w:pStyle w:val="aff2"/>
        <w:widowControl w:val="0"/>
        <w:topLinePunct w:val="0"/>
        <w:autoSpaceDE w:val="0"/>
        <w:autoSpaceDN w:val="0"/>
        <w:snapToGrid/>
        <w:spacing w:before="0" w:after="156"/>
        <w:ind w:left="0"/>
        <w:rPr>
          <w:kern w:val="0"/>
          <w:lang w:bidi="en-US"/>
        </w:rPr>
      </w:pPr>
      <w:r w:rsidRPr="00D97C6D">
        <w:rPr>
          <w:rFonts w:hint="eastAsia"/>
          <w:kern w:val="0"/>
          <w:lang w:bidi="en-US"/>
        </w:rPr>
        <w:t>使用如下命令清除R3在密码错误之前从R2学到的路由信息。</w:t>
      </w:r>
    </w:p>
    <w:p w14:paraId="72B743BF" w14:textId="77777777" w:rsidR="00CC714A" w:rsidRDefault="003B3150">
      <w:pPr>
        <w:pStyle w:val="aff3"/>
        <w:ind w:leftChars="100" w:left="210" w:rightChars="100" w:right="210"/>
      </w:pPr>
      <w:r w:rsidRPr="0058408F">
        <w:t>&lt;R</w:t>
      </w:r>
      <w:r>
        <w:rPr>
          <w:rFonts w:hint="eastAsia"/>
        </w:rPr>
        <w:t>3</w:t>
      </w:r>
      <w:r w:rsidRPr="0058408F">
        <w:t>&gt;reset ip routing</w:t>
      </w:r>
      <w:r>
        <w:t>-table statistics protocol rip</w:t>
      </w:r>
    </w:p>
    <w:p w14:paraId="7BAEF576" w14:textId="77777777" w:rsidR="00CC714A" w:rsidRDefault="00CC714A">
      <w:pPr>
        <w:pStyle w:val="aff3"/>
        <w:ind w:leftChars="100" w:left="210" w:rightChars="100" w:right="210"/>
      </w:pPr>
    </w:p>
    <w:p w14:paraId="020BB279" w14:textId="77777777" w:rsidR="00CC714A" w:rsidRDefault="00D97C6D">
      <w:pPr>
        <w:pStyle w:val="aff2"/>
        <w:widowControl w:val="0"/>
        <w:topLinePunct w:val="0"/>
        <w:autoSpaceDE w:val="0"/>
        <w:autoSpaceDN w:val="0"/>
        <w:snapToGrid/>
        <w:spacing w:before="0" w:after="156"/>
        <w:ind w:left="0"/>
        <w:rPr>
          <w:kern w:val="0"/>
          <w:lang w:bidi="en-US"/>
        </w:rPr>
      </w:pPr>
      <w:r w:rsidRPr="00D97C6D">
        <w:rPr>
          <w:rFonts w:hint="eastAsia"/>
          <w:kern w:val="0"/>
          <w:lang w:bidi="en-US"/>
        </w:rPr>
        <w:t>查看</w:t>
      </w:r>
      <w:r w:rsidRPr="00D97C6D">
        <w:rPr>
          <w:kern w:val="0"/>
          <w:lang w:bidi="en-US"/>
        </w:rPr>
        <w:t>R3</w:t>
      </w:r>
      <w:r w:rsidRPr="00D97C6D">
        <w:rPr>
          <w:rFonts w:hint="eastAsia"/>
          <w:kern w:val="0"/>
          <w:lang w:bidi="en-US"/>
        </w:rPr>
        <w:t>的路由表。</w:t>
      </w:r>
    </w:p>
    <w:p w14:paraId="15CA7026" w14:textId="77777777" w:rsidR="00CF5087" w:rsidRPr="001A7945" w:rsidRDefault="00CF5087" w:rsidP="00E77D2E">
      <w:pPr>
        <w:pStyle w:val="aff3"/>
        <w:ind w:leftChars="100" w:left="210" w:rightChars="100" w:right="210"/>
      </w:pPr>
      <w:r w:rsidRPr="001A7945">
        <w:t xml:space="preserve">&lt;R3&gt;display ip routing-table </w:t>
      </w:r>
    </w:p>
    <w:p w14:paraId="123D3162" w14:textId="77777777" w:rsidR="00CF5087" w:rsidRPr="001A7945" w:rsidRDefault="00CF5087" w:rsidP="00E77D2E">
      <w:pPr>
        <w:pStyle w:val="aff3"/>
        <w:ind w:leftChars="100" w:left="210" w:rightChars="100" w:right="210"/>
      </w:pPr>
      <w:r w:rsidRPr="001A7945">
        <w:t>Route Flags: R - relay, D - download to fib</w:t>
      </w:r>
    </w:p>
    <w:p w14:paraId="509C4355" w14:textId="77777777" w:rsidR="00CF5087" w:rsidRPr="001A7945" w:rsidRDefault="00CF5087" w:rsidP="00E77D2E">
      <w:pPr>
        <w:pStyle w:val="aff3"/>
        <w:ind w:leftChars="100" w:left="210" w:rightChars="100" w:right="210"/>
      </w:pPr>
      <w:r w:rsidRPr="001A7945">
        <w:t>------------------------------------------------------------------------</w:t>
      </w:r>
    </w:p>
    <w:p w14:paraId="15CFFFB4" w14:textId="77777777" w:rsidR="00CF5087" w:rsidRPr="001A7945" w:rsidRDefault="00CF5087" w:rsidP="00E77D2E">
      <w:pPr>
        <w:pStyle w:val="aff3"/>
        <w:ind w:leftChars="100" w:left="210" w:rightChars="100" w:right="210"/>
      </w:pPr>
      <w:r w:rsidRPr="001A7945">
        <w:t>Routing Tables: Public</w:t>
      </w:r>
    </w:p>
    <w:p w14:paraId="67915E7A" w14:textId="77777777" w:rsidR="00CF5087" w:rsidRPr="001A7945" w:rsidRDefault="00CF5087" w:rsidP="00E77D2E">
      <w:pPr>
        <w:pStyle w:val="aff3"/>
        <w:ind w:leftChars="100" w:left="210" w:rightChars="100" w:right="210"/>
      </w:pPr>
      <w:r w:rsidRPr="001A7945">
        <w:t xml:space="preserve">         Destinations : 22       Routes : 22       </w:t>
      </w:r>
    </w:p>
    <w:p w14:paraId="4EE2501A" w14:textId="77777777" w:rsidR="00CF5087" w:rsidRPr="001A7945" w:rsidRDefault="00CF5087" w:rsidP="00E77D2E">
      <w:pPr>
        <w:pStyle w:val="aff3"/>
        <w:ind w:leftChars="100" w:left="210" w:rightChars="100" w:right="210"/>
      </w:pPr>
      <w:r w:rsidRPr="001A7945">
        <w:t>Destination/Mask    Proto   Pre  Cost Flags</w:t>
      </w:r>
      <w:r w:rsidRPr="001A7945">
        <w:tab/>
        <w:t>NextHop</w:t>
      </w:r>
      <w:r w:rsidRPr="001A7945">
        <w:tab/>
      </w:r>
      <w:r w:rsidRPr="001A7945">
        <w:tab/>
        <w:t>Interface</w:t>
      </w:r>
    </w:p>
    <w:p w14:paraId="5B27D0DB" w14:textId="77777777" w:rsidR="00CF5087" w:rsidRPr="001A7945" w:rsidRDefault="00CF5087" w:rsidP="00E77D2E">
      <w:pPr>
        <w:pStyle w:val="aff3"/>
        <w:ind w:leftChars="100" w:left="210" w:rightChars="100" w:right="210" w:firstLine="420"/>
      </w:pPr>
      <w:r w:rsidRPr="001A7945">
        <w:t>10.0.3.0/24</w:t>
      </w:r>
      <w:r w:rsidRPr="001A7945">
        <w:tab/>
      </w:r>
      <w:r w:rsidR="00B421A1">
        <w:rPr>
          <w:rFonts w:hint="eastAsia"/>
        </w:rPr>
        <w:t xml:space="preserve"> </w:t>
      </w:r>
      <w:r w:rsidRPr="001A7945">
        <w:t>Direct</w:t>
      </w:r>
      <w:r w:rsidRPr="001A7945">
        <w:tab/>
        <w:t>0    0</w:t>
      </w:r>
      <w:r w:rsidRPr="001A7945">
        <w:tab/>
      </w:r>
      <w:r w:rsidRPr="001A7945">
        <w:tab/>
        <w:t>D</w:t>
      </w:r>
      <w:r w:rsidRPr="001A7945">
        <w:tab/>
        <w:t>10.0.3.3</w:t>
      </w:r>
      <w:r w:rsidRPr="001A7945">
        <w:tab/>
        <w:t>LoopBack0</w:t>
      </w:r>
    </w:p>
    <w:p w14:paraId="2184527A" w14:textId="77777777" w:rsidR="00CF5087" w:rsidRPr="001A7945" w:rsidRDefault="00CF5087" w:rsidP="00E77D2E">
      <w:pPr>
        <w:pStyle w:val="aff3"/>
        <w:ind w:leftChars="100" w:left="210" w:rightChars="100" w:right="210" w:firstLine="420"/>
      </w:pPr>
      <w:r w:rsidRPr="001A7945">
        <w:t>10.0.3.3/32</w:t>
      </w:r>
      <w:r w:rsidRPr="001A7945">
        <w:tab/>
      </w:r>
      <w:r w:rsidR="00B421A1">
        <w:rPr>
          <w:rFonts w:hint="eastAsia"/>
        </w:rPr>
        <w:t xml:space="preserve"> </w:t>
      </w:r>
      <w:r w:rsidRPr="001A7945">
        <w:t>Dir</w:t>
      </w:r>
      <w:r w:rsidR="00B421A1">
        <w:rPr>
          <w:rFonts w:hint="eastAsia"/>
        </w:rPr>
        <w:t>e</w:t>
      </w:r>
      <w:r w:rsidRPr="001A7945">
        <w:t>ct</w:t>
      </w:r>
      <w:r w:rsidRPr="001A7945">
        <w:tab/>
        <w:t>0    0</w:t>
      </w:r>
      <w:r w:rsidRPr="001A7945">
        <w:tab/>
      </w:r>
      <w:r w:rsidRPr="001A7945">
        <w:tab/>
        <w:t>D</w:t>
      </w:r>
      <w:r w:rsidRPr="001A7945">
        <w:tab/>
        <w:t>127.0.0.1</w:t>
      </w:r>
      <w:r w:rsidRPr="001A7945">
        <w:tab/>
        <w:t>LoopBack0</w:t>
      </w:r>
    </w:p>
    <w:p w14:paraId="6C5CE1E4" w14:textId="77777777" w:rsidR="00CF5087" w:rsidRPr="001A7945" w:rsidRDefault="00CF5087" w:rsidP="00E77D2E">
      <w:pPr>
        <w:pStyle w:val="aff3"/>
        <w:ind w:leftChars="100" w:left="210" w:rightChars="100" w:right="210" w:firstLine="420"/>
      </w:pPr>
      <w:r w:rsidRPr="001A7945">
        <w:t>10.0.3.255/32</w:t>
      </w:r>
      <w:r w:rsidRPr="001A7945">
        <w:tab/>
      </w:r>
      <w:r w:rsidR="00B421A1">
        <w:rPr>
          <w:rFonts w:hint="eastAsia"/>
        </w:rPr>
        <w:t xml:space="preserve"> </w:t>
      </w:r>
      <w:r w:rsidRPr="001A7945">
        <w:t>Direct</w:t>
      </w:r>
      <w:r w:rsidRPr="001A7945">
        <w:tab/>
        <w:t>0    0</w:t>
      </w:r>
      <w:r w:rsidRPr="001A7945">
        <w:tab/>
      </w:r>
      <w:r w:rsidRPr="001A7945">
        <w:tab/>
        <w:t>D</w:t>
      </w:r>
      <w:r w:rsidRPr="001A7945">
        <w:tab/>
        <w:t>127.0.0.1</w:t>
      </w:r>
      <w:r w:rsidRPr="001A7945">
        <w:tab/>
        <w:t>LoopBack0</w:t>
      </w:r>
    </w:p>
    <w:p w14:paraId="4252E449" w14:textId="77777777" w:rsidR="00CF5087" w:rsidRPr="001A7945" w:rsidRDefault="00CF5087" w:rsidP="00E77D2E">
      <w:pPr>
        <w:pStyle w:val="aff3"/>
        <w:ind w:leftChars="100" w:left="210" w:rightChars="100" w:right="210" w:firstLine="420"/>
      </w:pPr>
      <w:r w:rsidRPr="001A7945">
        <w:t>10.0.12.0/24</w:t>
      </w:r>
      <w:r w:rsidRPr="001A7945">
        <w:tab/>
      </w:r>
      <w:r w:rsidR="00B421A1">
        <w:rPr>
          <w:rFonts w:hint="eastAsia"/>
        </w:rPr>
        <w:t xml:space="preserve"> </w:t>
      </w:r>
      <w:r w:rsidRPr="001A7945">
        <w:t>Direct</w:t>
      </w:r>
      <w:r w:rsidRPr="001A7945">
        <w:tab/>
        <w:t>0    0</w:t>
      </w:r>
      <w:r w:rsidRPr="001A7945">
        <w:tab/>
      </w:r>
      <w:r w:rsidRPr="001A7945">
        <w:tab/>
        <w:t>D</w:t>
      </w:r>
      <w:r w:rsidRPr="001A7945">
        <w:tab/>
        <w:t>10.0.12.3</w:t>
      </w:r>
      <w:r w:rsidRPr="001A7945">
        <w:tab/>
        <w:t>GigabitEthernet0/0/1</w:t>
      </w:r>
    </w:p>
    <w:p w14:paraId="010C9320" w14:textId="77777777" w:rsidR="00CF5087" w:rsidRPr="001A7945" w:rsidRDefault="00CF5087" w:rsidP="00E77D2E">
      <w:pPr>
        <w:pStyle w:val="aff3"/>
        <w:ind w:leftChars="100" w:left="210" w:rightChars="100" w:right="210" w:firstLine="420"/>
      </w:pPr>
      <w:r w:rsidRPr="001A7945">
        <w:t>10.0.12.3/32</w:t>
      </w:r>
      <w:r w:rsidRPr="001A7945">
        <w:tab/>
      </w:r>
      <w:r w:rsidR="00B421A1">
        <w:rPr>
          <w:rFonts w:hint="eastAsia"/>
        </w:rPr>
        <w:t xml:space="preserve"> </w:t>
      </w:r>
      <w:r w:rsidRPr="001A7945">
        <w:t>Direct</w:t>
      </w:r>
      <w:r w:rsidRPr="001A7945">
        <w:tab/>
        <w:t>0    0</w:t>
      </w:r>
      <w:r w:rsidRPr="001A7945">
        <w:tab/>
      </w:r>
      <w:r w:rsidRPr="001A7945">
        <w:tab/>
        <w:t>D</w:t>
      </w:r>
      <w:r w:rsidRPr="001A7945">
        <w:tab/>
        <w:t>127.0.0.1</w:t>
      </w:r>
      <w:r w:rsidRPr="001A7945">
        <w:tab/>
        <w:t>GigabitEthernet0/0/1</w:t>
      </w:r>
    </w:p>
    <w:p w14:paraId="5A74D47E" w14:textId="77777777" w:rsidR="00CF5087" w:rsidRPr="001A7945" w:rsidRDefault="00CF5087" w:rsidP="00E77D2E">
      <w:pPr>
        <w:pStyle w:val="aff3"/>
        <w:ind w:leftChars="100" w:left="210" w:rightChars="100" w:right="210" w:firstLine="420"/>
      </w:pPr>
      <w:r w:rsidRPr="001A7945">
        <w:lastRenderedPageBreak/>
        <w:t>10.0.12.255/32</w:t>
      </w:r>
      <w:r w:rsidR="00B421A1">
        <w:rPr>
          <w:rFonts w:hint="eastAsia"/>
        </w:rPr>
        <w:t xml:space="preserve"> </w:t>
      </w:r>
      <w:r w:rsidRPr="001A7945">
        <w:t>Direct</w:t>
      </w:r>
      <w:r w:rsidRPr="001A7945">
        <w:tab/>
        <w:t>0    0</w:t>
      </w:r>
      <w:r w:rsidRPr="001A7945">
        <w:tab/>
      </w:r>
      <w:r w:rsidRPr="001A7945">
        <w:tab/>
        <w:t>D</w:t>
      </w:r>
      <w:r w:rsidRPr="001A7945">
        <w:tab/>
        <w:t>127.0.0.1</w:t>
      </w:r>
      <w:r w:rsidRPr="001A7945">
        <w:tab/>
        <w:t>GigabitEthernet0/0/1</w:t>
      </w:r>
    </w:p>
    <w:p w14:paraId="4F08C382" w14:textId="77777777" w:rsidR="00CF5087" w:rsidRPr="001A7945" w:rsidRDefault="00CF5087" w:rsidP="00E77D2E">
      <w:pPr>
        <w:pStyle w:val="aff3"/>
        <w:ind w:leftChars="100" w:left="210" w:rightChars="100" w:right="210" w:firstLine="420"/>
      </w:pPr>
      <w:r w:rsidRPr="001A7945">
        <w:t>127.0.0.0/8</w:t>
      </w:r>
      <w:r w:rsidRPr="001A7945">
        <w:tab/>
      </w:r>
      <w:r w:rsidR="00B421A1">
        <w:rPr>
          <w:rFonts w:hint="eastAsia"/>
        </w:rPr>
        <w:t xml:space="preserve"> </w:t>
      </w:r>
      <w:r w:rsidRPr="001A7945">
        <w:t>Direct</w:t>
      </w:r>
      <w:r w:rsidRPr="001A7945">
        <w:tab/>
        <w:t>0    0</w:t>
      </w:r>
      <w:r w:rsidRPr="001A7945">
        <w:tab/>
      </w:r>
      <w:r w:rsidRPr="001A7945">
        <w:tab/>
        <w:t>D</w:t>
      </w:r>
      <w:r w:rsidRPr="001A7945">
        <w:tab/>
        <w:t>127.0.0.1</w:t>
      </w:r>
      <w:r w:rsidRPr="001A7945">
        <w:tab/>
        <w:t>InLoopBack0</w:t>
      </w:r>
    </w:p>
    <w:p w14:paraId="1E414073" w14:textId="77777777" w:rsidR="00CF5087" w:rsidRPr="001A7945" w:rsidRDefault="00CF5087" w:rsidP="00E77D2E">
      <w:pPr>
        <w:pStyle w:val="aff3"/>
        <w:ind w:leftChars="100" w:left="210" w:rightChars="100" w:right="210" w:firstLine="420"/>
      </w:pPr>
      <w:r w:rsidRPr="001A7945">
        <w:t>127.0.0.1/32</w:t>
      </w:r>
      <w:r w:rsidRPr="001A7945">
        <w:tab/>
      </w:r>
      <w:r w:rsidR="00B421A1">
        <w:rPr>
          <w:rFonts w:hint="eastAsia"/>
        </w:rPr>
        <w:t xml:space="preserve"> </w:t>
      </w:r>
      <w:r w:rsidRPr="001A7945">
        <w:t>Direct</w:t>
      </w:r>
      <w:r w:rsidRPr="001A7945">
        <w:tab/>
        <w:t>0    0</w:t>
      </w:r>
      <w:r w:rsidRPr="001A7945">
        <w:tab/>
      </w:r>
      <w:r w:rsidRPr="001A7945">
        <w:tab/>
        <w:t>D</w:t>
      </w:r>
      <w:r w:rsidRPr="001A7945">
        <w:tab/>
        <w:t>127.0.0.1</w:t>
      </w:r>
      <w:r w:rsidRPr="001A7945">
        <w:tab/>
        <w:t>InLoopBack0</w:t>
      </w:r>
    </w:p>
    <w:p w14:paraId="485236AC" w14:textId="77777777" w:rsidR="00CF5087" w:rsidRPr="001A7945" w:rsidRDefault="00CF5087" w:rsidP="00E77D2E">
      <w:pPr>
        <w:pStyle w:val="aff3"/>
        <w:ind w:leftChars="100" w:left="210" w:rightChars="100" w:right="210"/>
      </w:pPr>
      <w:r w:rsidRPr="001A7945">
        <w:t>127.255.255.255/32</w:t>
      </w:r>
      <w:r w:rsidR="00B421A1">
        <w:rPr>
          <w:rFonts w:hint="eastAsia"/>
        </w:rPr>
        <w:t xml:space="preserve"> </w:t>
      </w:r>
      <w:r w:rsidRPr="001A7945">
        <w:t>Direct</w:t>
      </w:r>
      <w:r w:rsidRPr="001A7945">
        <w:tab/>
        <w:t>0    0</w:t>
      </w:r>
      <w:r w:rsidRPr="001A7945">
        <w:tab/>
      </w:r>
      <w:r w:rsidRPr="001A7945">
        <w:tab/>
        <w:t>D</w:t>
      </w:r>
      <w:r w:rsidRPr="001A7945">
        <w:tab/>
        <w:t>127.0.0.1</w:t>
      </w:r>
      <w:r w:rsidRPr="001A7945">
        <w:tab/>
        <w:t>InLoopBack0</w:t>
      </w:r>
    </w:p>
    <w:p w14:paraId="1508357C" w14:textId="77777777" w:rsidR="00CF5087" w:rsidRPr="001A7945" w:rsidRDefault="00CF5087" w:rsidP="00E77D2E">
      <w:pPr>
        <w:pStyle w:val="aff3"/>
        <w:ind w:leftChars="100" w:left="210" w:rightChars="100" w:right="210" w:firstLine="420"/>
      </w:pPr>
      <w:r w:rsidRPr="001A7945">
        <w:t>172.16.0.0/24</w:t>
      </w:r>
      <w:r w:rsidRPr="001A7945">
        <w:tab/>
      </w:r>
      <w:r w:rsidR="00B421A1">
        <w:rPr>
          <w:rFonts w:hint="eastAsia"/>
        </w:rPr>
        <w:t xml:space="preserve"> </w:t>
      </w:r>
      <w:r w:rsidRPr="001A7945">
        <w:t>Direct</w:t>
      </w:r>
      <w:r w:rsidRPr="001A7945">
        <w:tab/>
        <w:t>0    0</w:t>
      </w:r>
      <w:r w:rsidRPr="001A7945">
        <w:tab/>
      </w:r>
      <w:r w:rsidRPr="001A7945">
        <w:tab/>
        <w:t>D</w:t>
      </w:r>
      <w:r w:rsidRPr="001A7945">
        <w:tab/>
        <w:t>172.16.0.1</w:t>
      </w:r>
      <w:r w:rsidRPr="001A7945">
        <w:tab/>
        <w:t>LoopBack2</w:t>
      </w:r>
    </w:p>
    <w:p w14:paraId="76F89715" w14:textId="77777777" w:rsidR="00CF5087" w:rsidRPr="001A7945" w:rsidRDefault="00CF5087" w:rsidP="00E77D2E">
      <w:pPr>
        <w:pStyle w:val="aff3"/>
        <w:ind w:leftChars="100" w:left="210" w:rightChars="100" w:right="210" w:firstLine="420"/>
      </w:pPr>
      <w:r w:rsidRPr="001A7945">
        <w:t>172.16.0.1/32</w:t>
      </w:r>
      <w:r w:rsidRPr="001A7945">
        <w:tab/>
      </w:r>
      <w:r w:rsidR="00B421A1">
        <w:rPr>
          <w:rFonts w:hint="eastAsia"/>
        </w:rPr>
        <w:t xml:space="preserve"> </w:t>
      </w:r>
      <w:r w:rsidRPr="001A7945">
        <w:t>Direct</w:t>
      </w:r>
      <w:r w:rsidRPr="001A7945">
        <w:tab/>
        <w:t>0    0</w:t>
      </w:r>
      <w:r w:rsidRPr="001A7945">
        <w:tab/>
      </w:r>
      <w:r w:rsidRPr="001A7945">
        <w:tab/>
        <w:t>D</w:t>
      </w:r>
      <w:r w:rsidRPr="001A7945">
        <w:tab/>
        <w:t>127.0.0.1</w:t>
      </w:r>
      <w:r w:rsidRPr="001A7945">
        <w:tab/>
        <w:t>LoopBack2</w:t>
      </w:r>
    </w:p>
    <w:p w14:paraId="39C8F3F2" w14:textId="77777777" w:rsidR="00CF5087" w:rsidRPr="001A7945" w:rsidRDefault="00CF5087" w:rsidP="00E77D2E">
      <w:pPr>
        <w:pStyle w:val="aff3"/>
        <w:ind w:leftChars="100" w:left="210" w:rightChars="100" w:right="210" w:firstLine="420"/>
      </w:pPr>
      <w:r w:rsidRPr="001A7945">
        <w:t>172.16.0.255/32</w:t>
      </w:r>
      <w:r w:rsidR="00B421A1">
        <w:rPr>
          <w:rFonts w:hint="eastAsia"/>
        </w:rPr>
        <w:t xml:space="preserve"> </w:t>
      </w:r>
      <w:r w:rsidRPr="001A7945">
        <w:t>Direct</w:t>
      </w:r>
      <w:r w:rsidRPr="001A7945">
        <w:tab/>
        <w:t>0    0</w:t>
      </w:r>
      <w:r w:rsidRPr="001A7945">
        <w:tab/>
      </w:r>
      <w:r w:rsidRPr="001A7945">
        <w:tab/>
        <w:t>D</w:t>
      </w:r>
      <w:r w:rsidRPr="001A7945">
        <w:tab/>
        <w:t>127.0.0.1</w:t>
      </w:r>
      <w:r w:rsidRPr="001A7945">
        <w:tab/>
        <w:t>LoopBack2</w:t>
      </w:r>
    </w:p>
    <w:p w14:paraId="6D43535E" w14:textId="77777777" w:rsidR="00CF5087" w:rsidRPr="001A7945" w:rsidRDefault="00CF5087" w:rsidP="00E77D2E">
      <w:pPr>
        <w:pStyle w:val="aff3"/>
        <w:ind w:leftChars="100" w:left="210" w:rightChars="100" w:right="210" w:firstLine="420"/>
      </w:pPr>
      <w:r w:rsidRPr="001A7945">
        <w:t>172.16.1.0/24</w:t>
      </w:r>
      <w:r w:rsidRPr="001A7945">
        <w:tab/>
      </w:r>
      <w:r w:rsidR="00B421A1">
        <w:rPr>
          <w:rFonts w:hint="eastAsia"/>
        </w:rPr>
        <w:t xml:space="preserve"> </w:t>
      </w:r>
      <w:r w:rsidRPr="001A7945">
        <w:t>Direct</w:t>
      </w:r>
      <w:r w:rsidRPr="001A7945">
        <w:tab/>
        <w:t>0    0</w:t>
      </w:r>
      <w:r w:rsidRPr="001A7945">
        <w:tab/>
      </w:r>
      <w:r w:rsidRPr="001A7945">
        <w:tab/>
        <w:t>D</w:t>
      </w:r>
      <w:r w:rsidRPr="001A7945">
        <w:tab/>
        <w:t>172.16.1.1</w:t>
      </w:r>
      <w:r w:rsidRPr="001A7945">
        <w:tab/>
        <w:t>LoopBack3</w:t>
      </w:r>
    </w:p>
    <w:p w14:paraId="4AE22FCA" w14:textId="77777777" w:rsidR="00CF5087" w:rsidRPr="001A7945" w:rsidRDefault="00CF5087" w:rsidP="00E77D2E">
      <w:pPr>
        <w:pStyle w:val="aff3"/>
        <w:ind w:leftChars="100" w:left="210" w:rightChars="100" w:right="210" w:firstLine="420"/>
      </w:pPr>
      <w:r w:rsidRPr="001A7945">
        <w:t>172.16.1.1/32</w:t>
      </w:r>
      <w:r w:rsidRPr="001A7945">
        <w:tab/>
      </w:r>
      <w:r w:rsidR="00B421A1">
        <w:rPr>
          <w:rFonts w:hint="eastAsia"/>
        </w:rPr>
        <w:t xml:space="preserve"> </w:t>
      </w:r>
      <w:r w:rsidRPr="001A7945">
        <w:t>Direct</w:t>
      </w:r>
      <w:r w:rsidRPr="001A7945">
        <w:tab/>
        <w:t>0    0</w:t>
      </w:r>
      <w:r w:rsidRPr="001A7945">
        <w:tab/>
      </w:r>
      <w:r w:rsidRPr="001A7945">
        <w:tab/>
        <w:t>D</w:t>
      </w:r>
      <w:r w:rsidRPr="001A7945">
        <w:tab/>
        <w:t>127.0.0.1</w:t>
      </w:r>
      <w:r w:rsidRPr="001A7945">
        <w:tab/>
        <w:t>LoopBack3</w:t>
      </w:r>
    </w:p>
    <w:p w14:paraId="62502EEC" w14:textId="77777777" w:rsidR="00CF5087" w:rsidRPr="001A7945" w:rsidRDefault="00CF5087" w:rsidP="00E77D2E">
      <w:pPr>
        <w:pStyle w:val="aff3"/>
        <w:ind w:leftChars="100" w:left="210" w:rightChars="100" w:right="210" w:firstLine="420"/>
      </w:pPr>
      <w:r w:rsidRPr="001A7945">
        <w:t>172.16.1.255/32</w:t>
      </w:r>
      <w:r w:rsidR="00B421A1">
        <w:rPr>
          <w:rFonts w:hint="eastAsia"/>
        </w:rPr>
        <w:t xml:space="preserve"> </w:t>
      </w:r>
      <w:r w:rsidRPr="001A7945">
        <w:t>Direct</w:t>
      </w:r>
      <w:r w:rsidRPr="001A7945">
        <w:tab/>
        <w:t>0    0</w:t>
      </w:r>
      <w:r w:rsidRPr="001A7945">
        <w:tab/>
      </w:r>
      <w:r w:rsidRPr="001A7945">
        <w:tab/>
        <w:t>D</w:t>
      </w:r>
      <w:r w:rsidRPr="001A7945">
        <w:tab/>
        <w:t>127.0.0.1</w:t>
      </w:r>
      <w:r w:rsidRPr="001A7945">
        <w:tab/>
        <w:t>LoopBack3</w:t>
      </w:r>
    </w:p>
    <w:p w14:paraId="39250C12" w14:textId="77777777" w:rsidR="00CF5087" w:rsidRPr="001A7945" w:rsidRDefault="00CF5087" w:rsidP="00E77D2E">
      <w:pPr>
        <w:pStyle w:val="aff3"/>
        <w:ind w:leftChars="100" w:left="210" w:rightChars="100" w:right="210" w:firstLine="420"/>
      </w:pPr>
      <w:r w:rsidRPr="001A7945">
        <w:t>172.16.2.0/24</w:t>
      </w:r>
      <w:r w:rsidRPr="001A7945">
        <w:tab/>
      </w:r>
      <w:r w:rsidR="00B421A1">
        <w:rPr>
          <w:rFonts w:hint="eastAsia"/>
        </w:rPr>
        <w:t xml:space="preserve"> </w:t>
      </w:r>
      <w:r w:rsidRPr="001A7945">
        <w:t>Direct</w:t>
      </w:r>
      <w:r w:rsidRPr="001A7945">
        <w:tab/>
        <w:t>0    0</w:t>
      </w:r>
      <w:r w:rsidRPr="001A7945">
        <w:tab/>
      </w:r>
      <w:r w:rsidRPr="001A7945">
        <w:tab/>
        <w:t>D</w:t>
      </w:r>
      <w:r w:rsidRPr="001A7945">
        <w:tab/>
        <w:t>172.16.2.1</w:t>
      </w:r>
      <w:r w:rsidRPr="001A7945">
        <w:tab/>
        <w:t>LoopBack4</w:t>
      </w:r>
    </w:p>
    <w:p w14:paraId="5D4CDD70" w14:textId="77777777" w:rsidR="00CF5087" w:rsidRPr="001A7945" w:rsidRDefault="00CF5087" w:rsidP="00E77D2E">
      <w:pPr>
        <w:pStyle w:val="aff3"/>
        <w:ind w:leftChars="100" w:left="210" w:rightChars="100" w:right="210" w:firstLine="420"/>
      </w:pPr>
      <w:r w:rsidRPr="001A7945">
        <w:t>172.16.2.1/32</w:t>
      </w:r>
      <w:r w:rsidRPr="001A7945">
        <w:tab/>
      </w:r>
      <w:r w:rsidR="00B421A1">
        <w:rPr>
          <w:rFonts w:hint="eastAsia"/>
        </w:rPr>
        <w:t xml:space="preserve"> </w:t>
      </w:r>
      <w:r w:rsidRPr="001A7945">
        <w:t>Direct</w:t>
      </w:r>
      <w:r w:rsidRPr="001A7945">
        <w:tab/>
        <w:t>0    0</w:t>
      </w:r>
      <w:r w:rsidRPr="001A7945">
        <w:tab/>
      </w:r>
      <w:r w:rsidRPr="001A7945">
        <w:tab/>
        <w:t>D</w:t>
      </w:r>
      <w:r w:rsidRPr="001A7945">
        <w:tab/>
        <w:t>127.0.0.1</w:t>
      </w:r>
      <w:r w:rsidRPr="001A7945">
        <w:tab/>
        <w:t>LoopBack4</w:t>
      </w:r>
    </w:p>
    <w:p w14:paraId="68D7F5CA" w14:textId="77777777" w:rsidR="00CF5087" w:rsidRPr="001A7945" w:rsidRDefault="00CF5087" w:rsidP="00E77D2E">
      <w:pPr>
        <w:pStyle w:val="aff3"/>
        <w:ind w:leftChars="100" w:left="210" w:rightChars="100" w:right="210" w:firstLine="420"/>
      </w:pPr>
      <w:r w:rsidRPr="001A7945">
        <w:t>172.16.2.255/32</w:t>
      </w:r>
      <w:r w:rsidR="00B421A1">
        <w:rPr>
          <w:rFonts w:hint="eastAsia"/>
        </w:rPr>
        <w:t xml:space="preserve"> </w:t>
      </w:r>
      <w:r w:rsidRPr="001A7945">
        <w:t>Direct</w:t>
      </w:r>
      <w:r w:rsidRPr="001A7945">
        <w:tab/>
        <w:t>0    0</w:t>
      </w:r>
      <w:r w:rsidRPr="001A7945">
        <w:tab/>
      </w:r>
      <w:r w:rsidRPr="001A7945">
        <w:tab/>
        <w:t>D</w:t>
      </w:r>
      <w:r w:rsidRPr="001A7945">
        <w:tab/>
        <w:t>127.0.0.1</w:t>
      </w:r>
      <w:r w:rsidRPr="001A7945">
        <w:tab/>
        <w:t>LoopBack4</w:t>
      </w:r>
    </w:p>
    <w:p w14:paraId="3FFD39FF" w14:textId="77777777" w:rsidR="00CF5087" w:rsidRPr="001A7945" w:rsidRDefault="00CF5087" w:rsidP="00E77D2E">
      <w:pPr>
        <w:pStyle w:val="aff3"/>
        <w:ind w:leftChars="100" w:left="210" w:rightChars="100" w:right="210" w:firstLine="420"/>
      </w:pPr>
      <w:r w:rsidRPr="001A7945">
        <w:t>172.16.3.0/24</w:t>
      </w:r>
      <w:r w:rsidRPr="001A7945">
        <w:tab/>
      </w:r>
      <w:r w:rsidR="00B421A1">
        <w:rPr>
          <w:rFonts w:hint="eastAsia"/>
        </w:rPr>
        <w:t xml:space="preserve"> </w:t>
      </w:r>
      <w:r w:rsidRPr="001A7945">
        <w:t>Direct</w:t>
      </w:r>
      <w:r w:rsidRPr="001A7945">
        <w:tab/>
        <w:t>0    0</w:t>
      </w:r>
      <w:r w:rsidRPr="001A7945">
        <w:tab/>
      </w:r>
      <w:r w:rsidRPr="001A7945">
        <w:tab/>
        <w:t>D</w:t>
      </w:r>
      <w:r w:rsidRPr="001A7945">
        <w:tab/>
        <w:t>172.16.3.1</w:t>
      </w:r>
      <w:r w:rsidRPr="001A7945">
        <w:tab/>
        <w:t>LoopBack5</w:t>
      </w:r>
    </w:p>
    <w:p w14:paraId="70A6CFE3" w14:textId="77777777" w:rsidR="00CF5087" w:rsidRPr="001A7945" w:rsidRDefault="00CF5087" w:rsidP="00E77D2E">
      <w:pPr>
        <w:pStyle w:val="aff3"/>
        <w:ind w:leftChars="100" w:left="210" w:rightChars="100" w:right="210" w:firstLine="420"/>
      </w:pPr>
      <w:r w:rsidRPr="001A7945">
        <w:t>172.16.3.1/32</w:t>
      </w:r>
      <w:r w:rsidRPr="001A7945">
        <w:tab/>
      </w:r>
      <w:r w:rsidR="00B421A1">
        <w:rPr>
          <w:rFonts w:hint="eastAsia"/>
        </w:rPr>
        <w:t xml:space="preserve"> </w:t>
      </w:r>
      <w:r w:rsidRPr="001A7945">
        <w:t>Direct</w:t>
      </w:r>
      <w:r w:rsidRPr="001A7945">
        <w:tab/>
        <w:t>0    0</w:t>
      </w:r>
      <w:r w:rsidRPr="001A7945">
        <w:tab/>
      </w:r>
      <w:r w:rsidRPr="001A7945">
        <w:tab/>
        <w:t>D</w:t>
      </w:r>
      <w:r w:rsidRPr="001A7945">
        <w:tab/>
        <w:t>127.0.0.1</w:t>
      </w:r>
      <w:r w:rsidRPr="001A7945">
        <w:tab/>
        <w:t>LoopBack5</w:t>
      </w:r>
    </w:p>
    <w:p w14:paraId="4A823904" w14:textId="77777777" w:rsidR="00CF5087" w:rsidRPr="001A7945" w:rsidRDefault="00CF5087" w:rsidP="00E77D2E">
      <w:pPr>
        <w:pStyle w:val="aff3"/>
        <w:ind w:leftChars="100" w:left="210" w:rightChars="100" w:right="210" w:firstLine="420"/>
      </w:pPr>
      <w:r w:rsidRPr="001A7945">
        <w:t>172.16.3.255/32</w:t>
      </w:r>
      <w:r w:rsidR="00B421A1">
        <w:rPr>
          <w:rFonts w:hint="eastAsia"/>
        </w:rPr>
        <w:t xml:space="preserve"> </w:t>
      </w:r>
      <w:r w:rsidRPr="001A7945">
        <w:t>Direct</w:t>
      </w:r>
      <w:r w:rsidRPr="001A7945">
        <w:tab/>
        <w:t>0    0</w:t>
      </w:r>
      <w:r w:rsidRPr="001A7945">
        <w:tab/>
      </w:r>
      <w:r w:rsidRPr="001A7945">
        <w:tab/>
        <w:t>D</w:t>
      </w:r>
      <w:r w:rsidRPr="001A7945">
        <w:tab/>
        <w:t>127.0.0.1</w:t>
      </w:r>
      <w:r w:rsidRPr="001A7945">
        <w:tab/>
        <w:t>LoopBack5</w:t>
      </w:r>
    </w:p>
    <w:p w14:paraId="00D22A8B" w14:textId="77777777" w:rsidR="00CF5087" w:rsidRPr="001A7945" w:rsidRDefault="00CF5087" w:rsidP="00E77D2E">
      <w:pPr>
        <w:pStyle w:val="aff3"/>
        <w:ind w:leftChars="100" w:left="210" w:rightChars="100" w:right="210"/>
      </w:pPr>
      <w:r w:rsidRPr="001A7945">
        <w:t>255.255.255.255/32</w:t>
      </w:r>
      <w:r w:rsidR="00B421A1">
        <w:rPr>
          <w:rFonts w:hint="eastAsia"/>
        </w:rPr>
        <w:t xml:space="preserve">  </w:t>
      </w:r>
      <w:r w:rsidRPr="001A7945">
        <w:t>Direct</w:t>
      </w:r>
      <w:r w:rsidRPr="001A7945">
        <w:tab/>
        <w:t>0    0</w:t>
      </w:r>
      <w:r w:rsidRPr="001A7945">
        <w:tab/>
      </w:r>
      <w:r w:rsidRPr="001A7945">
        <w:tab/>
        <w:t>D</w:t>
      </w:r>
      <w:r w:rsidRPr="001A7945">
        <w:tab/>
        <w:t>127.0.0.1</w:t>
      </w:r>
      <w:r w:rsidRPr="001A7945">
        <w:tab/>
        <w:t>InLoopBack0</w:t>
      </w:r>
    </w:p>
    <w:p w14:paraId="19B6D30A" w14:textId="77777777" w:rsidR="00CF5087" w:rsidRPr="001A7945" w:rsidRDefault="00CF5087" w:rsidP="00E77D2E">
      <w:pPr>
        <w:pStyle w:val="aff3"/>
        <w:ind w:leftChars="100" w:left="210" w:rightChars="100" w:right="210"/>
        <w:rPr>
          <w:sz w:val="16"/>
          <w:szCs w:val="16"/>
        </w:rPr>
      </w:pPr>
    </w:p>
    <w:p w14:paraId="15CAF77C"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由于</w:t>
      </w:r>
      <w:r w:rsidRPr="00D97C6D">
        <w:rPr>
          <w:kern w:val="0"/>
        </w:rPr>
        <w:t>R2</w:t>
      </w:r>
      <w:r w:rsidRPr="00D97C6D">
        <w:rPr>
          <w:rFonts w:hint="eastAsia"/>
          <w:kern w:val="0"/>
        </w:rPr>
        <w:t>和</w:t>
      </w:r>
      <w:r w:rsidRPr="00D97C6D">
        <w:rPr>
          <w:kern w:val="0"/>
        </w:rPr>
        <w:t>R3</w:t>
      </w:r>
      <w:r w:rsidRPr="00D97C6D">
        <w:rPr>
          <w:rFonts w:hint="eastAsia"/>
          <w:kern w:val="0"/>
        </w:rPr>
        <w:t>使用不同的</w:t>
      </w:r>
      <w:r w:rsidRPr="00D97C6D">
        <w:rPr>
          <w:kern w:val="0"/>
        </w:rPr>
        <w:t>RIP</w:t>
      </w:r>
      <w:r w:rsidRPr="00D97C6D">
        <w:rPr>
          <w:rFonts w:hint="eastAsia"/>
          <w:kern w:val="0"/>
        </w:rPr>
        <w:t>认证模式，</w:t>
      </w:r>
      <w:r w:rsidRPr="00D97C6D">
        <w:rPr>
          <w:kern w:val="0"/>
        </w:rPr>
        <w:t>R3</w:t>
      </w:r>
      <w:r w:rsidRPr="00D97C6D">
        <w:rPr>
          <w:rFonts w:hint="eastAsia"/>
          <w:kern w:val="0"/>
        </w:rPr>
        <w:t>无法接收</w:t>
      </w:r>
      <w:r w:rsidRPr="00D97C6D">
        <w:rPr>
          <w:kern w:val="0"/>
        </w:rPr>
        <w:t>R2</w:t>
      </w:r>
      <w:r w:rsidRPr="00D97C6D">
        <w:rPr>
          <w:rFonts w:hint="eastAsia"/>
          <w:kern w:val="0"/>
        </w:rPr>
        <w:t>发布的</w:t>
      </w:r>
      <w:r w:rsidRPr="00D97C6D">
        <w:rPr>
          <w:kern w:val="0"/>
        </w:rPr>
        <w:t>RIP</w:t>
      </w:r>
      <w:r w:rsidRPr="00D97C6D">
        <w:rPr>
          <w:rFonts w:hint="eastAsia"/>
          <w:kern w:val="0"/>
        </w:rPr>
        <w:t>路由。</w:t>
      </w:r>
    </w:p>
    <w:p w14:paraId="26850EA7"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在</w:t>
      </w:r>
      <w:r w:rsidRPr="00D97C6D">
        <w:rPr>
          <w:kern w:val="0"/>
        </w:rPr>
        <w:t>R2</w:t>
      </w:r>
      <w:r w:rsidRPr="00D97C6D">
        <w:rPr>
          <w:rFonts w:hint="eastAsia"/>
          <w:kern w:val="0"/>
        </w:rPr>
        <w:t>的</w:t>
      </w:r>
      <w:r w:rsidRPr="00D97C6D">
        <w:rPr>
          <w:kern w:val="0"/>
        </w:rPr>
        <w:t>G0/0/1</w:t>
      </w:r>
      <w:r w:rsidRPr="00D97C6D">
        <w:rPr>
          <w:rFonts w:hint="eastAsia"/>
          <w:kern w:val="0"/>
        </w:rPr>
        <w:t>接口将认证模式恢复为</w:t>
      </w:r>
      <w:r w:rsidRPr="00D97C6D">
        <w:rPr>
          <w:kern w:val="0"/>
        </w:rPr>
        <w:t>MD5</w:t>
      </w:r>
      <w:r w:rsidRPr="00D97C6D">
        <w:rPr>
          <w:rFonts w:hint="eastAsia"/>
          <w:kern w:val="0"/>
        </w:rPr>
        <w:t>。</w:t>
      </w:r>
    </w:p>
    <w:p w14:paraId="598FDA25" w14:textId="77777777" w:rsidR="00CF5087" w:rsidRPr="001A7945" w:rsidRDefault="00CF5087" w:rsidP="00E77D2E">
      <w:pPr>
        <w:pStyle w:val="aff3"/>
        <w:ind w:leftChars="100" w:left="210" w:rightChars="100" w:right="210"/>
      </w:pPr>
      <w:r w:rsidRPr="001A7945">
        <w:t>[R2]interface GigabitEthernet0/0/</w:t>
      </w:r>
      <w:r w:rsidRPr="001A7945">
        <w:rPr>
          <w:rFonts w:hint="eastAsia"/>
        </w:rPr>
        <w:t>1</w:t>
      </w:r>
    </w:p>
    <w:p w14:paraId="7EB0ABD8" w14:textId="77777777" w:rsidR="00CF5087" w:rsidRPr="001A7945" w:rsidRDefault="00CF5087" w:rsidP="00E77D2E">
      <w:pPr>
        <w:pStyle w:val="aff3"/>
        <w:ind w:leftChars="100" w:left="210" w:rightChars="100" w:right="210"/>
      </w:pPr>
      <w:r w:rsidRPr="001A7945">
        <w:t>[R2-GigabitEthernet0/0/</w:t>
      </w:r>
      <w:r w:rsidRPr="001A7945">
        <w:rPr>
          <w:rFonts w:hint="eastAsia"/>
        </w:rPr>
        <w:t>1</w:t>
      </w:r>
      <w:r w:rsidRPr="001A7945">
        <w:t>]rip authentication-mode md5 usual huawei</w:t>
      </w:r>
    </w:p>
    <w:p w14:paraId="5ABD834A" w14:textId="77777777" w:rsidR="00CF5087" w:rsidRPr="001A7945" w:rsidRDefault="00CF5087" w:rsidP="00E77D2E">
      <w:pPr>
        <w:pStyle w:val="aff3"/>
        <w:ind w:leftChars="100" w:left="210" w:rightChars="100" w:right="210"/>
        <w:rPr>
          <w:sz w:val="16"/>
          <w:szCs w:val="16"/>
        </w:rPr>
      </w:pPr>
    </w:p>
    <w:p w14:paraId="3362979C"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验证</w:t>
      </w:r>
      <w:r w:rsidRPr="00D97C6D">
        <w:rPr>
          <w:kern w:val="0"/>
        </w:rPr>
        <w:t>R1</w:t>
      </w:r>
      <w:r w:rsidRPr="00D97C6D">
        <w:rPr>
          <w:rFonts w:hint="eastAsia"/>
          <w:kern w:val="0"/>
        </w:rPr>
        <w:t>、</w:t>
      </w:r>
      <w:r w:rsidRPr="00D97C6D">
        <w:rPr>
          <w:kern w:val="0"/>
        </w:rPr>
        <w:t>R2</w:t>
      </w:r>
      <w:r w:rsidRPr="00D97C6D">
        <w:rPr>
          <w:rFonts w:hint="eastAsia"/>
          <w:kern w:val="0"/>
        </w:rPr>
        <w:t>和</w:t>
      </w:r>
      <w:r w:rsidRPr="00D97C6D">
        <w:rPr>
          <w:kern w:val="0"/>
        </w:rPr>
        <w:t>R3</w:t>
      </w:r>
      <w:r w:rsidRPr="00D97C6D">
        <w:rPr>
          <w:rFonts w:hint="eastAsia"/>
          <w:kern w:val="0"/>
        </w:rPr>
        <w:t>的路由表中的路由</w:t>
      </w:r>
      <w:r w:rsidR="003B53B1">
        <w:rPr>
          <w:rFonts w:hint="eastAsia"/>
          <w:kern w:val="0"/>
        </w:rPr>
        <w:t>条目</w:t>
      </w:r>
      <w:r w:rsidRPr="00D97C6D">
        <w:rPr>
          <w:rFonts w:hint="eastAsia"/>
          <w:kern w:val="0"/>
        </w:rPr>
        <w:t>是否已经恢复。注意，由于</w:t>
      </w:r>
      <w:r w:rsidRPr="00D97C6D">
        <w:rPr>
          <w:kern w:val="0"/>
        </w:rPr>
        <w:t>RIP</w:t>
      </w:r>
      <w:r w:rsidR="003B3150">
        <w:rPr>
          <w:rFonts w:hint="eastAsia"/>
          <w:kern w:val="0"/>
        </w:rPr>
        <w:t>是周期</w:t>
      </w:r>
      <w:r w:rsidRPr="00D97C6D">
        <w:rPr>
          <w:rFonts w:hint="eastAsia"/>
          <w:kern w:val="0"/>
        </w:rPr>
        <w:t>更新，</w:t>
      </w:r>
      <w:r w:rsidR="003B3150">
        <w:rPr>
          <w:rFonts w:hint="eastAsia"/>
          <w:kern w:val="0"/>
        </w:rPr>
        <w:t>因此</w:t>
      </w:r>
      <w:r w:rsidRPr="00D97C6D">
        <w:rPr>
          <w:rFonts w:hint="eastAsia"/>
          <w:kern w:val="0"/>
        </w:rPr>
        <w:t>可能需要稍等片刻才能恢复。</w:t>
      </w:r>
    </w:p>
    <w:p w14:paraId="685EFA76" w14:textId="77777777" w:rsidR="00CF5087" w:rsidRPr="001A7945" w:rsidRDefault="00CF5087" w:rsidP="00E77D2E">
      <w:pPr>
        <w:pStyle w:val="aff3"/>
        <w:ind w:leftChars="100" w:left="210" w:rightChars="100" w:right="210"/>
      </w:pPr>
      <w:r w:rsidRPr="001A7945">
        <w:t xml:space="preserve">&lt;R1&gt;display ip routing-table </w:t>
      </w:r>
    </w:p>
    <w:p w14:paraId="1EBB62F3" w14:textId="77777777" w:rsidR="00CF5087" w:rsidRPr="001A7945" w:rsidRDefault="00CF5087" w:rsidP="00E77D2E">
      <w:pPr>
        <w:pStyle w:val="aff3"/>
        <w:ind w:leftChars="100" w:left="210" w:rightChars="100" w:right="210"/>
      </w:pPr>
      <w:r w:rsidRPr="001A7945">
        <w:t>Route Flags: R - relay, D - download to fib</w:t>
      </w:r>
    </w:p>
    <w:p w14:paraId="15CFD534" w14:textId="77777777" w:rsidR="00CF5087" w:rsidRPr="001A7945" w:rsidRDefault="00CF5087" w:rsidP="00E77D2E">
      <w:pPr>
        <w:pStyle w:val="aff3"/>
        <w:ind w:leftChars="100" w:left="210" w:rightChars="100" w:right="210"/>
      </w:pPr>
      <w:r w:rsidRPr="001A7945">
        <w:t>-------------------------------------------------------------------------</w:t>
      </w:r>
    </w:p>
    <w:p w14:paraId="6132E5F5" w14:textId="77777777" w:rsidR="00CF5087" w:rsidRPr="001A7945" w:rsidRDefault="00CF5087" w:rsidP="00E77D2E">
      <w:pPr>
        <w:pStyle w:val="aff3"/>
        <w:ind w:leftChars="100" w:left="210" w:rightChars="100" w:right="210"/>
      </w:pPr>
      <w:r w:rsidRPr="001A7945">
        <w:t>Routing Tables: Public</w:t>
      </w:r>
    </w:p>
    <w:p w14:paraId="78ACDF70" w14:textId="77777777" w:rsidR="00CF5087" w:rsidRPr="001A7945" w:rsidRDefault="00CF5087" w:rsidP="00E77D2E">
      <w:pPr>
        <w:pStyle w:val="aff3"/>
        <w:ind w:leftChars="100" w:left="210" w:rightChars="100" w:right="210"/>
      </w:pPr>
      <w:r w:rsidRPr="001A7945">
        <w:t xml:space="preserve">         Destinations : 14       Routes : 14       </w:t>
      </w:r>
    </w:p>
    <w:p w14:paraId="1B04BA0F" w14:textId="77777777" w:rsidR="00CF5087" w:rsidRPr="001A7945" w:rsidRDefault="00CF5087" w:rsidP="00E77D2E">
      <w:pPr>
        <w:pStyle w:val="aff3"/>
        <w:ind w:leftChars="100" w:left="210" w:rightChars="100" w:right="210"/>
      </w:pPr>
      <w:r w:rsidRPr="001A7945">
        <w:t>Destination/Mask    Proto   Pre  Cost Flags</w:t>
      </w:r>
      <w:r w:rsidRPr="001A7945">
        <w:tab/>
        <w:t>NextHop</w:t>
      </w:r>
      <w:r w:rsidRPr="001A7945">
        <w:tab/>
      </w:r>
      <w:r w:rsidRPr="001A7945">
        <w:tab/>
        <w:t>Interface</w:t>
      </w:r>
    </w:p>
    <w:p w14:paraId="1F629A5B" w14:textId="77777777" w:rsidR="00CF5087" w:rsidRPr="001A7945" w:rsidRDefault="00CF5087" w:rsidP="00E77D2E">
      <w:pPr>
        <w:pStyle w:val="aff3"/>
        <w:ind w:leftChars="100" w:left="210" w:rightChars="100" w:right="210" w:firstLine="420"/>
      </w:pPr>
      <w:r w:rsidRPr="001A7945">
        <w:t>10.0.1.0/24</w:t>
      </w:r>
      <w:r w:rsidRPr="001A7945">
        <w:tab/>
        <w:t>Direct  0    0</w:t>
      </w:r>
      <w:r w:rsidRPr="001A7945">
        <w:tab/>
      </w:r>
      <w:r w:rsidRPr="001A7945">
        <w:tab/>
        <w:t>D</w:t>
      </w:r>
      <w:r w:rsidRPr="001A7945">
        <w:tab/>
        <w:t>10.0.1.1</w:t>
      </w:r>
      <w:r w:rsidRPr="001A7945">
        <w:tab/>
        <w:t>LoopBack0</w:t>
      </w:r>
    </w:p>
    <w:p w14:paraId="24C864C9" w14:textId="77777777" w:rsidR="00CF5087" w:rsidRPr="001A7945" w:rsidRDefault="00CF5087" w:rsidP="00E77D2E">
      <w:pPr>
        <w:pStyle w:val="aff3"/>
        <w:ind w:leftChars="100" w:left="210" w:rightChars="100" w:right="210" w:firstLine="420"/>
      </w:pPr>
      <w:r w:rsidRPr="001A7945">
        <w:t>10.0.1.1/32</w:t>
      </w:r>
      <w:r w:rsidRPr="001A7945">
        <w:tab/>
        <w:t>Direct  0    0</w:t>
      </w:r>
      <w:r w:rsidRPr="001A7945">
        <w:tab/>
      </w:r>
      <w:r w:rsidRPr="001A7945">
        <w:tab/>
        <w:t>D</w:t>
      </w:r>
      <w:r w:rsidRPr="001A7945">
        <w:tab/>
        <w:t>127.0.0.1</w:t>
      </w:r>
      <w:r w:rsidRPr="001A7945">
        <w:tab/>
        <w:t>LoopBack0</w:t>
      </w:r>
    </w:p>
    <w:p w14:paraId="36CF30B0" w14:textId="77777777" w:rsidR="00CF5087" w:rsidRPr="001A7945" w:rsidRDefault="00CF5087" w:rsidP="00E77D2E">
      <w:pPr>
        <w:pStyle w:val="aff3"/>
        <w:ind w:leftChars="100" w:left="210" w:rightChars="100" w:right="210" w:firstLine="420"/>
      </w:pPr>
      <w:r w:rsidRPr="001A7945">
        <w:t>10.0.1.255/32</w:t>
      </w:r>
      <w:r w:rsidRPr="001A7945">
        <w:tab/>
        <w:t>Direct  0    0</w:t>
      </w:r>
      <w:r w:rsidRPr="001A7945">
        <w:tab/>
      </w:r>
      <w:r w:rsidRPr="001A7945">
        <w:tab/>
        <w:t>D</w:t>
      </w:r>
      <w:r w:rsidRPr="001A7945">
        <w:tab/>
        <w:t>127.0.0.1</w:t>
      </w:r>
      <w:r w:rsidRPr="001A7945">
        <w:tab/>
        <w:t>LoopBack0</w:t>
      </w:r>
    </w:p>
    <w:p w14:paraId="458B9638" w14:textId="77777777" w:rsidR="00CF5087" w:rsidRPr="001A7945" w:rsidRDefault="00CF5087" w:rsidP="00E77D2E">
      <w:pPr>
        <w:pStyle w:val="aff3"/>
        <w:ind w:leftChars="100" w:left="210" w:rightChars="100" w:right="210" w:firstLine="420"/>
        <w:rPr>
          <w:shd w:val="pct15" w:color="auto" w:fill="FFFFFF"/>
        </w:rPr>
      </w:pPr>
      <w:r w:rsidRPr="001A7945">
        <w:rPr>
          <w:shd w:val="pct15" w:color="auto" w:fill="FFFFFF"/>
        </w:rPr>
        <w:t>10.0.2.0/24</w:t>
      </w:r>
      <w:r w:rsidRPr="001A7945">
        <w:rPr>
          <w:shd w:val="pct15" w:color="auto" w:fill="FFFFFF"/>
        </w:rPr>
        <w:tab/>
        <w:t>RIP     100  1</w:t>
      </w:r>
      <w:r w:rsidRPr="001A7945">
        <w:rPr>
          <w:shd w:val="pct15" w:color="auto" w:fill="FFFFFF"/>
        </w:rPr>
        <w:tab/>
      </w:r>
      <w:r w:rsidRPr="001A7945">
        <w:rPr>
          <w:shd w:val="pct15" w:color="auto" w:fill="FFFFFF"/>
        </w:rPr>
        <w:tab/>
        <w:t>D</w:t>
      </w:r>
      <w:r w:rsidRPr="001A7945">
        <w:rPr>
          <w:shd w:val="pct15" w:color="auto" w:fill="FFFFFF"/>
        </w:rPr>
        <w:tab/>
        <w:t>10.0.13.2</w:t>
      </w:r>
      <w:r w:rsidRPr="001A7945">
        <w:rPr>
          <w:shd w:val="pct15" w:color="auto" w:fill="FFFFFF"/>
        </w:rPr>
        <w:tab/>
        <w:t>GigabitEthernet0/0/0</w:t>
      </w:r>
    </w:p>
    <w:p w14:paraId="170ECAB9" w14:textId="77777777" w:rsidR="00CF5087" w:rsidRPr="001A7945" w:rsidRDefault="00CF5087" w:rsidP="00E77D2E">
      <w:pPr>
        <w:pStyle w:val="aff3"/>
        <w:ind w:leftChars="100" w:left="210" w:rightChars="100" w:right="210" w:firstLine="420"/>
        <w:rPr>
          <w:shd w:val="pct15" w:color="auto" w:fill="FFFFFF"/>
        </w:rPr>
      </w:pPr>
      <w:r w:rsidRPr="001A7945">
        <w:rPr>
          <w:shd w:val="pct15" w:color="auto" w:fill="FFFFFF"/>
        </w:rPr>
        <w:t>10.0.3.0/24</w:t>
      </w:r>
      <w:r w:rsidRPr="001A7945">
        <w:rPr>
          <w:shd w:val="pct15" w:color="auto" w:fill="FFFFFF"/>
        </w:rPr>
        <w:tab/>
        <w:t>RIP     100  2</w:t>
      </w:r>
      <w:r w:rsidRPr="001A7945">
        <w:rPr>
          <w:shd w:val="pct15" w:color="auto" w:fill="FFFFFF"/>
        </w:rPr>
        <w:tab/>
      </w:r>
      <w:r w:rsidRPr="001A7945">
        <w:rPr>
          <w:shd w:val="pct15" w:color="auto" w:fill="FFFFFF"/>
        </w:rPr>
        <w:tab/>
        <w:t>D</w:t>
      </w:r>
      <w:r w:rsidRPr="001A7945">
        <w:rPr>
          <w:shd w:val="pct15" w:color="auto" w:fill="FFFFFF"/>
        </w:rPr>
        <w:tab/>
        <w:t>10.0.13.2</w:t>
      </w:r>
      <w:r w:rsidRPr="001A7945">
        <w:rPr>
          <w:shd w:val="pct15" w:color="auto" w:fill="FFFFFF"/>
        </w:rPr>
        <w:tab/>
        <w:t>GigabitEthernet0/0/0</w:t>
      </w:r>
    </w:p>
    <w:p w14:paraId="2D83CFA9" w14:textId="77777777" w:rsidR="00CF5087" w:rsidRPr="001A7945" w:rsidRDefault="00CF5087" w:rsidP="00E77D2E">
      <w:pPr>
        <w:pStyle w:val="aff3"/>
        <w:ind w:leftChars="100" w:left="210" w:rightChars="100" w:right="210" w:firstLine="420"/>
        <w:rPr>
          <w:shd w:val="pct15" w:color="auto" w:fill="FFFFFF"/>
        </w:rPr>
      </w:pPr>
      <w:r w:rsidRPr="001A7945">
        <w:rPr>
          <w:shd w:val="pct15" w:color="auto" w:fill="FFFFFF"/>
        </w:rPr>
        <w:lastRenderedPageBreak/>
        <w:t>10.0.12.0/24</w:t>
      </w:r>
      <w:r w:rsidRPr="001A7945">
        <w:rPr>
          <w:shd w:val="pct15" w:color="auto" w:fill="FFFFFF"/>
        </w:rPr>
        <w:tab/>
        <w:t>RIP     100  1</w:t>
      </w:r>
      <w:r w:rsidRPr="001A7945">
        <w:rPr>
          <w:shd w:val="pct15" w:color="auto" w:fill="FFFFFF"/>
        </w:rPr>
        <w:tab/>
      </w:r>
      <w:r w:rsidRPr="001A7945">
        <w:rPr>
          <w:shd w:val="pct15" w:color="auto" w:fill="FFFFFF"/>
        </w:rPr>
        <w:tab/>
        <w:t>D</w:t>
      </w:r>
      <w:r w:rsidRPr="001A7945">
        <w:rPr>
          <w:shd w:val="pct15" w:color="auto" w:fill="FFFFFF"/>
        </w:rPr>
        <w:tab/>
        <w:t>10.0.13.2</w:t>
      </w:r>
      <w:r w:rsidRPr="001A7945">
        <w:rPr>
          <w:shd w:val="pct15" w:color="auto" w:fill="FFFFFF"/>
        </w:rPr>
        <w:tab/>
        <w:t>GigabitEthernet0/0/0</w:t>
      </w:r>
    </w:p>
    <w:p w14:paraId="34C23F91" w14:textId="77777777" w:rsidR="00CF5087" w:rsidRPr="001A7945" w:rsidRDefault="00CF5087" w:rsidP="00E77D2E">
      <w:pPr>
        <w:pStyle w:val="aff3"/>
        <w:ind w:leftChars="100" w:left="210" w:rightChars="100" w:right="210" w:firstLine="420"/>
      </w:pPr>
      <w:r w:rsidRPr="001A7945">
        <w:t>10.0.13.0/24</w:t>
      </w:r>
      <w:r w:rsidRPr="001A7945">
        <w:tab/>
        <w:t>Direct  0    0</w:t>
      </w:r>
      <w:r w:rsidRPr="001A7945">
        <w:tab/>
      </w:r>
      <w:r w:rsidRPr="001A7945">
        <w:tab/>
        <w:t>D</w:t>
      </w:r>
      <w:r w:rsidRPr="001A7945">
        <w:tab/>
        <w:t>10.0.13.1</w:t>
      </w:r>
      <w:r w:rsidRPr="001A7945">
        <w:tab/>
        <w:t>GigabitEthernet0/0/0</w:t>
      </w:r>
    </w:p>
    <w:p w14:paraId="1B0D67DB" w14:textId="77777777" w:rsidR="00CF5087" w:rsidRPr="001A7945" w:rsidRDefault="00CF5087" w:rsidP="00E77D2E">
      <w:pPr>
        <w:pStyle w:val="aff3"/>
        <w:ind w:leftChars="100" w:left="210" w:rightChars="100" w:right="210" w:firstLine="420"/>
      </w:pPr>
      <w:r w:rsidRPr="001A7945">
        <w:t>10.0.13.1/32</w:t>
      </w:r>
      <w:r w:rsidRPr="001A7945">
        <w:tab/>
        <w:t>Direct  0    0</w:t>
      </w:r>
      <w:r w:rsidRPr="001A7945">
        <w:tab/>
      </w:r>
      <w:r w:rsidRPr="001A7945">
        <w:tab/>
        <w:t>D</w:t>
      </w:r>
      <w:r w:rsidRPr="001A7945">
        <w:tab/>
        <w:t>127.0.0.1</w:t>
      </w:r>
      <w:r w:rsidRPr="001A7945">
        <w:tab/>
        <w:t>GigabitEthernet0/0/0</w:t>
      </w:r>
    </w:p>
    <w:p w14:paraId="6C560FA7" w14:textId="77777777" w:rsidR="00CF5087" w:rsidRPr="001A7945" w:rsidRDefault="00CF5087" w:rsidP="00E77D2E">
      <w:pPr>
        <w:pStyle w:val="aff3"/>
        <w:ind w:leftChars="100" w:left="210" w:rightChars="100" w:right="210" w:firstLine="420"/>
      </w:pPr>
      <w:r w:rsidRPr="001A7945">
        <w:t>10.0.13.255/32</w:t>
      </w:r>
      <w:r w:rsidR="0010757E">
        <w:rPr>
          <w:rFonts w:hint="eastAsia"/>
        </w:rPr>
        <w:t xml:space="preserve"> </w:t>
      </w:r>
      <w:r w:rsidRPr="001A7945">
        <w:t>Direct  0    0</w:t>
      </w:r>
      <w:r w:rsidRPr="001A7945">
        <w:tab/>
      </w:r>
      <w:r w:rsidRPr="001A7945">
        <w:tab/>
        <w:t>D</w:t>
      </w:r>
      <w:r w:rsidRPr="001A7945">
        <w:tab/>
        <w:t>127.0.0.1</w:t>
      </w:r>
      <w:r w:rsidRPr="001A7945">
        <w:tab/>
        <w:t>GigabitEthernet0/0/0</w:t>
      </w:r>
    </w:p>
    <w:p w14:paraId="3CA3645E" w14:textId="77777777" w:rsidR="00CF5087" w:rsidRPr="001A7945" w:rsidRDefault="00CF5087" w:rsidP="00E77D2E">
      <w:pPr>
        <w:pStyle w:val="aff3"/>
        <w:ind w:leftChars="100" w:left="210" w:rightChars="100" w:right="210" w:firstLine="420"/>
      </w:pPr>
      <w:r w:rsidRPr="001A7945">
        <w:t>127.0.0.0/8</w:t>
      </w:r>
      <w:r w:rsidRPr="001A7945">
        <w:tab/>
      </w:r>
      <w:r w:rsidR="0010757E">
        <w:rPr>
          <w:rFonts w:hint="eastAsia"/>
        </w:rPr>
        <w:t xml:space="preserve"> </w:t>
      </w:r>
      <w:r w:rsidRPr="001A7945">
        <w:t>Direct  0    0</w:t>
      </w:r>
      <w:r w:rsidRPr="001A7945">
        <w:tab/>
      </w:r>
      <w:r w:rsidRPr="001A7945">
        <w:tab/>
        <w:t>D</w:t>
      </w:r>
      <w:r w:rsidRPr="001A7945">
        <w:tab/>
        <w:t>127.0.0.1</w:t>
      </w:r>
      <w:r w:rsidRPr="001A7945">
        <w:tab/>
        <w:t>InLoopBack0</w:t>
      </w:r>
    </w:p>
    <w:p w14:paraId="634E36CC" w14:textId="77777777" w:rsidR="00CF5087" w:rsidRPr="001A7945" w:rsidRDefault="00CF5087" w:rsidP="00E77D2E">
      <w:pPr>
        <w:pStyle w:val="aff3"/>
        <w:ind w:leftChars="100" w:left="210" w:rightChars="100" w:right="210" w:firstLine="420"/>
      </w:pPr>
      <w:r w:rsidRPr="001A7945">
        <w:t>127.0.0.1/32</w:t>
      </w:r>
      <w:r w:rsidRPr="001A7945">
        <w:tab/>
      </w:r>
      <w:r w:rsidR="0010757E">
        <w:rPr>
          <w:rFonts w:hint="eastAsia"/>
        </w:rPr>
        <w:t xml:space="preserve"> </w:t>
      </w:r>
      <w:r w:rsidRPr="001A7945">
        <w:t>Direct  0    0</w:t>
      </w:r>
      <w:r w:rsidRPr="001A7945">
        <w:tab/>
      </w:r>
      <w:r w:rsidRPr="001A7945">
        <w:tab/>
        <w:t>D</w:t>
      </w:r>
      <w:r w:rsidRPr="001A7945">
        <w:tab/>
        <w:t>127.0.0.1</w:t>
      </w:r>
      <w:r w:rsidRPr="001A7945">
        <w:tab/>
        <w:t>InLoopBack0</w:t>
      </w:r>
    </w:p>
    <w:p w14:paraId="4A992958" w14:textId="77777777" w:rsidR="00CF5087" w:rsidRPr="001A7945" w:rsidRDefault="00CF5087" w:rsidP="00E77D2E">
      <w:pPr>
        <w:pStyle w:val="aff3"/>
        <w:ind w:leftChars="100" w:left="210" w:rightChars="100" w:right="210"/>
      </w:pPr>
      <w:r w:rsidRPr="001A7945">
        <w:t>127.255.255.255/32</w:t>
      </w:r>
      <w:r w:rsidR="0010757E">
        <w:rPr>
          <w:rFonts w:hint="eastAsia"/>
        </w:rPr>
        <w:t xml:space="preserve"> </w:t>
      </w:r>
      <w:r w:rsidRPr="001A7945">
        <w:t>Direct  0    0</w:t>
      </w:r>
      <w:r w:rsidRPr="001A7945">
        <w:tab/>
      </w:r>
      <w:r w:rsidRPr="001A7945">
        <w:tab/>
        <w:t>D</w:t>
      </w:r>
      <w:r w:rsidRPr="001A7945">
        <w:tab/>
        <w:t>127.0.0.1</w:t>
      </w:r>
      <w:r w:rsidRPr="001A7945">
        <w:tab/>
        <w:t>InLoopBack0</w:t>
      </w:r>
    </w:p>
    <w:p w14:paraId="70D3EAC2" w14:textId="77777777" w:rsidR="00CF5087" w:rsidRPr="001A7945" w:rsidRDefault="00CF5087" w:rsidP="00E77D2E">
      <w:pPr>
        <w:pStyle w:val="aff3"/>
        <w:ind w:leftChars="100" w:left="210" w:rightChars="100" w:right="210" w:firstLine="420"/>
        <w:rPr>
          <w:shd w:val="pct15" w:color="auto" w:fill="FFFFFF"/>
        </w:rPr>
      </w:pPr>
      <w:r w:rsidRPr="001A7945">
        <w:rPr>
          <w:shd w:val="pct15" w:color="auto" w:fill="FFFFFF"/>
        </w:rPr>
        <w:t>172.16.0.0/16</w:t>
      </w:r>
      <w:r w:rsidRPr="001A7945">
        <w:rPr>
          <w:shd w:val="pct15" w:color="auto" w:fill="FFFFFF"/>
        </w:rPr>
        <w:tab/>
      </w:r>
      <w:r w:rsidR="0010757E">
        <w:rPr>
          <w:rFonts w:hint="eastAsia"/>
          <w:shd w:val="pct15" w:color="auto" w:fill="FFFFFF"/>
        </w:rPr>
        <w:t xml:space="preserve">  </w:t>
      </w:r>
      <w:r w:rsidRPr="001A7945">
        <w:rPr>
          <w:shd w:val="pct15" w:color="auto" w:fill="FFFFFF"/>
        </w:rPr>
        <w:t>RIP     100  2</w:t>
      </w:r>
      <w:r w:rsidRPr="001A7945">
        <w:rPr>
          <w:shd w:val="pct15" w:color="auto" w:fill="FFFFFF"/>
        </w:rPr>
        <w:tab/>
      </w:r>
      <w:r w:rsidRPr="001A7945">
        <w:rPr>
          <w:shd w:val="pct15" w:color="auto" w:fill="FFFFFF"/>
        </w:rPr>
        <w:tab/>
        <w:t>D</w:t>
      </w:r>
      <w:r w:rsidRPr="001A7945">
        <w:rPr>
          <w:shd w:val="pct15" w:color="auto" w:fill="FFFFFF"/>
        </w:rPr>
        <w:tab/>
        <w:t>10.0.13.2</w:t>
      </w:r>
      <w:r w:rsidRPr="001A7945">
        <w:rPr>
          <w:shd w:val="pct15" w:color="auto" w:fill="FFFFFF"/>
        </w:rPr>
        <w:tab/>
        <w:t>GigabitEthernet0/0/0</w:t>
      </w:r>
    </w:p>
    <w:p w14:paraId="0CE213DC" w14:textId="77777777" w:rsidR="00CF5087" w:rsidRPr="001A7945" w:rsidRDefault="00CF5087" w:rsidP="00E77D2E">
      <w:pPr>
        <w:pStyle w:val="aff3"/>
        <w:ind w:leftChars="100" w:left="210" w:rightChars="100" w:right="210"/>
        <w:rPr>
          <w:sz w:val="16"/>
          <w:szCs w:val="16"/>
        </w:rPr>
      </w:pPr>
      <w:r w:rsidRPr="001A7945">
        <w:t>255.255.255.255/32</w:t>
      </w:r>
      <w:r w:rsidR="0010757E">
        <w:rPr>
          <w:rFonts w:hint="eastAsia"/>
        </w:rPr>
        <w:t xml:space="preserve"> </w:t>
      </w:r>
      <w:r w:rsidRPr="001A7945">
        <w:t>Direct  0    0</w:t>
      </w:r>
      <w:r w:rsidRPr="001A7945">
        <w:tab/>
      </w:r>
      <w:r w:rsidRPr="001A7945">
        <w:tab/>
        <w:t>D</w:t>
      </w:r>
      <w:r w:rsidRPr="001A7945">
        <w:tab/>
        <w:t>127.0.0.1</w:t>
      </w:r>
      <w:r w:rsidRPr="001A7945">
        <w:tab/>
        <w:t>InLoopBack0</w:t>
      </w:r>
    </w:p>
    <w:p w14:paraId="58208A4E" w14:textId="77777777" w:rsidR="00CF5087" w:rsidRPr="0010757E" w:rsidRDefault="00CF5087" w:rsidP="00E77D2E">
      <w:pPr>
        <w:pStyle w:val="aff3"/>
        <w:ind w:leftChars="100" w:left="210" w:rightChars="100" w:right="210"/>
      </w:pPr>
    </w:p>
    <w:p w14:paraId="7366B2B1" w14:textId="77777777" w:rsidR="00CF5087" w:rsidRPr="001A7945" w:rsidRDefault="00CF5087" w:rsidP="00E77D2E">
      <w:pPr>
        <w:pStyle w:val="aff3"/>
        <w:ind w:leftChars="100" w:left="210" w:rightChars="100" w:right="210"/>
      </w:pPr>
      <w:r w:rsidRPr="001A7945">
        <w:t xml:space="preserve">[R2]display ip routing-table </w:t>
      </w:r>
    </w:p>
    <w:p w14:paraId="45E220C5" w14:textId="77777777" w:rsidR="00CF5087" w:rsidRPr="001A7945" w:rsidRDefault="00CF5087" w:rsidP="00E77D2E">
      <w:pPr>
        <w:pStyle w:val="aff3"/>
        <w:ind w:leftChars="100" w:left="210" w:rightChars="100" w:right="210"/>
      </w:pPr>
      <w:r w:rsidRPr="001A7945">
        <w:t>Route Flags: R - relay, D - download to fib</w:t>
      </w:r>
    </w:p>
    <w:p w14:paraId="0F0FF1C6" w14:textId="77777777" w:rsidR="00CF5087" w:rsidRPr="001A7945" w:rsidRDefault="00CF5087" w:rsidP="00E77D2E">
      <w:pPr>
        <w:pStyle w:val="aff3"/>
        <w:ind w:leftChars="100" w:left="210" w:rightChars="100" w:right="210"/>
      </w:pPr>
      <w:r w:rsidRPr="001A7945">
        <w:t>-------------------------------------------------------------------------</w:t>
      </w:r>
    </w:p>
    <w:p w14:paraId="71BAE1FD" w14:textId="77777777" w:rsidR="00CF5087" w:rsidRPr="001A7945" w:rsidRDefault="00CF5087" w:rsidP="00E77D2E">
      <w:pPr>
        <w:pStyle w:val="aff3"/>
        <w:ind w:leftChars="100" w:left="210" w:rightChars="100" w:right="210"/>
      </w:pPr>
      <w:r w:rsidRPr="001A7945">
        <w:t>Routing Tables: Public</w:t>
      </w:r>
    </w:p>
    <w:p w14:paraId="297C956E" w14:textId="77777777" w:rsidR="00CF5087" w:rsidRPr="001A7945" w:rsidRDefault="00CF5087" w:rsidP="00E77D2E">
      <w:pPr>
        <w:pStyle w:val="aff3"/>
        <w:ind w:leftChars="100" w:left="210" w:rightChars="100" w:right="210"/>
      </w:pPr>
      <w:r w:rsidRPr="001A7945">
        <w:t xml:space="preserve">         Destinations : 19       Routes : 19       </w:t>
      </w:r>
    </w:p>
    <w:p w14:paraId="2B7D73CE" w14:textId="77777777" w:rsidR="00CF5087" w:rsidRPr="001A7945" w:rsidRDefault="00CF5087" w:rsidP="00E77D2E">
      <w:pPr>
        <w:pStyle w:val="aff3"/>
        <w:ind w:leftChars="100" w:left="210" w:rightChars="100" w:right="210"/>
      </w:pPr>
      <w:r w:rsidRPr="001A7945">
        <w:t>Destination/Mask    Proto   Pre  Cost Flags</w:t>
      </w:r>
      <w:r w:rsidRPr="001A7945">
        <w:tab/>
        <w:t>NextHop</w:t>
      </w:r>
      <w:r w:rsidRPr="001A7945">
        <w:tab/>
      </w:r>
      <w:r w:rsidRPr="001A7945">
        <w:tab/>
        <w:t>Interface</w:t>
      </w:r>
    </w:p>
    <w:p w14:paraId="06D06D52" w14:textId="77777777" w:rsidR="00CF5087" w:rsidRPr="001A7945" w:rsidRDefault="00CF5087" w:rsidP="00E77D2E">
      <w:pPr>
        <w:pStyle w:val="aff3"/>
        <w:ind w:leftChars="100" w:left="210" w:rightChars="100" w:right="210" w:firstLine="420"/>
        <w:rPr>
          <w:shd w:val="pct15" w:color="auto" w:fill="FFFFFF"/>
        </w:rPr>
      </w:pPr>
      <w:r w:rsidRPr="001A7945">
        <w:rPr>
          <w:shd w:val="pct15" w:color="auto" w:fill="FFFFFF"/>
        </w:rPr>
        <w:t>10.0.1.0/24</w:t>
      </w:r>
      <w:r w:rsidRPr="001A7945">
        <w:rPr>
          <w:shd w:val="pct15" w:color="auto" w:fill="FFFFFF"/>
        </w:rPr>
        <w:tab/>
      </w:r>
      <w:r w:rsidR="0040264A">
        <w:rPr>
          <w:rFonts w:hint="eastAsia"/>
          <w:shd w:val="pct15" w:color="auto" w:fill="FFFFFF"/>
        </w:rPr>
        <w:t xml:space="preserve"> </w:t>
      </w:r>
      <w:r w:rsidRPr="001A7945">
        <w:rPr>
          <w:shd w:val="pct15" w:color="auto" w:fill="FFFFFF"/>
        </w:rPr>
        <w:t>RIP     100  1</w:t>
      </w:r>
      <w:r w:rsidRPr="001A7945">
        <w:rPr>
          <w:shd w:val="pct15" w:color="auto" w:fill="FFFFFF"/>
        </w:rPr>
        <w:tab/>
      </w:r>
      <w:r w:rsidRPr="001A7945">
        <w:rPr>
          <w:shd w:val="pct15" w:color="auto" w:fill="FFFFFF"/>
        </w:rPr>
        <w:tab/>
        <w:t>D</w:t>
      </w:r>
      <w:r w:rsidRPr="001A7945">
        <w:rPr>
          <w:shd w:val="pct15" w:color="auto" w:fill="FFFFFF"/>
        </w:rPr>
        <w:tab/>
        <w:t>10.0.13.1</w:t>
      </w:r>
      <w:r w:rsidRPr="001A7945">
        <w:rPr>
          <w:shd w:val="pct15" w:color="auto" w:fill="FFFFFF"/>
        </w:rPr>
        <w:tab/>
        <w:t>GigabitEthernet0/0/0</w:t>
      </w:r>
    </w:p>
    <w:p w14:paraId="04FEA135" w14:textId="77777777" w:rsidR="00CF5087" w:rsidRPr="001A7945" w:rsidRDefault="00CF5087" w:rsidP="00E77D2E">
      <w:pPr>
        <w:pStyle w:val="aff3"/>
        <w:ind w:leftChars="100" w:left="210" w:rightChars="100" w:right="210" w:firstLine="420"/>
      </w:pPr>
      <w:r w:rsidRPr="001A7945">
        <w:t>10.0.2.0/24</w:t>
      </w:r>
      <w:r w:rsidRPr="001A7945">
        <w:tab/>
      </w:r>
      <w:r w:rsidR="0040264A">
        <w:rPr>
          <w:rFonts w:hint="eastAsia"/>
        </w:rPr>
        <w:t xml:space="preserve"> </w:t>
      </w:r>
      <w:r w:rsidRPr="001A7945">
        <w:t>Direct  0    0</w:t>
      </w:r>
      <w:r w:rsidRPr="001A7945">
        <w:tab/>
      </w:r>
      <w:r w:rsidRPr="001A7945">
        <w:tab/>
        <w:t>D</w:t>
      </w:r>
      <w:r w:rsidRPr="001A7945">
        <w:tab/>
        <w:t>10.0.2.2</w:t>
      </w:r>
      <w:r w:rsidRPr="001A7945">
        <w:tab/>
        <w:t>LoopBack0</w:t>
      </w:r>
    </w:p>
    <w:p w14:paraId="377B2D7F" w14:textId="77777777" w:rsidR="00CF5087" w:rsidRPr="001A7945" w:rsidRDefault="00CF5087" w:rsidP="00E77D2E">
      <w:pPr>
        <w:pStyle w:val="aff3"/>
        <w:ind w:leftChars="100" w:left="210" w:rightChars="100" w:right="210" w:firstLine="420"/>
      </w:pPr>
      <w:r w:rsidRPr="001A7945">
        <w:t>10.0.2.2/32</w:t>
      </w:r>
      <w:r w:rsidRPr="001A7945">
        <w:tab/>
      </w:r>
      <w:r w:rsidR="0040264A">
        <w:rPr>
          <w:rFonts w:hint="eastAsia"/>
        </w:rPr>
        <w:t xml:space="preserve"> </w:t>
      </w:r>
      <w:r w:rsidRPr="001A7945">
        <w:t>Direct  0    0</w:t>
      </w:r>
      <w:r w:rsidRPr="001A7945">
        <w:tab/>
      </w:r>
      <w:r w:rsidRPr="001A7945">
        <w:tab/>
        <w:t>D</w:t>
      </w:r>
      <w:r w:rsidRPr="001A7945">
        <w:tab/>
        <w:t>127.0.0.1</w:t>
      </w:r>
      <w:r w:rsidRPr="001A7945">
        <w:tab/>
        <w:t>LoopBack0</w:t>
      </w:r>
    </w:p>
    <w:p w14:paraId="0B8D204E" w14:textId="77777777" w:rsidR="00CF5087" w:rsidRPr="001A7945" w:rsidRDefault="00CF5087" w:rsidP="00E77D2E">
      <w:pPr>
        <w:pStyle w:val="aff3"/>
        <w:ind w:leftChars="100" w:left="210" w:rightChars="100" w:right="210" w:firstLine="420"/>
      </w:pPr>
      <w:r w:rsidRPr="001A7945">
        <w:t>10.0.2.255/32</w:t>
      </w:r>
      <w:r w:rsidRPr="001A7945">
        <w:tab/>
      </w:r>
      <w:r w:rsidR="0040264A">
        <w:rPr>
          <w:rFonts w:hint="eastAsia"/>
        </w:rPr>
        <w:t xml:space="preserve"> </w:t>
      </w:r>
      <w:r w:rsidRPr="001A7945">
        <w:t>Direct  0    0</w:t>
      </w:r>
      <w:r w:rsidRPr="001A7945">
        <w:tab/>
      </w:r>
      <w:r w:rsidRPr="001A7945">
        <w:tab/>
        <w:t>D</w:t>
      </w:r>
      <w:r w:rsidRPr="001A7945">
        <w:tab/>
        <w:t>127.0.0.1</w:t>
      </w:r>
      <w:r w:rsidRPr="001A7945">
        <w:tab/>
        <w:t>LoopBack0</w:t>
      </w:r>
    </w:p>
    <w:p w14:paraId="401D0888" w14:textId="77777777" w:rsidR="00CF5087" w:rsidRPr="001A7945" w:rsidRDefault="00CF5087" w:rsidP="00E77D2E">
      <w:pPr>
        <w:pStyle w:val="aff3"/>
        <w:ind w:leftChars="100" w:left="210" w:rightChars="100" w:right="210" w:firstLine="420"/>
      </w:pPr>
      <w:r w:rsidRPr="001A7945">
        <w:rPr>
          <w:shd w:val="pct15" w:color="auto" w:fill="FFFFFF"/>
        </w:rPr>
        <w:t>10.0.3.0/24</w:t>
      </w:r>
      <w:r w:rsidRPr="001A7945">
        <w:rPr>
          <w:shd w:val="pct15" w:color="auto" w:fill="FFFFFF"/>
        </w:rPr>
        <w:tab/>
      </w:r>
      <w:r w:rsidR="0040264A">
        <w:rPr>
          <w:rFonts w:hint="eastAsia"/>
          <w:shd w:val="pct15" w:color="auto" w:fill="FFFFFF"/>
        </w:rPr>
        <w:t xml:space="preserve"> </w:t>
      </w:r>
      <w:r w:rsidRPr="001A7945">
        <w:rPr>
          <w:shd w:val="pct15" w:color="auto" w:fill="FFFFFF"/>
        </w:rPr>
        <w:t>RIP     100  1</w:t>
      </w:r>
      <w:r w:rsidRPr="001A7945">
        <w:rPr>
          <w:shd w:val="pct15" w:color="auto" w:fill="FFFFFF"/>
        </w:rPr>
        <w:tab/>
      </w:r>
      <w:r w:rsidRPr="001A7945">
        <w:rPr>
          <w:shd w:val="pct15" w:color="auto" w:fill="FFFFFF"/>
        </w:rPr>
        <w:tab/>
        <w:t>D</w:t>
      </w:r>
      <w:r w:rsidRPr="001A7945">
        <w:rPr>
          <w:shd w:val="pct15" w:color="auto" w:fill="FFFFFF"/>
        </w:rPr>
        <w:tab/>
        <w:t>10.0.12.3</w:t>
      </w:r>
      <w:r w:rsidRPr="001A7945">
        <w:rPr>
          <w:shd w:val="pct15" w:color="auto" w:fill="FFFFFF"/>
        </w:rPr>
        <w:tab/>
        <w:t>GigabitEthernet0/0/1</w:t>
      </w:r>
    </w:p>
    <w:p w14:paraId="34DD2C16" w14:textId="77777777" w:rsidR="00CF5087" w:rsidRPr="001A7945" w:rsidRDefault="00CF5087" w:rsidP="00E77D2E">
      <w:pPr>
        <w:pStyle w:val="aff3"/>
        <w:ind w:leftChars="100" w:left="210" w:rightChars="100" w:right="210" w:firstLine="420"/>
      </w:pPr>
      <w:r w:rsidRPr="001A7945">
        <w:t>10.0.12.0/24</w:t>
      </w:r>
      <w:r w:rsidRPr="001A7945">
        <w:tab/>
      </w:r>
      <w:r w:rsidR="0040264A">
        <w:rPr>
          <w:rFonts w:hint="eastAsia"/>
        </w:rPr>
        <w:t xml:space="preserve"> </w:t>
      </w:r>
      <w:r w:rsidRPr="001A7945">
        <w:t>Direct  0    0</w:t>
      </w:r>
      <w:r w:rsidRPr="001A7945">
        <w:tab/>
      </w:r>
      <w:r w:rsidRPr="001A7945">
        <w:tab/>
        <w:t>D</w:t>
      </w:r>
      <w:r w:rsidRPr="001A7945">
        <w:tab/>
        <w:t>10.0.12.2</w:t>
      </w:r>
      <w:r w:rsidRPr="001A7945">
        <w:tab/>
        <w:t>GigabitEthernet0/0/1</w:t>
      </w:r>
    </w:p>
    <w:p w14:paraId="23F12A4D" w14:textId="77777777" w:rsidR="00CF5087" w:rsidRPr="001A7945" w:rsidRDefault="00CF5087" w:rsidP="00E77D2E">
      <w:pPr>
        <w:pStyle w:val="aff3"/>
        <w:ind w:leftChars="100" w:left="210" w:rightChars="100" w:right="210" w:firstLine="420"/>
      </w:pPr>
      <w:r w:rsidRPr="001A7945">
        <w:t>10.0.12.2/32</w:t>
      </w:r>
      <w:r w:rsidRPr="001A7945">
        <w:tab/>
      </w:r>
      <w:r w:rsidR="0040264A">
        <w:rPr>
          <w:rFonts w:hint="eastAsia"/>
        </w:rPr>
        <w:t xml:space="preserve"> </w:t>
      </w:r>
      <w:r w:rsidRPr="001A7945">
        <w:t>Direct  0    0</w:t>
      </w:r>
      <w:r w:rsidRPr="001A7945">
        <w:tab/>
      </w:r>
      <w:r w:rsidRPr="001A7945">
        <w:tab/>
        <w:t>D</w:t>
      </w:r>
      <w:r w:rsidRPr="001A7945">
        <w:tab/>
        <w:t>127.0.0.1</w:t>
      </w:r>
      <w:r w:rsidRPr="001A7945">
        <w:tab/>
        <w:t>GigabitEthernet0/0/1</w:t>
      </w:r>
    </w:p>
    <w:p w14:paraId="75F08B6F" w14:textId="77777777" w:rsidR="00CF5087" w:rsidRPr="001A7945" w:rsidRDefault="00CF5087" w:rsidP="00E77D2E">
      <w:pPr>
        <w:pStyle w:val="aff3"/>
        <w:ind w:leftChars="100" w:left="210" w:rightChars="100" w:right="210" w:firstLine="420"/>
      </w:pPr>
      <w:r w:rsidRPr="001A7945">
        <w:t>10.0.12.255/32</w:t>
      </w:r>
      <w:r w:rsidR="0040264A">
        <w:rPr>
          <w:rFonts w:hint="eastAsia"/>
        </w:rPr>
        <w:t xml:space="preserve"> </w:t>
      </w:r>
      <w:r w:rsidRPr="001A7945">
        <w:t>Direct  0    0</w:t>
      </w:r>
      <w:r w:rsidRPr="001A7945">
        <w:tab/>
      </w:r>
      <w:r w:rsidRPr="001A7945">
        <w:tab/>
        <w:t>D</w:t>
      </w:r>
      <w:r w:rsidRPr="001A7945">
        <w:tab/>
        <w:t>127.0.0.1</w:t>
      </w:r>
      <w:r w:rsidRPr="001A7945">
        <w:tab/>
        <w:t>GigabitEthernet0/0/1</w:t>
      </w:r>
    </w:p>
    <w:p w14:paraId="28221BC2" w14:textId="77777777" w:rsidR="00CF5087" w:rsidRPr="001A7945" w:rsidRDefault="00CF5087" w:rsidP="00E77D2E">
      <w:pPr>
        <w:pStyle w:val="aff3"/>
        <w:ind w:leftChars="100" w:left="210" w:rightChars="100" w:right="210" w:firstLine="420"/>
      </w:pPr>
      <w:r w:rsidRPr="001A7945">
        <w:t>10.0.13.0/24</w:t>
      </w:r>
      <w:r w:rsidRPr="001A7945">
        <w:tab/>
      </w:r>
      <w:r w:rsidR="0040264A">
        <w:rPr>
          <w:rFonts w:hint="eastAsia"/>
        </w:rPr>
        <w:t xml:space="preserve"> </w:t>
      </w:r>
      <w:r w:rsidRPr="001A7945">
        <w:t>Direct  0    0</w:t>
      </w:r>
      <w:r w:rsidRPr="001A7945">
        <w:tab/>
      </w:r>
      <w:r w:rsidRPr="001A7945">
        <w:tab/>
        <w:t>D</w:t>
      </w:r>
      <w:r w:rsidRPr="001A7945">
        <w:tab/>
        <w:t>10.0.13.2</w:t>
      </w:r>
      <w:r w:rsidRPr="001A7945">
        <w:tab/>
        <w:t>GigabitEthernet0/0/0</w:t>
      </w:r>
    </w:p>
    <w:p w14:paraId="3F8FB3D3" w14:textId="77777777" w:rsidR="00CF5087" w:rsidRPr="001A7945" w:rsidRDefault="00CF5087" w:rsidP="00E77D2E">
      <w:pPr>
        <w:pStyle w:val="aff3"/>
        <w:ind w:leftChars="100" w:left="210" w:rightChars="100" w:right="210" w:firstLine="420"/>
      </w:pPr>
      <w:r w:rsidRPr="001A7945">
        <w:t>10.0.13.2/32</w:t>
      </w:r>
      <w:r w:rsidRPr="001A7945">
        <w:tab/>
      </w:r>
      <w:r w:rsidR="0040264A">
        <w:rPr>
          <w:rFonts w:hint="eastAsia"/>
        </w:rPr>
        <w:t xml:space="preserve"> </w:t>
      </w:r>
      <w:r w:rsidRPr="001A7945">
        <w:t>Direct  0    0</w:t>
      </w:r>
      <w:r w:rsidRPr="001A7945">
        <w:tab/>
      </w:r>
      <w:r w:rsidRPr="001A7945">
        <w:tab/>
        <w:t>D</w:t>
      </w:r>
      <w:r w:rsidRPr="001A7945">
        <w:tab/>
        <w:t>127.0.0.1</w:t>
      </w:r>
      <w:r w:rsidRPr="001A7945">
        <w:tab/>
        <w:t>GigabitEthernet0/0/0</w:t>
      </w:r>
    </w:p>
    <w:p w14:paraId="06F27109" w14:textId="77777777" w:rsidR="00CF5087" w:rsidRPr="001A7945" w:rsidRDefault="00CF5087" w:rsidP="00E77D2E">
      <w:pPr>
        <w:pStyle w:val="aff3"/>
        <w:ind w:leftChars="100" w:left="210" w:rightChars="100" w:right="210" w:firstLine="420"/>
      </w:pPr>
      <w:r w:rsidRPr="001A7945">
        <w:t>10.0.13.255/32</w:t>
      </w:r>
      <w:r w:rsidR="0040264A">
        <w:rPr>
          <w:rFonts w:hint="eastAsia"/>
        </w:rPr>
        <w:t xml:space="preserve"> </w:t>
      </w:r>
      <w:r w:rsidRPr="001A7945">
        <w:t>Direct  0    0</w:t>
      </w:r>
      <w:r w:rsidRPr="001A7945">
        <w:tab/>
      </w:r>
      <w:r w:rsidRPr="001A7945">
        <w:tab/>
        <w:t>D</w:t>
      </w:r>
      <w:r w:rsidRPr="001A7945">
        <w:tab/>
        <w:t>127.0.0.1</w:t>
      </w:r>
      <w:r w:rsidRPr="001A7945">
        <w:tab/>
        <w:t>GigabitEthernet0/0/0</w:t>
      </w:r>
    </w:p>
    <w:p w14:paraId="1DE70F68" w14:textId="77777777" w:rsidR="00CF5087" w:rsidRPr="001A7945" w:rsidRDefault="00CF5087" w:rsidP="00E77D2E">
      <w:pPr>
        <w:pStyle w:val="aff3"/>
        <w:ind w:leftChars="100" w:left="210" w:rightChars="100" w:right="210" w:firstLine="420"/>
      </w:pPr>
      <w:r w:rsidRPr="001A7945">
        <w:t>127.0.0.0/8</w:t>
      </w:r>
      <w:r w:rsidRPr="001A7945">
        <w:tab/>
      </w:r>
      <w:r w:rsidR="0040264A">
        <w:rPr>
          <w:rFonts w:hint="eastAsia"/>
        </w:rPr>
        <w:t xml:space="preserve"> </w:t>
      </w:r>
      <w:r w:rsidRPr="001A7945">
        <w:t>Direct  0    0</w:t>
      </w:r>
      <w:r w:rsidRPr="001A7945">
        <w:tab/>
      </w:r>
      <w:r w:rsidRPr="001A7945">
        <w:tab/>
        <w:t>D</w:t>
      </w:r>
      <w:r w:rsidRPr="001A7945">
        <w:tab/>
        <w:t>127.0.0.1</w:t>
      </w:r>
      <w:r w:rsidRPr="001A7945">
        <w:tab/>
        <w:t>InLoopBack0</w:t>
      </w:r>
    </w:p>
    <w:p w14:paraId="4446D7E8" w14:textId="77777777" w:rsidR="00CF5087" w:rsidRPr="001A7945" w:rsidRDefault="00CF5087" w:rsidP="00E77D2E">
      <w:pPr>
        <w:pStyle w:val="aff3"/>
        <w:ind w:leftChars="100" w:left="210" w:rightChars="100" w:right="210" w:firstLine="420"/>
      </w:pPr>
      <w:r w:rsidRPr="001A7945">
        <w:t>127.0.0.1/32</w:t>
      </w:r>
      <w:r w:rsidRPr="001A7945">
        <w:tab/>
      </w:r>
      <w:r w:rsidR="0040264A">
        <w:rPr>
          <w:rFonts w:hint="eastAsia"/>
        </w:rPr>
        <w:t xml:space="preserve"> </w:t>
      </w:r>
      <w:r w:rsidRPr="001A7945">
        <w:t>Direct  0    0</w:t>
      </w:r>
      <w:r w:rsidRPr="001A7945">
        <w:tab/>
      </w:r>
      <w:r w:rsidRPr="001A7945">
        <w:tab/>
        <w:t>D</w:t>
      </w:r>
      <w:r w:rsidRPr="001A7945">
        <w:tab/>
        <w:t>127.0.0.1</w:t>
      </w:r>
      <w:r w:rsidRPr="001A7945">
        <w:tab/>
        <w:t>InLoopBack0</w:t>
      </w:r>
    </w:p>
    <w:p w14:paraId="6CD5B1ED" w14:textId="77777777" w:rsidR="00CF5087" w:rsidRPr="001A7945" w:rsidRDefault="00CF5087" w:rsidP="00E77D2E">
      <w:pPr>
        <w:pStyle w:val="aff3"/>
        <w:ind w:leftChars="100" w:left="210" w:rightChars="100" w:right="210"/>
      </w:pPr>
      <w:r w:rsidRPr="001A7945">
        <w:t>127.255.255.255/32</w:t>
      </w:r>
      <w:r w:rsidR="0040264A">
        <w:rPr>
          <w:rFonts w:hint="eastAsia"/>
        </w:rPr>
        <w:t xml:space="preserve"> </w:t>
      </w:r>
      <w:r w:rsidRPr="001A7945">
        <w:t>Direct  0</w:t>
      </w:r>
      <w:r w:rsidRPr="001A7945">
        <w:tab/>
        <w:t>0</w:t>
      </w:r>
      <w:r w:rsidRPr="001A7945">
        <w:tab/>
      </w:r>
      <w:r w:rsidRPr="001A7945">
        <w:tab/>
        <w:t>D</w:t>
      </w:r>
      <w:r w:rsidRPr="001A7945">
        <w:tab/>
        <w:t>127.0.0.1</w:t>
      </w:r>
      <w:r w:rsidRPr="001A7945">
        <w:tab/>
        <w:t>InLoopBack0</w:t>
      </w:r>
    </w:p>
    <w:p w14:paraId="5D17B859" w14:textId="77777777" w:rsidR="00CF5087" w:rsidRPr="001A7945" w:rsidRDefault="00CF5087" w:rsidP="00E77D2E">
      <w:pPr>
        <w:pStyle w:val="aff3"/>
        <w:ind w:leftChars="100" w:left="210" w:rightChars="100" w:right="210" w:firstLine="420"/>
        <w:rPr>
          <w:shd w:val="pct15" w:color="auto" w:fill="FFFFFF"/>
        </w:rPr>
      </w:pPr>
      <w:r w:rsidRPr="001A7945">
        <w:rPr>
          <w:shd w:val="pct15" w:color="auto" w:fill="FFFFFF"/>
        </w:rPr>
        <w:t>172.16.0.0/24</w:t>
      </w:r>
      <w:r w:rsidRPr="001A7945">
        <w:rPr>
          <w:shd w:val="pct15" w:color="auto" w:fill="FFFFFF"/>
        </w:rPr>
        <w:tab/>
      </w:r>
      <w:r w:rsidR="0040264A">
        <w:rPr>
          <w:rFonts w:hint="eastAsia"/>
          <w:shd w:val="pct15" w:color="auto" w:fill="FFFFFF"/>
        </w:rPr>
        <w:t xml:space="preserve">  </w:t>
      </w:r>
      <w:r w:rsidRPr="001A7945">
        <w:rPr>
          <w:shd w:val="pct15" w:color="auto" w:fill="FFFFFF"/>
        </w:rPr>
        <w:t>RIP     100  1</w:t>
      </w:r>
      <w:r w:rsidRPr="001A7945">
        <w:rPr>
          <w:shd w:val="pct15" w:color="auto" w:fill="FFFFFF"/>
        </w:rPr>
        <w:tab/>
      </w:r>
      <w:r w:rsidRPr="001A7945">
        <w:rPr>
          <w:shd w:val="pct15" w:color="auto" w:fill="FFFFFF"/>
        </w:rPr>
        <w:tab/>
        <w:t>D</w:t>
      </w:r>
      <w:r w:rsidRPr="001A7945">
        <w:rPr>
          <w:shd w:val="pct15" w:color="auto" w:fill="FFFFFF"/>
        </w:rPr>
        <w:tab/>
        <w:t>10.0.12.3</w:t>
      </w:r>
      <w:r w:rsidRPr="001A7945">
        <w:rPr>
          <w:shd w:val="pct15" w:color="auto" w:fill="FFFFFF"/>
        </w:rPr>
        <w:tab/>
        <w:t>GigabitEthernet0/0/1</w:t>
      </w:r>
    </w:p>
    <w:p w14:paraId="720813DB" w14:textId="77777777" w:rsidR="00CF5087" w:rsidRPr="001A7945" w:rsidRDefault="00CF5087" w:rsidP="00E77D2E">
      <w:pPr>
        <w:pStyle w:val="aff3"/>
        <w:ind w:leftChars="100" w:left="210" w:rightChars="100" w:right="210" w:firstLine="420"/>
        <w:rPr>
          <w:shd w:val="pct15" w:color="auto" w:fill="FFFFFF"/>
        </w:rPr>
      </w:pPr>
      <w:r w:rsidRPr="001A7945">
        <w:rPr>
          <w:shd w:val="pct15" w:color="auto" w:fill="FFFFFF"/>
        </w:rPr>
        <w:t>172.16.1.0/24</w:t>
      </w:r>
      <w:r w:rsidRPr="001A7945">
        <w:rPr>
          <w:shd w:val="pct15" w:color="auto" w:fill="FFFFFF"/>
        </w:rPr>
        <w:tab/>
      </w:r>
      <w:r w:rsidR="0040264A">
        <w:rPr>
          <w:rFonts w:hint="eastAsia"/>
          <w:shd w:val="pct15" w:color="auto" w:fill="FFFFFF"/>
        </w:rPr>
        <w:t xml:space="preserve">  </w:t>
      </w:r>
      <w:r w:rsidRPr="001A7945">
        <w:rPr>
          <w:shd w:val="pct15" w:color="auto" w:fill="FFFFFF"/>
        </w:rPr>
        <w:t>RIP     100  1</w:t>
      </w:r>
      <w:r w:rsidRPr="001A7945">
        <w:rPr>
          <w:shd w:val="pct15" w:color="auto" w:fill="FFFFFF"/>
        </w:rPr>
        <w:tab/>
      </w:r>
      <w:r w:rsidRPr="001A7945">
        <w:rPr>
          <w:shd w:val="pct15" w:color="auto" w:fill="FFFFFF"/>
        </w:rPr>
        <w:tab/>
        <w:t>D</w:t>
      </w:r>
      <w:r w:rsidRPr="001A7945">
        <w:rPr>
          <w:shd w:val="pct15" w:color="auto" w:fill="FFFFFF"/>
        </w:rPr>
        <w:tab/>
        <w:t>10.0.12.3</w:t>
      </w:r>
      <w:r w:rsidRPr="001A7945">
        <w:rPr>
          <w:shd w:val="pct15" w:color="auto" w:fill="FFFFFF"/>
        </w:rPr>
        <w:tab/>
        <w:t>GigabitEthernet0/0/1</w:t>
      </w:r>
    </w:p>
    <w:p w14:paraId="3AEEBD7B" w14:textId="77777777" w:rsidR="00CF5087" w:rsidRPr="001A7945" w:rsidRDefault="00CF5087" w:rsidP="00E77D2E">
      <w:pPr>
        <w:pStyle w:val="aff3"/>
        <w:ind w:leftChars="100" w:left="210" w:rightChars="100" w:right="210" w:firstLine="420"/>
        <w:rPr>
          <w:shd w:val="pct15" w:color="auto" w:fill="FFFFFF"/>
        </w:rPr>
      </w:pPr>
      <w:r w:rsidRPr="001A7945">
        <w:rPr>
          <w:shd w:val="pct15" w:color="auto" w:fill="FFFFFF"/>
        </w:rPr>
        <w:t>172.16.2.0/24</w:t>
      </w:r>
      <w:r w:rsidRPr="001A7945">
        <w:rPr>
          <w:shd w:val="pct15" w:color="auto" w:fill="FFFFFF"/>
        </w:rPr>
        <w:tab/>
      </w:r>
      <w:r w:rsidR="0040264A">
        <w:rPr>
          <w:rFonts w:hint="eastAsia"/>
          <w:shd w:val="pct15" w:color="auto" w:fill="FFFFFF"/>
        </w:rPr>
        <w:t xml:space="preserve">  </w:t>
      </w:r>
      <w:r w:rsidRPr="001A7945">
        <w:rPr>
          <w:shd w:val="pct15" w:color="auto" w:fill="FFFFFF"/>
        </w:rPr>
        <w:t>RIP     100  1</w:t>
      </w:r>
      <w:r w:rsidRPr="001A7945">
        <w:rPr>
          <w:shd w:val="pct15" w:color="auto" w:fill="FFFFFF"/>
        </w:rPr>
        <w:tab/>
      </w:r>
      <w:r w:rsidRPr="001A7945">
        <w:rPr>
          <w:shd w:val="pct15" w:color="auto" w:fill="FFFFFF"/>
        </w:rPr>
        <w:tab/>
        <w:t>D</w:t>
      </w:r>
      <w:r w:rsidRPr="001A7945">
        <w:rPr>
          <w:shd w:val="pct15" w:color="auto" w:fill="FFFFFF"/>
        </w:rPr>
        <w:tab/>
        <w:t>10.0.12.3</w:t>
      </w:r>
      <w:r w:rsidRPr="001A7945">
        <w:rPr>
          <w:shd w:val="pct15" w:color="auto" w:fill="FFFFFF"/>
        </w:rPr>
        <w:tab/>
        <w:t>GigabitEthernet0/0/1</w:t>
      </w:r>
    </w:p>
    <w:p w14:paraId="73E7FA83" w14:textId="77777777" w:rsidR="00CF5087" w:rsidRPr="001A7945" w:rsidRDefault="00CF5087" w:rsidP="00E77D2E">
      <w:pPr>
        <w:pStyle w:val="aff3"/>
        <w:ind w:leftChars="100" w:left="210" w:rightChars="100" w:right="210" w:firstLine="420"/>
      </w:pPr>
      <w:r w:rsidRPr="001A7945">
        <w:rPr>
          <w:shd w:val="pct15" w:color="auto" w:fill="FFFFFF"/>
        </w:rPr>
        <w:t>172.16.3.0/24</w:t>
      </w:r>
      <w:r w:rsidRPr="001A7945">
        <w:rPr>
          <w:shd w:val="pct15" w:color="auto" w:fill="FFFFFF"/>
        </w:rPr>
        <w:tab/>
      </w:r>
      <w:r w:rsidR="0040264A">
        <w:rPr>
          <w:rFonts w:hint="eastAsia"/>
          <w:shd w:val="pct15" w:color="auto" w:fill="FFFFFF"/>
        </w:rPr>
        <w:t xml:space="preserve">  </w:t>
      </w:r>
      <w:r w:rsidRPr="001A7945">
        <w:rPr>
          <w:shd w:val="pct15" w:color="auto" w:fill="FFFFFF"/>
        </w:rPr>
        <w:t>RIP     100  1</w:t>
      </w:r>
      <w:r w:rsidRPr="001A7945">
        <w:rPr>
          <w:shd w:val="pct15" w:color="auto" w:fill="FFFFFF"/>
        </w:rPr>
        <w:tab/>
      </w:r>
      <w:r w:rsidRPr="001A7945">
        <w:rPr>
          <w:shd w:val="pct15" w:color="auto" w:fill="FFFFFF"/>
        </w:rPr>
        <w:tab/>
        <w:t>D</w:t>
      </w:r>
      <w:r w:rsidRPr="001A7945">
        <w:rPr>
          <w:shd w:val="pct15" w:color="auto" w:fill="FFFFFF"/>
        </w:rPr>
        <w:tab/>
        <w:t>10.0.12.3</w:t>
      </w:r>
      <w:r w:rsidRPr="001A7945">
        <w:rPr>
          <w:shd w:val="pct15" w:color="auto" w:fill="FFFFFF"/>
        </w:rPr>
        <w:tab/>
        <w:t>GigabitEthernet0/0/1</w:t>
      </w:r>
    </w:p>
    <w:p w14:paraId="258263D6" w14:textId="77777777" w:rsidR="00CF5087" w:rsidRPr="001A7945" w:rsidRDefault="00CF5087" w:rsidP="00E77D2E">
      <w:pPr>
        <w:pStyle w:val="aff3"/>
        <w:ind w:leftChars="100" w:left="210" w:rightChars="100" w:right="210"/>
      </w:pPr>
      <w:r w:rsidRPr="001A7945">
        <w:t>255.255.255.255/32</w:t>
      </w:r>
      <w:r w:rsidR="0040264A">
        <w:rPr>
          <w:rFonts w:hint="eastAsia"/>
        </w:rPr>
        <w:t xml:space="preserve"> </w:t>
      </w:r>
      <w:r w:rsidRPr="001A7945">
        <w:t>Direct  0    0</w:t>
      </w:r>
      <w:r w:rsidRPr="001A7945">
        <w:tab/>
      </w:r>
      <w:r w:rsidRPr="001A7945">
        <w:tab/>
        <w:t>D</w:t>
      </w:r>
      <w:r w:rsidRPr="001A7945">
        <w:tab/>
        <w:t>127.0.0.1</w:t>
      </w:r>
      <w:r w:rsidRPr="001A7945">
        <w:tab/>
        <w:t>InLoopBack0</w:t>
      </w:r>
    </w:p>
    <w:p w14:paraId="163CC01E" w14:textId="77777777" w:rsidR="00CF5087" w:rsidRPr="0040264A" w:rsidRDefault="00CF5087" w:rsidP="00E77D2E">
      <w:pPr>
        <w:adjustRightInd/>
        <w:spacing w:line="240" w:lineRule="auto"/>
        <w:ind w:leftChars="100" w:left="210" w:rightChars="100" w:right="210"/>
        <w:rPr>
          <w:rFonts w:ascii="Courier New" w:hAnsi="Courier New" w:cs="Courier New"/>
          <w:sz w:val="18"/>
          <w:szCs w:val="18"/>
        </w:rPr>
      </w:pPr>
    </w:p>
    <w:p w14:paraId="33A2FB4B" w14:textId="77777777" w:rsidR="00CF5087" w:rsidRPr="001A7945" w:rsidRDefault="00CF5087" w:rsidP="00E77D2E">
      <w:pPr>
        <w:pStyle w:val="aff3"/>
        <w:ind w:leftChars="100" w:left="210" w:rightChars="100" w:right="210"/>
      </w:pPr>
      <w:r w:rsidRPr="001A7945">
        <w:t xml:space="preserve">&lt;R3&gt;display ip routing-table </w:t>
      </w:r>
    </w:p>
    <w:p w14:paraId="0E8F2F29" w14:textId="77777777" w:rsidR="00CF5087" w:rsidRPr="001A7945" w:rsidRDefault="00CF5087" w:rsidP="00E77D2E">
      <w:pPr>
        <w:pStyle w:val="aff3"/>
        <w:ind w:leftChars="100" w:left="210" w:rightChars="100" w:right="210"/>
      </w:pPr>
      <w:r w:rsidRPr="001A7945">
        <w:lastRenderedPageBreak/>
        <w:t>Route Flags: R - relay, D - download to fib</w:t>
      </w:r>
    </w:p>
    <w:p w14:paraId="2610F33D" w14:textId="77777777" w:rsidR="00CF5087" w:rsidRPr="001A7945" w:rsidRDefault="00CF5087" w:rsidP="00E77D2E">
      <w:pPr>
        <w:pStyle w:val="aff3"/>
        <w:ind w:leftChars="100" w:left="210" w:rightChars="100" w:right="210"/>
      </w:pPr>
      <w:r w:rsidRPr="001A7945">
        <w:t>-------------------------------------------------------------------------</w:t>
      </w:r>
    </w:p>
    <w:p w14:paraId="73503F9A" w14:textId="77777777" w:rsidR="00CF5087" w:rsidRPr="001A7945" w:rsidRDefault="00CF5087" w:rsidP="00E77D2E">
      <w:pPr>
        <w:pStyle w:val="aff3"/>
        <w:ind w:leftChars="100" w:left="210" w:rightChars="100" w:right="210" w:firstLine="420"/>
      </w:pPr>
      <w:r w:rsidRPr="001A7945">
        <w:t>Routing Tables: Public</w:t>
      </w:r>
    </w:p>
    <w:p w14:paraId="68A4EBFB" w14:textId="77777777" w:rsidR="00CF5087" w:rsidRPr="001A7945" w:rsidRDefault="00CF5087" w:rsidP="00E77D2E">
      <w:pPr>
        <w:pStyle w:val="aff3"/>
        <w:ind w:leftChars="100" w:left="210" w:rightChars="100" w:right="210" w:firstLine="420"/>
      </w:pPr>
      <w:r w:rsidRPr="001A7945">
        <w:t xml:space="preserve">         Destinations : 25       Routes : 25       </w:t>
      </w:r>
    </w:p>
    <w:p w14:paraId="19FDF1E6" w14:textId="77777777" w:rsidR="00CF5087" w:rsidRPr="001A7945" w:rsidRDefault="00CF5087" w:rsidP="00E77D2E">
      <w:pPr>
        <w:pStyle w:val="aff3"/>
        <w:ind w:leftChars="100" w:left="210" w:rightChars="100" w:right="210"/>
      </w:pPr>
      <w:r w:rsidRPr="001A7945">
        <w:t>Destination/Mask    Proto   Pre  Cost Flags</w:t>
      </w:r>
      <w:r w:rsidRPr="001A7945">
        <w:tab/>
        <w:t>NextHop</w:t>
      </w:r>
      <w:r w:rsidRPr="001A7945">
        <w:tab/>
      </w:r>
      <w:r w:rsidRPr="001A7945">
        <w:tab/>
        <w:t>Interface</w:t>
      </w:r>
    </w:p>
    <w:p w14:paraId="3E35C5BE" w14:textId="77777777" w:rsidR="00CF5087" w:rsidRPr="001A7945" w:rsidRDefault="00CF5087" w:rsidP="00E77D2E">
      <w:pPr>
        <w:pStyle w:val="aff3"/>
        <w:ind w:leftChars="100" w:left="210" w:rightChars="100" w:right="210" w:firstLine="420"/>
        <w:rPr>
          <w:shd w:val="pct15" w:color="auto" w:fill="FFFFFF"/>
        </w:rPr>
      </w:pPr>
      <w:r w:rsidRPr="001A7945">
        <w:rPr>
          <w:shd w:val="pct15" w:color="auto" w:fill="FFFFFF"/>
        </w:rPr>
        <w:t>10.0.1.0/24</w:t>
      </w:r>
      <w:r w:rsidRPr="001A7945">
        <w:rPr>
          <w:shd w:val="pct15" w:color="auto" w:fill="FFFFFF"/>
        </w:rPr>
        <w:tab/>
      </w:r>
      <w:r w:rsidR="0040264A">
        <w:rPr>
          <w:rFonts w:hint="eastAsia"/>
          <w:shd w:val="pct15" w:color="auto" w:fill="FFFFFF"/>
        </w:rPr>
        <w:t xml:space="preserve"> </w:t>
      </w:r>
      <w:r w:rsidRPr="001A7945">
        <w:rPr>
          <w:shd w:val="pct15" w:color="auto" w:fill="FFFFFF"/>
        </w:rPr>
        <w:t>RIP</w:t>
      </w:r>
      <w:r w:rsidRPr="001A7945">
        <w:rPr>
          <w:shd w:val="pct15" w:color="auto" w:fill="FFFFFF"/>
        </w:rPr>
        <w:tab/>
      </w:r>
      <w:r w:rsidRPr="001A7945">
        <w:rPr>
          <w:shd w:val="pct15" w:color="auto" w:fill="FFFFFF"/>
        </w:rPr>
        <w:tab/>
        <w:t>100  2</w:t>
      </w:r>
      <w:r w:rsidRPr="001A7945">
        <w:rPr>
          <w:shd w:val="pct15" w:color="auto" w:fill="FFFFFF"/>
        </w:rPr>
        <w:tab/>
      </w:r>
      <w:r w:rsidRPr="001A7945">
        <w:rPr>
          <w:shd w:val="pct15" w:color="auto" w:fill="FFFFFF"/>
        </w:rPr>
        <w:tab/>
        <w:t>D</w:t>
      </w:r>
      <w:r w:rsidRPr="001A7945">
        <w:rPr>
          <w:shd w:val="pct15" w:color="auto" w:fill="FFFFFF"/>
        </w:rPr>
        <w:tab/>
        <w:t>10.0.12.2</w:t>
      </w:r>
      <w:r w:rsidRPr="001A7945">
        <w:rPr>
          <w:shd w:val="pct15" w:color="auto" w:fill="FFFFFF"/>
        </w:rPr>
        <w:tab/>
        <w:t>GigabitEthernet0/0/1</w:t>
      </w:r>
    </w:p>
    <w:p w14:paraId="2FEFE4EA" w14:textId="77777777" w:rsidR="00CF5087" w:rsidRPr="001A7945" w:rsidRDefault="00CF5087" w:rsidP="00E77D2E">
      <w:pPr>
        <w:pStyle w:val="aff3"/>
        <w:ind w:leftChars="100" w:left="210" w:rightChars="100" w:right="210" w:firstLine="420"/>
        <w:rPr>
          <w:shd w:val="pct15" w:color="auto" w:fill="FFFFFF"/>
        </w:rPr>
      </w:pPr>
      <w:r w:rsidRPr="001A7945">
        <w:rPr>
          <w:shd w:val="pct15" w:color="auto" w:fill="FFFFFF"/>
        </w:rPr>
        <w:t>10.0.2.0/24</w:t>
      </w:r>
      <w:r w:rsidRPr="001A7945">
        <w:rPr>
          <w:shd w:val="pct15" w:color="auto" w:fill="FFFFFF"/>
        </w:rPr>
        <w:tab/>
      </w:r>
      <w:r w:rsidR="0040264A">
        <w:rPr>
          <w:rFonts w:hint="eastAsia"/>
          <w:shd w:val="pct15" w:color="auto" w:fill="FFFFFF"/>
        </w:rPr>
        <w:t xml:space="preserve"> </w:t>
      </w:r>
      <w:r w:rsidRPr="001A7945">
        <w:rPr>
          <w:shd w:val="pct15" w:color="auto" w:fill="FFFFFF"/>
        </w:rPr>
        <w:t>RIP</w:t>
      </w:r>
      <w:r w:rsidRPr="001A7945">
        <w:rPr>
          <w:shd w:val="pct15" w:color="auto" w:fill="FFFFFF"/>
        </w:rPr>
        <w:tab/>
      </w:r>
      <w:r w:rsidRPr="001A7945">
        <w:rPr>
          <w:shd w:val="pct15" w:color="auto" w:fill="FFFFFF"/>
        </w:rPr>
        <w:tab/>
        <w:t>100  1</w:t>
      </w:r>
      <w:r w:rsidRPr="001A7945">
        <w:rPr>
          <w:shd w:val="pct15" w:color="auto" w:fill="FFFFFF"/>
        </w:rPr>
        <w:tab/>
      </w:r>
      <w:r w:rsidRPr="001A7945">
        <w:rPr>
          <w:shd w:val="pct15" w:color="auto" w:fill="FFFFFF"/>
        </w:rPr>
        <w:tab/>
        <w:t>D</w:t>
      </w:r>
      <w:r w:rsidRPr="001A7945">
        <w:rPr>
          <w:shd w:val="pct15" w:color="auto" w:fill="FFFFFF"/>
        </w:rPr>
        <w:tab/>
        <w:t>10.0.12.2</w:t>
      </w:r>
      <w:r w:rsidRPr="001A7945">
        <w:rPr>
          <w:shd w:val="pct15" w:color="auto" w:fill="FFFFFF"/>
        </w:rPr>
        <w:tab/>
        <w:t>GigabitEthernet0/0/1</w:t>
      </w:r>
    </w:p>
    <w:p w14:paraId="212DA526" w14:textId="77777777" w:rsidR="00CF5087" w:rsidRPr="001A7945" w:rsidRDefault="00CF5087" w:rsidP="00E77D2E">
      <w:pPr>
        <w:pStyle w:val="aff3"/>
        <w:ind w:leftChars="100" w:left="210" w:rightChars="100" w:right="210" w:firstLine="420"/>
      </w:pPr>
      <w:r w:rsidRPr="001A7945">
        <w:t>10.0.3.0/24</w:t>
      </w:r>
      <w:r w:rsidRPr="001A7945">
        <w:tab/>
      </w:r>
      <w:r w:rsidR="0040264A">
        <w:rPr>
          <w:rFonts w:hint="eastAsia"/>
        </w:rPr>
        <w:t xml:space="preserve"> </w:t>
      </w:r>
      <w:r w:rsidRPr="001A7945">
        <w:t>Direct</w:t>
      </w:r>
      <w:r w:rsidRPr="001A7945">
        <w:tab/>
        <w:t>0    0</w:t>
      </w:r>
      <w:r w:rsidRPr="001A7945">
        <w:tab/>
      </w:r>
      <w:r w:rsidRPr="001A7945">
        <w:tab/>
        <w:t>D</w:t>
      </w:r>
      <w:r w:rsidRPr="001A7945">
        <w:tab/>
        <w:t>10.0.3.3</w:t>
      </w:r>
      <w:r w:rsidRPr="001A7945">
        <w:tab/>
        <w:t>LoopBack0</w:t>
      </w:r>
    </w:p>
    <w:p w14:paraId="6F2568DC" w14:textId="77777777" w:rsidR="00CF5087" w:rsidRPr="001A7945" w:rsidRDefault="00CF5087" w:rsidP="00E77D2E">
      <w:pPr>
        <w:pStyle w:val="aff3"/>
        <w:ind w:leftChars="100" w:left="210" w:rightChars="100" w:right="210" w:firstLine="420"/>
      </w:pPr>
      <w:r w:rsidRPr="001A7945">
        <w:t>10.0.3.3/32</w:t>
      </w:r>
      <w:r w:rsidRPr="001A7945">
        <w:tab/>
      </w:r>
      <w:r w:rsidR="0040264A">
        <w:rPr>
          <w:rFonts w:hint="eastAsia"/>
        </w:rPr>
        <w:t xml:space="preserve"> </w:t>
      </w:r>
      <w:r w:rsidRPr="001A7945">
        <w:t>Direct</w:t>
      </w:r>
      <w:r w:rsidRPr="001A7945">
        <w:tab/>
        <w:t>0    0</w:t>
      </w:r>
      <w:r w:rsidRPr="001A7945">
        <w:tab/>
      </w:r>
      <w:r w:rsidRPr="001A7945">
        <w:tab/>
        <w:t>D</w:t>
      </w:r>
      <w:r w:rsidRPr="001A7945">
        <w:tab/>
        <w:t>127.0.0.1</w:t>
      </w:r>
      <w:r w:rsidRPr="001A7945">
        <w:tab/>
        <w:t>LoopBack0</w:t>
      </w:r>
    </w:p>
    <w:p w14:paraId="0934B9C2" w14:textId="77777777" w:rsidR="00CF5087" w:rsidRPr="001A7945" w:rsidRDefault="00CF5087" w:rsidP="00E77D2E">
      <w:pPr>
        <w:pStyle w:val="aff3"/>
        <w:ind w:leftChars="100" w:left="210" w:rightChars="100" w:right="210" w:firstLine="420"/>
      </w:pPr>
      <w:r w:rsidRPr="001A7945">
        <w:t>10.0.3.255/32</w:t>
      </w:r>
      <w:r w:rsidRPr="001A7945">
        <w:tab/>
      </w:r>
      <w:r w:rsidR="0040264A">
        <w:rPr>
          <w:rFonts w:hint="eastAsia"/>
        </w:rPr>
        <w:t xml:space="preserve"> </w:t>
      </w:r>
      <w:r w:rsidRPr="001A7945">
        <w:t>Direct</w:t>
      </w:r>
      <w:r w:rsidRPr="001A7945">
        <w:tab/>
        <w:t>0    0</w:t>
      </w:r>
      <w:r w:rsidRPr="001A7945">
        <w:tab/>
      </w:r>
      <w:r w:rsidRPr="001A7945">
        <w:tab/>
        <w:t>D</w:t>
      </w:r>
      <w:r w:rsidRPr="001A7945">
        <w:tab/>
        <w:t>127.0.0.1</w:t>
      </w:r>
      <w:r w:rsidRPr="001A7945">
        <w:tab/>
        <w:t>LoopBack0</w:t>
      </w:r>
    </w:p>
    <w:p w14:paraId="46C70870" w14:textId="77777777" w:rsidR="00CF5087" w:rsidRPr="001A7945" w:rsidRDefault="00CF5087" w:rsidP="00E77D2E">
      <w:pPr>
        <w:pStyle w:val="aff3"/>
        <w:ind w:leftChars="100" w:left="210" w:rightChars="100" w:right="210" w:firstLine="420"/>
      </w:pPr>
      <w:r w:rsidRPr="001A7945">
        <w:t>10.0.12.0/24</w:t>
      </w:r>
      <w:r w:rsidRPr="001A7945">
        <w:tab/>
      </w:r>
      <w:r w:rsidR="0040264A">
        <w:rPr>
          <w:rFonts w:hint="eastAsia"/>
        </w:rPr>
        <w:t xml:space="preserve"> </w:t>
      </w:r>
      <w:r w:rsidRPr="001A7945">
        <w:t>Direct</w:t>
      </w:r>
      <w:r w:rsidRPr="001A7945">
        <w:tab/>
        <w:t>0    0</w:t>
      </w:r>
      <w:r w:rsidRPr="001A7945">
        <w:tab/>
      </w:r>
      <w:r w:rsidRPr="001A7945">
        <w:tab/>
        <w:t>D</w:t>
      </w:r>
      <w:r w:rsidRPr="001A7945">
        <w:tab/>
        <w:t>10.0.12.3</w:t>
      </w:r>
      <w:r w:rsidRPr="001A7945">
        <w:tab/>
        <w:t>GigabitEthernet0/0/1</w:t>
      </w:r>
    </w:p>
    <w:p w14:paraId="5C9B9D08" w14:textId="77777777" w:rsidR="00CF5087" w:rsidRPr="001A7945" w:rsidRDefault="00CF5087" w:rsidP="00E77D2E">
      <w:pPr>
        <w:pStyle w:val="aff3"/>
        <w:ind w:leftChars="100" w:left="210" w:rightChars="100" w:right="210" w:firstLine="420"/>
      </w:pPr>
      <w:r w:rsidRPr="001A7945">
        <w:t>10.0.12.3/32</w:t>
      </w:r>
      <w:r w:rsidRPr="001A7945">
        <w:tab/>
      </w:r>
      <w:r w:rsidR="0040264A">
        <w:rPr>
          <w:rFonts w:hint="eastAsia"/>
        </w:rPr>
        <w:t xml:space="preserve"> </w:t>
      </w:r>
      <w:r w:rsidRPr="001A7945">
        <w:t>Direct</w:t>
      </w:r>
      <w:r w:rsidRPr="001A7945">
        <w:tab/>
        <w:t>0    0</w:t>
      </w:r>
      <w:r w:rsidRPr="001A7945">
        <w:tab/>
      </w:r>
      <w:r w:rsidRPr="001A7945">
        <w:tab/>
        <w:t>D</w:t>
      </w:r>
      <w:r w:rsidRPr="001A7945">
        <w:tab/>
        <w:t>127.0.0.1</w:t>
      </w:r>
      <w:r w:rsidRPr="001A7945">
        <w:tab/>
        <w:t>GigabitEthernet0/0/1</w:t>
      </w:r>
    </w:p>
    <w:p w14:paraId="58E42EC5" w14:textId="77777777" w:rsidR="00CF5087" w:rsidRPr="001A7945" w:rsidRDefault="00CF5087" w:rsidP="00E77D2E">
      <w:pPr>
        <w:pStyle w:val="aff3"/>
        <w:ind w:leftChars="100" w:left="210" w:rightChars="100" w:right="210" w:firstLine="420"/>
      </w:pPr>
      <w:r w:rsidRPr="001A7945">
        <w:t>10.0.12.255/32</w:t>
      </w:r>
      <w:r w:rsidR="0040264A">
        <w:rPr>
          <w:rFonts w:hint="eastAsia"/>
        </w:rPr>
        <w:t xml:space="preserve"> </w:t>
      </w:r>
      <w:r w:rsidRPr="001A7945">
        <w:t>Direct</w:t>
      </w:r>
      <w:r w:rsidRPr="001A7945">
        <w:tab/>
        <w:t>0    0</w:t>
      </w:r>
      <w:r w:rsidRPr="001A7945">
        <w:tab/>
      </w:r>
      <w:r w:rsidRPr="001A7945">
        <w:tab/>
        <w:t>D</w:t>
      </w:r>
      <w:r w:rsidRPr="001A7945">
        <w:tab/>
        <w:t>127.0.0.1</w:t>
      </w:r>
      <w:r w:rsidRPr="001A7945">
        <w:tab/>
        <w:t>GigabitEthernet0/0/1</w:t>
      </w:r>
    </w:p>
    <w:p w14:paraId="44E326DD" w14:textId="77777777" w:rsidR="00CF5087" w:rsidRPr="001A7945" w:rsidRDefault="00CF5087" w:rsidP="00E77D2E">
      <w:pPr>
        <w:pStyle w:val="aff3"/>
        <w:ind w:leftChars="100" w:left="210" w:rightChars="100" w:right="210" w:firstLine="420"/>
        <w:rPr>
          <w:shd w:val="pct15" w:color="auto" w:fill="FFFFFF"/>
        </w:rPr>
      </w:pPr>
      <w:r w:rsidRPr="001A7945">
        <w:rPr>
          <w:shd w:val="pct15" w:color="auto" w:fill="FFFFFF"/>
        </w:rPr>
        <w:t>10.0.13.0/24</w:t>
      </w:r>
      <w:r w:rsidRPr="001A7945">
        <w:rPr>
          <w:shd w:val="pct15" w:color="auto" w:fill="FFFFFF"/>
        </w:rPr>
        <w:tab/>
      </w:r>
      <w:r w:rsidR="0040264A">
        <w:rPr>
          <w:rFonts w:hint="eastAsia"/>
          <w:shd w:val="pct15" w:color="auto" w:fill="FFFFFF"/>
        </w:rPr>
        <w:t xml:space="preserve"> </w:t>
      </w:r>
      <w:r w:rsidRPr="001A7945">
        <w:rPr>
          <w:shd w:val="pct15" w:color="auto" w:fill="FFFFFF"/>
        </w:rPr>
        <w:t>RIP</w:t>
      </w:r>
      <w:r w:rsidRPr="001A7945">
        <w:rPr>
          <w:shd w:val="pct15" w:color="auto" w:fill="FFFFFF"/>
        </w:rPr>
        <w:tab/>
      </w:r>
      <w:r w:rsidRPr="001A7945">
        <w:rPr>
          <w:shd w:val="pct15" w:color="auto" w:fill="FFFFFF"/>
        </w:rPr>
        <w:tab/>
        <w:t>100  1</w:t>
      </w:r>
      <w:r w:rsidRPr="001A7945">
        <w:rPr>
          <w:shd w:val="pct15" w:color="auto" w:fill="FFFFFF"/>
        </w:rPr>
        <w:tab/>
      </w:r>
      <w:r w:rsidRPr="001A7945">
        <w:rPr>
          <w:shd w:val="pct15" w:color="auto" w:fill="FFFFFF"/>
        </w:rPr>
        <w:tab/>
        <w:t>D</w:t>
      </w:r>
      <w:r w:rsidRPr="001A7945">
        <w:rPr>
          <w:shd w:val="pct15" w:color="auto" w:fill="FFFFFF"/>
        </w:rPr>
        <w:tab/>
        <w:t>10.0.12.2</w:t>
      </w:r>
      <w:r w:rsidRPr="001A7945">
        <w:rPr>
          <w:shd w:val="pct15" w:color="auto" w:fill="FFFFFF"/>
        </w:rPr>
        <w:tab/>
        <w:t>GigabitEthernet0/0/1</w:t>
      </w:r>
    </w:p>
    <w:p w14:paraId="5956CA52" w14:textId="77777777" w:rsidR="00CF5087" w:rsidRPr="001A7945" w:rsidRDefault="00CF5087" w:rsidP="00E77D2E">
      <w:pPr>
        <w:pStyle w:val="aff3"/>
        <w:ind w:leftChars="100" w:left="210" w:rightChars="100" w:right="210" w:firstLine="420"/>
      </w:pPr>
      <w:r w:rsidRPr="001A7945">
        <w:t>127.0.0.0/8</w:t>
      </w:r>
      <w:r w:rsidRPr="001A7945">
        <w:tab/>
      </w:r>
      <w:r w:rsidR="0040264A">
        <w:rPr>
          <w:rFonts w:hint="eastAsia"/>
        </w:rPr>
        <w:t xml:space="preserve">  </w:t>
      </w:r>
      <w:r w:rsidRPr="001A7945">
        <w:t>Direct</w:t>
      </w:r>
      <w:r w:rsidRPr="001A7945">
        <w:tab/>
        <w:t>0    0</w:t>
      </w:r>
      <w:r w:rsidRPr="001A7945">
        <w:tab/>
      </w:r>
      <w:r w:rsidRPr="001A7945">
        <w:tab/>
        <w:t>D</w:t>
      </w:r>
      <w:r w:rsidRPr="001A7945">
        <w:tab/>
        <w:t>127.0.0.1</w:t>
      </w:r>
      <w:r w:rsidRPr="001A7945">
        <w:tab/>
        <w:t>InLoopBack0</w:t>
      </w:r>
    </w:p>
    <w:p w14:paraId="719C840D" w14:textId="77777777" w:rsidR="00CF5087" w:rsidRPr="001A7945" w:rsidRDefault="00CF5087" w:rsidP="00E77D2E">
      <w:pPr>
        <w:pStyle w:val="aff3"/>
        <w:ind w:leftChars="100" w:left="210" w:rightChars="100" w:right="210" w:firstLine="420"/>
      </w:pPr>
      <w:r w:rsidRPr="001A7945">
        <w:t>127.0.0.1/32</w:t>
      </w:r>
      <w:r w:rsidRPr="001A7945">
        <w:tab/>
      </w:r>
      <w:r w:rsidR="0040264A">
        <w:rPr>
          <w:rFonts w:hint="eastAsia"/>
        </w:rPr>
        <w:t xml:space="preserve">  </w:t>
      </w:r>
      <w:r w:rsidRPr="001A7945">
        <w:t>Direct</w:t>
      </w:r>
      <w:r w:rsidRPr="001A7945">
        <w:tab/>
        <w:t>0    0</w:t>
      </w:r>
      <w:r w:rsidRPr="001A7945">
        <w:tab/>
      </w:r>
      <w:r w:rsidRPr="001A7945">
        <w:tab/>
        <w:t>D</w:t>
      </w:r>
      <w:r w:rsidRPr="001A7945">
        <w:tab/>
        <w:t>127.0.0.1</w:t>
      </w:r>
      <w:r w:rsidRPr="001A7945">
        <w:tab/>
        <w:t>InLoopBack0</w:t>
      </w:r>
    </w:p>
    <w:p w14:paraId="1C82E5E1" w14:textId="77777777" w:rsidR="00CF5087" w:rsidRPr="001A7945" w:rsidRDefault="00CF5087" w:rsidP="00E77D2E">
      <w:pPr>
        <w:pStyle w:val="aff3"/>
        <w:ind w:leftChars="100" w:left="210" w:rightChars="100" w:right="210"/>
      </w:pPr>
      <w:r w:rsidRPr="001A7945">
        <w:t>127.255.255.255/32</w:t>
      </w:r>
      <w:r w:rsidR="0040264A">
        <w:rPr>
          <w:rFonts w:hint="eastAsia"/>
        </w:rPr>
        <w:t xml:space="preserve">  </w:t>
      </w:r>
      <w:r w:rsidRPr="001A7945">
        <w:t>Direct</w:t>
      </w:r>
      <w:r w:rsidRPr="001A7945">
        <w:tab/>
        <w:t>0    0</w:t>
      </w:r>
      <w:r w:rsidRPr="001A7945">
        <w:tab/>
      </w:r>
      <w:r w:rsidRPr="001A7945">
        <w:tab/>
        <w:t>D</w:t>
      </w:r>
      <w:r w:rsidRPr="001A7945">
        <w:tab/>
        <w:t>127.0.0.1</w:t>
      </w:r>
      <w:r w:rsidRPr="001A7945">
        <w:tab/>
        <w:t>InLoopBack0</w:t>
      </w:r>
    </w:p>
    <w:p w14:paraId="64B9A5A7" w14:textId="77777777" w:rsidR="00CF5087" w:rsidRPr="001A7945" w:rsidRDefault="00CF5087" w:rsidP="00E77D2E">
      <w:pPr>
        <w:pStyle w:val="aff3"/>
        <w:ind w:leftChars="100" w:left="210" w:rightChars="100" w:right="210" w:firstLine="420"/>
      </w:pPr>
      <w:r w:rsidRPr="001A7945">
        <w:t>172.16.0.0/24</w:t>
      </w:r>
      <w:r w:rsidRPr="001A7945">
        <w:tab/>
      </w:r>
      <w:r w:rsidR="0040264A">
        <w:rPr>
          <w:rFonts w:hint="eastAsia"/>
        </w:rPr>
        <w:t xml:space="preserve">  </w:t>
      </w:r>
      <w:r w:rsidRPr="001A7945">
        <w:t>Direct</w:t>
      </w:r>
      <w:r w:rsidRPr="001A7945">
        <w:tab/>
        <w:t>0    0</w:t>
      </w:r>
      <w:r w:rsidRPr="001A7945">
        <w:tab/>
      </w:r>
      <w:r w:rsidRPr="001A7945">
        <w:tab/>
        <w:t>D</w:t>
      </w:r>
      <w:r w:rsidRPr="001A7945">
        <w:tab/>
        <w:t>172.16.0.1</w:t>
      </w:r>
      <w:r w:rsidRPr="001A7945">
        <w:tab/>
        <w:t>LoopBack2</w:t>
      </w:r>
    </w:p>
    <w:p w14:paraId="4114EB5C" w14:textId="77777777" w:rsidR="00CF5087" w:rsidRPr="001A7945" w:rsidRDefault="00CF5087" w:rsidP="00E77D2E">
      <w:pPr>
        <w:pStyle w:val="aff3"/>
        <w:ind w:leftChars="100" w:left="210" w:rightChars="100" w:right="210" w:firstLine="420"/>
      </w:pPr>
      <w:r w:rsidRPr="001A7945">
        <w:t>172.16.0.1/32</w:t>
      </w:r>
      <w:r w:rsidRPr="001A7945">
        <w:tab/>
      </w:r>
      <w:r w:rsidR="0040264A">
        <w:rPr>
          <w:rFonts w:hint="eastAsia"/>
        </w:rPr>
        <w:t xml:space="preserve">  </w:t>
      </w:r>
      <w:r w:rsidRPr="001A7945">
        <w:t>Direct</w:t>
      </w:r>
      <w:r w:rsidRPr="001A7945">
        <w:tab/>
        <w:t>0    0</w:t>
      </w:r>
      <w:r w:rsidRPr="001A7945">
        <w:tab/>
      </w:r>
      <w:r w:rsidRPr="001A7945">
        <w:tab/>
        <w:t>D</w:t>
      </w:r>
      <w:r w:rsidRPr="001A7945">
        <w:tab/>
        <w:t>127.0.0.1</w:t>
      </w:r>
      <w:r w:rsidRPr="001A7945">
        <w:tab/>
        <w:t>LoopBack2</w:t>
      </w:r>
    </w:p>
    <w:p w14:paraId="5A95ED48" w14:textId="77777777" w:rsidR="00CF5087" w:rsidRPr="001A7945" w:rsidRDefault="00CF5087" w:rsidP="00E77D2E">
      <w:pPr>
        <w:pStyle w:val="aff3"/>
        <w:ind w:leftChars="100" w:left="210" w:rightChars="100" w:right="210" w:firstLine="420"/>
      </w:pPr>
      <w:r w:rsidRPr="001A7945">
        <w:t>172.16.0.255/32</w:t>
      </w:r>
      <w:r w:rsidR="0040264A">
        <w:rPr>
          <w:rFonts w:hint="eastAsia"/>
        </w:rPr>
        <w:t xml:space="preserve"> </w:t>
      </w:r>
      <w:r w:rsidRPr="001A7945">
        <w:t>Direct</w:t>
      </w:r>
      <w:r w:rsidRPr="001A7945">
        <w:tab/>
        <w:t>0    0</w:t>
      </w:r>
      <w:r w:rsidRPr="001A7945">
        <w:tab/>
      </w:r>
      <w:r w:rsidRPr="001A7945">
        <w:tab/>
        <w:t>D</w:t>
      </w:r>
      <w:r w:rsidRPr="001A7945">
        <w:tab/>
        <w:t>127.0.0.1</w:t>
      </w:r>
      <w:r w:rsidRPr="001A7945">
        <w:tab/>
        <w:t>LoopBack2</w:t>
      </w:r>
    </w:p>
    <w:p w14:paraId="44BCBA39" w14:textId="77777777" w:rsidR="00CF5087" w:rsidRPr="001A7945" w:rsidRDefault="00CF5087" w:rsidP="00E77D2E">
      <w:pPr>
        <w:pStyle w:val="aff3"/>
        <w:ind w:leftChars="100" w:left="210" w:rightChars="100" w:right="210" w:firstLine="420"/>
      </w:pPr>
      <w:r w:rsidRPr="001A7945">
        <w:t>172.16.1.0/24</w:t>
      </w:r>
      <w:r w:rsidRPr="001A7945">
        <w:tab/>
      </w:r>
      <w:r w:rsidR="0040264A">
        <w:rPr>
          <w:rFonts w:hint="eastAsia"/>
        </w:rPr>
        <w:t xml:space="preserve">  </w:t>
      </w:r>
      <w:r w:rsidRPr="001A7945">
        <w:t>Direct</w:t>
      </w:r>
      <w:r w:rsidRPr="001A7945">
        <w:tab/>
        <w:t>0    0</w:t>
      </w:r>
      <w:r w:rsidRPr="001A7945">
        <w:tab/>
      </w:r>
      <w:r w:rsidRPr="001A7945">
        <w:tab/>
        <w:t>D</w:t>
      </w:r>
      <w:r w:rsidRPr="001A7945">
        <w:tab/>
        <w:t>172.16.1.1</w:t>
      </w:r>
      <w:r w:rsidRPr="001A7945">
        <w:tab/>
        <w:t>LoopBack3</w:t>
      </w:r>
    </w:p>
    <w:p w14:paraId="1740F919" w14:textId="77777777" w:rsidR="00CF5087" w:rsidRPr="001A7945" w:rsidRDefault="00CF5087" w:rsidP="00E77D2E">
      <w:pPr>
        <w:pStyle w:val="aff3"/>
        <w:ind w:leftChars="100" w:left="210" w:rightChars="100" w:right="210" w:firstLine="420"/>
      </w:pPr>
      <w:r w:rsidRPr="001A7945">
        <w:t>172.16.1.1/32</w:t>
      </w:r>
      <w:r w:rsidRPr="001A7945">
        <w:tab/>
      </w:r>
      <w:r w:rsidR="0040264A">
        <w:rPr>
          <w:rFonts w:hint="eastAsia"/>
        </w:rPr>
        <w:t xml:space="preserve">  </w:t>
      </w:r>
      <w:r w:rsidRPr="001A7945">
        <w:t>Direct</w:t>
      </w:r>
      <w:r w:rsidRPr="001A7945">
        <w:tab/>
        <w:t>0    0</w:t>
      </w:r>
      <w:r w:rsidRPr="001A7945">
        <w:tab/>
      </w:r>
      <w:r w:rsidRPr="001A7945">
        <w:tab/>
        <w:t>D</w:t>
      </w:r>
      <w:r w:rsidRPr="001A7945">
        <w:tab/>
        <w:t>127.0.0.1</w:t>
      </w:r>
      <w:r w:rsidRPr="001A7945">
        <w:tab/>
        <w:t>LoopBack3</w:t>
      </w:r>
    </w:p>
    <w:p w14:paraId="32A0E623" w14:textId="77777777" w:rsidR="00CF5087" w:rsidRPr="001A7945" w:rsidRDefault="00CF5087" w:rsidP="00E77D2E">
      <w:pPr>
        <w:pStyle w:val="aff3"/>
        <w:ind w:leftChars="100" w:left="210" w:rightChars="100" w:right="210" w:firstLine="420"/>
      </w:pPr>
      <w:r w:rsidRPr="001A7945">
        <w:t>172.16.1.255/32</w:t>
      </w:r>
      <w:r w:rsidR="0040264A">
        <w:rPr>
          <w:rFonts w:hint="eastAsia"/>
        </w:rPr>
        <w:t xml:space="preserve"> </w:t>
      </w:r>
      <w:r w:rsidRPr="001A7945">
        <w:t>Direct</w:t>
      </w:r>
      <w:r w:rsidRPr="001A7945">
        <w:tab/>
        <w:t>0    0</w:t>
      </w:r>
      <w:r w:rsidRPr="001A7945">
        <w:tab/>
      </w:r>
      <w:r w:rsidRPr="001A7945">
        <w:tab/>
        <w:t>D</w:t>
      </w:r>
      <w:r w:rsidRPr="001A7945">
        <w:tab/>
        <w:t>127.0.0.1</w:t>
      </w:r>
      <w:r w:rsidRPr="001A7945">
        <w:tab/>
        <w:t>LoopBack3</w:t>
      </w:r>
    </w:p>
    <w:p w14:paraId="61A98D14" w14:textId="77777777" w:rsidR="00CF5087" w:rsidRPr="001A7945" w:rsidRDefault="00CF5087" w:rsidP="00E77D2E">
      <w:pPr>
        <w:pStyle w:val="aff3"/>
        <w:ind w:leftChars="100" w:left="210" w:rightChars="100" w:right="210" w:firstLine="420"/>
      </w:pPr>
      <w:r w:rsidRPr="001A7945">
        <w:t>172.16.2.0/24</w:t>
      </w:r>
      <w:r w:rsidRPr="001A7945">
        <w:tab/>
      </w:r>
      <w:r w:rsidR="0040264A">
        <w:rPr>
          <w:rFonts w:hint="eastAsia"/>
        </w:rPr>
        <w:t xml:space="preserve">  </w:t>
      </w:r>
      <w:r w:rsidRPr="001A7945">
        <w:t>Direct</w:t>
      </w:r>
      <w:r w:rsidRPr="001A7945">
        <w:tab/>
        <w:t>0    0</w:t>
      </w:r>
      <w:r w:rsidRPr="001A7945">
        <w:tab/>
      </w:r>
      <w:r w:rsidRPr="001A7945">
        <w:tab/>
        <w:t>D</w:t>
      </w:r>
      <w:r w:rsidRPr="001A7945">
        <w:tab/>
        <w:t>172.16.2.1</w:t>
      </w:r>
      <w:r w:rsidRPr="001A7945">
        <w:tab/>
        <w:t>LoopBack4</w:t>
      </w:r>
    </w:p>
    <w:p w14:paraId="4096133B" w14:textId="77777777" w:rsidR="00CF5087" w:rsidRPr="001A7945" w:rsidRDefault="00CF5087" w:rsidP="00E77D2E">
      <w:pPr>
        <w:pStyle w:val="aff3"/>
        <w:ind w:leftChars="100" w:left="210" w:rightChars="100" w:right="210" w:firstLine="420"/>
      </w:pPr>
      <w:r w:rsidRPr="001A7945">
        <w:t>172.16.2.1/32</w:t>
      </w:r>
      <w:r w:rsidRPr="001A7945">
        <w:tab/>
      </w:r>
      <w:r w:rsidR="0040264A">
        <w:rPr>
          <w:rFonts w:hint="eastAsia"/>
        </w:rPr>
        <w:t xml:space="preserve">  </w:t>
      </w:r>
      <w:r w:rsidRPr="001A7945">
        <w:t>Direct</w:t>
      </w:r>
      <w:r w:rsidRPr="001A7945">
        <w:tab/>
        <w:t>0    0</w:t>
      </w:r>
      <w:r w:rsidRPr="001A7945">
        <w:tab/>
      </w:r>
      <w:r w:rsidRPr="001A7945">
        <w:tab/>
        <w:t>D</w:t>
      </w:r>
      <w:r w:rsidRPr="001A7945">
        <w:tab/>
        <w:t>127.0.0.1</w:t>
      </w:r>
      <w:r w:rsidRPr="001A7945">
        <w:tab/>
        <w:t>LoopBack4</w:t>
      </w:r>
    </w:p>
    <w:p w14:paraId="586C858A" w14:textId="77777777" w:rsidR="00CF5087" w:rsidRPr="001A7945" w:rsidRDefault="00CF5087" w:rsidP="00E77D2E">
      <w:pPr>
        <w:pStyle w:val="aff3"/>
        <w:ind w:leftChars="100" w:left="210" w:rightChars="100" w:right="210" w:firstLine="420"/>
      </w:pPr>
      <w:r w:rsidRPr="001A7945">
        <w:t>172.16.2.255/32</w:t>
      </w:r>
      <w:r w:rsidR="0040264A">
        <w:rPr>
          <w:rFonts w:hint="eastAsia"/>
        </w:rPr>
        <w:t xml:space="preserve"> </w:t>
      </w:r>
      <w:r w:rsidRPr="001A7945">
        <w:t>Direct</w:t>
      </w:r>
      <w:r w:rsidRPr="001A7945">
        <w:tab/>
        <w:t>0    0</w:t>
      </w:r>
      <w:r w:rsidRPr="001A7945">
        <w:tab/>
      </w:r>
      <w:r w:rsidRPr="001A7945">
        <w:tab/>
        <w:t>D</w:t>
      </w:r>
      <w:r w:rsidRPr="001A7945">
        <w:tab/>
        <w:t>127.0.0.1</w:t>
      </w:r>
      <w:r w:rsidRPr="001A7945">
        <w:tab/>
        <w:t>LoopBack4</w:t>
      </w:r>
    </w:p>
    <w:p w14:paraId="564BE76F" w14:textId="77777777" w:rsidR="00CF5087" w:rsidRPr="001A7945" w:rsidRDefault="00CF5087" w:rsidP="00E77D2E">
      <w:pPr>
        <w:pStyle w:val="aff3"/>
        <w:ind w:leftChars="100" w:left="210" w:rightChars="100" w:right="210" w:firstLine="420"/>
      </w:pPr>
      <w:r w:rsidRPr="001A7945">
        <w:t>172.16.3.0/24</w:t>
      </w:r>
      <w:r w:rsidRPr="001A7945">
        <w:tab/>
      </w:r>
      <w:r w:rsidR="0040264A">
        <w:rPr>
          <w:rFonts w:hint="eastAsia"/>
        </w:rPr>
        <w:t xml:space="preserve">   </w:t>
      </w:r>
      <w:r w:rsidRPr="001A7945">
        <w:t>Direct</w:t>
      </w:r>
      <w:r w:rsidRPr="001A7945">
        <w:tab/>
        <w:t>0    0</w:t>
      </w:r>
      <w:r w:rsidRPr="001A7945">
        <w:tab/>
      </w:r>
      <w:r w:rsidRPr="001A7945">
        <w:tab/>
        <w:t>D</w:t>
      </w:r>
      <w:r w:rsidRPr="001A7945">
        <w:tab/>
        <w:t>172.16.3.1</w:t>
      </w:r>
      <w:r w:rsidRPr="001A7945">
        <w:tab/>
        <w:t>LoopBack5</w:t>
      </w:r>
    </w:p>
    <w:p w14:paraId="38FA612B" w14:textId="77777777" w:rsidR="00CF5087" w:rsidRPr="001A7945" w:rsidRDefault="00CF5087" w:rsidP="00E77D2E">
      <w:pPr>
        <w:pStyle w:val="aff3"/>
        <w:ind w:leftChars="100" w:left="210" w:rightChars="100" w:right="210" w:firstLine="420"/>
      </w:pPr>
      <w:r w:rsidRPr="001A7945">
        <w:t>172.16.3.1/32</w:t>
      </w:r>
      <w:r w:rsidRPr="001A7945">
        <w:tab/>
      </w:r>
      <w:r w:rsidR="0040264A">
        <w:rPr>
          <w:rFonts w:hint="eastAsia"/>
        </w:rPr>
        <w:t xml:space="preserve">   </w:t>
      </w:r>
      <w:r w:rsidRPr="001A7945">
        <w:t>Direct</w:t>
      </w:r>
      <w:r w:rsidRPr="001A7945">
        <w:tab/>
        <w:t>0    0</w:t>
      </w:r>
      <w:r w:rsidRPr="001A7945">
        <w:tab/>
      </w:r>
      <w:r w:rsidRPr="001A7945">
        <w:tab/>
        <w:t>D</w:t>
      </w:r>
      <w:r w:rsidRPr="001A7945">
        <w:tab/>
        <w:t>127.0.0.1</w:t>
      </w:r>
      <w:r w:rsidRPr="001A7945">
        <w:tab/>
        <w:t>LoopBack5</w:t>
      </w:r>
    </w:p>
    <w:p w14:paraId="786E9246" w14:textId="77777777" w:rsidR="00CF5087" w:rsidRPr="001A7945" w:rsidRDefault="00CF5087" w:rsidP="00E77D2E">
      <w:pPr>
        <w:pStyle w:val="aff3"/>
        <w:ind w:leftChars="100" w:left="210" w:rightChars="100" w:right="210" w:firstLine="420"/>
      </w:pPr>
      <w:r w:rsidRPr="001A7945">
        <w:t>172.16.3.255/32</w:t>
      </w:r>
      <w:r w:rsidR="0040264A">
        <w:rPr>
          <w:rFonts w:hint="eastAsia"/>
        </w:rPr>
        <w:t xml:space="preserve"> </w:t>
      </w:r>
      <w:r w:rsidRPr="001A7945">
        <w:t>Direct</w:t>
      </w:r>
      <w:r w:rsidRPr="001A7945">
        <w:tab/>
        <w:t>0    0</w:t>
      </w:r>
      <w:r w:rsidRPr="001A7945">
        <w:tab/>
      </w:r>
      <w:r w:rsidRPr="001A7945">
        <w:tab/>
        <w:t>D</w:t>
      </w:r>
      <w:r w:rsidRPr="001A7945">
        <w:tab/>
        <w:t>127.0.0.1</w:t>
      </w:r>
      <w:r w:rsidRPr="001A7945">
        <w:tab/>
        <w:t>LoopBack5</w:t>
      </w:r>
    </w:p>
    <w:p w14:paraId="44EE7799" w14:textId="77777777" w:rsidR="00CF5087" w:rsidRPr="001A7945" w:rsidRDefault="00CF5087" w:rsidP="00E77D2E">
      <w:pPr>
        <w:pStyle w:val="aff3"/>
        <w:ind w:leftChars="100" w:left="210" w:rightChars="100" w:right="210"/>
      </w:pPr>
      <w:r w:rsidRPr="001A7945">
        <w:t>255.255.255.255/32</w:t>
      </w:r>
      <w:r w:rsidR="0040264A">
        <w:rPr>
          <w:rFonts w:hint="eastAsia"/>
        </w:rPr>
        <w:t xml:space="preserve">  </w:t>
      </w:r>
      <w:r w:rsidRPr="001A7945">
        <w:t>Direct</w:t>
      </w:r>
      <w:r w:rsidRPr="001A7945">
        <w:tab/>
        <w:t>0    0</w:t>
      </w:r>
      <w:r w:rsidRPr="001A7945">
        <w:tab/>
      </w:r>
      <w:r w:rsidRPr="001A7945">
        <w:tab/>
        <w:t>D</w:t>
      </w:r>
      <w:r w:rsidRPr="001A7945">
        <w:tab/>
        <w:t>127.0.0.1</w:t>
      </w:r>
      <w:r w:rsidRPr="001A7945">
        <w:tab/>
        <w:t>InLoopBack0</w:t>
      </w:r>
    </w:p>
    <w:p w14:paraId="0B6EFF47" w14:textId="77777777" w:rsidR="00CC714A" w:rsidRDefault="00D97C6D">
      <w:pPr>
        <w:pStyle w:val="21"/>
        <w:keepLines w:val="0"/>
        <w:numPr>
          <w:ilvl w:val="0"/>
          <w:numId w:val="0"/>
        </w:numPr>
        <w:topLinePunct w:val="0"/>
        <w:adjustRightInd/>
        <w:snapToGrid/>
        <w:spacing w:before="240" w:after="240" w:line="240" w:lineRule="auto"/>
        <w:jc w:val="both"/>
        <w:rPr>
          <w:rFonts w:ascii="微软雅黑" w:eastAsia="微软雅黑" w:hAnsi="微软雅黑" w:cs="Times New Roman"/>
          <w:b/>
          <w:noProof w:val="0"/>
          <w:sz w:val="28"/>
          <w:szCs w:val="28"/>
          <w:lang w:eastAsia="zh-CN"/>
        </w:rPr>
      </w:pPr>
      <w:bookmarkStart w:id="212" w:name="_Toc382494126"/>
      <w:bookmarkStart w:id="213" w:name="_Toc469933060"/>
      <w:r w:rsidRPr="00D97C6D">
        <w:rPr>
          <w:rFonts w:ascii="微软雅黑" w:eastAsia="微软雅黑" w:hAnsi="微软雅黑" w:cs="Times New Roman" w:hint="eastAsia"/>
          <w:b/>
          <w:noProof w:val="0"/>
          <w:sz w:val="28"/>
          <w:szCs w:val="28"/>
          <w:lang w:eastAsia="zh-CN"/>
        </w:rPr>
        <w:t>配置文件</w:t>
      </w:r>
      <w:bookmarkEnd w:id="212"/>
      <w:bookmarkEnd w:id="213"/>
    </w:p>
    <w:p w14:paraId="3C440057" w14:textId="77777777" w:rsidR="00CF5087" w:rsidRPr="001A7945" w:rsidRDefault="00CF5087" w:rsidP="00E77D2E">
      <w:pPr>
        <w:pStyle w:val="aff3"/>
        <w:ind w:leftChars="100" w:left="210" w:rightChars="100" w:right="210"/>
        <w:rPr>
          <w:szCs w:val="16"/>
        </w:rPr>
      </w:pPr>
      <w:r w:rsidRPr="001A7945">
        <w:rPr>
          <w:szCs w:val="16"/>
        </w:rPr>
        <w:t xml:space="preserve">&lt;R1&gt;display current-configuration </w:t>
      </w:r>
    </w:p>
    <w:p w14:paraId="17CDD044" w14:textId="77777777" w:rsidR="00CF5087" w:rsidRPr="001A7945" w:rsidRDefault="00CF5087" w:rsidP="00E77D2E">
      <w:pPr>
        <w:pStyle w:val="aff3"/>
        <w:ind w:leftChars="100" w:left="210" w:rightChars="100" w:right="210"/>
        <w:rPr>
          <w:szCs w:val="16"/>
        </w:rPr>
      </w:pPr>
      <w:r w:rsidRPr="001A7945">
        <w:rPr>
          <w:szCs w:val="16"/>
        </w:rPr>
        <w:t>[</w:t>
      </w:r>
      <w:r w:rsidR="00391BD3">
        <w:rPr>
          <w:szCs w:val="16"/>
        </w:rPr>
        <w:t>V200R007C00SPC600</w:t>
      </w:r>
      <w:r w:rsidRPr="001A7945">
        <w:rPr>
          <w:szCs w:val="16"/>
        </w:rPr>
        <w:t>]</w:t>
      </w:r>
    </w:p>
    <w:p w14:paraId="4DBB7F31" w14:textId="77777777" w:rsidR="00CF5087" w:rsidRPr="001A7945" w:rsidRDefault="00CF5087" w:rsidP="00E77D2E">
      <w:pPr>
        <w:pStyle w:val="aff3"/>
        <w:ind w:leftChars="100" w:left="210" w:rightChars="100" w:right="210"/>
        <w:rPr>
          <w:szCs w:val="16"/>
        </w:rPr>
      </w:pPr>
      <w:r w:rsidRPr="001A7945">
        <w:rPr>
          <w:szCs w:val="16"/>
        </w:rPr>
        <w:t>#</w:t>
      </w:r>
    </w:p>
    <w:p w14:paraId="2D0B6760" w14:textId="77777777" w:rsidR="00CF5087" w:rsidRPr="001A7945" w:rsidRDefault="00CF5087" w:rsidP="00E77D2E">
      <w:pPr>
        <w:pStyle w:val="aff3"/>
        <w:ind w:leftChars="100" w:left="210" w:rightChars="100" w:right="210"/>
        <w:rPr>
          <w:szCs w:val="16"/>
        </w:rPr>
      </w:pPr>
      <w:r w:rsidRPr="001A7945">
        <w:rPr>
          <w:szCs w:val="16"/>
        </w:rPr>
        <w:t xml:space="preserve"> sysname R1</w:t>
      </w:r>
    </w:p>
    <w:p w14:paraId="298988EC" w14:textId="77777777" w:rsidR="00CF5087" w:rsidRPr="001A7945" w:rsidRDefault="00CF5087" w:rsidP="00E77D2E">
      <w:pPr>
        <w:pStyle w:val="aff3"/>
        <w:ind w:leftChars="100" w:left="210" w:rightChars="100" w:right="210"/>
        <w:rPr>
          <w:szCs w:val="16"/>
        </w:rPr>
      </w:pPr>
      <w:r w:rsidRPr="001A7945">
        <w:rPr>
          <w:szCs w:val="16"/>
        </w:rPr>
        <w:lastRenderedPageBreak/>
        <w:t>#</w:t>
      </w:r>
    </w:p>
    <w:p w14:paraId="1C567E4F" w14:textId="77777777" w:rsidR="00CF5087" w:rsidRPr="001A7945" w:rsidRDefault="00CF5087" w:rsidP="00E77D2E">
      <w:pPr>
        <w:pStyle w:val="aff3"/>
        <w:ind w:leftChars="100" w:left="210" w:rightChars="100" w:right="210"/>
        <w:rPr>
          <w:szCs w:val="16"/>
        </w:rPr>
      </w:pPr>
      <w:r w:rsidRPr="001A7945">
        <w:rPr>
          <w:szCs w:val="16"/>
        </w:rPr>
        <w:t>interface GigabitEthernet0/0/0</w:t>
      </w:r>
    </w:p>
    <w:p w14:paraId="3D38557F" w14:textId="77777777" w:rsidR="00CF5087" w:rsidRPr="001A7945" w:rsidRDefault="00CF5087" w:rsidP="00E77D2E">
      <w:pPr>
        <w:pStyle w:val="aff3"/>
        <w:ind w:leftChars="100" w:left="210" w:rightChars="100" w:right="210"/>
        <w:rPr>
          <w:szCs w:val="16"/>
        </w:rPr>
      </w:pPr>
      <w:r w:rsidRPr="001A7945">
        <w:rPr>
          <w:szCs w:val="16"/>
        </w:rPr>
        <w:t xml:space="preserve"> ip address 10.0.13.1 255.255.255.0 </w:t>
      </w:r>
    </w:p>
    <w:p w14:paraId="3534B6D7" w14:textId="77777777" w:rsidR="00CF5087" w:rsidRPr="001A7945" w:rsidRDefault="00CF5087" w:rsidP="00E77D2E">
      <w:pPr>
        <w:pStyle w:val="aff3"/>
        <w:ind w:leftChars="100" w:left="210" w:rightChars="100" w:right="210"/>
        <w:rPr>
          <w:szCs w:val="16"/>
        </w:rPr>
      </w:pPr>
      <w:r w:rsidRPr="001A7945">
        <w:rPr>
          <w:szCs w:val="16"/>
        </w:rPr>
        <w:t xml:space="preserve"> rip authentication-mode simple cipher %$%$S2AJ2_mJ)Hf++RSng6^NN|Xl%$%$</w:t>
      </w:r>
    </w:p>
    <w:p w14:paraId="42571771" w14:textId="77777777" w:rsidR="00CF5087" w:rsidRPr="001A7945" w:rsidRDefault="00CF5087" w:rsidP="00E77D2E">
      <w:pPr>
        <w:pStyle w:val="aff3"/>
        <w:ind w:leftChars="100" w:left="210" w:rightChars="100" w:right="210"/>
        <w:rPr>
          <w:szCs w:val="16"/>
        </w:rPr>
      </w:pPr>
      <w:r w:rsidRPr="001A7945">
        <w:rPr>
          <w:szCs w:val="16"/>
        </w:rPr>
        <w:t>#</w:t>
      </w:r>
    </w:p>
    <w:p w14:paraId="222B32E1" w14:textId="77777777" w:rsidR="00CF5087" w:rsidRPr="001A7945" w:rsidRDefault="00CF5087" w:rsidP="00E77D2E">
      <w:pPr>
        <w:pStyle w:val="aff3"/>
        <w:ind w:leftChars="100" w:left="210" w:rightChars="100" w:right="210"/>
        <w:rPr>
          <w:szCs w:val="16"/>
        </w:rPr>
      </w:pPr>
      <w:r w:rsidRPr="001A7945">
        <w:rPr>
          <w:szCs w:val="16"/>
        </w:rPr>
        <w:t>interface LoopBack0</w:t>
      </w:r>
    </w:p>
    <w:p w14:paraId="6E4B99A2" w14:textId="77777777" w:rsidR="00CF5087" w:rsidRPr="001A7945" w:rsidRDefault="00CF5087" w:rsidP="00E77D2E">
      <w:pPr>
        <w:pStyle w:val="aff3"/>
        <w:ind w:leftChars="100" w:left="210" w:rightChars="100" w:right="210"/>
        <w:rPr>
          <w:szCs w:val="16"/>
        </w:rPr>
      </w:pPr>
      <w:r w:rsidRPr="001A7945">
        <w:rPr>
          <w:szCs w:val="16"/>
        </w:rPr>
        <w:t xml:space="preserve"> ip address 10.0.1.1 255.255.255.0 </w:t>
      </w:r>
    </w:p>
    <w:p w14:paraId="6551C905" w14:textId="77777777" w:rsidR="00CF5087" w:rsidRPr="001A7945" w:rsidRDefault="00CF5087" w:rsidP="00E77D2E">
      <w:pPr>
        <w:pStyle w:val="aff3"/>
        <w:ind w:leftChars="100" w:left="210" w:rightChars="100" w:right="210"/>
        <w:rPr>
          <w:szCs w:val="16"/>
        </w:rPr>
      </w:pPr>
      <w:r w:rsidRPr="001A7945">
        <w:rPr>
          <w:szCs w:val="16"/>
        </w:rPr>
        <w:t>#</w:t>
      </w:r>
    </w:p>
    <w:p w14:paraId="0D99B7AF" w14:textId="77777777" w:rsidR="00CF5087" w:rsidRPr="001A7945" w:rsidRDefault="00CF5087" w:rsidP="00E77D2E">
      <w:pPr>
        <w:pStyle w:val="aff3"/>
        <w:ind w:leftChars="100" w:left="210" w:rightChars="100" w:right="210"/>
        <w:rPr>
          <w:szCs w:val="16"/>
        </w:rPr>
      </w:pPr>
      <w:r w:rsidRPr="001A7945">
        <w:rPr>
          <w:szCs w:val="16"/>
        </w:rPr>
        <w:t>rip 1</w:t>
      </w:r>
    </w:p>
    <w:p w14:paraId="5D287982" w14:textId="77777777" w:rsidR="00CF5087" w:rsidRPr="001A7945" w:rsidRDefault="00CF5087" w:rsidP="00E77D2E">
      <w:pPr>
        <w:pStyle w:val="aff3"/>
        <w:ind w:leftChars="100" w:left="210" w:rightChars="100" w:right="210"/>
        <w:rPr>
          <w:szCs w:val="16"/>
        </w:rPr>
      </w:pPr>
      <w:r w:rsidRPr="001A7945">
        <w:rPr>
          <w:szCs w:val="16"/>
        </w:rPr>
        <w:t xml:space="preserve"> version 2</w:t>
      </w:r>
    </w:p>
    <w:p w14:paraId="74CA4E42" w14:textId="77777777" w:rsidR="00CF5087" w:rsidRPr="001A7945" w:rsidRDefault="00CF5087" w:rsidP="00E77D2E">
      <w:pPr>
        <w:pStyle w:val="aff3"/>
        <w:ind w:leftChars="100" w:left="210" w:rightChars="100" w:right="210"/>
        <w:rPr>
          <w:szCs w:val="16"/>
        </w:rPr>
      </w:pPr>
      <w:r w:rsidRPr="001A7945">
        <w:rPr>
          <w:szCs w:val="16"/>
        </w:rPr>
        <w:t xml:space="preserve"> network 10.0.0.0</w:t>
      </w:r>
    </w:p>
    <w:p w14:paraId="1029389C" w14:textId="77777777" w:rsidR="00CF5087" w:rsidRPr="001A7945" w:rsidRDefault="00CF5087" w:rsidP="00E77D2E">
      <w:pPr>
        <w:pStyle w:val="aff3"/>
        <w:ind w:leftChars="100" w:left="210" w:rightChars="100" w:right="210"/>
        <w:rPr>
          <w:szCs w:val="16"/>
        </w:rPr>
      </w:pPr>
      <w:r w:rsidRPr="001A7945">
        <w:rPr>
          <w:szCs w:val="16"/>
        </w:rPr>
        <w:t>#</w:t>
      </w:r>
    </w:p>
    <w:p w14:paraId="186D6B40" w14:textId="77777777" w:rsidR="00CF5087" w:rsidRPr="001A7945" w:rsidRDefault="00CF5087" w:rsidP="00E77D2E">
      <w:pPr>
        <w:pStyle w:val="aff3"/>
        <w:ind w:leftChars="100" w:left="210" w:rightChars="100" w:right="210"/>
        <w:rPr>
          <w:szCs w:val="16"/>
        </w:rPr>
      </w:pPr>
      <w:r w:rsidRPr="001A7945">
        <w:rPr>
          <w:szCs w:val="16"/>
        </w:rPr>
        <w:t>user-interface con 0</w:t>
      </w:r>
    </w:p>
    <w:p w14:paraId="38B84107" w14:textId="77777777" w:rsidR="00CF5087" w:rsidRPr="001A7945" w:rsidRDefault="00CF5087" w:rsidP="00E77D2E">
      <w:pPr>
        <w:pStyle w:val="aff3"/>
        <w:ind w:leftChars="100" w:left="210" w:rightChars="100" w:right="210"/>
        <w:rPr>
          <w:szCs w:val="16"/>
        </w:rPr>
      </w:pPr>
      <w:r w:rsidRPr="001A7945">
        <w:rPr>
          <w:szCs w:val="16"/>
        </w:rPr>
        <w:t xml:space="preserve"> authentication-mode password</w:t>
      </w:r>
    </w:p>
    <w:p w14:paraId="0FA38E06" w14:textId="77777777" w:rsidR="00CF5087" w:rsidRPr="001A7945" w:rsidRDefault="00CF5087" w:rsidP="00E77D2E">
      <w:pPr>
        <w:pStyle w:val="aff3"/>
        <w:ind w:leftChars="100" w:left="210" w:rightChars="100" w:right="210"/>
        <w:rPr>
          <w:szCs w:val="16"/>
        </w:rPr>
      </w:pPr>
      <w:r w:rsidRPr="001A7945">
        <w:rPr>
          <w:szCs w:val="16"/>
        </w:rPr>
        <w:t xml:space="preserve"> set authentication password cipher %$%$+L'YR&amp;IZt'4,)&gt;-*#lH",}%K-oJ_M9+'lOU~bD (\WTqB}%N,%$%$</w:t>
      </w:r>
    </w:p>
    <w:p w14:paraId="108C45EA" w14:textId="77777777" w:rsidR="00CF5087" w:rsidRPr="001A7945" w:rsidRDefault="00CF5087" w:rsidP="00E77D2E">
      <w:pPr>
        <w:pStyle w:val="aff3"/>
        <w:ind w:leftChars="100" w:left="210" w:rightChars="100" w:right="210"/>
        <w:rPr>
          <w:szCs w:val="16"/>
        </w:rPr>
      </w:pPr>
      <w:r w:rsidRPr="001A7945">
        <w:rPr>
          <w:szCs w:val="16"/>
        </w:rPr>
        <w:t>user-interface vty 0 4</w:t>
      </w:r>
    </w:p>
    <w:p w14:paraId="7062CB4A" w14:textId="77777777" w:rsidR="00CF5087" w:rsidRPr="001A7945" w:rsidRDefault="00CF5087" w:rsidP="00E77D2E">
      <w:pPr>
        <w:pStyle w:val="aff3"/>
        <w:ind w:leftChars="100" w:left="210" w:rightChars="100" w:right="210"/>
        <w:rPr>
          <w:szCs w:val="16"/>
        </w:rPr>
      </w:pPr>
      <w:r w:rsidRPr="001A7945">
        <w:rPr>
          <w:szCs w:val="16"/>
        </w:rPr>
        <w:t>#</w:t>
      </w:r>
    </w:p>
    <w:p w14:paraId="191DD94F" w14:textId="77777777" w:rsidR="00CF5087" w:rsidRPr="001A7945" w:rsidRDefault="00CF5087" w:rsidP="00E77D2E">
      <w:pPr>
        <w:pStyle w:val="aff3"/>
        <w:ind w:leftChars="100" w:left="210" w:rightChars="100" w:right="210"/>
        <w:rPr>
          <w:szCs w:val="16"/>
        </w:rPr>
      </w:pPr>
      <w:r w:rsidRPr="001A7945">
        <w:rPr>
          <w:szCs w:val="16"/>
        </w:rPr>
        <w:t>return</w:t>
      </w:r>
    </w:p>
    <w:p w14:paraId="29267641" w14:textId="77777777" w:rsidR="00CF5087" w:rsidRPr="001A7945" w:rsidRDefault="00CF5087" w:rsidP="00E77D2E">
      <w:pPr>
        <w:pStyle w:val="aff3"/>
        <w:ind w:leftChars="100" w:left="210" w:rightChars="100" w:right="210"/>
        <w:rPr>
          <w:szCs w:val="16"/>
        </w:rPr>
      </w:pPr>
    </w:p>
    <w:p w14:paraId="43936B30" w14:textId="77777777" w:rsidR="00CF5087" w:rsidRPr="001A7945" w:rsidRDefault="00CF5087" w:rsidP="00E77D2E">
      <w:pPr>
        <w:pStyle w:val="aff3"/>
        <w:ind w:leftChars="100" w:left="210" w:rightChars="100" w:right="210"/>
        <w:rPr>
          <w:szCs w:val="16"/>
        </w:rPr>
      </w:pPr>
      <w:r w:rsidRPr="001A7945">
        <w:rPr>
          <w:szCs w:val="16"/>
        </w:rPr>
        <w:t xml:space="preserve">&lt;R2&gt;display current-configuration </w:t>
      </w:r>
    </w:p>
    <w:p w14:paraId="0983E689" w14:textId="77777777" w:rsidR="00CF5087" w:rsidRPr="001A7945" w:rsidRDefault="00CF5087" w:rsidP="00E77D2E">
      <w:pPr>
        <w:pStyle w:val="aff3"/>
        <w:ind w:leftChars="100" w:left="210" w:rightChars="100" w:right="210"/>
        <w:rPr>
          <w:szCs w:val="16"/>
        </w:rPr>
      </w:pPr>
      <w:r w:rsidRPr="001A7945">
        <w:rPr>
          <w:szCs w:val="16"/>
        </w:rPr>
        <w:t>[</w:t>
      </w:r>
      <w:r w:rsidR="00391BD3">
        <w:rPr>
          <w:szCs w:val="16"/>
        </w:rPr>
        <w:t>V200R007C00SPC600</w:t>
      </w:r>
      <w:r w:rsidRPr="001A7945">
        <w:rPr>
          <w:szCs w:val="16"/>
        </w:rPr>
        <w:t>]</w:t>
      </w:r>
    </w:p>
    <w:p w14:paraId="242FBDEF" w14:textId="77777777" w:rsidR="00CF5087" w:rsidRPr="001A7945" w:rsidRDefault="00CF5087" w:rsidP="00E77D2E">
      <w:pPr>
        <w:pStyle w:val="aff3"/>
        <w:ind w:leftChars="100" w:left="210" w:rightChars="100" w:right="210"/>
        <w:rPr>
          <w:szCs w:val="16"/>
        </w:rPr>
      </w:pPr>
      <w:r w:rsidRPr="001A7945">
        <w:rPr>
          <w:szCs w:val="16"/>
        </w:rPr>
        <w:t>#</w:t>
      </w:r>
    </w:p>
    <w:p w14:paraId="56963B16" w14:textId="77777777" w:rsidR="00CF5087" w:rsidRPr="001A7945" w:rsidRDefault="00CF5087" w:rsidP="00E77D2E">
      <w:pPr>
        <w:pStyle w:val="aff3"/>
        <w:ind w:leftChars="100" w:left="210" w:rightChars="100" w:right="210"/>
        <w:rPr>
          <w:szCs w:val="16"/>
        </w:rPr>
      </w:pPr>
      <w:r w:rsidRPr="001A7945">
        <w:rPr>
          <w:szCs w:val="16"/>
        </w:rPr>
        <w:t xml:space="preserve"> sysname R2</w:t>
      </w:r>
    </w:p>
    <w:p w14:paraId="5C659CD9" w14:textId="77777777" w:rsidR="00CF5087" w:rsidRPr="001A7945" w:rsidRDefault="00CF5087" w:rsidP="00E77D2E">
      <w:pPr>
        <w:pStyle w:val="aff3"/>
        <w:ind w:leftChars="100" w:left="210" w:rightChars="100" w:right="210"/>
        <w:rPr>
          <w:szCs w:val="16"/>
        </w:rPr>
      </w:pPr>
      <w:r w:rsidRPr="001A7945">
        <w:rPr>
          <w:szCs w:val="16"/>
        </w:rPr>
        <w:t>#</w:t>
      </w:r>
    </w:p>
    <w:p w14:paraId="413F1337" w14:textId="77777777" w:rsidR="00CF5087" w:rsidRPr="001A7945" w:rsidRDefault="00CF5087" w:rsidP="00E77D2E">
      <w:pPr>
        <w:pStyle w:val="aff3"/>
        <w:ind w:leftChars="100" w:left="210" w:rightChars="100" w:right="210"/>
        <w:rPr>
          <w:szCs w:val="16"/>
        </w:rPr>
      </w:pPr>
      <w:r w:rsidRPr="001A7945">
        <w:rPr>
          <w:szCs w:val="16"/>
        </w:rPr>
        <w:t>interface GigabitEthernet0/0/0</w:t>
      </w:r>
    </w:p>
    <w:p w14:paraId="2BD0EB6A" w14:textId="77777777" w:rsidR="00CF5087" w:rsidRPr="001A7945" w:rsidRDefault="00CF5087" w:rsidP="00E77D2E">
      <w:pPr>
        <w:pStyle w:val="aff3"/>
        <w:ind w:leftChars="100" w:left="210" w:rightChars="100" w:right="210"/>
        <w:rPr>
          <w:szCs w:val="16"/>
        </w:rPr>
      </w:pPr>
      <w:r w:rsidRPr="001A7945">
        <w:rPr>
          <w:szCs w:val="16"/>
        </w:rPr>
        <w:t xml:space="preserve"> ip address 10.0.13.2 255.255.255.0 </w:t>
      </w:r>
    </w:p>
    <w:p w14:paraId="08E41176" w14:textId="77777777" w:rsidR="00CF5087" w:rsidRPr="001A7945" w:rsidRDefault="00CF5087" w:rsidP="00E77D2E">
      <w:pPr>
        <w:pStyle w:val="aff3"/>
        <w:ind w:leftChars="100" w:left="210" w:rightChars="100" w:right="210"/>
        <w:rPr>
          <w:szCs w:val="16"/>
        </w:rPr>
      </w:pPr>
      <w:r w:rsidRPr="001A7945">
        <w:rPr>
          <w:szCs w:val="16"/>
        </w:rPr>
        <w:t xml:space="preserve"> rip authentication-mode simple cipher %$%$+Ob&amp;JcQxU6mUJ(ZXLZY#OEXz%$%$</w:t>
      </w:r>
    </w:p>
    <w:p w14:paraId="307E8813" w14:textId="77777777" w:rsidR="00CF5087" w:rsidRPr="001A7945" w:rsidRDefault="00CF5087" w:rsidP="00E77D2E">
      <w:pPr>
        <w:pStyle w:val="aff3"/>
        <w:ind w:leftChars="100" w:left="210" w:rightChars="100" w:right="210"/>
        <w:rPr>
          <w:szCs w:val="16"/>
        </w:rPr>
      </w:pPr>
      <w:r w:rsidRPr="001A7945">
        <w:rPr>
          <w:szCs w:val="16"/>
        </w:rPr>
        <w:t xml:space="preserve"> rip summary-address 172.16.0.0 255.255.0.0 </w:t>
      </w:r>
    </w:p>
    <w:p w14:paraId="01372130" w14:textId="77777777" w:rsidR="00CF5087" w:rsidRPr="001A7945" w:rsidRDefault="00CF5087" w:rsidP="00E77D2E">
      <w:pPr>
        <w:pStyle w:val="aff3"/>
        <w:ind w:leftChars="100" w:left="210" w:rightChars="100" w:right="210"/>
        <w:rPr>
          <w:szCs w:val="16"/>
        </w:rPr>
      </w:pPr>
      <w:r w:rsidRPr="001A7945">
        <w:rPr>
          <w:szCs w:val="16"/>
        </w:rPr>
        <w:t>#</w:t>
      </w:r>
    </w:p>
    <w:p w14:paraId="3B00F193" w14:textId="77777777" w:rsidR="00CF5087" w:rsidRPr="001A7945" w:rsidRDefault="00CF5087" w:rsidP="00E77D2E">
      <w:pPr>
        <w:pStyle w:val="aff3"/>
        <w:ind w:leftChars="100" w:left="210" w:rightChars="100" w:right="210"/>
        <w:rPr>
          <w:szCs w:val="16"/>
        </w:rPr>
      </w:pPr>
      <w:r w:rsidRPr="001A7945">
        <w:rPr>
          <w:szCs w:val="16"/>
        </w:rPr>
        <w:t>interface GigabitEthernet0/0/1</w:t>
      </w:r>
    </w:p>
    <w:p w14:paraId="2E4064A7" w14:textId="77777777" w:rsidR="00CF5087" w:rsidRPr="001A7945" w:rsidRDefault="00CF5087" w:rsidP="00E77D2E">
      <w:pPr>
        <w:pStyle w:val="aff3"/>
        <w:ind w:leftChars="100" w:left="210" w:rightChars="100" w:right="210"/>
        <w:rPr>
          <w:szCs w:val="16"/>
        </w:rPr>
      </w:pPr>
      <w:r w:rsidRPr="001A7945">
        <w:rPr>
          <w:szCs w:val="16"/>
        </w:rPr>
        <w:t xml:space="preserve"> ip address 10.0.12.2 255.255.255.0 </w:t>
      </w:r>
    </w:p>
    <w:p w14:paraId="77622E36" w14:textId="77777777" w:rsidR="00CF5087" w:rsidRPr="001A7945" w:rsidRDefault="00CF5087" w:rsidP="00E77D2E">
      <w:pPr>
        <w:pStyle w:val="aff3"/>
        <w:ind w:leftChars="100" w:left="210" w:rightChars="100" w:right="210"/>
        <w:rPr>
          <w:szCs w:val="16"/>
        </w:rPr>
      </w:pPr>
      <w:r w:rsidRPr="001A7945">
        <w:rPr>
          <w:szCs w:val="16"/>
        </w:rPr>
        <w:t xml:space="preserve"> rip authentication-mode md5 usual cipher %$%$C]'$.`NWGZ}|gLV%:XF&gt;OG}|%$%$</w:t>
      </w:r>
    </w:p>
    <w:p w14:paraId="0C93BBC4" w14:textId="77777777" w:rsidR="00CF5087" w:rsidRPr="001A7945" w:rsidRDefault="00CF5087" w:rsidP="00E77D2E">
      <w:pPr>
        <w:pStyle w:val="aff3"/>
        <w:ind w:leftChars="100" w:left="210" w:rightChars="100" w:right="210"/>
        <w:rPr>
          <w:szCs w:val="16"/>
        </w:rPr>
      </w:pPr>
      <w:r w:rsidRPr="001A7945">
        <w:rPr>
          <w:szCs w:val="16"/>
        </w:rPr>
        <w:t>#</w:t>
      </w:r>
    </w:p>
    <w:p w14:paraId="1A970248" w14:textId="77777777" w:rsidR="00CF5087" w:rsidRPr="001A7945" w:rsidRDefault="00CF5087" w:rsidP="00E77D2E">
      <w:pPr>
        <w:pStyle w:val="aff3"/>
        <w:ind w:leftChars="100" w:left="210" w:rightChars="100" w:right="210"/>
        <w:rPr>
          <w:szCs w:val="16"/>
        </w:rPr>
      </w:pPr>
      <w:r w:rsidRPr="001A7945">
        <w:rPr>
          <w:szCs w:val="16"/>
        </w:rPr>
        <w:t>interface LoopBack0</w:t>
      </w:r>
    </w:p>
    <w:p w14:paraId="2E3F40D9" w14:textId="77777777" w:rsidR="00CF5087" w:rsidRPr="001A7945" w:rsidRDefault="00CF5087" w:rsidP="00E77D2E">
      <w:pPr>
        <w:pStyle w:val="aff3"/>
        <w:ind w:leftChars="100" w:left="210" w:rightChars="100" w:right="210"/>
        <w:rPr>
          <w:szCs w:val="16"/>
        </w:rPr>
      </w:pPr>
      <w:r w:rsidRPr="001A7945">
        <w:rPr>
          <w:szCs w:val="16"/>
        </w:rPr>
        <w:t xml:space="preserve"> ip address 10.0.2.2 255.255.255.0 </w:t>
      </w:r>
    </w:p>
    <w:p w14:paraId="4BA7A39E" w14:textId="77777777" w:rsidR="00CF5087" w:rsidRPr="001A7945" w:rsidRDefault="00CF5087" w:rsidP="00E77D2E">
      <w:pPr>
        <w:pStyle w:val="aff3"/>
        <w:ind w:leftChars="100" w:left="210" w:rightChars="100" w:right="210"/>
        <w:rPr>
          <w:szCs w:val="16"/>
        </w:rPr>
      </w:pPr>
      <w:r w:rsidRPr="001A7945">
        <w:rPr>
          <w:szCs w:val="16"/>
        </w:rPr>
        <w:t>#</w:t>
      </w:r>
    </w:p>
    <w:p w14:paraId="793CB59E" w14:textId="77777777" w:rsidR="00CF5087" w:rsidRPr="001A7945" w:rsidRDefault="00CF5087" w:rsidP="00E77D2E">
      <w:pPr>
        <w:pStyle w:val="aff3"/>
        <w:ind w:leftChars="100" w:left="210" w:rightChars="100" w:right="210"/>
        <w:rPr>
          <w:szCs w:val="16"/>
        </w:rPr>
      </w:pPr>
      <w:r w:rsidRPr="001A7945">
        <w:rPr>
          <w:szCs w:val="16"/>
        </w:rPr>
        <w:lastRenderedPageBreak/>
        <w:t>rip 1</w:t>
      </w:r>
    </w:p>
    <w:p w14:paraId="29106AB5" w14:textId="77777777" w:rsidR="00CF5087" w:rsidRPr="001A7945" w:rsidRDefault="00CF5087" w:rsidP="00E77D2E">
      <w:pPr>
        <w:pStyle w:val="aff3"/>
        <w:ind w:leftChars="100" w:left="210" w:rightChars="100" w:right="210"/>
        <w:rPr>
          <w:szCs w:val="16"/>
        </w:rPr>
      </w:pPr>
      <w:r w:rsidRPr="001A7945">
        <w:rPr>
          <w:szCs w:val="16"/>
        </w:rPr>
        <w:t xml:space="preserve"> version 2</w:t>
      </w:r>
    </w:p>
    <w:p w14:paraId="75DA626A" w14:textId="77777777" w:rsidR="00CF5087" w:rsidRPr="001A7945" w:rsidRDefault="00CF5087" w:rsidP="00E77D2E">
      <w:pPr>
        <w:pStyle w:val="aff3"/>
        <w:ind w:leftChars="100" w:left="210" w:rightChars="100" w:right="210"/>
        <w:rPr>
          <w:szCs w:val="16"/>
        </w:rPr>
      </w:pPr>
      <w:r w:rsidRPr="001A7945">
        <w:rPr>
          <w:szCs w:val="16"/>
        </w:rPr>
        <w:t xml:space="preserve"> network 10.0.0.0</w:t>
      </w:r>
    </w:p>
    <w:p w14:paraId="55FE7358" w14:textId="77777777" w:rsidR="00CF5087" w:rsidRPr="001A7945" w:rsidRDefault="00CF5087" w:rsidP="00E77D2E">
      <w:pPr>
        <w:pStyle w:val="aff3"/>
        <w:ind w:leftChars="100" w:left="210" w:rightChars="100" w:right="210"/>
        <w:rPr>
          <w:szCs w:val="16"/>
        </w:rPr>
      </w:pPr>
      <w:r w:rsidRPr="001A7945">
        <w:rPr>
          <w:szCs w:val="16"/>
        </w:rPr>
        <w:t>#</w:t>
      </w:r>
    </w:p>
    <w:p w14:paraId="1D9BD41B" w14:textId="77777777" w:rsidR="00CF5087" w:rsidRPr="001A7945" w:rsidRDefault="00CF5087" w:rsidP="00E77D2E">
      <w:pPr>
        <w:pStyle w:val="aff3"/>
        <w:ind w:leftChars="100" w:left="210" w:rightChars="100" w:right="210"/>
        <w:rPr>
          <w:szCs w:val="16"/>
        </w:rPr>
      </w:pPr>
      <w:r w:rsidRPr="001A7945">
        <w:rPr>
          <w:szCs w:val="16"/>
        </w:rPr>
        <w:t>user-interface con 0</w:t>
      </w:r>
    </w:p>
    <w:p w14:paraId="7E24E12D" w14:textId="77777777" w:rsidR="00CF5087" w:rsidRPr="001A7945" w:rsidRDefault="00CF5087" w:rsidP="00E77D2E">
      <w:pPr>
        <w:pStyle w:val="aff3"/>
        <w:ind w:leftChars="100" w:left="210" w:rightChars="100" w:right="210"/>
        <w:rPr>
          <w:szCs w:val="16"/>
        </w:rPr>
      </w:pPr>
      <w:r w:rsidRPr="001A7945">
        <w:rPr>
          <w:szCs w:val="16"/>
        </w:rPr>
        <w:t xml:space="preserve"> authentication-mode password</w:t>
      </w:r>
    </w:p>
    <w:p w14:paraId="67DF8597" w14:textId="77777777" w:rsidR="00CF5087" w:rsidRPr="001A7945" w:rsidRDefault="00CF5087" w:rsidP="00E77D2E">
      <w:pPr>
        <w:pStyle w:val="aff3"/>
        <w:ind w:leftChars="100" w:left="210" w:rightChars="100" w:right="210"/>
        <w:rPr>
          <w:szCs w:val="16"/>
        </w:rPr>
      </w:pPr>
      <w:r w:rsidRPr="001A7945">
        <w:rPr>
          <w:szCs w:val="16"/>
        </w:rPr>
        <w:t xml:space="preserve"> set authentication password cipher %$%$1=cd%b%/O%Id-8X:by1N,+s}'4wD6TvO&lt;I|/pd# #44C@+s#,%$%$</w:t>
      </w:r>
    </w:p>
    <w:p w14:paraId="0514D0A5" w14:textId="77777777" w:rsidR="00CF5087" w:rsidRPr="001A7945" w:rsidRDefault="00CF5087" w:rsidP="00E77D2E">
      <w:pPr>
        <w:pStyle w:val="aff3"/>
        <w:ind w:leftChars="100" w:left="210" w:rightChars="100" w:right="210"/>
        <w:rPr>
          <w:szCs w:val="16"/>
        </w:rPr>
      </w:pPr>
      <w:r w:rsidRPr="001A7945">
        <w:rPr>
          <w:szCs w:val="16"/>
        </w:rPr>
        <w:t>user-interface vty 0 4</w:t>
      </w:r>
    </w:p>
    <w:p w14:paraId="0A94F4CE" w14:textId="77777777" w:rsidR="00CF5087" w:rsidRPr="001A7945" w:rsidRDefault="00CF5087" w:rsidP="00E77D2E">
      <w:pPr>
        <w:pStyle w:val="aff3"/>
        <w:ind w:leftChars="100" w:left="210" w:rightChars="100" w:right="210"/>
        <w:rPr>
          <w:szCs w:val="16"/>
        </w:rPr>
      </w:pPr>
      <w:r w:rsidRPr="001A7945">
        <w:rPr>
          <w:szCs w:val="16"/>
        </w:rPr>
        <w:t>#</w:t>
      </w:r>
    </w:p>
    <w:p w14:paraId="0F80326B" w14:textId="77777777" w:rsidR="00CF5087" w:rsidRPr="001A7945" w:rsidRDefault="00CF5087" w:rsidP="00E77D2E">
      <w:pPr>
        <w:pStyle w:val="aff3"/>
        <w:ind w:leftChars="100" w:left="210" w:rightChars="100" w:right="210"/>
        <w:rPr>
          <w:szCs w:val="16"/>
        </w:rPr>
      </w:pPr>
      <w:r w:rsidRPr="001A7945">
        <w:rPr>
          <w:szCs w:val="16"/>
        </w:rPr>
        <w:t>return</w:t>
      </w:r>
    </w:p>
    <w:p w14:paraId="441AF376" w14:textId="77777777" w:rsidR="00CF5087" w:rsidRPr="001A7945" w:rsidRDefault="00CF5087" w:rsidP="00E77D2E">
      <w:pPr>
        <w:pStyle w:val="aff3"/>
        <w:ind w:leftChars="100" w:left="210" w:rightChars="100" w:right="210"/>
        <w:rPr>
          <w:szCs w:val="16"/>
        </w:rPr>
      </w:pPr>
    </w:p>
    <w:p w14:paraId="58FABF5F" w14:textId="77777777" w:rsidR="00CF5087" w:rsidRPr="001A7945" w:rsidRDefault="00CF5087" w:rsidP="00E77D2E">
      <w:pPr>
        <w:pStyle w:val="aff3"/>
        <w:ind w:leftChars="100" w:left="210" w:rightChars="100" w:right="210"/>
        <w:rPr>
          <w:szCs w:val="16"/>
        </w:rPr>
      </w:pPr>
      <w:r w:rsidRPr="001A7945">
        <w:rPr>
          <w:szCs w:val="16"/>
        </w:rPr>
        <w:t xml:space="preserve">&lt;R3&gt;display current-configuration </w:t>
      </w:r>
    </w:p>
    <w:p w14:paraId="268C809F" w14:textId="77777777" w:rsidR="00CF5087" w:rsidRPr="001A7945" w:rsidRDefault="00CF5087" w:rsidP="00E77D2E">
      <w:pPr>
        <w:pStyle w:val="aff3"/>
        <w:ind w:leftChars="100" w:left="210" w:rightChars="100" w:right="210"/>
        <w:rPr>
          <w:szCs w:val="16"/>
        </w:rPr>
      </w:pPr>
      <w:r w:rsidRPr="001A7945">
        <w:rPr>
          <w:szCs w:val="16"/>
        </w:rPr>
        <w:t>[</w:t>
      </w:r>
      <w:r w:rsidR="00391BD3">
        <w:rPr>
          <w:szCs w:val="16"/>
        </w:rPr>
        <w:t>V200R007C00SPC600</w:t>
      </w:r>
      <w:r w:rsidRPr="001A7945">
        <w:rPr>
          <w:szCs w:val="16"/>
        </w:rPr>
        <w:t>]</w:t>
      </w:r>
    </w:p>
    <w:p w14:paraId="772F16D2" w14:textId="77777777" w:rsidR="00CF5087" w:rsidRPr="001A7945" w:rsidRDefault="00CF5087" w:rsidP="00E77D2E">
      <w:pPr>
        <w:pStyle w:val="aff3"/>
        <w:ind w:leftChars="100" w:left="210" w:rightChars="100" w:right="210"/>
        <w:rPr>
          <w:szCs w:val="16"/>
        </w:rPr>
      </w:pPr>
      <w:r w:rsidRPr="001A7945">
        <w:rPr>
          <w:szCs w:val="16"/>
        </w:rPr>
        <w:t>#</w:t>
      </w:r>
    </w:p>
    <w:p w14:paraId="648B65EE" w14:textId="77777777" w:rsidR="00CF5087" w:rsidRPr="001A7945" w:rsidRDefault="00CF5087" w:rsidP="00E77D2E">
      <w:pPr>
        <w:pStyle w:val="aff3"/>
        <w:ind w:leftChars="100" w:left="210" w:rightChars="100" w:right="210"/>
        <w:rPr>
          <w:szCs w:val="16"/>
        </w:rPr>
      </w:pPr>
      <w:r w:rsidRPr="001A7945">
        <w:rPr>
          <w:szCs w:val="16"/>
        </w:rPr>
        <w:t xml:space="preserve"> sysname R3</w:t>
      </w:r>
    </w:p>
    <w:p w14:paraId="52D24E2D" w14:textId="77777777" w:rsidR="00CF5087" w:rsidRPr="001A7945" w:rsidRDefault="00CF5087" w:rsidP="00E77D2E">
      <w:pPr>
        <w:pStyle w:val="aff3"/>
        <w:ind w:leftChars="100" w:left="210" w:rightChars="100" w:right="210"/>
        <w:rPr>
          <w:szCs w:val="16"/>
        </w:rPr>
      </w:pPr>
      <w:r w:rsidRPr="001A7945">
        <w:rPr>
          <w:szCs w:val="16"/>
        </w:rPr>
        <w:t>#</w:t>
      </w:r>
    </w:p>
    <w:p w14:paraId="690DF1B5" w14:textId="77777777" w:rsidR="00CF5087" w:rsidRPr="001A7945" w:rsidRDefault="00CF5087" w:rsidP="00E77D2E">
      <w:pPr>
        <w:pStyle w:val="aff3"/>
        <w:ind w:leftChars="100" w:left="210" w:rightChars="100" w:right="210"/>
        <w:rPr>
          <w:szCs w:val="16"/>
        </w:rPr>
      </w:pPr>
      <w:r w:rsidRPr="001A7945">
        <w:rPr>
          <w:szCs w:val="16"/>
        </w:rPr>
        <w:t>interface GigabitEthernet0/0/1</w:t>
      </w:r>
    </w:p>
    <w:p w14:paraId="56FE9308" w14:textId="77777777" w:rsidR="00CF5087" w:rsidRPr="001A7945" w:rsidRDefault="00CF5087" w:rsidP="00E77D2E">
      <w:pPr>
        <w:pStyle w:val="aff3"/>
        <w:ind w:leftChars="100" w:left="210" w:rightChars="100" w:right="210"/>
        <w:rPr>
          <w:szCs w:val="16"/>
        </w:rPr>
      </w:pPr>
      <w:r w:rsidRPr="001A7945">
        <w:rPr>
          <w:szCs w:val="16"/>
        </w:rPr>
        <w:t xml:space="preserve"> ip address 10.0.12.3 255.255.255.0 </w:t>
      </w:r>
    </w:p>
    <w:p w14:paraId="7F5B716B" w14:textId="77777777" w:rsidR="00CF5087" w:rsidRPr="001A7945" w:rsidRDefault="00CF5087" w:rsidP="00E77D2E">
      <w:pPr>
        <w:pStyle w:val="aff3"/>
        <w:ind w:leftChars="100" w:left="210" w:rightChars="100" w:right="210"/>
        <w:rPr>
          <w:szCs w:val="16"/>
        </w:rPr>
      </w:pPr>
      <w:r w:rsidRPr="001A7945">
        <w:rPr>
          <w:szCs w:val="16"/>
        </w:rPr>
        <w:t xml:space="preserve"> rip authentication-mode md5 usual cipher %$%$_5VL+wN6FNe]rVKbh[E(O=E&gt;%$%$</w:t>
      </w:r>
    </w:p>
    <w:p w14:paraId="721B1C11" w14:textId="77777777" w:rsidR="00CF5087" w:rsidRPr="001A7945" w:rsidRDefault="00CF5087" w:rsidP="00E77D2E">
      <w:pPr>
        <w:pStyle w:val="aff3"/>
        <w:ind w:leftChars="100" w:left="210" w:rightChars="100" w:right="210"/>
        <w:rPr>
          <w:szCs w:val="16"/>
        </w:rPr>
      </w:pPr>
      <w:r w:rsidRPr="001A7945">
        <w:rPr>
          <w:szCs w:val="16"/>
        </w:rPr>
        <w:t>#</w:t>
      </w:r>
    </w:p>
    <w:p w14:paraId="15109E4E" w14:textId="77777777" w:rsidR="00CF5087" w:rsidRPr="001A7945" w:rsidRDefault="00CF5087" w:rsidP="00E77D2E">
      <w:pPr>
        <w:pStyle w:val="aff3"/>
        <w:ind w:leftChars="100" w:left="210" w:rightChars="100" w:right="210"/>
        <w:rPr>
          <w:szCs w:val="16"/>
        </w:rPr>
      </w:pPr>
      <w:r w:rsidRPr="001A7945">
        <w:rPr>
          <w:szCs w:val="16"/>
        </w:rPr>
        <w:t>interface LoopBack0</w:t>
      </w:r>
    </w:p>
    <w:p w14:paraId="3995DFFE" w14:textId="77777777" w:rsidR="00CF5087" w:rsidRPr="001A7945" w:rsidRDefault="00CF5087" w:rsidP="00E77D2E">
      <w:pPr>
        <w:pStyle w:val="aff3"/>
        <w:ind w:leftChars="100" w:left="210" w:rightChars="100" w:right="210"/>
        <w:rPr>
          <w:szCs w:val="16"/>
        </w:rPr>
      </w:pPr>
      <w:r w:rsidRPr="001A7945">
        <w:rPr>
          <w:szCs w:val="16"/>
        </w:rPr>
        <w:t xml:space="preserve"> ip address 10.0.3.3 255.255.255.0 </w:t>
      </w:r>
    </w:p>
    <w:p w14:paraId="45BEDBF4" w14:textId="77777777" w:rsidR="00CF5087" w:rsidRPr="001A7945" w:rsidRDefault="00CF5087" w:rsidP="00E77D2E">
      <w:pPr>
        <w:pStyle w:val="aff3"/>
        <w:ind w:leftChars="100" w:left="210" w:rightChars="100" w:right="210"/>
        <w:rPr>
          <w:szCs w:val="16"/>
        </w:rPr>
      </w:pPr>
      <w:r w:rsidRPr="001A7945">
        <w:rPr>
          <w:szCs w:val="16"/>
        </w:rPr>
        <w:t>#</w:t>
      </w:r>
    </w:p>
    <w:p w14:paraId="460900D3" w14:textId="77777777" w:rsidR="00CF5087" w:rsidRPr="001A7945" w:rsidRDefault="00CF5087" w:rsidP="00E77D2E">
      <w:pPr>
        <w:pStyle w:val="aff3"/>
        <w:ind w:leftChars="100" w:left="210" w:rightChars="100" w:right="210"/>
        <w:rPr>
          <w:szCs w:val="16"/>
        </w:rPr>
      </w:pPr>
      <w:r w:rsidRPr="001A7945">
        <w:rPr>
          <w:szCs w:val="16"/>
        </w:rPr>
        <w:t>interface LoopBack2</w:t>
      </w:r>
    </w:p>
    <w:p w14:paraId="627168AE" w14:textId="77777777" w:rsidR="00CF5087" w:rsidRPr="001A7945" w:rsidRDefault="00CF5087" w:rsidP="00E77D2E">
      <w:pPr>
        <w:pStyle w:val="aff3"/>
        <w:ind w:leftChars="100" w:left="210" w:rightChars="100" w:right="210"/>
        <w:rPr>
          <w:szCs w:val="16"/>
        </w:rPr>
      </w:pPr>
      <w:r w:rsidRPr="001A7945">
        <w:rPr>
          <w:szCs w:val="16"/>
        </w:rPr>
        <w:t xml:space="preserve"> ip address 172.16.0.1 255.255.255.0 </w:t>
      </w:r>
    </w:p>
    <w:p w14:paraId="33C9C6BC" w14:textId="77777777" w:rsidR="00CF5087" w:rsidRPr="001A7945" w:rsidRDefault="00CF5087" w:rsidP="00E77D2E">
      <w:pPr>
        <w:pStyle w:val="aff3"/>
        <w:ind w:leftChars="100" w:left="210" w:rightChars="100" w:right="210"/>
        <w:rPr>
          <w:szCs w:val="16"/>
        </w:rPr>
      </w:pPr>
      <w:r w:rsidRPr="001A7945">
        <w:rPr>
          <w:szCs w:val="16"/>
        </w:rPr>
        <w:t>#</w:t>
      </w:r>
    </w:p>
    <w:p w14:paraId="5ED9E6DF" w14:textId="77777777" w:rsidR="00CF5087" w:rsidRPr="001A7945" w:rsidRDefault="00CF5087" w:rsidP="00E77D2E">
      <w:pPr>
        <w:pStyle w:val="aff3"/>
        <w:ind w:leftChars="100" w:left="210" w:rightChars="100" w:right="210"/>
        <w:rPr>
          <w:szCs w:val="16"/>
        </w:rPr>
      </w:pPr>
      <w:r w:rsidRPr="001A7945">
        <w:rPr>
          <w:szCs w:val="16"/>
        </w:rPr>
        <w:t>interface LoopBack3</w:t>
      </w:r>
    </w:p>
    <w:p w14:paraId="687AEB46" w14:textId="77777777" w:rsidR="00CF5087" w:rsidRPr="001A7945" w:rsidRDefault="00CF5087" w:rsidP="00E77D2E">
      <w:pPr>
        <w:pStyle w:val="aff3"/>
        <w:ind w:leftChars="100" w:left="210" w:rightChars="100" w:right="210"/>
        <w:rPr>
          <w:szCs w:val="16"/>
        </w:rPr>
      </w:pPr>
      <w:r w:rsidRPr="001A7945">
        <w:rPr>
          <w:szCs w:val="16"/>
        </w:rPr>
        <w:t xml:space="preserve"> ip address 172.16.1.1 255.255.255.0 </w:t>
      </w:r>
    </w:p>
    <w:p w14:paraId="4EA0DCB5" w14:textId="77777777" w:rsidR="00CF5087" w:rsidRPr="001A7945" w:rsidRDefault="00CF5087" w:rsidP="00E77D2E">
      <w:pPr>
        <w:pStyle w:val="aff3"/>
        <w:ind w:leftChars="100" w:left="210" w:rightChars="100" w:right="210"/>
        <w:rPr>
          <w:szCs w:val="16"/>
        </w:rPr>
      </w:pPr>
      <w:r w:rsidRPr="001A7945">
        <w:rPr>
          <w:szCs w:val="16"/>
        </w:rPr>
        <w:t>#</w:t>
      </w:r>
    </w:p>
    <w:p w14:paraId="0C3FE466" w14:textId="77777777" w:rsidR="00CF5087" w:rsidRPr="001A7945" w:rsidRDefault="00CF5087" w:rsidP="00E77D2E">
      <w:pPr>
        <w:pStyle w:val="aff3"/>
        <w:ind w:leftChars="100" w:left="210" w:rightChars="100" w:right="210"/>
        <w:rPr>
          <w:szCs w:val="16"/>
        </w:rPr>
      </w:pPr>
      <w:r w:rsidRPr="001A7945">
        <w:rPr>
          <w:szCs w:val="16"/>
        </w:rPr>
        <w:t>interface LoopBack4</w:t>
      </w:r>
    </w:p>
    <w:p w14:paraId="0A29CBF7" w14:textId="77777777" w:rsidR="00CF5087" w:rsidRPr="001A7945" w:rsidRDefault="00CF5087" w:rsidP="00E77D2E">
      <w:pPr>
        <w:pStyle w:val="aff3"/>
        <w:ind w:leftChars="100" w:left="210" w:rightChars="100" w:right="210"/>
        <w:rPr>
          <w:szCs w:val="16"/>
        </w:rPr>
      </w:pPr>
      <w:r w:rsidRPr="001A7945">
        <w:rPr>
          <w:szCs w:val="16"/>
        </w:rPr>
        <w:t xml:space="preserve"> ip address 172.16.2.1 255.255.255.0 </w:t>
      </w:r>
    </w:p>
    <w:p w14:paraId="00826AF9" w14:textId="77777777" w:rsidR="00CF5087" w:rsidRPr="001A7945" w:rsidRDefault="00CF5087" w:rsidP="00E77D2E">
      <w:pPr>
        <w:pStyle w:val="aff3"/>
        <w:ind w:leftChars="100" w:left="210" w:rightChars="100" w:right="210"/>
        <w:rPr>
          <w:szCs w:val="16"/>
        </w:rPr>
      </w:pPr>
      <w:r w:rsidRPr="001A7945">
        <w:rPr>
          <w:szCs w:val="16"/>
        </w:rPr>
        <w:t>#</w:t>
      </w:r>
    </w:p>
    <w:p w14:paraId="264E7454" w14:textId="77777777" w:rsidR="00CF5087" w:rsidRPr="001A7945" w:rsidRDefault="00CF5087" w:rsidP="00E77D2E">
      <w:pPr>
        <w:pStyle w:val="aff3"/>
        <w:ind w:leftChars="100" w:left="210" w:rightChars="100" w:right="210"/>
        <w:rPr>
          <w:szCs w:val="16"/>
        </w:rPr>
      </w:pPr>
      <w:r w:rsidRPr="001A7945">
        <w:rPr>
          <w:szCs w:val="16"/>
        </w:rPr>
        <w:t>interface LoopBack5</w:t>
      </w:r>
    </w:p>
    <w:p w14:paraId="2AD171E4" w14:textId="38B3FA5F" w:rsidR="00CF5087" w:rsidRPr="001A7945" w:rsidRDefault="00CF5087" w:rsidP="00E77D2E">
      <w:pPr>
        <w:pStyle w:val="aff3"/>
        <w:ind w:leftChars="100" w:left="210" w:rightChars="100" w:right="210"/>
        <w:rPr>
          <w:szCs w:val="16"/>
        </w:rPr>
      </w:pPr>
      <w:r w:rsidRPr="001A7945">
        <w:rPr>
          <w:szCs w:val="16"/>
        </w:rPr>
        <w:t xml:space="preserve"> ip address 172.16.3.1 255.255.255.0</w:t>
      </w:r>
    </w:p>
    <w:p w14:paraId="400AFFB9" w14:textId="77777777" w:rsidR="00CF5087" w:rsidRPr="001A7945" w:rsidRDefault="00CF5087" w:rsidP="00E77D2E">
      <w:pPr>
        <w:pStyle w:val="aff3"/>
        <w:ind w:leftChars="100" w:left="210" w:rightChars="100" w:right="210"/>
        <w:rPr>
          <w:szCs w:val="16"/>
        </w:rPr>
      </w:pPr>
      <w:r w:rsidRPr="001A7945">
        <w:rPr>
          <w:szCs w:val="16"/>
        </w:rPr>
        <w:t>#</w:t>
      </w:r>
    </w:p>
    <w:p w14:paraId="01012DC5" w14:textId="77777777" w:rsidR="00CF5087" w:rsidRPr="001A7945" w:rsidRDefault="00CF5087" w:rsidP="00E77D2E">
      <w:pPr>
        <w:pStyle w:val="aff3"/>
        <w:ind w:leftChars="100" w:left="210" w:rightChars="100" w:right="210"/>
        <w:rPr>
          <w:szCs w:val="16"/>
        </w:rPr>
      </w:pPr>
      <w:r w:rsidRPr="001A7945">
        <w:rPr>
          <w:szCs w:val="16"/>
        </w:rPr>
        <w:t>rip 1</w:t>
      </w:r>
    </w:p>
    <w:p w14:paraId="25459A5C" w14:textId="77777777" w:rsidR="00CF5087" w:rsidRPr="001A7945" w:rsidRDefault="00CF5087" w:rsidP="00E77D2E">
      <w:pPr>
        <w:pStyle w:val="aff3"/>
        <w:ind w:leftChars="100" w:left="210" w:rightChars="100" w:right="210"/>
        <w:rPr>
          <w:szCs w:val="16"/>
        </w:rPr>
      </w:pPr>
      <w:r w:rsidRPr="001A7945">
        <w:rPr>
          <w:szCs w:val="16"/>
        </w:rPr>
        <w:lastRenderedPageBreak/>
        <w:t xml:space="preserve"> version 2</w:t>
      </w:r>
    </w:p>
    <w:p w14:paraId="7A3F9350" w14:textId="77777777" w:rsidR="00CF5087" w:rsidRPr="001A7945" w:rsidRDefault="00CF5087" w:rsidP="00E77D2E">
      <w:pPr>
        <w:pStyle w:val="aff3"/>
        <w:ind w:leftChars="100" w:left="210" w:rightChars="100" w:right="210"/>
        <w:rPr>
          <w:szCs w:val="16"/>
        </w:rPr>
      </w:pPr>
      <w:r w:rsidRPr="001A7945">
        <w:rPr>
          <w:szCs w:val="16"/>
        </w:rPr>
        <w:t xml:space="preserve"> network 10.0.0.0</w:t>
      </w:r>
    </w:p>
    <w:p w14:paraId="74034BDF" w14:textId="77777777" w:rsidR="00CF5087" w:rsidRPr="001A7945" w:rsidRDefault="00CF5087" w:rsidP="00E77D2E">
      <w:pPr>
        <w:pStyle w:val="aff3"/>
        <w:ind w:leftChars="100" w:left="210" w:rightChars="100" w:right="210"/>
        <w:rPr>
          <w:szCs w:val="16"/>
        </w:rPr>
      </w:pPr>
      <w:r w:rsidRPr="001A7945">
        <w:rPr>
          <w:szCs w:val="16"/>
        </w:rPr>
        <w:t xml:space="preserve"> network 172.16.0.0</w:t>
      </w:r>
    </w:p>
    <w:p w14:paraId="3D82B082" w14:textId="77777777" w:rsidR="00CF5087" w:rsidRPr="001A7945" w:rsidRDefault="00CF5087" w:rsidP="00E77D2E">
      <w:pPr>
        <w:pStyle w:val="aff3"/>
        <w:ind w:leftChars="100" w:left="210" w:rightChars="100" w:right="210"/>
        <w:rPr>
          <w:szCs w:val="16"/>
        </w:rPr>
      </w:pPr>
      <w:r w:rsidRPr="001A7945">
        <w:rPr>
          <w:szCs w:val="16"/>
        </w:rPr>
        <w:t>#</w:t>
      </w:r>
    </w:p>
    <w:p w14:paraId="59BA46DD" w14:textId="77777777" w:rsidR="00CF5087" w:rsidRPr="001A7945" w:rsidRDefault="00CF5087" w:rsidP="00E77D2E">
      <w:pPr>
        <w:pStyle w:val="aff3"/>
        <w:ind w:leftChars="100" w:left="210" w:rightChars="100" w:right="210"/>
        <w:rPr>
          <w:szCs w:val="16"/>
        </w:rPr>
      </w:pPr>
      <w:r w:rsidRPr="001A7945">
        <w:rPr>
          <w:szCs w:val="16"/>
        </w:rPr>
        <w:t>user-interface con 0</w:t>
      </w:r>
    </w:p>
    <w:p w14:paraId="5A3D6BBE" w14:textId="77777777" w:rsidR="00CF5087" w:rsidRPr="001A7945" w:rsidRDefault="00CF5087" w:rsidP="00E77D2E">
      <w:pPr>
        <w:pStyle w:val="aff3"/>
        <w:ind w:leftChars="100" w:left="210" w:rightChars="100" w:right="210"/>
        <w:rPr>
          <w:szCs w:val="16"/>
        </w:rPr>
      </w:pPr>
      <w:r w:rsidRPr="001A7945">
        <w:rPr>
          <w:szCs w:val="16"/>
        </w:rPr>
        <w:t xml:space="preserve"> authentication-mode password</w:t>
      </w:r>
    </w:p>
    <w:p w14:paraId="015B419A" w14:textId="77777777" w:rsidR="00CF5087" w:rsidRPr="001A7945" w:rsidRDefault="00CF5087" w:rsidP="00E77D2E">
      <w:pPr>
        <w:pStyle w:val="aff3"/>
        <w:ind w:leftChars="100" w:left="210" w:rightChars="100" w:right="210"/>
        <w:rPr>
          <w:szCs w:val="16"/>
        </w:rPr>
      </w:pPr>
      <w:r w:rsidRPr="001A7945">
        <w:rPr>
          <w:szCs w:val="16"/>
        </w:rPr>
        <w:t xml:space="preserve"> set authentication password cipher %$%$ksXDMg7Ry6yUU:63:DQ),#/sQg"@*S\U#.s.bHW xQ,y%#/v,%$%$</w:t>
      </w:r>
    </w:p>
    <w:p w14:paraId="24F061CD" w14:textId="77777777" w:rsidR="00CF5087" w:rsidRPr="001A7945" w:rsidRDefault="00CF5087" w:rsidP="00E77D2E">
      <w:pPr>
        <w:pStyle w:val="aff3"/>
        <w:ind w:leftChars="100" w:left="210" w:rightChars="100" w:right="210"/>
        <w:rPr>
          <w:szCs w:val="16"/>
        </w:rPr>
      </w:pPr>
      <w:r w:rsidRPr="001A7945">
        <w:rPr>
          <w:szCs w:val="16"/>
        </w:rPr>
        <w:t>user-interface vty 0 4</w:t>
      </w:r>
    </w:p>
    <w:p w14:paraId="34E4B96F" w14:textId="77777777" w:rsidR="00CF5087" w:rsidRPr="001A7945" w:rsidRDefault="00CF5087" w:rsidP="00E77D2E">
      <w:pPr>
        <w:pStyle w:val="aff3"/>
        <w:ind w:leftChars="100" w:left="210" w:rightChars="100" w:right="210"/>
        <w:rPr>
          <w:szCs w:val="16"/>
        </w:rPr>
      </w:pPr>
      <w:r w:rsidRPr="001A7945">
        <w:rPr>
          <w:szCs w:val="16"/>
        </w:rPr>
        <w:t>#</w:t>
      </w:r>
    </w:p>
    <w:p w14:paraId="45AAB300" w14:textId="77777777" w:rsidR="00CF5087" w:rsidRPr="001A7945" w:rsidRDefault="00CF5087" w:rsidP="00E77D2E">
      <w:pPr>
        <w:pStyle w:val="aff3"/>
        <w:ind w:leftChars="100" w:left="210" w:rightChars="100" w:right="210"/>
        <w:rPr>
          <w:szCs w:val="16"/>
        </w:rPr>
      </w:pPr>
      <w:r w:rsidRPr="001A7945">
        <w:rPr>
          <w:szCs w:val="16"/>
        </w:rPr>
        <w:t>return</w:t>
      </w:r>
    </w:p>
    <w:p w14:paraId="40A1D6C3" w14:textId="77777777" w:rsidR="00CF5087" w:rsidRPr="001A7945" w:rsidRDefault="00CF5087" w:rsidP="00E77D2E">
      <w:pPr>
        <w:adjustRightInd/>
        <w:spacing w:line="240" w:lineRule="auto"/>
        <w:ind w:leftChars="100" w:left="210" w:rightChars="100" w:right="210"/>
        <w:rPr>
          <w:rFonts w:ascii="Courier New" w:hAnsi="Courier New" w:cs="Courier New"/>
          <w:sz w:val="18"/>
          <w:szCs w:val="16"/>
        </w:rPr>
      </w:pPr>
      <w:r w:rsidRPr="001A7945">
        <w:rPr>
          <w:szCs w:val="16"/>
        </w:rPr>
        <w:br w:type="page"/>
      </w:r>
    </w:p>
    <w:p w14:paraId="1BB8CB36" w14:textId="77777777" w:rsidR="00CC714A" w:rsidRDefault="00D97C6D">
      <w:pPr>
        <w:pStyle w:val="aff0"/>
        <w:keepLines w:val="0"/>
        <w:topLinePunct w:val="0"/>
        <w:adjustRightInd/>
        <w:snapToGrid/>
        <w:spacing w:before="240" w:after="240" w:line="240" w:lineRule="auto"/>
        <w:jc w:val="both"/>
        <w:rPr>
          <w:rFonts w:cs="Times New Roman"/>
          <w:lang w:eastAsia="zh-CN"/>
        </w:rPr>
      </w:pPr>
      <w:bookmarkStart w:id="214" w:name="_Toc469933061"/>
      <w:r w:rsidRPr="00D97C6D">
        <w:rPr>
          <w:rFonts w:cs="Times New Roman" w:hint="eastAsia"/>
          <w:noProof w:val="0"/>
          <w:lang w:eastAsia="zh-CN"/>
        </w:rPr>
        <w:lastRenderedPageBreak/>
        <w:t>实验</w:t>
      </w:r>
      <w:r w:rsidRPr="00D97C6D">
        <w:rPr>
          <w:rFonts w:cs="Times New Roman"/>
          <w:noProof w:val="0"/>
          <w:lang w:eastAsia="zh-CN"/>
        </w:rPr>
        <w:t>4-4 OSPF</w:t>
      </w:r>
      <w:r w:rsidRPr="00D97C6D">
        <w:rPr>
          <w:rFonts w:cs="Times New Roman" w:hint="eastAsia"/>
          <w:noProof w:val="0"/>
          <w:lang w:eastAsia="zh-CN"/>
        </w:rPr>
        <w:t>单</w:t>
      </w:r>
      <w:r w:rsidR="00D86383">
        <w:rPr>
          <w:rFonts w:cs="Times New Roman" w:hint="eastAsia"/>
          <w:noProof w:val="0"/>
          <w:lang w:eastAsia="zh-CN"/>
        </w:rPr>
        <w:t>区</w:t>
      </w:r>
      <w:r w:rsidRPr="00D97C6D">
        <w:rPr>
          <w:rFonts w:cs="Times New Roman" w:hint="eastAsia"/>
          <w:noProof w:val="0"/>
          <w:lang w:eastAsia="zh-CN"/>
        </w:rPr>
        <w:t>域配置</w:t>
      </w:r>
      <w:bookmarkEnd w:id="214"/>
    </w:p>
    <w:p w14:paraId="1B589E53" w14:textId="77777777" w:rsidR="00CC714A" w:rsidRDefault="00D97C6D">
      <w:pPr>
        <w:pStyle w:val="aff0"/>
        <w:keepLines w:val="0"/>
        <w:topLinePunct w:val="0"/>
        <w:adjustRightInd/>
        <w:snapToGrid/>
        <w:spacing w:before="240" w:after="240" w:line="240" w:lineRule="auto"/>
        <w:jc w:val="both"/>
        <w:rPr>
          <w:rFonts w:cs="Times New Roman"/>
          <w:noProof w:val="0"/>
          <w:lang w:eastAsia="zh-CN"/>
        </w:rPr>
      </w:pPr>
      <w:bookmarkStart w:id="215" w:name="_Toc382494128"/>
      <w:bookmarkStart w:id="216" w:name="_Toc469933062"/>
      <w:r w:rsidRPr="00D97C6D">
        <w:rPr>
          <w:rFonts w:cs="Times New Roman" w:hint="eastAsia"/>
          <w:noProof w:val="0"/>
          <w:lang w:eastAsia="zh-CN"/>
        </w:rPr>
        <w:t>学习目标</w:t>
      </w:r>
      <w:bookmarkEnd w:id="215"/>
      <w:bookmarkEnd w:id="216"/>
    </w:p>
    <w:p w14:paraId="31BEA979" w14:textId="77777777" w:rsidR="00CC714A" w:rsidRPr="009266DE" w:rsidRDefault="000111BB">
      <w:pPr>
        <w:pStyle w:val="a2"/>
        <w:widowControl w:val="0"/>
        <w:numPr>
          <w:ilvl w:val="0"/>
          <w:numId w:val="3"/>
        </w:numPr>
        <w:topLinePunct w:val="0"/>
        <w:autoSpaceDE w:val="0"/>
        <w:autoSpaceDN w:val="0"/>
        <w:snapToGrid/>
        <w:spacing w:before="0" w:after="0"/>
        <w:ind w:firstLine="0"/>
        <w:rPr>
          <w:rStyle w:val="aff8"/>
          <w:b w:val="0"/>
          <w:bCs w:val="0"/>
          <w:kern w:val="0"/>
        </w:rPr>
      </w:pPr>
      <w:r w:rsidRPr="000111BB">
        <w:rPr>
          <w:rStyle w:val="aff8"/>
          <w:rFonts w:hint="eastAsia"/>
          <w:b w:val="0"/>
          <w:kern w:val="0"/>
        </w:rPr>
        <w:t>掌握</w:t>
      </w:r>
      <w:r w:rsidRPr="000111BB">
        <w:rPr>
          <w:rStyle w:val="aff8"/>
          <w:b w:val="0"/>
          <w:kern w:val="0"/>
        </w:rPr>
        <w:t>OSPF</w:t>
      </w:r>
      <w:r>
        <w:rPr>
          <w:rStyle w:val="aff8"/>
          <w:rFonts w:hint="eastAsia"/>
          <w:b w:val="0"/>
          <w:bCs w:val="0"/>
          <w:kern w:val="0"/>
        </w:rPr>
        <w:t>中</w:t>
      </w:r>
      <w:r w:rsidRPr="000111BB">
        <w:rPr>
          <w:rStyle w:val="aff8"/>
          <w:b w:val="0"/>
          <w:kern w:val="0"/>
        </w:rPr>
        <w:t>Router ID</w:t>
      </w:r>
      <w:r w:rsidRPr="000111BB">
        <w:rPr>
          <w:rStyle w:val="aff8"/>
          <w:rFonts w:hint="eastAsia"/>
          <w:b w:val="0"/>
          <w:kern w:val="0"/>
        </w:rPr>
        <w:t>的配置</w:t>
      </w:r>
      <w:r w:rsidR="00B81C7A">
        <w:rPr>
          <w:rStyle w:val="aff8"/>
          <w:rFonts w:hint="eastAsia"/>
          <w:b w:val="0"/>
          <w:kern w:val="0"/>
        </w:rPr>
        <w:t>方法</w:t>
      </w:r>
    </w:p>
    <w:p w14:paraId="7A786032" w14:textId="77777777" w:rsidR="00CC714A" w:rsidRPr="009266DE" w:rsidRDefault="000111BB">
      <w:pPr>
        <w:pStyle w:val="a2"/>
        <w:widowControl w:val="0"/>
        <w:numPr>
          <w:ilvl w:val="0"/>
          <w:numId w:val="3"/>
        </w:numPr>
        <w:topLinePunct w:val="0"/>
        <w:autoSpaceDE w:val="0"/>
        <w:autoSpaceDN w:val="0"/>
        <w:snapToGrid/>
        <w:spacing w:before="0" w:after="0"/>
        <w:ind w:firstLine="0"/>
        <w:rPr>
          <w:rStyle w:val="aff8"/>
          <w:b w:val="0"/>
          <w:bCs w:val="0"/>
          <w:kern w:val="0"/>
        </w:rPr>
      </w:pPr>
      <w:r w:rsidRPr="000111BB">
        <w:rPr>
          <w:rStyle w:val="aff8"/>
          <w:rFonts w:hint="eastAsia"/>
          <w:b w:val="0"/>
          <w:kern w:val="0"/>
        </w:rPr>
        <w:t>掌握</w:t>
      </w:r>
      <w:r w:rsidRPr="000111BB">
        <w:rPr>
          <w:rStyle w:val="aff8"/>
          <w:b w:val="0"/>
          <w:kern w:val="0"/>
        </w:rPr>
        <w:t>OSPF</w:t>
      </w:r>
      <w:r w:rsidRPr="000111BB">
        <w:rPr>
          <w:rStyle w:val="aff8"/>
          <w:rFonts w:hint="eastAsia"/>
          <w:b w:val="0"/>
          <w:kern w:val="0"/>
        </w:rPr>
        <w:t>的</w:t>
      </w:r>
      <w:r>
        <w:rPr>
          <w:rStyle w:val="aff8"/>
          <w:rFonts w:hint="eastAsia"/>
          <w:b w:val="0"/>
          <w:bCs w:val="0"/>
          <w:kern w:val="0"/>
        </w:rPr>
        <w:t>配置</w:t>
      </w:r>
      <w:r w:rsidRPr="000111BB">
        <w:rPr>
          <w:rStyle w:val="aff8"/>
          <w:rFonts w:hint="eastAsia"/>
          <w:b w:val="0"/>
          <w:kern w:val="0"/>
        </w:rPr>
        <w:t>方法</w:t>
      </w:r>
    </w:p>
    <w:p w14:paraId="770F44D0" w14:textId="77777777" w:rsidR="00CC714A" w:rsidRPr="009266DE" w:rsidRDefault="000111BB">
      <w:pPr>
        <w:pStyle w:val="a2"/>
        <w:widowControl w:val="0"/>
        <w:numPr>
          <w:ilvl w:val="0"/>
          <w:numId w:val="3"/>
        </w:numPr>
        <w:topLinePunct w:val="0"/>
        <w:autoSpaceDE w:val="0"/>
        <w:autoSpaceDN w:val="0"/>
        <w:snapToGrid/>
        <w:spacing w:before="0" w:after="0"/>
        <w:ind w:firstLine="0"/>
        <w:rPr>
          <w:rStyle w:val="aff8"/>
          <w:b w:val="0"/>
          <w:bCs w:val="0"/>
          <w:kern w:val="0"/>
        </w:rPr>
      </w:pPr>
      <w:r w:rsidRPr="000111BB">
        <w:rPr>
          <w:rStyle w:val="aff8"/>
          <w:rFonts w:hint="eastAsia"/>
          <w:b w:val="0"/>
          <w:kern w:val="0"/>
        </w:rPr>
        <w:t>掌握通过</w:t>
      </w:r>
      <w:r w:rsidRPr="000111BB">
        <w:rPr>
          <w:rStyle w:val="aff8"/>
          <w:b w:val="0"/>
          <w:kern w:val="0"/>
        </w:rPr>
        <w:t>display</w:t>
      </w:r>
      <w:r w:rsidRPr="000111BB">
        <w:rPr>
          <w:rStyle w:val="aff8"/>
          <w:rFonts w:hint="eastAsia"/>
          <w:b w:val="0"/>
          <w:kern w:val="0"/>
        </w:rPr>
        <w:t>命令查看</w:t>
      </w:r>
      <w:r w:rsidRPr="000111BB">
        <w:rPr>
          <w:rStyle w:val="aff8"/>
          <w:b w:val="0"/>
          <w:kern w:val="0"/>
        </w:rPr>
        <w:t>OSPF</w:t>
      </w:r>
      <w:r w:rsidRPr="000111BB">
        <w:rPr>
          <w:rStyle w:val="aff8"/>
          <w:rFonts w:hint="eastAsia"/>
          <w:b w:val="0"/>
          <w:kern w:val="0"/>
        </w:rPr>
        <w:t>运行状态的方法</w:t>
      </w:r>
    </w:p>
    <w:p w14:paraId="1FCFDA13" w14:textId="77777777" w:rsidR="00CC714A" w:rsidRPr="009266DE" w:rsidRDefault="000111BB">
      <w:pPr>
        <w:pStyle w:val="a2"/>
        <w:widowControl w:val="0"/>
        <w:numPr>
          <w:ilvl w:val="0"/>
          <w:numId w:val="3"/>
        </w:numPr>
        <w:topLinePunct w:val="0"/>
        <w:autoSpaceDE w:val="0"/>
        <w:autoSpaceDN w:val="0"/>
        <w:snapToGrid/>
        <w:spacing w:before="0" w:after="0"/>
        <w:ind w:firstLine="0"/>
        <w:rPr>
          <w:rStyle w:val="aff8"/>
          <w:b w:val="0"/>
          <w:bCs w:val="0"/>
          <w:kern w:val="0"/>
        </w:rPr>
      </w:pPr>
      <w:r w:rsidRPr="000111BB">
        <w:rPr>
          <w:rStyle w:val="aff8"/>
          <w:rFonts w:hint="eastAsia"/>
          <w:b w:val="0"/>
          <w:kern w:val="0"/>
        </w:rPr>
        <w:t>掌握</w:t>
      </w:r>
      <w:r>
        <w:rPr>
          <w:rStyle w:val="aff8"/>
          <w:rFonts w:hint="eastAsia"/>
          <w:b w:val="0"/>
          <w:bCs w:val="0"/>
          <w:kern w:val="0"/>
        </w:rPr>
        <w:t>使用</w:t>
      </w:r>
      <w:r w:rsidRPr="000111BB">
        <w:rPr>
          <w:rStyle w:val="aff8"/>
          <w:b w:val="0"/>
          <w:kern w:val="0"/>
        </w:rPr>
        <w:t>OSPF</w:t>
      </w:r>
      <w:r>
        <w:rPr>
          <w:rStyle w:val="aff8"/>
          <w:rFonts w:hint="eastAsia"/>
          <w:b w:val="0"/>
          <w:bCs w:val="0"/>
          <w:kern w:val="0"/>
        </w:rPr>
        <w:t>发布</w:t>
      </w:r>
      <w:r w:rsidRPr="000111BB">
        <w:rPr>
          <w:rStyle w:val="aff8"/>
          <w:rFonts w:hint="eastAsia"/>
          <w:b w:val="0"/>
          <w:kern w:val="0"/>
        </w:rPr>
        <w:t>缺省路由的</w:t>
      </w:r>
      <w:r>
        <w:rPr>
          <w:rStyle w:val="aff8"/>
          <w:rFonts w:hint="eastAsia"/>
          <w:b w:val="0"/>
          <w:bCs w:val="0"/>
          <w:kern w:val="0"/>
        </w:rPr>
        <w:t>方法</w:t>
      </w:r>
    </w:p>
    <w:p w14:paraId="03EDBDC8" w14:textId="77777777" w:rsidR="00CC714A" w:rsidRPr="009266DE" w:rsidRDefault="000111BB">
      <w:pPr>
        <w:pStyle w:val="a2"/>
        <w:widowControl w:val="0"/>
        <w:numPr>
          <w:ilvl w:val="0"/>
          <w:numId w:val="3"/>
        </w:numPr>
        <w:topLinePunct w:val="0"/>
        <w:autoSpaceDE w:val="0"/>
        <w:autoSpaceDN w:val="0"/>
        <w:snapToGrid/>
        <w:spacing w:before="0" w:after="0"/>
        <w:ind w:firstLine="0"/>
        <w:rPr>
          <w:rStyle w:val="aff8"/>
          <w:b w:val="0"/>
          <w:bCs w:val="0"/>
          <w:kern w:val="0"/>
        </w:rPr>
      </w:pPr>
      <w:r w:rsidRPr="000111BB">
        <w:rPr>
          <w:rStyle w:val="aff8"/>
          <w:rFonts w:hint="eastAsia"/>
          <w:b w:val="0"/>
          <w:kern w:val="0"/>
        </w:rPr>
        <w:t>掌握</w:t>
      </w:r>
      <w:r>
        <w:rPr>
          <w:rStyle w:val="aff8"/>
          <w:rFonts w:hint="eastAsia"/>
          <w:b w:val="0"/>
          <w:bCs w:val="0"/>
          <w:kern w:val="0"/>
        </w:rPr>
        <w:t>修改</w:t>
      </w:r>
      <w:r w:rsidRPr="000111BB">
        <w:rPr>
          <w:rStyle w:val="aff8"/>
          <w:b w:val="0"/>
          <w:kern w:val="0"/>
        </w:rPr>
        <w:t>OSPF hello</w:t>
      </w:r>
      <w:r w:rsidRPr="000111BB">
        <w:rPr>
          <w:rStyle w:val="aff8"/>
          <w:rFonts w:hint="eastAsia"/>
          <w:b w:val="0"/>
          <w:kern w:val="0"/>
        </w:rPr>
        <w:t>和</w:t>
      </w:r>
      <w:r w:rsidRPr="000111BB">
        <w:rPr>
          <w:rStyle w:val="aff8"/>
          <w:b w:val="0"/>
          <w:kern w:val="0"/>
        </w:rPr>
        <w:t>dead</w:t>
      </w:r>
      <w:r>
        <w:rPr>
          <w:rStyle w:val="aff8"/>
          <w:rFonts w:hint="eastAsia"/>
          <w:b w:val="0"/>
          <w:bCs w:val="0"/>
          <w:kern w:val="0"/>
        </w:rPr>
        <w:t>时间的配置方法</w:t>
      </w:r>
    </w:p>
    <w:p w14:paraId="529661F2" w14:textId="77777777" w:rsidR="00CC714A" w:rsidRPr="009266DE" w:rsidRDefault="000111BB">
      <w:pPr>
        <w:pStyle w:val="a2"/>
        <w:widowControl w:val="0"/>
        <w:numPr>
          <w:ilvl w:val="0"/>
          <w:numId w:val="3"/>
        </w:numPr>
        <w:topLinePunct w:val="0"/>
        <w:autoSpaceDE w:val="0"/>
        <w:autoSpaceDN w:val="0"/>
        <w:snapToGrid/>
        <w:spacing w:before="0" w:after="0"/>
        <w:ind w:firstLine="0"/>
        <w:rPr>
          <w:rStyle w:val="aff8"/>
          <w:b w:val="0"/>
          <w:bCs w:val="0"/>
          <w:kern w:val="0"/>
        </w:rPr>
      </w:pPr>
      <w:r>
        <w:rPr>
          <w:rStyle w:val="aff8"/>
          <w:rFonts w:hint="eastAsia"/>
          <w:b w:val="0"/>
          <w:bCs w:val="0"/>
          <w:kern w:val="0"/>
        </w:rPr>
        <w:t>理解</w:t>
      </w:r>
      <w:r w:rsidRPr="000111BB">
        <w:rPr>
          <w:rStyle w:val="aff8"/>
          <w:rFonts w:hint="eastAsia"/>
          <w:b w:val="0"/>
          <w:kern w:val="0"/>
        </w:rPr>
        <w:t>多路访问网络中的</w:t>
      </w:r>
      <w:r w:rsidRPr="000111BB">
        <w:rPr>
          <w:rStyle w:val="aff8"/>
          <w:b w:val="0"/>
          <w:kern w:val="0"/>
        </w:rPr>
        <w:t>DR</w:t>
      </w:r>
      <w:r w:rsidRPr="000111BB">
        <w:rPr>
          <w:rStyle w:val="aff8"/>
          <w:rFonts w:hint="eastAsia"/>
          <w:b w:val="0"/>
          <w:kern w:val="0"/>
        </w:rPr>
        <w:t>或</w:t>
      </w:r>
      <w:r w:rsidRPr="000111BB">
        <w:rPr>
          <w:rStyle w:val="aff8"/>
          <w:b w:val="0"/>
          <w:kern w:val="0"/>
        </w:rPr>
        <w:t>BDR</w:t>
      </w:r>
      <w:r w:rsidRPr="000111BB">
        <w:rPr>
          <w:rStyle w:val="aff8"/>
          <w:rFonts w:hint="eastAsia"/>
          <w:b w:val="0"/>
          <w:kern w:val="0"/>
        </w:rPr>
        <w:t>选举</w:t>
      </w:r>
    </w:p>
    <w:p w14:paraId="6E3854E8" w14:textId="77777777" w:rsidR="00CC714A" w:rsidRPr="009266DE" w:rsidRDefault="000111BB">
      <w:pPr>
        <w:pStyle w:val="a2"/>
        <w:widowControl w:val="0"/>
        <w:numPr>
          <w:ilvl w:val="0"/>
          <w:numId w:val="3"/>
        </w:numPr>
        <w:topLinePunct w:val="0"/>
        <w:autoSpaceDE w:val="0"/>
        <w:autoSpaceDN w:val="0"/>
        <w:snapToGrid/>
        <w:spacing w:before="0" w:after="0"/>
        <w:ind w:firstLine="0"/>
        <w:rPr>
          <w:rStyle w:val="aff8"/>
          <w:b w:val="0"/>
          <w:bCs w:val="0"/>
          <w:kern w:val="0"/>
        </w:rPr>
      </w:pPr>
      <w:r w:rsidRPr="000111BB">
        <w:rPr>
          <w:rStyle w:val="aff8"/>
          <w:rFonts w:hint="eastAsia"/>
          <w:b w:val="0"/>
          <w:kern w:val="0"/>
        </w:rPr>
        <w:t>掌握</w:t>
      </w:r>
      <w:r w:rsidRPr="000111BB">
        <w:rPr>
          <w:rStyle w:val="aff8"/>
          <w:b w:val="0"/>
          <w:kern w:val="0"/>
        </w:rPr>
        <w:t>OSPF</w:t>
      </w:r>
      <w:r w:rsidRPr="000111BB">
        <w:rPr>
          <w:rStyle w:val="aff8"/>
          <w:rFonts w:hint="eastAsia"/>
          <w:b w:val="0"/>
          <w:kern w:val="0"/>
        </w:rPr>
        <w:t>路由优先级的修改方法</w:t>
      </w:r>
    </w:p>
    <w:p w14:paraId="021E39E0" w14:textId="77777777" w:rsidR="00CC714A" w:rsidRDefault="00D97C6D">
      <w:pPr>
        <w:pStyle w:val="21"/>
        <w:keepLines w:val="0"/>
        <w:numPr>
          <w:ilvl w:val="0"/>
          <w:numId w:val="0"/>
        </w:numPr>
        <w:topLinePunct w:val="0"/>
        <w:adjustRightInd/>
        <w:snapToGrid/>
        <w:spacing w:before="240" w:after="240" w:line="240" w:lineRule="auto"/>
        <w:jc w:val="both"/>
        <w:rPr>
          <w:rFonts w:ascii="微软雅黑" w:eastAsia="微软雅黑" w:hAnsi="微软雅黑" w:cs="Times New Roman"/>
          <w:noProof w:val="0"/>
          <w:lang w:eastAsia="zh-CN"/>
        </w:rPr>
      </w:pPr>
      <w:bookmarkStart w:id="217" w:name="_Toc382494129"/>
      <w:bookmarkStart w:id="218" w:name="_Toc469933063"/>
      <w:r w:rsidRPr="00D97C6D">
        <w:rPr>
          <w:rFonts w:ascii="微软雅黑" w:eastAsia="微软雅黑" w:hAnsi="微软雅黑" w:cs="Times New Roman" w:hint="eastAsia"/>
          <w:b/>
          <w:noProof w:val="0"/>
          <w:sz w:val="28"/>
          <w:szCs w:val="28"/>
          <w:lang w:eastAsia="zh-CN"/>
        </w:rPr>
        <w:t>拓扑图</w:t>
      </w:r>
      <w:bookmarkEnd w:id="217"/>
      <w:bookmarkEnd w:id="218"/>
    </w:p>
    <w:p w14:paraId="5C9F07F0" w14:textId="77777777" w:rsidR="00CF5087" w:rsidRPr="001A7945" w:rsidRDefault="00CF5087" w:rsidP="00E77D2E">
      <w:pPr>
        <w:pStyle w:val="aff1"/>
        <w:ind w:leftChars="100" w:left="210" w:rightChars="100" w:right="210"/>
        <w:rPr>
          <w:rFonts w:eastAsia="宋体"/>
        </w:rPr>
      </w:pPr>
      <w:r w:rsidRPr="001A7945">
        <w:rPr>
          <w:rFonts w:eastAsia="宋体"/>
        </w:rPr>
        <w:drawing>
          <wp:inline distT="0" distB="0" distL="0" distR="0" wp14:anchorId="0695B0F6" wp14:editId="37B27D3F">
            <wp:extent cx="4607560" cy="3541930"/>
            <wp:effectExtent l="19050" t="0" r="2540" b="0"/>
            <wp:docPr id="11" name="Picture 22" descr="4-4 OSPF Single 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 OSPF Single Area.png"/>
                    <pic:cNvPicPr/>
                  </pic:nvPicPr>
                  <pic:blipFill>
                    <a:blip r:embed="rId48" cstate="print"/>
                    <a:stretch>
                      <a:fillRect/>
                    </a:stretch>
                  </pic:blipFill>
                  <pic:spPr>
                    <a:xfrm>
                      <a:off x="0" y="0"/>
                      <a:ext cx="4607560" cy="3541930"/>
                    </a:xfrm>
                    <a:prstGeom prst="rect">
                      <a:avLst/>
                    </a:prstGeom>
                  </pic:spPr>
                </pic:pic>
              </a:graphicData>
            </a:graphic>
          </wp:inline>
        </w:drawing>
      </w:r>
    </w:p>
    <w:p w14:paraId="5C00598E" w14:textId="77777777" w:rsidR="001A66D4" w:rsidRDefault="00D97C6D">
      <w:pPr>
        <w:pStyle w:val="aff1"/>
        <w:widowControl w:val="0"/>
        <w:topLinePunct w:val="0"/>
        <w:autoSpaceDE w:val="0"/>
        <w:autoSpaceDN w:val="0"/>
        <w:snapToGrid/>
        <w:spacing w:before="0" w:after="0" w:line="360" w:lineRule="auto"/>
        <w:ind w:left="0"/>
        <w:rPr>
          <w:b/>
          <w:sz w:val="28"/>
        </w:rPr>
      </w:pPr>
      <w:r w:rsidRPr="00D97C6D">
        <w:rPr>
          <w:rFonts w:cs="Times New Roman" w:hint="eastAsia"/>
          <w:kern w:val="0"/>
        </w:rPr>
        <w:t>图</w:t>
      </w:r>
      <w:r w:rsidRPr="00D97C6D">
        <w:rPr>
          <w:rFonts w:cs="Times New Roman"/>
          <w:kern w:val="0"/>
        </w:rPr>
        <w:t>4.4 OSPF</w:t>
      </w:r>
      <w:r w:rsidRPr="00D97C6D">
        <w:rPr>
          <w:rFonts w:cs="Times New Roman" w:hint="eastAsia"/>
          <w:kern w:val="0"/>
        </w:rPr>
        <w:t>单域</w:t>
      </w:r>
      <w:r w:rsidR="003B3150">
        <w:rPr>
          <w:rFonts w:cs="Times New Roman" w:hint="eastAsia"/>
          <w:kern w:val="0"/>
        </w:rPr>
        <w:t>配置实验</w:t>
      </w:r>
      <w:r w:rsidRPr="00D97C6D">
        <w:rPr>
          <w:rFonts w:cs="Times New Roman" w:hint="eastAsia"/>
          <w:kern w:val="0"/>
        </w:rPr>
        <w:t>拓扑图</w:t>
      </w:r>
    </w:p>
    <w:p w14:paraId="1478857D" w14:textId="77777777" w:rsidR="00CC714A" w:rsidRDefault="00D97C6D">
      <w:pPr>
        <w:pStyle w:val="aff0"/>
        <w:keepLines w:val="0"/>
        <w:topLinePunct w:val="0"/>
        <w:adjustRightInd/>
        <w:snapToGrid/>
        <w:spacing w:before="240" w:after="240" w:line="240" w:lineRule="auto"/>
        <w:jc w:val="both"/>
        <w:rPr>
          <w:rFonts w:cs="Times New Roman"/>
          <w:lang w:eastAsia="zh-CN"/>
        </w:rPr>
      </w:pPr>
      <w:bookmarkStart w:id="219" w:name="_Toc382494130"/>
      <w:bookmarkStart w:id="220" w:name="_Toc469933064"/>
      <w:r w:rsidRPr="00D97C6D">
        <w:rPr>
          <w:rFonts w:cs="Times New Roman" w:hint="eastAsia"/>
          <w:noProof w:val="0"/>
          <w:lang w:eastAsia="zh-CN"/>
        </w:rPr>
        <w:lastRenderedPageBreak/>
        <w:t>场景</w:t>
      </w:r>
      <w:bookmarkEnd w:id="219"/>
      <w:bookmarkEnd w:id="220"/>
    </w:p>
    <w:p w14:paraId="6EA5CB46" w14:textId="77777777" w:rsidR="00CC714A" w:rsidRDefault="00A66FEA">
      <w:pPr>
        <w:pStyle w:val="aff2"/>
        <w:widowControl w:val="0"/>
        <w:topLinePunct w:val="0"/>
        <w:autoSpaceDE w:val="0"/>
        <w:autoSpaceDN w:val="0"/>
        <w:snapToGrid/>
        <w:spacing w:before="0" w:after="156"/>
        <w:ind w:left="0"/>
        <w:rPr>
          <w:kern w:val="0"/>
        </w:rPr>
      </w:pPr>
      <w:r>
        <w:rPr>
          <w:rFonts w:hint="eastAsia"/>
          <w:kern w:val="0"/>
        </w:rPr>
        <w:t>您</w:t>
      </w:r>
      <w:r w:rsidR="00D97C6D" w:rsidRPr="00D97C6D">
        <w:rPr>
          <w:rFonts w:hint="eastAsia"/>
          <w:kern w:val="0"/>
        </w:rPr>
        <w:t>是公司的网络管理员。现在公司网络</w:t>
      </w:r>
      <w:r w:rsidR="00964698">
        <w:rPr>
          <w:rFonts w:hint="eastAsia"/>
          <w:kern w:val="0"/>
        </w:rPr>
        <w:t>中需要</w:t>
      </w:r>
      <w:r w:rsidR="00D97C6D" w:rsidRPr="00D97C6D">
        <w:rPr>
          <w:rFonts w:hint="eastAsia"/>
          <w:kern w:val="0"/>
        </w:rPr>
        <w:t>使用OSPF协议来进行路由信息的传递。规划网络中所有路由器属于OSPF的区域0。实际使用中需要向OSPF发布默认路由，此外</w:t>
      </w:r>
      <w:r>
        <w:rPr>
          <w:rFonts w:hint="eastAsia"/>
          <w:kern w:val="0"/>
        </w:rPr>
        <w:t>您</w:t>
      </w:r>
      <w:r w:rsidR="00D97C6D" w:rsidRPr="00D97C6D">
        <w:rPr>
          <w:rFonts w:hint="eastAsia"/>
          <w:kern w:val="0"/>
        </w:rPr>
        <w:t>也希望通过这次部署了解DR/BDR选举的机制。</w:t>
      </w:r>
    </w:p>
    <w:p w14:paraId="6974257A" w14:textId="77777777" w:rsidR="00CC714A" w:rsidRDefault="00D97C6D">
      <w:pPr>
        <w:pStyle w:val="aff0"/>
        <w:keepLines w:val="0"/>
        <w:topLinePunct w:val="0"/>
        <w:adjustRightInd/>
        <w:snapToGrid/>
        <w:spacing w:before="240" w:after="240" w:line="240" w:lineRule="auto"/>
        <w:jc w:val="both"/>
        <w:rPr>
          <w:rFonts w:cs="Times New Roman"/>
          <w:noProof w:val="0"/>
          <w:lang w:eastAsia="zh-CN"/>
        </w:rPr>
      </w:pPr>
      <w:bookmarkStart w:id="221" w:name="_Toc382494131"/>
      <w:bookmarkStart w:id="222" w:name="_Toc469933065"/>
      <w:r w:rsidRPr="00D97C6D">
        <w:rPr>
          <w:rFonts w:cs="Times New Roman" w:hint="eastAsia"/>
          <w:noProof w:val="0"/>
          <w:lang w:eastAsia="zh-CN"/>
        </w:rPr>
        <w:t>操作步骤</w:t>
      </w:r>
      <w:bookmarkEnd w:id="221"/>
      <w:bookmarkEnd w:id="222"/>
    </w:p>
    <w:p w14:paraId="27CEACA3" w14:textId="77777777" w:rsidR="00CC714A" w:rsidRDefault="00CF5087">
      <w:pPr>
        <w:pStyle w:val="a"/>
        <w:numPr>
          <w:ilvl w:val="0"/>
          <w:numId w:val="188"/>
        </w:numPr>
      </w:pPr>
      <w:r w:rsidRPr="001A7945">
        <w:rPr>
          <w:rFonts w:hint="eastAsia"/>
        </w:rPr>
        <w:t>实验环境准备</w:t>
      </w:r>
    </w:p>
    <w:p w14:paraId="3EC1B199"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如果本任务中</w:t>
      </w:r>
      <w:r w:rsidR="00A66FEA">
        <w:rPr>
          <w:rFonts w:hint="eastAsia"/>
          <w:kern w:val="0"/>
        </w:rPr>
        <w:t>您</w:t>
      </w:r>
      <w:r w:rsidRPr="00D97C6D">
        <w:rPr>
          <w:rFonts w:hint="eastAsia"/>
          <w:kern w:val="0"/>
        </w:rPr>
        <w:t>使用的是空配置设备，需要从步骤1开始配置，然后跳过步骤2。如果使用的设备包含上一个实验的配置，请直接从步骤2开始配置。</w:t>
      </w:r>
    </w:p>
    <w:p w14:paraId="27C6FFE4" w14:textId="77777777" w:rsidR="00CC714A" w:rsidRDefault="008513A5">
      <w:pPr>
        <w:pStyle w:val="aff2"/>
        <w:widowControl w:val="0"/>
        <w:topLinePunct w:val="0"/>
        <w:autoSpaceDE w:val="0"/>
        <w:autoSpaceDN w:val="0"/>
        <w:snapToGrid/>
        <w:spacing w:before="0" w:after="156"/>
        <w:ind w:left="0"/>
        <w:rPr>
          <w:kern w:val="0"/>
        </w:rPr>
      </w:pPr>
      <w:r>
        <w:rPr>
          <w:rFonts w:hint="eastAsia"/>
          <w:kern w:val="0"/>
        </w:rPr>
        <w:t>基本配置以及IP编址</w:t>
      </w:r>
      <w:r w:rsidR="00D97C6D" w:rsidRPr="00D97C6D">
        <w:rPr>
          <w:rFonts w:hint="eastAsia"/>
          <w:kern w:val="0"/>
        </w:rPr>
        <w:t>。</w:t>
      </w:r>
    </w:p>
    <w:p w14:paraId="1853A858" w14:textId="77777777" w:rsidR="00CF5087" w:rsidRPr="001A7945" w:rsidRDefault="00CF5087" w:rsidP="00E77D2E">
      <w:pPr>
        <w:pStyle w:val="aff3"/>
        <w:ind w:leftChars="100" w:left="210" w:rightChars="100" w:right="210"/>
      </w:pPr>
      <w:r w:rsidRPr="001A7945">
        <w:t xml:space="preserve">&lt;Huawei&gt;system-view </w:t>
      </w:r>
    </w:p>
    <w:p w14:paraId="5C6DFBA1" w14:textId="77777777" w:rsidR="00CF5087" w:rsidRPr="001A7945" w:rsidRDefault="00CF5087" w:rsidP="00E77D2E">
      <w:pPr>
        <w:pStyle w:val="aff3"/>
        <w:ind w:leftChars="100" w:left="210" w:rightChars="100" w:right="210"/>
      </w:pPr>
      <w:r w:rsidRPr="001A7945">
        <w:t>Enter system view, return user view with Ctrl+Z.</w:t>
      </w:r>
    </w:p>
    <w:p w14:paraId="025B2A28" w14:textId="77777777" w:rsidR="00CF5087" w:rsidRPr="001A7945" w:rsidRDefault="00CF5087" w:rsidP="00E77D2E">
      <w:pPr>
        <w:pStyle w:val="aff3"/>
        <w:ind w:leftChars="100" w:left="210" w:rightChars="100" w:right="210"/>
      </w:pPr>
      <w:r w:rsidRPr="001A7945">
        <w:t>[Huawei]sysname R1</w:t>
      </w:r>
    </w:p>
    <w:p w14:paraId="7E6CEBC3" w14:textId="77777777" w:rsidR="00CF5087" w:rsidRPr="001A7945" w:rsidRDefault="00CF5087" w:rsidP="00E77D2E">
      <w:pPr>
        <w:pStyle w:val="aff3"/>
        <w:ind w:leftChars="100" w:left="210" w:rightChars="100" w:right="210"/>
      </w:pPr>
      <w:r w:rsidRPr="001A7945">
        <w:t>[R1]interface GigabitEthernet 0/0/</w:t>
      </w:r>
      <w:r w:rsidRPr="001A7945">
        <w:rPr>
          <w:rFonts w:hint="eastAsia"/>
        </w:rPr>
        <w:t>1</w:t>
      </w:r>
    </w:p>
    <w:p w14:paraId="339D90A1" w14:textId="6B98EEA4" w:rsidR="00CF5087" w:rsidRPr="001A7945" w:rsidRDefault="00CF5087" w:rsidP="00E77D2E">
      <w:pPr>
        <w:pStyle w:val="aff3"/>
        <w:ind w:leftChars="100" w:left="210" w:rightChars="100" w:right="210"/>
      </w:pPr>
      <w:r w:rsidRPr="001A7945">
        <w:t>[R1-GigabitEthernet0/0/</w:t>
      </w:r>
      <w:r w:rsidRPr="001A7945">
        <w:rPr>
          <w:rFonts w:hint="eastAsia"/>
        </w:rPr>
        <w:t>1</w:t>
      </w:r>
      <w:r w:rsidRPr="001A7945">
        <w:t>]ip address 10.0.12.1 24</w:t>
      </w:r>
    </w:p>
    <w:p w14:paraId="3EC2338D" w14:textId="65080B80" w:rsidR="00CF5087" w:rsidRPr="001A7945" w:rsidRDefault="00CF5087" w:rsidP="00E77D2E">
      <w:pPr>
        <w:pStyle w:val="aff3"/>
        <w:ind w:leftChars="100" w:left="210" w:rightChars="100" w:right="210"/>
      </w:pPr>
      <w:r w:rsidRPr="001A7945">
        <w:t>[R1-GigabitEthernet0/0/</w:t>
      </w:r>
      <w:r w:rsidRPr="001A7945">
        <w:rPr>
          <w:rFonts w:hint="eastAsia"/>
        </w:rPr>
        <w:t>1</w:t>
      </w:r>
      <w:r w:rsidRPr="001A7945">
        <w:t>]quit</w:t>
      </w:r>
    </w:p>
    <w:p w14:paraId="3B407181" w14:textId="77777777" w:rsidR="00CF5087" w:rsidRPr="001A7945" w:rsidRDefault="00CF5087" w:rsidP="00E77D2E">
      <w:pPr>
        <w:pStyle w:val="aff3"/>
        <w:ind w:leftChars="100" w:left="210" w:rightChars="100" w:right="210"/>
      </w:pPr>
      <w:r w:rsidRPr="001A7945">
        <w:t>[R1]interface GigabitEthernet 0/0/0</w:t>
      </w:r>
    </w:p>
    <w:p w14:paraId="324F2E11" w14:textId="77777777" w:rsidR="00CF5087" w:rsidRPr="001A7945" w:rsidRDefault="00CF5087" w:rsidP="00E77D2E">
      <w:pPr>
        <w:pStyle w:val="aff3"/>
        <w:ind w:leftChars="100" w:left="210" w:rightChars="100" w:right="210"/>
      </w:pPr>
      <w:r w:rsidRPr="001A7945">
        <w:t>[R1-GigabitEthernet0/0/0]ip address 10.0.13.1 24</w:t>
      </w:r>
    </w:p>
    <w:p w14:paraId="22A7119A" w14:textId="77777777" w:rsidR="00CF5087" w:rsidRPr="001A7945" w:rsidRDefault="00CF5087" w:rsidP="00E77D2E">
      <w:pPr>
        <w:pStyle w:val="aff3"/>
        <w:ind w:leftChars="100" w:left="210" w:rightChars="100" w:right="210"/>
      </w:pPr>
      <w:r w:rsidRPr="001A7945">
        <w:t>[R1-GigabitEthernet0/0/0]quit</w:t>
      </w:r>
    </w:p>
    <w:p w14:paraId="7E5B0919" w14:textId="77777777" w:rsidR="00CF5087" w:rsidRPr="001A7945" w:rsidRDefault="00CF5087" w:rsidP="00E77D2E">
      <w:pPr>
        <w:pStyle w:val="aff3"/>
        <w:ind w:leftChars="100" w:left="210" w:rightChars="100" w:right="210"/>
      </w:pPr>
      <w:r w:rsidRPr="001A7945">
        <w:t>[R1]interface LoopBack 0</w:t>
      </w:r>
    </w:p>
    <w:p w14:paraId="05790137" w14:textId="77777777" w:rsidR="00CF5087" w:rsidRPr="001A7945" w:rsidRDefault="00CF5087" w:rsidP="00E77D2E">
      <w:pPr>
        <w:pStyle w:val="aff3"/>
        <w:ind w:leftChars="100" w:left="210" w:rightChars="100" w:right="210"/>
      </w:pPr>
      <w:r w:rsidRPr="001A7945">
        <w:t>[R1-LoopBack0]ip address 10.0.1.1 24</w:t>
      </w:r>
    </w:p>
    <w:p w14:paraId="0E305BA6" w14:textId="77777777" w:rsidR="00CF5087" w:rsidRPr="001A7945" w:rsidRDefault="00CF5087" w:rsidP="00E77D2E">
      <w:pPr>
        <w:pStyle w:val="aff3"/>
        <w:ind w:leftChars="100" w:left="210" w:rightChars="100" w:right="210"/>
      </w:pPr>
    </w:p>
    <w:p w14:paraId="70389969" w14:textId="77777777" w:rsidR="00CF5087" w:rsidRPr="001A7945" w:rsidRDefault="00CF5087" w:rsidP="00E77D2E">
      <w:pPr>
        <w:pStyle w:val="aff3"/>
        <w:ind w:leftChars="100" w:left="210" w:rightChars="100" w:right="210"/>
      </w:pPr>
      <w:r w:rsidRPr="001A7945">
        <w:t xml:space="preserve">&lt;Huawei&gt;system-view </w:t>
      </w:r>
    </w:p>
    <w:p w14:paraId="4662547E" w14:textId="77777777" w:rsidR="00CF5087" w:rsidRPr="001A7945" w:rsidRDefault="00CF5087" w:rsidP="00E77D2E">
      <w:pPr>
        <w:pStyle w:val="aff3"/>
        <w:ind w:leftChars="100" w:left="210" w:rightChars="100" w:right="210"/>
      </w:pPr>
      <w:r w:rsidRPr="001A7945">
        <w:t>Enter system view, return user view with Ctrl+Z.</w:t>
      </w:r>
    </w:p>
    <w:p w14:paraId="45504FA6" w14:textId="77777777" w:rsidR="00CF5087" w:rsidRPr="001A7945" w:rsidRDefault="00CF5087" w:rsidP="00E77D2E">
      <w:pPr>
        <w:pStyle w:val="aff3"/>
        <w:ind w:leftChars="100" w:left="210" w:rightChars="100" w:right="210"/>
      </w:pPr>
      <w:r w:rsidRPr="001A7945">
        <w:t>[Huawei]sysname R2</w:t>
      </w:r>
    </w:p>
    <w:p w14:paraId="350C6008" w14:textId="77777777" w:rsidR="00CF5087" w:rsidRPr="001A7945" w:rsidRDefault="00CF5087" w:rsidP="00E77D2E">
      <w:pPr>
        <w:pStyle w:val="aff3"/>
        <w:ind w:leftChars="100" w:left="210" w:rightChars="100" w:right="210"/>
      </w:pPr>
      <w:r w:rsidRPr="001A7945">
        <w:t>[R2]interface GigabitEthernet 0/0/</w:t>
      </w:r>
      <w:r w:rsidRPr="001A7945">
        <w:rPr>
          <w:rFonts w:hint="eastAsia"/>
        </w:rPr>
        <w:t>1</w:t>
      </w:r>
    </w:p>
    <w:p w14:paraId="36CCECBF" w14:textId="00AE2C82" w:rsidR="00CF5087" w:rsidRPr="001A7945" w:rsidRDefault="00CF5087" w:rsidP="00E77D2E">
      <w:pPr>
        <w:pStyle w:val="aff3"/>
        <w:ind w:leftChars="100" w:left="210" w:rightChars="100" w:right="210"/>
      </w:pPr>
      <w:r w:rsidRPr="001A7945">
        <w:t>[R2-GigabitEthernet0/0/</w:t>
      </w:r>
      <w:r w:rsidRPr="001A7945">
        <w:rPr>
          <w:rFonts w:hint="eastAsia"/>
        </w:rPr>
        <w:t>1</w:t>
      </w:r>
      <w:r w:rsidRPr="001A7945">
        <w:t>]ip address 10.0.12.2 24</w:t>
      </w:r>
    </w:p>
    <w:p w14:paraId="6EA32D0E" w14:textId="34EE2622" w:rsidR="00CF5087" w:rsidRPr="001A7945" w:rsidRDefault="00CF5087" w:rsidP="00E77D2E">
      <w:pPr>
        <w:pStyle w:val="aff3"/>
        <w:ind w:leftChars="100" w:left="210" w:rightChars="100" w:right="210"/>
      </w:pPr>
      <w:r w:rsidRPr="001A7945">
        <w:t>[R2-GigabitEthernet0/0/</w:t>
      </w:r>
      <w:r w:rsidRPr="001A7945">
        <w:rPr>
          <w:rFonts w:hint="eastAsia"/>
        </w:rPr>
        <w:t>1</w:t>
      </w:r>
      <w:r w:rsidRPr="001A7945">
        <w:t>]quit</w:t>
      </w:r>
    </w:p>
    <w:p w14:paraId="050471D8" w14:textId="77777777" w:rsidR="00CF5087" w:rsidRPr="001A7945" w:rsidRDefault="00CF5087" w:rsidP="00E77D2E">
      <w:pPr>
        <w:pStyle w:val="aff3"/>
        <w:ind w:leftChars="100" w:left="210" w:rightChars="100" w:right="210"/>
      </w:pPr>
      <w:r w:rsidRPr="001A7945">
        <w:t>[R2]interface LoopBack 0</w:t>
      </w:r>
    </w:p>
    <w:p w14:paraId="16901369" w14:textId="77777777" w:rsidR="00CF5087" w:rsidRPr="001A7945" w:rsidRDefault="00CF5087" w:rsidP="00E77D2E">
      <w:pPr>
        <w:pStyle w:val="aff3"/>
        <w:ind w:leftChars="100" w:left="210" w:rightChars="100" w:right="210"/>
      </w:pPr>
      <w:r w:rsidRPr="001A7945">
        <w:t>[R2-LoopBack0]ip address 10.0.2.2 24</w:t>
      </w:r>
    </w:p>
    <w:p w14:paraId="30454F81" w14:textId="77777777" w:rsidR="00CF5087" w:rsidRPr="001A7945" w:rsidRDefault="00CF5087" w:rsidP="00E77D2E">
      <w:pPr>
        <w:pStyle w:val="aff3"/>
        <w:ind w:leftChars="100" w:left="210" w:rightChars="100" w:right="210"/>
      </w:pPr>
    </w:p>
    <w:p w14:paraId="6E07CFB8" w14:textId="77777777" w:rsidR="00CF5087" w:rsidRPr="001A7945" w:rsidRDefault="00CF5087" w:rsidP="00E77D2E">
      <w:pPr>
        <w:pStyle w:val="aff3"/>
        <w:ind w:leftChars="100" w:left="210" w:rightChars="100" w:right="210"/>
      </w:pPr>
      <w:r w:rsidRPr="001A7945">
        <w:t>&lt;Huawei&gt;system-view</w:t>
      </w:r>
    </w:p>
    <w:p w14:paraId="3CB8A71A" w14:textId="77777777" w:rsidR="00CF5087" w:rsidRPr="001A7945" w:rsidRDefault="00CF5087" w:rsidP="00E77D2E">
      <w:pPr>
        <w:pStyle w:val="aff3"/>
        <w:ind w:leftChars="100" w:left="210" w:rightChars="100" w:right="210"/>
      </w:pPr>
      <w:r w:rsidRPr="001A7945">
        <w:t>Enter system view, return user view with Ctrl+Z.</w:t>
      </w:r>
    </w:p>
    <w:p w14:paraId="12EF6199" w14:textId="77777777" w:rsidR="00CF5087" w:rsidRPr="001A7945" w:rsidRDefault="00CF5087" w:rsidP="00E77D2E">
      <w:pPr>
        <w:pStyle w:val="aff3"/>
        <w:ind w:leftChars="100" w:left="210" w:rightChars="100" w:right="210"/>
      </w:pPr>
      <w:r w:rsidRPr="001A7945">
        <w:lastRenderedPageBreak/>
        <w:t>[Huawei]sysname R3</w:t>
      </w:r>
    </w:p>
    <w:p w14:paraId="047FD332" w14:textId="77777777" w:rsidR="00CF5087" w:rsidRPr="001A7945" w:rsidRDefault="00CF5087" w:rsidP="00E77D2E">
      <w:pPr>
        <w:pStyle w:val="aff3"/>
        <w:ind w:leftChars="100" w:left="210" w:rightChars="100" w:right="210"/>
      </w:pPr>
      <w:r w:rsidRPr="001A7945">
        <w:t>[R3]interface GigabitEthernet 0/0/0</w:t>
      </w:r>
    </w:p>
    <w:p w14:paraId="36D5E9E0" w14:textId="77777777" w:rsidR="00CF5087" w:rsidRPr="001A7945" w:rsidRDefault="00CF5087" w:rsidP="00E77D2E">
      <w:pPr>
        <w:pStyle w:val="aff3"/>
        <w:ind w:leftChars="100" w:left="210" w:rightChars="100" w:right="210"/>
      </w:pPr>
      <w:r w:rsidRPr="001A7945">
        <w:t>[R3-GigabitEthernet0/0/0]ip address 10.0.13.3 24</w:t>
      </w:r>
    </w:p>
    <w:p w14:paraId="4779FF81" w14:textId="77777777" w:rsidR="00CF5087" w:rsidRPr="001A7945" w:rsidRDefault="00CF5087" w:rsidP="00E77D2E">
      <w:pPr>
        <w:pStyle w:val="aff3"/>
        <w:ind w:leftChars="100" w:left="210" w:rightChars="100" w:right="210"/>
      </w:pPr>
      <w:r w:rsidRPr="001A7945">
        <w:t>[R3-GigabitEthernet0/0/0]quit</w:t>
      </w:r>
    </w:p>
    <w:p w14:paraId="2E4BDC7E" w14:textId="77777777" w:rsidR="00CF5087" w:rsidRPr="001A7945" w:rsidRDefault="00CF5087" w:rsidP="00E77D2E">
      <w:pPr>
        <w:pStyle w:val="aff3"/>
        <w:ind w:leftChars="100" w:left="210" w:rightChars="100" w:right="210"/>
      </w:pPr>
      <w:r w:rsidRPr="001A7945">
        <w:t>[R3]interface LoopBack 0</w:t>
      </w:r>
    </w:p>
    <w:p w14:paraId="2F56A571" w14:textId="77777777" w:rsidR="00CF5087" w:rsidRPr="001A7945" w:rsidRDefault="00CF5087" w:rsidP="00E77D2E">
      <w:pPr>
        <w:pStyle w:val="aff3"/>
        <w:ind w:leftChars="100" w:left="210" w:rightChars="100" w:right="210"/>
      </w:pPr>
      <w:r w:rsidRPr="001A7945">
        <w:t>[R3-LoopBack0]ip address 10.0.3.3 24</w:t>
      </w:r>
    </w:p>
    <w:p w14:paraId="2A15A776" w14:textId="77777777" w:rsidR="00CF5087" w:rsidRPr="001A7945" w:rsidRDefault="00CF5087" w:rsidP="00E77D2E">
      <w:pPr>
        <w:pStyle w:val="aff3"/>
        <w:ind w:leftChars="100" w:left="210" w:rightChars="100" w:right="210"/>
      </w:pPr>
      <w:r w:rsidRPr="001A7945">
        <w:t>[R3-LoopBack0]quit</w:t>
      </w:r>
    </w:p>
    <w:p w14:paraId="1BC61151" w14:textId="77777777" w:rsidR="00CF5087" w:rsidRPr="001A7945" w:rsidRDefault="00CF5087" w:rsidP="00E77D2E">
      <w:pPr>
        <w:pStyle w:val="aff3"/>
        <w:ind w:leftChars="100" w:left="210" w:rightChars="100" w:right="210"/>
      </w:pPr>
      <w:r w:rsidRPr="001A7945">
        <w:t>[R3]interface LoopBack 2</w:t>
      </w:r>
    </w:p>
    <w:p w14:paraId="189313CA" w14:textId="77777777" w:rsidR="00CF5087" w:rsidRPr="001A7945" w:rsidRDefault="00CF5087" w:rsidP="00E77D2E">
      <w:pPr>
        <w:pStyle w:val="aff3"/>
        <w:ind w:leftChars="100" w:left="210" w:rightChars="100" w:right="210"/>
      </w:pPr>
      <w:r w:rsidRPr="001A7945">
        <w:t>[R3-LoopBack2]ip address 172.16.0.1 24</w:t>
      </w:r>
    </w:p>
    <w:p w14:paraId="5D6AEB2C" w14:textId="77777777" w:rsidR="00CC714A" w:rsidRDefault="00CF5087">
      <w:pPr>
        <w:pStyle w:val="a"/>
        <w:numPr>
          <w:ilvl w:val="0"/>
          <w:numId w:val="188"/>
        </w:numPr>
      </w:pPr>
      <w:r w:rsidRPr="001A7945">
        <w:rPr>
          <w:rFonts w:hint="eastAsia"/>
        </w:rPr>
        <w:t>清除设备上原有的配置</w:t>
      </w:r>
    </w:p>
    <w:p w14:paraId="69CCD910"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打开必要的接口，关闭无关接口。</w:t>
      </w:r>
    </w:p>
    <w:p w14:paraId="72B03218" w14:textId="77777777" w:rsidR="00CF5087" w:rsidRPr="001A7945" w:rsidRDefault="00CF5087" w:rsidP="00E77D2E">
      <w:pPr>
        <w:pStyle w:val="aff3"/>
        <w:ind w:leftChars="100" w:left="210" w:rightChars="100" w:right="210"/>
      </w:pPr>
      <w:r w:rsidRPr="001A7945">
        <w:t>[R1]interface GigabitEthernet 0/0/1</w:t>
      </w:r>
    </w:p>
    <w:p w14:paraId="6C7EC983" w14:textId="77777777" w:rsidR="00CF5087" w:rsidRPr="001A7945" w:rsidRDefault="00CF5087" w:rsidP="00E77D2E">
      <w:pPr>
        <w:pStyle w:val="aff3"/>
        <w:ind w:leftChars="100" w:left="210" w:rightChars="100" w:right="210"/>
      </w:pPr>
      <w:r w:rsidRPr="001A7945">
        <w:t>[R1-GigabitEthernet0/0/1]undo shutdown</w:t>
      </w:r>
    </w:p>
    <w:p w14:paraId="57059E19" w14:textId="77777777" w:rsidR="00CF5087" w:rsidRPr="001A7945" w:rsidRDefault="00CF5087" w:rsidP="00E77D2E">
      <w:pPr>
        <w:pStyle w:val="aff3"/>
        <w:ind w:leftChars="100" w:left="210" w:rightChars="100" w:right="210"/>
      </w:pPr>
      <w:r w:rsidRPr="001A7945">
        <w:t>[R1-GigabitEthernet0/0/1]quit</w:t>
      </w:r>
    </w:p>
    <w:p w14:paraId="0D8F1A80" w14:textId="77777777" w:rsidR="00CF5087" w:rsidRPr="001A7945" w:rsidRDefault="00CF5087" w:rsidP="00E77D2E">
      <w:pPr>
        <w:pStyle w:val="aff3"/>
        <w:ind w:leftChars="100" w:left="210" w:rightChars="100" w:right="210"/>
      </w:pPr>
    </w:p>
    <w:p w14:paraId="45F845D0" w14:textId="77777777" w:rsidR="00CF5087" w:rsidRPr="001A7945" w:rsidRDefault="00CF5087" w:rsidP="00E77D2E">
      <w:pPr>
        <w:pStyle w:val="aff3"/>
        <w:ind w:leftChars="100" w:left="210" w:rightChars="100" w:right="210"/>
      </w:pPr>
      <w:r w:rsidRPr="001A7945">
        <w:t>[R2]interface GigabitEthernet 0/0/0</w:t>
      </w:r>
    </w:p>
    <w:p w14:paraId="609B27EF" w14:textId="77777777" w:rsidR="00CF5087" w:rsidRPr="001A7945" w:rsidRDefault="00CF5087" w:rsidP="00E77D2E">
      <w:pPr>
        <w:pStyle w:val="aff3"/>
        <w:ind w:leftChars="100" w:left="210" w:rightChars="100" w:right="210"/>
      </w:pPr>
      <w:r w:rsidRPr="001A7945">
        <w:t>[R2-GigabitEthernet0/0/0]undo rip summary-address 172.16.0.0 255.255.0.0</w:t>
      </w:r>
    </w:p>
    <w:p w14:paraId="3B57E0D4" w14:textId="77777777" w:rsidR="00CF5087" w:rsidRPr="001A7945" w:rsidRDefault="00CF5087" w:rsidP="00E77D2E">
      <w:pPr>
        <w:pStyle w:val="aff3"/>
        <w:ind w:leftChars="100" w:left="210" w:rightChars="100" w:right="210"/>
      </w:pPr>
      <w:r w:rsidRPr="001A7945">
        <w:t>[R2-GigabitEthernet0/0/0]shutdown</w:t>
      </w:r>
    </w:p>
    <w:p w14:paraId="3558F929" w14:textId="77777777" w:rsidR="00CF5087" w:rsidRPr="001A7945" w:rsidRDefault="00CF5087" w:rsidP="00E77D2E">
      <w:pPr>
        <w:pStyle w:val="aff3"/>
        <w:ind w:leftChars="100" w:left="210" w:rightChars="100" w:right="210"/>
      </w:pPr>
    </w:p>
    <w:p w14:paraId="315B730F" w14:textId="77777777" w:rsidR="00CF5087" w:rsidRPr="001A7945" w:rsidRDefault="00CF5087" w:rsidP="00E77D2E">
      <w:pPr>
        <w:pStyle w:val="aff3"/>
        <w:ind w:leftChars="100" w:left="210" w:rightChars="100" w:right="210"/>
      </w:pPr>
      <w:r w:rsidRPr="001A7945">
        <w:t>[R3]interface GigabitEthernet 0/0/0</w:t>
      </w:r>
    </w:p>
    <w:p w14:paraId="1C59E623" w14:textId="77777777" w:rsidR="00CF5087" w:rsidRPr="001A7945" w:rsidRDefault="00CF5087" w:rsidP="00E77D2E">
      <w:pPr>
        <w:pStyle w:val="aff3"/>
        <w:ind w:leftChars="100" w:left="210" w:rightChars="100" w:right="210"/>
      </w:pPr>
      <w:r w:rsidRPr="001A7945">
        <w:t>[R3-GigabitEthernet0/0/0]undo shutdown</w:t>
      </w:r>
    </w:p>
    <w:p w14:paraId="3FDE7E78" w14:textId="77777777" w:rsidR="00CF5087" w:rsidRPr="001A7945" w:rsidRDefault="00CF5087" w:rsidP="00E77D2E">
      <w:pPr>
        <w:pStyle w:val="aff3"/>
        <w:ind w:leftChars="100" w:left="210" w:rightChars="100" w:right="210"/>
      </w:pPr>
      <w:r w:rsidRPr="001A7945">
        <w:t>[R3-GigabitEthernet0/0/0]quit</w:t>
      </w:r>
    </w:p>
    <w:p w14:paraId="55A68C72" w14:textId="77777777" w:rsidR="00CF5087" w:rsidRPr="001A7945" w:rsidRDefault="00CF5087" w:rsidP="00E77D2E">
      <w:pPr>
        <w:pStyle w:val="aff3"/>
        <w:ind w:leftChars="100" w:left="210" w:rightChars="100" w:right="210"/>
      </w:pPr>
      <w:r w:rsidRPr="001A7945">
        <w:t>[R3]interface GigabitEthernet 0/0/1</w:t>
      </w:r>
    </w:p>
    <w:p w14:paraId="7166DCDC" w14:textId="77777777" w:rsidR="00CF5087" w:rsidRPr="001A7945" w:rsidRDefault="00CF5087" w:rsidP="00E77D2E">
      <w:pPr>
        <w:pStyle w:val="aff3"/>
        <w:ind w:leftChars="100" w:left="210" w:rightChars="100" w:right="210"/>
      </w:pPr>
      <w:r w:rsidRPr="001A7945">
        <w:t>[R3-GigabitEthernet0/0/1]shutdown</w:t>
      </w:r>
    </w:p>
    <w:p w14:paraId="1233CFE6" w14:textId="77777777" w:rsidR="00CF5087" w:rsidRPr="001A7945" w:rsidRDefault="00CF5087" w:rsidP="00E77D2E">
      <w:pPr>
        <w:pStyle w:val="aff3"/>
        <w:ind w:leftChars="100" w:left="210" w:rightChars="100" w:right="210"/>
      </w:pPr>
      <w:r w:rsidRPr="001A7945">
        <w:t>[R3-GigabitEthernet0/0/1]quit</w:t>
      </w:r>
    </w:p>
    <w:p w14:paraId="68BB544A" w14:textId="77777777" w:rsidR="00CF5087" w:rsidRPr="001A7945" w:rsidRDefault="00CF5087" w:rsidP="00E77D2E">
      <w:pPr>
        <w:pStyle w:val="aff3"/>
        <w:ind w:leftChars="100" w:left="210" w:rightChars="100" w:right="210"/>
      </w:pPr>
      <w:r w:rsidRPr="001A7945">
        <w:t>[R3]undo interface LoopBack 3</w:t>
      </w:r>
    </w:p>
    <w:p w14:paraId="759D7B63" w14:textId="77777777" w:rsidR="00CF5087" w:rsidRPr="001A7945" w:rsidRDefault="00CF5087" w:rsidP="00E77D2E">
      <w:pPr>
        <w:pStyle w:val="aff3"/>
        <w:ind w:leftChars="100" w:left="210" w:rightChars="100" w:right="210"/>
      </w:pPr>
      <w:r w:rsidRPr="001A7945">
        <w:t>Info: This operation may take a few seconds. Please wait for a moment...succeeded.</w:t>
      </w:r>
    </w:p>
    <w:p w14:paraId="3593835F" w14:textId="77777777" w:rsidR="00CF5087" w:rsidRPr="001A7945" w:rsidRDefault="00CF5087" w:rsidP="00E77D2E">
      <w:pPr>
        <w:pStyle w:val="aff3"/>
        <w:ind w:leftChars="100" w:left="210" w:rightChars="100" w:right="210"/>
      </w:pPr>
      <w:r w:rsidRPr="001A7945">
        <w:t>[R3]undo interface LoopBack 4</w:t>
      </w:r>
    </w:p>
    <w:p w14:paraId="77239778" w14:textId="77777777" w:rsidR="00CF5087" w:rsidRPr="001A7945" w:rsidRDefault="00CF5087" w:rsidP="00E77D2E">
      <w:pPr>
        <w:pStyle w:val="aff3"/>
        <w:ind w:leftChars="100" w:left="210" w:rightChars="100" w:right="210"/>
      </w:pPr>
      <w:r w:rsidRPr="001A7945">
        <w:t>Info: This operation may take a few seconds. Please wait for a moment...succeeded.</w:t>
      </w:r>
    </w:p>
    <w:p w14:paraId="2B76CD22" w14:textId="77777777" w:rsidR="00CF5087" w:rsidRPr="001A7945" w:rsidRDefault="00CF5087" w:rsidP="00E77D2E">
      <w:pPr>
        <w:pStyle w:val="aff3"/>
        <w:ind w:leftChars="100" w:left="210" w:rightChars="100" w:right="210"/>
      </w:pPr>
      <w:r w:rsidRPr="001A7945">
        <w:t>[R3]undo interface LoopBack 5</w:t>
      </w:r>
    </w:p>
    <w:p w14:paraId="07A8529E" w14:textId="77777777" w:rsidR="00CF5087" w:rsidRPr="001A7945" w:rsidRDefault="00CF5087" w:rsidP="00E77D2E">
      <w:pPr>
        <w:pStyle w:val="aff3"/>
        <w:ind w:leftChars="100" w:left="210" w:rightChars="100" w:right="210"/>
      </w:pPr>
      <w:r w:rsidRPr="001A7945">
        <w:t>Info: This operation may take a few seconds. Please wait for a moment...succeeded.</w:t>
      </w:r>
    </w:p>
    <w:p w14:paraId="5F7632E4" w14:textId="77777777" w:rsidR="00CF5087" w:rsidRPr="001A7945" w:rsidRDefault="00CF5087" w:rsidP="00E77D2E">
      <w:pPr>
        <w:pStyle w:val="aff3"/>
        <w:ind w:leftChars="100" w:left="210" w:rightChars="100" w:right="210"/>
      </w:pPr>
    </w:p>
    <w:p w14:paraId="548B3735"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删除设备上的</w:t>
      </w:r>
      <w:r w:rsidRPr="00D97C6D">
        <w:rPr>
          <w:kern w:val="0"/>
        </w:rPr>
        <w:t>RIP</w:t>
      </w:r>
      <w:r w:rsidRPr="00D97C6D">
        <w:rPr>
          <w:rFonts w:hint="eastAsia"/>
          <w:kern w:val="0"/>
        </w:rPr>
        <w:t>认证配置和</w:t>
      </w:r>
      <w:r w:rsidRPr="00D97C6D">
        <w:rPr>
          <w:kern w:val="0"/>
        </w:rPr>
        <w:t>RIP</w:t>
      </w:r>
      <w:r w:rsidRPr="00D97C6D">
        <w:rPr>
          <w:rFonts w:hint="eastAsia"/>
          <w:kern w:val="0"/>
        </w:rPr>
        <w:t>进程</w:t>
      </w:r>
      <w:r w:rsidRPr="00D97C6D">
        <w:rPr>
          <w:kern w:val="0"/>
        </w:rPr>
        <w:t>1</w:t>
      </w:r>
      <w:r w:rsidRPr="00D97C6D">
        <w:rPr>
          <w:rFonts w:hint="eastAsia"/>
          <w:kern w:val="0"/>
        </w:rPr>
        <w:t>。</w:t>
      </w:r>
    </w:p>
    <w:p w14:paraId="7BD1D90C" w14:textId="77777777" w:rsidR="00CF5087" w:rsidRPr="001A7945" w:rsidRDefault="00CF5087" w:rsidP="00E77D2E">
      <w:pPr>
        <w:pStyle w:val="aff3"/>
        <w:ind w:leftChars="100" w:left="210" w:rightChars="100" w:right="210"/>
      </w:pPr>
      <w:r w:rsidRPr="001A7945">
        <w:t>[R1]interface GigabitEthernet 0/0/0</w:t>
      </w:r>
    </w:p>
    <w:p w14:paraId="3C8097AC" w14:textId="77777777" w:rsidR="00CF5087" w:rsidRPr="001A7945" w:rsidRDefault="00CF5087" w:rsidP="00E77D2E">
      <w:pPr>
        <w:pStyle w:val="aff3"/>
        <w:ind w:leftChars="100" w:left="210" w:rightChars="100" w:right="210"/>
      </w:pPr>
      <w:r w:rsidRPr="001A7945">
        <w:t>[R1-GigabitEthernet0/0/0]undo rip authentication-mode</w:t>
      </w:r>
    </w:p>
    <w:p w14:paraId="2C477422" w14:textId="77777777" w:rsidR="00CF5087" w:rsidRPr="001A7945" w:rsidRDefault="00CF5087" w:rsidP="00E77D2E">
      <w:pPr>
        <w:pStyle w:val="aff3"/>
        <w:ind w:leftChars="100" w:left="210" w:rightChars="100" w:right="210"/>
      </w:pPr>
      <w:r w:rsidRPr="001A7945">
        <w:lastRenderedPageBreak/>
        <w:t>[R1-GigabitEthernet0/0/0]quit</w:t>
      </w:r>
    </w:p>
    <w:p w14:paraId="4C3EFD3D" w14:textId="77777777" w:rsidR="00CF5087" w:rsidRPr="001A7945" w:rsidRDefault="00CF5087" w:rsidP="00E77D2E">
      <w:pPr>
        <w:pStyle w:val="aff3"/>
        <w:ind w:leftChars="100" w:left="210" w:rightChars="100" w:right="210"/>
      </w:pPr>
      <w:r w:rsidRPr="001A7945">
        <w:t>[R1]undo rip 1</w:t>
      </w:r>
    </w:p>
    <w:p w14:paraId="2785F28A" w14:textId="77777777" w:rsidR="00CF5087" w:rsidRPr="001A7945" w:rsidRDefault="00CF5087" w:rsidP="00E77D2E">
      <w:pPr>
        <w:pStyle w:val="aff3"/>
        <w:ind w:leftChars="100" w:left="210" w:rightChars="100" w:right="210"/>
      </w:pPr>
      <w:r w:rsidRPr="001A7945">
        <w:t>Warning: The RIP process will be deleted. Continue?[Y/N]y</w:t>
      </w:r>
    </w:p>
    <w:p w14:paraId="58B668C1" w14:textId="77777777" w:rsidR="00CF5087" w:rsidRPr="001A7945" w:rsidRDefault="00CF5087" w:rsidP="00E77D2E">
      <w:pPr>
        <w:pStyle w:val="aff3"/>
        <w:ind w:leftChars="100" w:left="210" w:rightChars="100" w:right="210"/>
      </w:pPr>
    </w:p>
    <w:p w14:paraId="68DD9F09" w14:textId="77777777" w:rsidR="00CF5087" w:rsidRPr="001A7945" w:rsidRDefault="00CF5087" w:rsidP="00E77D2E">
      <w:pPr>
        <w:pStyle w:val="aff3"/>
        <w:ind w:leftChars="100" w:left="210" w:rightChars="100" w:right="210"/>
      </w:pPr>
      <w:r w:rsidRPr="001A7945">
        <w:t>[R2]interface GigabitEthernet 0/0/0</w:t>
      </w:r>
    </w:p>
    <w:p w14:paraId="192AFDD4" w14:textId="77777777" w:rsidR="00CF5087" w:rsidRPr="001A7945" w:rsidRDefault="00CF5087" w:rsidP="00E77D2E">
      <w:pPr>
        <w:pStyle w:val="aff3"/>
        <w:ind w:leftChars="100" w:left="210" w:rightChars="100" w:right="210"/>
      </w:pPr>
      <w:r w:rsidRPr="001A7945">
        <w:t>[R2-GigabitEthernet0/0/0]undo rip authentication-mode</w:t>
      </w:r>
    </w:p>
    <w:p w14:paraId="21587486" w14:textId="77777777" w:rsidR="00CF5087" w:rsidRPr="001A7945" w:rsidRDefault="00CF5087" w:rsidP="00E77D2E">
      <w:pPr>
        <w:pStyle w:val="aff3"/>
        <w:ind w:leftChars="100" w:left="210" w:rightChars="100" w:right="210"/>
      </w:pPr>
      <w:r w:rsidRPr="001A7945">
        <w:t>[R2-GigabitEthernet0/0/0]quit</w:t>
      </w:r>
    </w:p>
    <w:p w14:paraId="597B0F98" w14:textId="77777777" w:rsidR="00CF5087" w:rsidRPr="001A7945" w:rsidRDefault="00CF5087" w:rsidP="00E77D2E">
      <w:pPr>
        <w:pStyle w:val="aff3"/>
        <w:ind w:leftChars="100" w:left="210" w:rightChars="100" w:right="210"/>
      </w:pPr>
      <w:r w:rsidRPr="001A7945">
        <w:t>[R2]interface GigabitEthernet 0/0/1</w:t>
      </w:r>
    </w:p>
    <w:p w14:paraId="61122F08" w14:textId="77777777" w:rsidR="00CF5087" w:rsidRPr="001A7945" w:rsidRDefault="00CF5087" w:rsidP="00E77D2E">
      <w:pPr>
        <w:pStyle w:val="aff3"/>
        <w:ind w:leftChars="100" w:left="210" w:rightChars="100" w:right="210"/>
      </w:pPr>
      <w:r w:rsidRPr="001A7945">
        <w:t xml:space="preserve">[R2-GigabitEthernet0/0/1]undo rip authentication-mode  </w:t>
      </w:r>
    </w:p>
    <w:p w14:paraId="11A32691" w14:textId="77777777" w:rsidR="00CF5087" w:rsidRPr="001A7945" w:rsidRDefault="00CF5087" w:rsidP="00E77D2E">
      <w:pPr>
        <w:pStyle w:val="aff3"/>
        <w:ind w:leftChars="100" w:left="210" w:rightChars="100" w:right="210"/>
      </w:pPr>
      <w:r w:rsidRPr="001A7945">
        <w:t>[R2-GigabitEthernet0/0/1]quit</w:t>
      </w:r>
    </w:p>
    <w:p w14:paraId="3B0B484A" w14:textId="77777777" w:rsidR="00CF5087" w:rsidRPr="001A7945" w:rsidRDefault="00CF5087" w:rsidP="00E77D2E">
      <w:pPr>
        <w:pStyle w:val="aff3"/>
        <w:ind w:leftChars="100" w:left="210" w:rightChars="100" w:right="210"/>
      </w:pPr>
      <w:r w:rsidRPr="001A7945">
        <w:t>[R2]undo rip 1</w:t>
      </w:r>
    </w:p>
    <w:p w14:paraId="3AE120E4" w14:textId="77777777" w:rsidR="00CF5087" w:rsidRPr="001A7945" w:rsidRDefault="00CF5087" w:rsidP="00E77D2E">
      <w:pPr>
        <w:pStyle w:val="aff3"/>
        <w:ind w:leftChars="100" w:left="210" w:rightChars="100" w:right="210"/>
      </w:pPr>
      <w:r w:rsidRPr="001A7945">
        <w:t>Warning: The RIP process will be deleted. Continue?[Y/N]y</w:t>
      </w:r>
    </w:p>
    <w:p w14:paraId="69B794C8" w14:textId="77777777" w:rsidR="00CF5087" w:rsidRPr="001A7945" w:rsidRDefault="00CF5087" w:rsidP="00E77D2E">
      <w:pPr>
        <w:pStyle w:val="aff3"/>
        <w:ind w:leftChars="100" w:left="210" w:rightChars="100" w:right="210"/>
      </w:pPr>
    </w:p>
    <w:p w14:paraId="42D3A136" w14:textId="77777777" w:rsidR="00CF5087" w:rsidRPr="001A7945" w:rsidRDefault="00CF5087" w:rsidP="00E77D2E">
      <w:pPr>
        <w:pStyle w:val="aff3"/>
        <w:ind w:leftChars="100" w:left="210" w:rightChars="100" w:right="210"/>
      </w:pPr>
      <w:r w:rsidRPr="001A7945">
        <w:t>[R3]interface GigabitEthernet 0/0/1</w:t>
      </w:r>
    </w:p>
    <w:p w14:paraId="4BDC6551" w14:textId="77777777" w:rsidR="00CF5087" w:rsidRPr="001A7945" w:rsidRDefault="00CF5087" w:rsidP="00E77D2E">
      <w:pPr>
        <w:pStyle w:val="aff3"/>
        <w:ind w:leftChars="100" w:left="210" w:rightChars="100" w:right="210"/>
      </w:pPr>
      <w:r w:rsidRPr="001A7945">
        <w:t>[R3-GigabitEthernet0/0/1]undo rip authentication-mode</w:t>
      </w:r>
    </w:p>
    <w:p w14:paraId="61279FF4" w14:textId="77777777" w:rsidR="00CF5087" w:rsidRPr="001A7945" w:rsidRDefault="00CF5087" w:rsidP="00E77D2E">
      <w:pPr>
        <w:pStyle w:val="aff3"/>
        <w:ind w:leftChars="100" w:left="210" w:rightChars="100" w:right="210"/>
      </w:pPr>
      <w:r w:rsidRPr="001A7945">
        <w:t>[R3-GigabitEthernet0/0/1]quit</w:t>
      </w:r>
    </w:p>
    <w:p w14:paraId="48303113" w14:textId="77777777" w:rsidR="00CF5087" w:rsidRPr="001A7945" w:rsidRDefault="00CF5087" w:rsidP="00E77D2E">
      <w:pPr>
        <w:pStyle w:val="aff3"/>
        <w:ind w:leftChars="100" w:left="210" w:rightChars="100" w:right="210"/>
      </w:pPr>
      <w:r w:rsidRPr="001A7945">
        <w:t>[R3]undo rip 1</w:t>
      </w:r>
    </w:p>
    <w:p w14:paraId="7BD79325" w14:textId="77777777" w:rsidR="00CF5087" w:rsidRPr="001A7945" w:rsidRDefault="00CF5087" w:rsidP="00E77D2E">
      <w:pPr>
        <w:pStyle w:val="aff3"/>
        <w:ind w:leftChars="100" w:left="210" w:rightChars="100" w:right="210"/>
      </w:pPr>
      <w:r w:rsidRPr="001A7945">
        <w:t>Warning: The RIP process will be deleted. Continue?[Y/N]y</w:t>
      </w:r>
    </w:p>
    <w:p w14:paraId="1834EC34" w14:textId="77777777" w:rsidR="00CC714A" w:rsidRDefault="00D97C6D">
      <w:pPr>
        <w:pStyle w:val="a"/>
        <w:numPr>
          <w:ilvl w:val="0"/>
          <w:numId w:val="188"/>
        </w:numPr>
      </w:pPr>
      <w:r w:rsidRPr="00D97C6D">
        <w:rPr>
          <w:rFonts w:hint="eastAsia"/>
        </w:rPr>
        <w:t>配置</w:t>
      </w:r>
      <w:r w:rsidRPr="00D97C6D">
        <w:t>OSPF</w:t>
      </w:r>
    </w:p>
    <w:p w14:paraId="415640CF"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将</w:t>
      </w:r>
      <w:r w:rsidRPr="00D97C6D">
        <w:rPr>
          <w:kern w:val="0"/>
        </w:rPr>
        <w:t>R1</w:t>
      </w:r>
      <w:r w:rsidRPr="00D97C6D">
        <w:rPr>
          <w:rFonts w:hint="eastAsia"/>
          <w:kern w:val="0"/>
        </w:rPr>
        <w:t>的</w:t>
      </w:r>
      <w:r w:rsidR="00B81C7A">
        <w:rPr>
          <w:rFonts w:hint="eastAsia"/>
          <w:kern w:val="0"/>
        </w:rPr>
        <w:t>R</w:t>
      </w:r>
      <w:r w:rsidRPr="00D97C6D">
        <w:rPr>
          <w:kern w:val="0"/>
        </w:rPr>
        <w:t>outer ID</w:t>
      </w:r>
      <w:r w:rsidRPr="00D97C6D">
        <w:rPr>
          <w:rFonts w:hint="eastAsia"/>
          <w:kern w:val="0"/>
        </w:rPr>
        <w:t>配置为</w:t>
      </w:r>
      <w:r w:rsidRPr="00D97C6D">
        <w:rPr>
          <w:kern w:val="0"/>
        </w:rPr>
        <w:t>10.0.1.1</w:t>
      </w:r>
      <w:r w:rsidRPr="00D97C6D">
        <w:rPr>
          <w:rFonts w:hint="eastAsia"/>
          <w:kern w:val="0"/>
        </w:rPr>
        <w:t>（逻辑接口</w:t>
      </w:r>
      <w:r w:rsidRPr="00D97C6D">
        <w:rPr>
          <w:kern w:val="0"/>
        </w:rPr>
        <w:t>Loopback 0</w:t>
      </w:r>
      <w:r w:rsidRPr="00D97C6D">
        <w:rPr>
          <w:rFonts w:hint="eastAsia"/>
          <w:kern w:val="0"/>
        </w:rPr>
        <w:t>的地址），开启</w:t>
      </w:r>
      <w:r w:rsidRPr="00D97C6D">
        <w:rPr>
          <w:kern w:val="0"/>
        </w:rPr>
        <w:t>OSPF</w:t>
      </w:r>
      <w:r w:rsidRPr="00D97C6D">
        <w:rPr>
          <w:rFonts w:hint="eastAsia"/>
          <w:kern w:val="0"/>
        </w:rPr>
        <w:t>进程</w:t>
      </w:r>
      <w:r w:rsidRPr="00D97C6D">
        <w:rPr>
          <w:kern w:val="0"/>
        </w:rPr>
        <w:t>1</w:t>
      </w:r>
      <w:r w:rsidRPr="00D97C6D">
        <w:rPr>
          <w:rFonts w:hint="eastAsia"/>
          <w:kern w:val="0"/>
        </w:rPr>
        <w:t>（缺省进程），并将网段</w:t>
      </w:r>
      <w:r w:rsidRPr="00D97C6D">
        <w:rPr>
          <w:kern w:val="0"/>
        </w:rPr>
        <w:t>10.0.1.0/24</w:t>
      </w:r>
      <w:r w:rsidRPr="00D97C6D">
        <w:rPr>
          <w:rFonts w:hint="eastAsia"/>
          <w:kern w:val="0"/>
        </w:rPr>
        <w:t>、</w:t>
      </w:r>
      <w:r w:rsidRPr="00D97C6D">
        <w:rPr>
          <w:kern w:val="0"/>
        </w:rPr>
        <w:t>10.0.12.0/24</w:t>
      </w:r>
      <w:r w:rsidRPr="00D97C6D">
        <w:rPr>
          <w:rFonts w:hint="eastAsia"/>
          <w:kern w:val="0"/>
        </w:rPr>
        <w:t>和</w:t>
      </w:r>
      <w:r w:rsidRPr="00D97C6D">
        <w:rPr>
          <w:kern w:val="0"/>
        </w:rPr>
        <w:t>10.0.13.0/24</w:t>
      </w:r>
      <w:r w:rsidR="008513A5">
        <w:rPr>
          <w:rFonts w:hint="eastAsia"/>
          <w:kern w:val="0"/>
        </w:rPr>
        <w:t>发布</w:t>
      </w:r>
      <w:r w:rsidRPr="00D97C6D">
        <w:rPr>
          <w:rFonts w:hint="eastAsia"/>
          <w:kern w:val="0"/>
        </w:rPr>
        <w:t>到</w:t>
      </w:r>
      <w:r w:rsidRPr="00D97C6D">
        <w:rPr>
          <w:kern w:val="0"/>
        </w:rPr>
        <w:t>OSPF</w:t>
      </w:r>
      <w:r w:rsidRPr="00D97C6D">
        <w:rPr>
          <w:rFonts w:hint="eastAsia"/>
          <w:kern w:val="0"/>
        </w:rPr>
        <w:t>区域</w:t>
      </w:r>
      <w:r w:rsidRPr="00D97C6D">
        <w:rPr>
          <w:kern w:val="0"/>
        </w:rPr>
        <w:t>0</w:t>
      </w:r>
      <w:r w:rsidRPr="00D97C6D">
        <w:rPr>
          <w:rFonts w:hint="eastAsia"/>
          <w:kern w:val="0"/>
        </w:rPr>
        <w:t>。</w:t>
      </w:r>
    </w:p>
    <w:p w14:paraId="25012EB3" w14:textId="77777777" w:rsidR="00CF5087" w:rsidRPr="001A7945" w:rsidRDefault="00CF5087" w:rsidP="00E77D2E">
      <w:pPr>
        <w:pStyle w:val="aff3"/>
        <w:ind w:leftChars="100" w:left="210" w:rightChars="100" w:right="210"/>
      </w:pPr>
      <w:r w:rsidRPr="001A7945">
        <w:t xml:space="preserve">[R1]ospf 1 router-id 10.0.1.1 </w:t>
      </w:r>
    </w:p>
    <w:p w14:paraId="39695947" w14:textId="77777777" w:rsidR="00CF5087" w:rsidRPr="001A7945" w:rsidRDefault="00CF5087" w:rsidP="00E77D2E">
      <w:pPr>
        <w:pStyle w:val="aff3"/>
        <w:ind w:leftChars="100" w:left="210" w:rightChars="100" w:right="210"/>
      </w:pPr>
      <w:r w:rsidRPr="001A7945">
        <w:t>[R1-ospf-1]area 0</w:t>
      </w:r>
    </w:p>
    <w:p w14:paraId="1992C0E0" w14:textId="77777777" w:rsidR="00CF5087" w:rsidRPr="001A7945" w:rsidRDefault="00CF5087" w:rsidP="00E77D2E">
      <w:pPr>
        <w:pStyle w:val="aff3"/>
        <w:ind w:leftChars="100" w:left="210" w:rightChars="100" w:right="210"/>
      </w:pPr>
      <w:r w:rsidRPr="001A7945">
        <w:t>[R1-ospf-1-area-0.0.0.0]network 10.0.1.0 0.0.0.255</w:t>
      </w:r>
    </w:p>
    <w:p w14:paraId="2DFE212D" w14:textId="77777777" w:rsidR="00CF5087" w:rsidRPr="001A7945" w:rsidRDefault="00CF5087" w:rsidP="00E77D2E">
      <w:pPr>
        <w:pStyle w:val="aff3"/>
        <w:ind w:leftChars="100" w:left="210" w:rightChars="100" w:right="210"/>
      </w:pPr>
      <w:r w:rsidRPr="001A7945">
        <w:t>[R1-ospf-1-area-0.0.0.0]network 10.0.13.0 0.0.0.255</w:t>
      </w:r>
    </w:p>
    <w:p w14:paraId="177CE00F" w14:textId="2F39B4F4" w:rsidR="0076068E" w:rsidRPr="001A7945" w:rsidRDefault="00CF5087" w:rsidP="00E77D2E">
      <w:pPr>
        <w:pStyle w:val="aff3"/>
        <w:ind w:leftChars="100" w:left="210" w:rightChars="100" w:right="210"/>
      </w:pPr>
      <w:r w:rsidRPr="001A7945">
        <w:t>[R1-ospf-1-area-0.0.0.0]network 10.0.12.0 0.0.0.255</w:t>
      </w:r>
    </w:p>
    <w:p w14:paraId="3079A8B6" w14:textId="77777777" w:rsidR="00CC714A" w:rsidRDefault="00CC714A" w:rsidP="00540DD3">
      <w:pPr>
        <w:pStyle w:val="aff3"/>
        <w:ind w:leftChars="100" w:left="210" w:rightChars="100" w:right="210"/>
      </w:pPr>
    </w:p>
    <w:p w14:paraId="464A1081"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注意：同一个路由器可以开启多个OSPF进程，默认进程号为1，由于进程号只具有本地意义，所以同一路由域的不同路由器可以使用相同或不同的OSPF进程号</w:t>
      </w:r>
      <w:r w:rsidR="006F2FB6">
        <w:rPr>
          <w:rFonts w:hint="eastAsia"/>
          <w:kern w:val="0"/>
        </w:rPr>
        <w:t>。</w:t>
      </w:r>
      <w:r w:rsidR="00545C11">
        <w:rPr>
          <w:rFonts w:hint="eastAsia"/>
          <w:kern w:val="0"/>
        </w:rPr>
        <w:t>另外</w:t>
      </w:r>
      <w:r w:rsidR="00E36298" w:rsidRPr="00E36298">
        <w:rPr>
          <w:b/>
          <w:kern w:val="0"/>
        </w:rPr>
        <w:t>network</w:t>
      </w:r>
      <w:r w:rsidRPr="00D97C6D">
        <w:rPr>
          <w:rFonts w:hint="eastAsia"/>
          <w:kern w:val="0"/>
        </w:rPr>
        <w:t>命令后面需使用反掩码。</w:t>
      </w:r>
    </w:p>
    <w:p w14:paraId="2267FC28"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将</w:t>
      </w:r>
      <w:r w:rsidRPr="00D97C6D">
        <w:rPr>
          <w:kern w:val="0"/>
        </w:rPr>
        <w:t>R2</w:t>
      </w:r>
      <w:r w:rsidRPr="00D97C6D">
        <w:rPr>
          <w:rFonts w:hint="eastAsia"/>
          <w:kern w:val="0"/>
        </w:rPr>
        <w:t>的</w:t>
      </w:r>
      <w:r w:rsidR="00D5674C">
        <w:rPr>
          <w:rFonts w:hint="eastAsia"/>
          <w:kern w:val="0"/>
        </w:rPr>
        <w:t>R</w:t>
      </w:r>
      <w:r w:rsidRPr="00D97C6D">
        <w:rPr>
          <w:kern w:val="0"/>
        </w:rPr>
        <w:t>outer ID</w:t>
      </w:r>
      <w:r w:rsidRPr="00D97C6D">
        <w:rPr>
          <w:rFonts w:hint="eastAsia"/>
          <w:kern w:val="0"/>
        </w:rPr>
        <w:t>配置为</w:t>
      </w:r>
      <w:r w:rsidRPr="00D97C6D">
        <w:rPr>
          <w:kern w:val="0"/>
        </w:rPr>
        <w:t>10.0.2.2</w:t>
      </w:r>
      <w:r w:rsidRPr="00D97C6D">
        <w:rPr>
          <w:rFonts w:hint="eastAsia"/>
          <w:kern w:val="0"/>
        </w:rPr>
        <w:t>，开启</w:t>
      </w:r>
      <w:r w:rsidRPr="00D97C6D">
        <w:rPr>
          <w:kern w:val="0"/>
        </w:rPr>
        <w:t>OSPF</w:t>
      </w:r>
      <w:r w:rsidRPr="00D97C6D">
        <w:rPr>
          <w:rFonts w:hint="eastAsia"/>
          <w:kern w:val="0"/>
        </w:rPr>
        <w:t>进程</w:t>
      </w:r>
      <w:r w:rsidRPr="00D97C6D">
        <w:rPr>
          <w:kern w:val="0"/>
        </w:rPr>
        <w:t>1</w:t>
      </w:r>
      <w:r w:rsidRPr="00D97C6D">
        <w:rPr>
          <w:rFonts w:hint="eastAsia"/>
          <w:kern w:val="0"/>
        </w:rPr>
        <w:t>，并将网段</w:t>
      </w:r>
      <w:r w:rsidRPr="00D97C6D">
        <w:rPr>
          <w:kern w:val="0"/>
        </w:rPr>
        <w:t>10.0.12.0/24</w:t>
      </w:r>
      <w:r w:rsidRPr="00D97C6D">
        <w:rPr>
          <w:rFonts w:hint="eastAsia"/>
          <w:kern w:val="0"/>
        </w:rPr>
        <w:t>和</w:t>
      </w:r>
      <w:r w:rsidRPr="00D97C6D">
        <w:rPr>
          <w:kern w:val="0"/>
        </w:rPr>
        <w:t>10.0.2.0/24</w:t>
      </w:r>
      <w:r w:rsidRPr="00D97C6D">
        <w:rPr>
          <w:rFonts w:hint="eastAsia"/>
          <w:kern w:val="0"/>
        </w:rPr>
        <w:t>发布到</w:t>
      </w:r>
      <w:r w:rsidRPr="00D97C6D">
        <w:rPr>
          <w:kern w:val="0"/>
        </w:rPr>
        <w:t>OSPF</w:t>
      </w:r>
      <w:r w:rsidRPr="00D97C6D">
        <w:rPr>
          <w:rFonts w:hint="eastAsia"/>
          <w:kern w:val="0"/>
        </w:rPr>
        <w:t>区域</w:t>
      </w:r>
      <w:r w:rsidRPr="00D97C6D">
        <w:rPr>
          <w:kern w:val="0"/>
        </w:rPr>
        <w:t>0</w:t>
      </w:r>
      <w:r w:rsidRPr="00D97C6D">
        <w:rPr>
          <w:rFonts w:hint="eastAsia"/>
          <w:kern w:val="0"/>
        </w:rPr>
        <w:t>。</w:t>
      </w:r>
    </w:p>
    <w:p w14:paraId="0A415577" w14:textId="77777777" w:rsidR="00CF5087" w:rsidRPr="001A7945" w:rsidRDefault="00CF5087" w:rsidP="00E77D2E">
      <w:pPr>
        <w:pStyle w:val="aff3"/>
        <w:ind w:leftChars="100" w:left="210" w:rightChars="100" w:right="210"/>
      </w:pPr>
      <w:r w:rsidRPr="001A7945">
        <w:t>[R2]ospf 1 router-id 10.0.2.2</w:t>
      </w:r>
    </w:p>
    <w:p w14:paraId="07785BEC" w14:textId="77777777" w:rsidR="00CF5087" w:rsidRPr="001A7945" w:rsidRDefault="00CF5087" w:rsidP="00E77D2E">
      <w:pPr>
        <w:pStyle w:val="aff3"/>
        <w:ind w:leftChars="100" w:left="210" w:rightChars="100" w:right="210"/>
      </w:pPr>
      <w:r w:rsidRPr="001A7945">
        <w:t>[R2-ospf-1]area 0</w:t>
      </w:r>
    </w:p>
    <w:p w14:paraId="2F6B2E39" w14:textId="77777777" w:rsidR="00CF5087" w:rsidRPr="001A7945" w:rsidRDefault="00CF5087" w:rsidP="00E77D2E">
      <w:pPr>
        <w:pStyle w:val="aff3"/>
        <w:ind w:leftChars="100" w:left="210" w:rightChars="100" w:right="210"/>
      </w:pPr>
      <w:r w:rsidRPr="001A7945">
        <w:t>[R2-ospf-1-area-0.0.0.0]network 10.0.2.0 0.0.0.255</w:t>
      </w:r>
    </w:p>
    <w:p w14:paraId="3DD9111B" w14:textId="77777777" w:rsidR="00CF5087" w:rsidRPr="001A7945" w:rsidRDefault="00CF5087" w:rsidP="00E77D2E">
      <w:pPr>
        <w:pStyle w:val="aff3"/>
        <w:ind w:leftChars="100" w:left="210" w:rightChars="100" w:right="210"/>
      </w:pPr>
      <w:r w:rsidRPr="001A7945">
        <w:lastRenderedPageBreak/>
        <w:t>[R2-ospf-1-area-0.0.0.0]network 10.0.12.0 0.0.0.255</w:t>
      </w:r>
    </w:p>
    <w:p w14:paraId="4B720ED3" w14:textId="2F092043" w:rsidR="00CF5087" w:rsidRPr="001A7945" w:rsidRDefault="00CF5087" w:rsidP="00E77D2E">
      <w:pPr>
        <w:pStyle w:val="aff3"/>
        <w:ind w:leftChars="100" w:left="210" w:rightChars="100" w:right="210"/>
      </w:pPr>
      <w:r w:rsidRPr="001A7945">
        <w:t xml:space="preserve">…output </w:t>
      </w:r>
      <w:r w:rsidR="00161426">
        <w:t>omit</w:t>
      </w:r>
      <w:r w:rsidRPr="001A7945">
        <w:t>…</w:t>
      </w:r>
    </w:p>
    <w:p w14:paraId="71AFA292" w14:textId="77777777" w:rsidR="00CF5087" w:rsidRPr="008513A5" w:rsidRDefault="00EC49BA" w:rsidP="00E77D2E">
      <w:pPr>
        <w:pStyle w:val="aff3"/>
        <w:ind w:leftChars="100" w:left="210" w:rightChars="100" w:right="210"/>
      </w:pPr>
      <w:r>
        <w:rPr>
          <w:rFonts w:hint="eastAsia"/>
        </w:rPr>
        <w:t>Mar</w:t>
      </w:r>
      <w:r w:rsidR="00D97C6D" w:rsidRPr="00D97C6D">
        <w:t xml:space="preserve"> 30 201</w:t>
      </w:r>
      <w:r>
        <w:rPr>
          <w:rFonts w:hint="eastAsia"/>
        </w:rPr>
        <w:t>6</w:t>
      </w:r>
      <w:r w:rsidR="00D97C6D" w:rsidRPr="00D97C6D">
        <w:t xml:space="preserve"> 09:41:39+00:00 R2 %%01OSPF/4/NBR_CHANGE_E(l)[5]:Neighbor changes event: neighbor status changed. (ProcessId=1, </w:t>
      </w:r>
      <w:r w:rsidR="00D97C6D" w:rsidRPr="00D97C6D">
        <w:rPr>
          <w:shd w:val="pct15" w:color="auto" w:fill="FFFFFF"/>
        </w:rPr>
        <w:t>NeighborAddress=10.0.12.1</w:t>
      </w:r>
      <w:r w:rsidR="00D97C6D" w:rsidRPr="00D97C6D">
        <w:t xml:space="preserve">, NeighborEvent=LoadingDone, NeighborPreviousState=Loading, </w:t>
      </w:r>
      <w:r w:rsidR="00D97C6D" w:rsidRPr="00D97C6D">
        <w:rPr>
          <w:shd w:val="pct15" w:color="auto" w:fill="FFFFFF"/>
        </w:rPr>
        <w:t>NeighborCurrentState=Full</w:t>
      </w:r>
      <w:r w:rsidR="00D97C6D" w:rsidRPr="00D97C6D">
        <w:t>)</w:t>
      </w:r>
    </w:p>
    <w:p w14:paraId="79FCA6C8" w14:textId="77777777" w:rsidR="00CF5087" w:rsidRPr="001A7945" w:rsidRDefault="00CF5087" w:rsidP="00E77D2E">
      <w:pPr>
        <w:pStyle w:val="aff3"/>
        <w:ind w:leftChars="100" w:left="210" w:rightChars="100" w:right="210"/>
        <w:rPr>
          <w:sz w:val="16"/>
          <w:szCs w:val="16"/>
        </w:rPr>
      </w:pPr>
    </w:p>
    <w:p w14:paraId="6C974EA6"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当回显信息中包含“</w:t>
      </w:r>
      <w:r w:rsidRPr="00D97C6D">
        <w:rPr>
          <w:kern w:val="0"/>
        </w:rPr>
        <w:t>NeighborCurrentState=Full</w:t>
      </w:r>
      <w:r w:rsidRPr="00D97C6D">
        <w:rPr>
          <w:rFonts w:hint="eastAsia"/>
          <w:kern w:val="0"/>
        </w:rPr>
        <w:t>”信息时，表明</w:t>
      </w:r>
      <w:r w:rsidR="008513A5">
        <w:rPr>
          <w:rFonts w:hint="eastAsia"/>
          <w:kern w:val="0"/>
        </w:rPr>
        <w:t>邻接</w:t>
      </w:r>
      <w:r w:rsidRPr="00D97C6D">
        <w:rPr>
          <w:rFonts w:hint="eastAsia"/>
          <w:kern w:val="0"/>
        </w:rPr>
        <w:t>关系已经建立。</w:t>
      </w:r>
    </w:p>
    <w:p w14:paraId="03B12A39"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将</w:t>
      </w:r>
      <w:r w:rsidRPr="00D97C6D">
        <w:rPr>
          <w:kern w:val="0"/>
        </w:rPr>
        <w:t>R3</w:t>
      </w:r>
      <w:r w:rsidRPr="00D97C6D">
        <w:rPr>
          <w:rFonts w:hint="eastAsia"/>
          <w:kern w:val="0"/>
        </w:rPr>
        <w:t>的</w:t>
      </w:r>
      <w:r w:rsidR="00D5674C">
        <w:rPr>
          <w:rFonts w:hint="eastAsia"/>
          <w:kern w:val="0"/>
        </w:rPr>
        <w:t>R</w:t>
      </w:r>
      <w:r w:rsidRPr="00D97C6D">
        <w:rPr>
          <w:kern w:val="0"/>
        </w:rPr>
        <w:t>outer ID</w:t>
      </w:r>
      <w:r w:rsidRPr="00D97C6D">
        <w:rPr>
          <w:rFonts w:hint="eastAsia"/>
          <w:kern w:val="0"/>
        </w:rPr>
        <w:t>配置为</w:t>
      </w:r>
      <w:r w:rsidRPr="00D97C6D">
        <w:rPr>
          <w:kern w:val="0"/>
        </w:rPr>
        <w:t>10.0.3.3</w:t>
      </w:r>
      <w:r w:rsidRPr="00D97C6D">
        <w:rPr>
          <w:rFonts w:hint="eastAsia"/>
          <w:kern w:val="0"/>
        </w:rPr>
        <w:t>，开启</w:t>
      </w:r>
      <w:r w:rsidRPr="00D97C6D">
        <w:rPr>
          <w:kern w:val="0"/>
        </w:rPr>
        <w:t>OSPF</w:t>
      </w:r>
      <w:r w:rsidRPr="00D97C6D">
        <w:rPr>
          <w:rFonts w:hint="eastAsia"/>
          <w:kern w:val="0"/>
        </w:rPr>
        <w:t>进程</w:t>
      </w:r>
      <w:r w:rsidRPr="00D97C6D">
        <w:rPr>
          <w:kern w:val="0"/>
        </w:rPr>
        <w:t>1</w:t>
      </w:r>
      <w:r w:rsidRPr="00D97C6D">
        <w:rPr>
          <w:rFonts w:hint="eastAsia"/>
          <w:kern w:val="0"/>
        </w:rPr>
        <w:t>，并将网段</w:t>
      </w:r>
      <w:r w:rsidRPr="00D97C6D">
        <w:rPr>
          <w:kern w:val="0"/>
        </w:rPr>
        <w:t>10.0.3.0/24</w:t>
      </w:r>
      <w:r w:rsidRPr="00D97C6D">
        <w:rPr>
          <w:rFonts w:hint="eastAsia"/>
          <w:kern w:val="0"/>
        </w:rPr>
        <w:t>和</w:t>
      </w:r>
      <w:r w:rsidRPr="00D97C6D">
        <w:rPr>
          <w:kern w:val="0"/>
        </w:rPr>
        <w:t>10.0.13.0/24</w:t>
      </w:r>
      <w:r w:rsidRPr="00D97C6D">
        <w:rPr>
          <w:rFonts w:hint="eastAsia"/>
          <w:kern w:val="0"/>
        </w:rPr>
        <w:t>发布到</w:t>
      </w:r>
      <w:r w:rsidRPr="00D97C6D">
        <w:rPr>
          <w:kern w:val="0"/>
        </w:rPr>
        <w:t>OSPF</w:t>
      </w:r>
      <w:r w:rsidRPr="00D97C6D">
        <w:rPr>
          <w:rFonts w:hint="eastAsia"/>
          <w:kern w:val="0"/>
        </w:rPr>
        <w:t>区域</w:t>
      </w:r>
      <w:r w:rsidRPr="00D97C6D">
        <w:rPr>
          <w:kern w:val="0"/>
        </w:rPr>
        <w:t>0</w:t>
      </w:r>
      <w:r w:rsidRPr="00D97C6D">
        <w:rPr>
          <w:rFonts w:hint="eastAsia"/>
          <w:kern w:val="0"/>
        </w:rPr>
        <w:t>。</w:t>
      </w:r>
    </w:p>
    <w:p w14:paraId="3EAD802F" w14:textId="77777777" w:rsidR="00CF5087" w:rsidRPr="001A7945" w:rsidRDefault="00CF5087" w:rsidP="00E77D2E">
      <w:pPr>
        <w:pStyle w:val="aff3"/>
        <w:ind w:leftChars="100" w:left="210" w:rightChars="100" w:right="210"/>
      </w:pPr>
      <w:r w:rsidRPr="001A7945">
        <w:t>[R3]ospf 1 router-id 10.0.3.3</w:t>
      </w:r>
    </w:p>
    <w:p w14:paraId="211B5CC0" w14:textId="77777777" w:rsidR="00CF5087" w:rsidRPr="001A7945" w:rsidRDefault="00CF5087" w:rsidP="00E77D2E">
      <w:pPr>
        <w:pStyle w:val="aff3"/>
        <w:ind w:leftChars="100" w:left="210" w:rightChars="100" w:right="210"/>
      </w:pPr>
      <w:r w:rsidRPr="001A7945">
        <w:t>[R3-ospf-1]area 0</w:t>
      </w:r>
    </w:p>
    <w:p w14:paraId="31C1E4C7" w14:textId="77777777" w:rsidR="00CF5087" w:rsidRPr="001A7945" w:rsidRDefault="00CF5087" w:rsidP="00E77D2E">
      <w:pPr>
        <w:pStyle w:val="aff3"/>
        <w:ind w:leftChars="100" w:left="210" w:rightChars="100" w:right="210"/>
      </w:pPr>
      <w:r w:rsidRPr="001A7945">
        <w:t>[R3-ospf-1-area-0.0.0.0]network 10.0.3.0 0.0.0.255</w:t>
      </w:r>
    </w:p>
    <w:p w14:paraId="76727484" w14:textId="77777777" w:rsidR="00CF5087" w:rsidRPr="001A7945" w:rsidRDefault="00CF5087" w:rsidP="00E77D2E">
      <w:pPr>
        <w:pStyle w:val="aff3"/>
        <w:ind w:leftChars="100" w:left="210" w:rightChars="100" w:right="210"/>
      </w:pPr>
      <w:r w:rsidRPr="001A7945">
        <w:t>[R3-ospf-1-area-0.0.0.0]network 10.0.13.0 0.0.0.255</w:t>
      </w:r>
    </w:p>
    <w:p w14:paraId="1FECDE12" w14:textId="60940693" w:rsidR="00CF5087" w:rsidRPr="008513A5" w:rsidRDefault="00D97C6D" w:rsidP="00E77D2E">
      <w:pPr>
        <w:pStyle w:val="aff3"/>
        <w:ind w:leftChars="100" w:left="210" w:rightChars="100" w:right="210"/>
      </w:pPr>
      <w:r w:rsidRPr="00D97C6D">
        <w:t xml:space="preserve">…output </w:t>
      </w:r>
      <w:r w:rsidR="00161426">
        <w:t>omit</w:t>
      </w:r>
      <w:r w:rsidRPr="00D97C6D">
        <w:t>…</w:t>
      </w:r>
    </w:p>
    <w:p w14:paraId="5D102497" w14:textId="77777777" w:rsidR="00CF5087" w:rsidRPr="008513A5" w:rsidRDefault="00EE4659" w:rsidP="00E77D2E">
      <w:pPr>
        <w:pStyle w:val="aff3"/>
        <w:ind w:leftChars="100" w:left="210" w:rightChars="100" w:right="210"/>
      </w:pPr>
      <w:r>
        <w:rPr>
          <w:rFonts w:hint="eastAsia"/>
        </w:rPr>
        <w:t>Mar</w:t>
      </w:r>
      <w:r w:rsidR="00D97C6D" w:rsidRPr="00D97C6D">
        <w:t xml:space="preserve"> 30 201</w:t>
      </w:r>
      <w:r>
        <w:rPr>
          <w:rFonts w:hint="eastAsia"/>
        </w:rPr>
        <w:t>6</w:t>
      </w:r>
      <w:r w:rsidR="00D97C6D" w:rsidRPr="00D97C6D">
        <w:t xml:space="preserve"> 16:05:34+00:00 R3 %%01OSPF/4/NBR_CHANGE_E(l)[5]:Neighbor changes event: neighbor status changed. (ProcessId=1, </w:t>
      </w:r>
      <w:r w:rsidR="00D97C6D" w:rsidRPr="00D97C6D">
        <w:rPr>
          <w:shd w:val="pct15" w:color="auto" w:fill="FFFFFF"/>
        </w:rPr>
        <w:t>NeighborAddress=10.0.13.1</w:t>
      </w:r>
      <w:r w:rsidR="00D97C6D" w:rsidRPr="00D97C6D">
        <w:t xml:space="preserve">, NeighborEvent=LoadingDone, NeighborPreviousState=Loading, </w:t>
      </w:r>
      <w:r w:rsidR="00D97C6D" w:rsidRPr="00D97C6D">
        <w:rPr>
          <w:shd w:val="pct15" w:color="auto" w:fill="FFFFFF"/>
        </w:rPr>
        <w:t>NeighborCurrentState=Full</w:t>
      </w:r>
      <w:r w:rsidR="00D97C6D" w:rsidRPr="00D97C6D">
        <w:t>)</w:t>
      </w:r>
    </w:p>
    <w:p w14:paraId="4F589CB5" w14:textId="77777777" w:rsidR="00CC714A" w:rsidRDefault="00D97C6D">
      <w:pPr>
        <w:pStyle w:val="a"/>
        <w:numPr>
          <w:ilvl w:val="0"/>
          <w:numId w:val="188"/>
        </w:numPr>
      </w:pPr>
      <w:r w:rsidRPr="00D97C6D">
        <w:rPr>
          <w:rFonts w:hint="eastAsia"/>
        </w:rPr>
        <w:t>验证</w:t>
      </w:r>
      <w:r w:rsidRPr="00D97C6D">
        <w:t>OSPF</w:t>
      </w:r>
      <w:r w:rsidRPr="00D97C6D">
        <w:rPr>
          <w:rFonts w:hint="eastAsia"/>
        </w:rPr>
        <w:t>配置</w:t>
      </w:r>
    </w:p>
    <w:p w14:paraId="15809C28" w14:textId="77777777" w:rsidR="00CC714A" w:rsidRDefault="006F2FB6">
      <w:pPr>
        <w:pStyle w:val="aff2"/>
        <w:widowControl w:val="0"/>
        <w:topLinePunct w:val="0"/>
        <w:autoSpaceDE w:val="0"/>
        <w:autoSpaceDN w:val="0"/>
        <w:snapToGrid/>
        <w:spacing w:before="0" w:after="156"/>
        <w:ind w:left="0"/>
        <w:rPr>
          <w:kern w:val="0"/>
        </w:rPr>
      </w:pPr>
      <w:r>
        <w:rPr>
          <w:rFonts w:hint="eastAsia"/>
          <w:kern w:val="0"/>
        </w:rPr>
        <w:t>待</w:t>
      </w:r>
      <w:r w:rsidR="00D97C6D" w:rsidRPr="00D97C6D">
        <w:rPr>
          <w:kern w:val="0"/>
        </w:rPr>
        <w:t>OSPF</w:t>
      </w:r>
      <w:r w:rsidR="008513A5">
        <w:rPr>
          <w:rFonts w:hint="eastAsia"/>
          <w:kern w:val="0"/>
        </w:rPr>
        <w:t>收敛</w:t>
      </w:r>
      <w:r w:rsidR="00D97C6D" w:rsidRPr="00D97C6D">
        <w:rPr>
          <w:rFonts w:hint="eastAsia"/>
          <w:kern w:val="0"/>
        </w:rPr>
        <w:t>完成后，查看</w:t>
      </w:r>
      <w:r w:rsidR="00D97C6D" w:rsidRPr="00D97C6D">
        <w:rPr>
          <w:kern w:val="0"/>
        </w:rPr>
        <w:t>R1</w:t>
      </w:r>
      <w:r w:rsidR="00D97C6D" w:rsidRPr="00D97C6D">
        <w:rPr>
          <w:rFonts w:hint="eastAsia"/>
          <w:kern w:val="0"/>
        </w:rPr>
        <w:t>、</w:t>
      </w:r>
      <w:r w:rsidR="00D97C6D" w:rsidRPr="00D97C6D">
        <w:rPr>
          <w:kern w:val="0"/>
        </w:rPr>
        <w:t>R2</w:t>
      </w:r>
      <w:r w:rsidR="00D97C6D" w:rsidRPr="00D97C6D">
        <w:rPr>
          <w:rFonts w:hint="eastAsia"/>
          <w:kern w:val="0"/>
        </w:rPr>
        <w:t>和</w:t>
      </w:r>
      <w:r w:rsidR="00D97C6D" w:rsidRPr="00D97C6D">
        <w:rPr>
          <w:kern w:val="0"/>
        </w:rPr>
        <w:t>R3</w:t>
      </w:r>
      <w:r w:rsidR="00D97C6D" w:rsidRPr="00D97C6D">
        <w:rPr>
          <w:rFonts w:hint="eastAsia"/>
          <w:kern w:val="0"/>
        </w:rPr>
        <w:t>上的路由表。</w:t>
      </w:r>
    </w:p>
    <w:p w14:paraId="01F35A31" w14:textId="77777777" w:rsidR="00CF5087" w:rsidRPr="001A7945" w:rsidRDefault="00CF5087" w:rsidP="00E77D2E">
      <w:pPr>
        <w:pStyle w:val="aff3"/>
        <w:ind w:leftChars="100" w:left="210" w:rightChars="100" w:right="210"/>
      </w:pPr>
      <w:r w:rsidRPr="001A7945">
        <w:t xml:space="preserve">&lt;R1&gt;display ip routing-table </w:t>
      </w:r>
    </w:p>
    <w:p w14:paraId="6FD7AAFE" w14:textId="77777777" w:rsidR="00CF5087" w:rsidRPr="001A7945" w:rsidRDefault="00CF5087" w:rsidP="00E77D2E">
      <w:pPr>
        <w:pStyle w:val="aff3"/>
        <w:ind w:leftChars="100" w:left="210" w:rightChars="100" w:right="210"/>
      </w:pPr>
      <w:r w:rsidRPr="001A7945">
        <w:t>Route Flags: R - relay, D - download to fib</w:t>
      </w:r>
    </w:p>
    <w:p w14:paraId="3FC7BE06" w14:textId="77777777" w:rsidR="00CF5087" w:rsidRPr="001A7945" w:rsidRDefault="00CF5087" w:rsidP="00E77D2E">
      <w:pPr>
        <w:pStyle w:val="aff3"/>
        <w:ind w:leftChars="100" w:left="210" w:rightChars="100" w:right="210"/>
      </w:pPr>
      <w:r w:rsidRPr="001A7945">
        <w:t>-------------------------------------------------------------------------</w:t>
      </w:r>
    </w:p>
    <w:p w14:paraId="6CD1BE60" w14:textId="77777777" w:rsidR="00CF5087" w:rsidRPr="001A7945" w:rsidRDefault="00CF5087" w:rsidP="00E77D2E">
      <w:pPr>
        <w:pStyle w:val="aff3"/>
        <w:ind w:leftChars="100" w:left="210" w:rightChars="100" w:right="210"/>
      </w:pPr>
      <w:r w:rsidRPr="001A7945">
        <w:t>Routing Tables: Public</w:t>
      </w:r>
    </w:p>
    <w:p w14:paraId="45814CAE" w14:textId="77777777" w:rsidR="00CF5087" w:rsidRPr="001A7945" w:rsidRDefault="00CF5087" w:rsidP="00E77D2E">
      <w:pPr>
        <w:pStyle w:val="aff3"/>
        <w:ind w:leftChars="100" w:left="210" w:rightChars="100" w:right="210"/>
      </w:pPr>
      <w:r w:rsidRPr="001A7945">
        <w:t xml:space="preserve">         Destinations : 15       Routes : 15</w:t>
      </w:r>
    </w:p>
    <w:p w14:paraId="0C6786F5" w14:textId="77777777" w:rsidR="00CF5087" w:rsidRPr="001A7945" w:rsidRDefault="00CF5087" w:rsidP="00E77D2E">
      <w:pPr>
        <w:pStyle w:val="aff3"/>
        <w:ind w:leftChars="100" w:left="210" w:rightChars="100" w:right="210"/>
      </w:pPr>
      <w:r w:rsidRPr="001A7945">
        <w:t>Destination/Mask    Proto   Pre  Cost Flags</w:t>
      </w:r>
      <w:r w:rsidRPr="001A7945">
        <w:tab/>
        <w:t>NextHop</w:t>
      </w:r>
      <w:r w:rsidRPr="001A7945">
        <w:tab/>
      </w:r>
      <w:r w:rsidRPr="001A7945">
        <w:tab/>
        <w:t>Interface</w:t>
      </w:r>
    </w:p>
    <w:p w14:paraId="7AB10D03" w14:textId="77777777" w:rsidR="00CF5087" w:rsidRPr="001A7945" w:rsidRDefault="00CF5087" w:rsidP="00E77D2E">
      <w:pPr>
        <w:pStyle w:val="aff3"/>
        <w:ind w:leftChars="100" w:left="210" w:rightChars="100" w:right="210" w:firstLine="420"/>
      </w:pPr>
      <w:r w:rsidRPr="001A7945">
        <w:t>10.0.1.0/24</w:t>
      </w:r>
      <w:r w:rsidRPr="001A7945">
        <w:tab/>
      </w:r>
      <w:r w:rsidR="00D5674C">
        <w:rPr>
          <w:rFonts w:hint="eastAsia"/>
        </w:rPr>
        <w:t xml:space="preserve"> </w:t>
      </w:r>
      <w:r w:rsidRPr="001A7945">
        <w:t>Direct</w:t>
      </w:r>
      <w:r w:rsidRPr="001A7945">
        <w:tab/>
        <w:t>0    0</w:t>
      </w:r>
      <w:r w:rsidRPr="001A7945">
        <w:tab/>
      </w:r>
      <w:r w:rsidRPr="001A7945">
        <w:tab/>
        <w:t>D</w:t>
      </w:r>
      <w:r w:rsidRPr="001A7945">
        <w:tab/>
        <w:t>10.0.1.1</w:t>
      </w:r>
      <w:r w:rsidRPr="001A7945">
        <w:tab/>
        <w:t>LoopBack0</w:t>
      </w:r>
    </w:p>
    <w:p w14:paraId="754D2C24" w14:textId="77777777" w:rsidR="00CF5087" w:rsidRPr="001A7945" w:rsidRDefault="00CF5087" w:rsidP="00E77D2E">
      <w:pPr>
        <w:pStyle w:val="aff3"/>
        <w:ind w:leftChars="100" w:left="210" w:rightChars="100" w:right="210" w:firstLine="420"/>
      </w:pPr>
      <w:r w:rsidRPr="001A7945">
        <w:t>10.0.1.1/32</w:t>
      </w:r>
      <w:r w:rsidRPr="001A7945">
        <w:tab/>
      </w:r>
      <w:r w:rsidR="00D5674C">
        <w:rPr>
          <w:rFonts w:hint="eastAsia"/>
        </w:rPr>
        <w:t xml:space="preserve"> </w:t>
      </w:r>
      <w:r w:rsidRPr="001A7945">
        <w:t>Direct</w:t>
      </w:r>
      <w:r w:rsidRPr="001A7945">
        <w:tab/>
        <w:t>0    0</w:t>
      </w:r>
      <w:r w:rsidRPr="001A7945">
        <w:tab/>
      </w:r>
      <w:r w:rsidRPr="001A7945">
        <w:tab/>
        <w:t>D</w:t>
      </w:r>
      <w:r w:rsidRPr="001A7945">
        <w:tab/>
        <w:t>127.0.0.1</w:t>
      </w:r>
      <w:r w:rsidRPr="001A7945">
        <w:tab/>
        <w:t>LoopBack0</w:t>
      </w:r>
    </w:p>
    <w:p w14:paraId="2CA34B41" w14:textId="77777777" w:rsidR="00CF5087" w:rsidRPr="001A7945" w:rsidRDefault="00CF5087" w:rsidP="00E77D2E">
      <w:pPr>
        <w:pStyle w:val="aff3"/>
        <w:ind w:leftChars="100" w:left="210" w:rightChars="100" w:right="210" w:firstLine="420"/>
      </w:pPr>
      <w:r w:rsidRPr="001A7945">
        <w:t>10.0.1.255/32</w:t>
      </w:r>
      <w:r w:rsidRPr="001A7945">
        <w:tab/>
      </w:r>
      <w:r w:rsidR="00D5674C">
        <w:rPr>
          <w:rFonts w:hint="eastAsia"/>
        </w:rPr>
        <w:t xml:space="preserve"> </w:t>
      </w:r>
      <w:r w:rsidRPr="001A7945">
        <w:t>Direct</w:t>
      </w:r>
      <w:r w:rsidRPr="001A7945">
        <w:tab/>
        <w:t>0    0</w:t>
      </w:r>
      <w:r w:rsidRPr="001A7945">
        <w:tab/>
      </w:r>
      <w:r w:rsidRPr="001A7945">
        <w:tab/>
        <w:t>D</w:t>
      </w:r>
      <w:r w:rsidRPr="001A7945">
        <w:tab/>
        <w:t>127.0.0.1</w:t>
      </w:r>
      <w:r w:rsidRPr="001A7945">
        <w:tab/>
        <w:t>LoopBack0</w:t>
      </w:r>
    </w:p>
    <w:p w14:paraId="0F8ABEEE" w14:textId="77777777" w:rsidR="00CF5087" w:rsidRPr="001A7945" w:rsidRDefault="00CF5087" w:rsidP="00E77D2E">
      <w:pPr>
        <w:pStyle w:val="aff3"/>
        <w:ind w:leftChars="100" w:left="210" w:rightChars="100" w:right="210" w:firstLine="420"/>
        <w:rPr>
          <w:shd w:val="pct15" w:color="auto" w:fill="FFFFFF"/>
        </w:rPr>
      </w:pPr>
      <w:r w:rsidRPr="001A7945">
        <w:rPr>
          <w:shd w:val="pct15" w:color="auto" w:fill="FFFFFF"/>
        </w:rPr>
        <w:t>10.0.2.2/32</w:t>
      </w:r>
      <w:r w:rsidRPr="001A7945">
        <w:rPr>
          <w:shd w:val="pct15" w:color="auto" w:fill="FFFFFF"/>
        </w:rPr>
        <w:tab/>
      </w:r>
      <w:r w:rsidR="00D5674C">
        <w:rPr>
          <w:rFonts w:hint="eastAsia"/>
          <w:shd w:val="pct15" w:color="auto" w:fill="FFFFFF"/>
        </w:rPr>
        <w:t xml:space="preserve"> </w:t>
      </w:r>
      <w:r w:rsidRPr="001A7945">
        <w:rPr>
          <w:shd w:val="pct15" w:color="auto" w:fill="FFFFFF"/>
        </w:rPr>
        <w:t>OSPF</w:t>
      </w:r>
      <w:r w:rsidRPr="001A7945">
        <w:rPr>
          <w:shd w:val="pct15" w:color="auto" w:fill="FFFFFF"/>
        </w:rPr>
        <w:tab/>
        <w:t>10   1</w:t>
      </w:r>
      <w:r w:rsidRPr="001A7945">
        <w:rPr>
          <w:shd w:val="pct15" w:color="auto" w:fill="FFFFFF"/>
        </w:rPr>
        <w:tab/>
      </w:r>
      <w:r w:rsidRPr="001A7945">
        <w:rPr>
          <w:shd w:val="pct15" w:color="auto" w:fill="FFFFFF"/>
        </w:rPr>
        <w:tab/>
        <w:t>D</w:t>
      </w:r>
      <w:r w:rsidRPr="001A7945">
        <w:rPr>
          <w:shd w:val="pct15" w:color="auto" w:fill="FFFFFF"/>
        </w:rPr>
        <w:tab/>
        <w:t>10.0.12.2</w:t>
      </w:r>
      <w:r w:rsidRPr="001A7945">
        <w:rPr>
          <w:shd w:val="pct15" w:color="auto" w:fill="FFFFFF"/>
        </w:rPr>
        <w:tab/>
        <w:t>GigabitEthernet0/0/1</w:t>
      </w:r>
    </w:p>
    <w:p w14:paraId="58CB5A6B" w14:textId="77777777" w:rsidR="00CF5087" w:rsidRPr="001A7945" w:rsidRDefault="00CF5087" w:rsidP="00E77D2E">
      <w:pPr>
        <w:pStyle w:val="aff3"/>
        <w:ind w:leftChars="100" w:left="210" w:rightChars="100" w:right="210" w:firstLine="420"/>
        <w:rPr>
          <w:shd w:val="pct15" w:color="auto" w:fill="FFFFFF"/>
        </w:rPr>
      </w:pPr>
      <w:r w:rsidRPr="001A7945">
        <w:rPr>
          <w:shd w:val="pct15" w:color="auto" w:fill="FFFFFF"/>
        </w:rPr>
        <w:t>10.0.3.3/32</w:t>
      </w:r>
      <w:r w:rsidRPr="001A7945">
        <w:rPr>
          <w:shd w:val="pct15" w:color="auto" w:fill="FFFFFF"/>
        </w:rPr>
        <w:tab/>
      </w:r>
      <w:r w:rsidR="00D5674C">
        <w:rPr>
          <w:rFonts w:hint="eastAsia"/>
          <w:shd w:val="pct15" w:color="auto" w:fill="FFFFFF"/>
        </w:rPr>
        <w:t xml:space="preserve"> </w:t>
      </w:r>
      <w:r w:rsidRPr="001A7945">
        <w:rPr>
          <w:shd w:val="pct15" w:color="auto" w:fill="FFFFFF"/>
        </w:rPr>
        <w:t>OSPF</w:t>
      </w:r>
      <w:r w:rsidRPr="001A7945">
        <w:rPr>
          <w:shd w:val="pct15" w:color="auto" w:fill="FFFFFF"/>
        </w:rPr>
        <w:tab/>
        <w:t>10   1</w:t>
      </w:r>
      <w:r w:rsidRPr="001A7945">
        <w:rPr>
          <w:shd w:val="pct15" w:color="auto" w:fill="FFFFFF"/>
        </w:rPr>
        <w:tab/>
      </w:r>
      <w:r w:rsidRPr="001A7945">
        <w:rPr>
          <w:shd w:val="pct15" w:color="auto" w:fill="FFFFFF"/>
        </w:rPr>
        <w:tab/>
        <w:t>D</w:t>
      </w:r>
      <w:r w:rsidRPr="001A7945">
        <w:rPr>
          <w:shd w:val="pct15" w:color="auto" w:fill="FFFFFF"/>
        </w:rPr>
        <w:tab/>
        <w:t>10.0.13.3</w:t>
      </w:r>
      <w:r w:rsidRPr="001A7945">
        <w:rPr>
          <w:shd w:val="pct15" w:color="auto" w:fill="FFFFFF"/>
        </w:rPr>
        <w:tab/>
        <w:t>GigabitEthernet0/0/0</w:t>
      </w:r>
    </w:p>
    <w:p w14:paraId="0C58B04A" w14:textId="77777777" w:rsidR="00CF5087" w:rsidRPr="001A7945" w:rsidRDefault="00CF5087" w:rsidP="00E77D2E">
      <w:pPr>
        <w:pStyle w:val="aff3"/>
        <w:ind w:leftChars="100" w:left="210" w:rightChars="100" w:right="210" w:firstLine="420"/>
      </w:pPr>
      <w:r w:rsidRPr="001A7945">
        <w:t>10.0.12.0/24</w:t>
      </w:r>
      <w:r w:rsidRPr="001A7945">
        <w:tab/>
      </w:r>
      <w:r w:rsidR="00D5674C">
        <w:rPr>
          <w:rFonts w:hint="eastAsia"/>
        </w:rPr>
        <w:t xml:space="preserve"> </w:t>
      </w:r>
      <w:r w:rsidRPr="001A7945">
        <w:t>Direct</w:t>
      </w:r>
      <w:r w:rsidRPr="001A7945">
        <w:tab/>
        <w:t>0    0</w:t>
      </w:r>
      <w:r w:rsidRPr="001A7945">
        <w:tab/>
      </w:r>
      <w:r w:rsidRPr="001A7945">
        <w:tab/>
        <w:t>D</w:t>
      </w:r>
      <w:r w:rsidRPr="001A7945">
        <w:tab/>
        <w:t>10.0.12.1</w:t>
      </w:r>
      <w:r w:rsidRPr="001A7945">
        <w:tab/>
        <w:t>GigabitEthernet0/0/1</w:t>
      </w:r>
    </w:p>
    <w:p w14:paraId="416FAC33" w14:textId="77777777" w:rsidR="00CF5087" w:rsidRPr="001A7945" w:rsidRDefault="00CF5087" w:rsidP="00E77D2E">
      <w:pPr>
        <w:pStyle w:val="aff3"/>
        <w:ind w:leftChars="100" w:left="210" w:rightChars="100" w:right="210" w:firstLine="420"/>
      </w:pPr>
      <w:r w:rsidRPr="001A7945">
        <w:t>10.0.12.1/32</w:t>
      </w:r>
      <w:r w:rsidRPr="001A7945">
        <w:tab/>
      </w:r>
      <w:r w:rsidR="00D5674C">
        <w:rPr>
          <w:rFonts w:hint="eastAsia"/>
        </w:rPr>
        <w:t xml:space="preserve"> </w:t>
      </w:r>
      <w:r w:rsidRPr="001A7945">
        <w:t>Direct</w:t>
      </w:r>
      <w:r w:rsidRPr="001A7945">
        <w:tab/>
        <w:t>0    0</w:t>
      </w:r>
      <w:r w:rsidRPr="001A7945">
        <w:tab/>
      </w:r>
      <w:r w:rsidRPr="001A7945">
        <w:tab/>
        <w:t>D</w:t>
      </w:r>
      <w:r w:rsidRPr="001A7945">
        <w:tab/>
        <w:t>127.0.0.1</w:t>
      </w:r>
      <w:r w:rsidRPr="001A7945">
        <w:tab/>
        <w:t>GigabitEthernet0/0/1</w:t>
      </w:r>
    </w:p>
    <w:p w14:paraId="742DE589" w14:textId="77777777" w:rsidR="00CF5087" w:rsidRPr="001A7945" w:rsidRDefault="00CF5087" w:rsidP="00E77D2E">
      <w:pPr>
        <w:pStyle w:val="aff3"/>
        <w:ind w:leftChars="100" w:left="210" w:rightChars="100" w:right="210" w:firstLine="420"/>
      </w:pPr>
      <w:r w:rsidRPr="001A7945">
        <w:t>10.0.12.255/32</w:t>
      </w:r>
      <w:r w:rsidR="00D5674C">
        <w:rPr>
          <w:rFonts w:hint="eastAsia"/>
        </w:rPr>
        <w:t xml:space="preserve"> </w:t>
      </w:r>
      <w:r w:rsidRPr="001A7945">
        <w:t>Direct</w:t>
      </w:r>
      <w:r w:rsidRPr="001A7945">
        <w:tab/>
        <w:t>0    0</w:t>
      </w:r>
      <w:r w:rsidRPr="001A7945">
        <w:tab/>
      </w:r>
      <w:r w:rsidRPr="001A7945">
        <w:tab/>
        <w:t>D</w:t>
      </w:r>
      <w:r w:rsidRPr="001A7945">
        <w:tab/>
        <w:t>127.0.0.1</w:t>
      </w:r>
      <w:r w:rsidRPr="001A7945">
        <w:tab/>
        <w:t>GigabitEthernet0/0/1</w:t>
      </w:r>
    </w:p>
    <w:p w14:paraId="1FCB9DC6" w14:textId="77777777" w:rsidR="00CF5087" w:rsidRPr="001A7945" w:rsidRDefault="00CF5087" w:rsidP="00E77D2E">
      <w:pPr>
        <w:pStyle w:val="aff3"/>
        <w:ind w:leftChars="100" w:left="210" w:rightChars="100" w:right="210" w:firstLine="420"/>
      </w:pPr>
      <w:r w:rsidRPr="001A7945">
        <w:t>10.0.13.0/24</w:t>
      </w:r>
      <w:r w:rsidRPr="001A7945">
        <w:tab/>
      </w:r>
      <w:r w:rsidR="00D5674C">
        <w:rPr>
          <w:rFonts w:hint="eastAsia"/>
        </w:rPr>
        <w:t xml:space="preserve"> </w:t>
      </w:r>
      <w:r w:rsidRPr="001A7945">
        <w:t>Direct</w:t>
      </w:r>
      <w:r w:rsidRPr="001A7945">
        <w:tab/>
        <w:t>0    0</w:t>
      </w:r>
      <w:r w:rsidRPr="001A7945">
        <w:tab/>
      </w:r>
      <w:r w:rsidRPr="001A7945">
        <w:tab/>
        <w:t>D</w:t>
      </w:r>
      <w:r w:rsidRPr="001A7945">
        <w:tab/>
        <w:t>10.0.13.1</w:t>
      </w:r>
      <w:r w:rsidRPr="001A7945">
        <w:tab/>
        <w:t>GigabitEthernet0/0/0</w:t>
      </w:r>
    </w:p>
    <w:p w14:paraId="61708913" w14:textId="77777777" w:rsidR="00CF5087" w:rsidRPr="001A7945" w:rsidRDefault="00CF5087" w:rsidP="00E77D2E">
      <w:pPr>
        <w:pStyle w:val="aff3"/>
        <w:ind w:leftChars="100" w:left="210" w:rightChars="100" w:right="210" w:firstLine="420"/>
      </w:pPr>
      <w:r w:rsidRPr="001A7945">
        <w:t>10.0.13.1/32</w:t>
      </w:r>
      <w:r w:rsidRPr="001A7945">
        <w:tab/>
      </w:r>
      <w:r w:rsidR="00D5674C">
        <w:rPr>
          <w:rFonts w:hint="eastAsia"/>
        </w:rPr>
        <w:t xml:space="preserve"> </w:t>
      </w:r>
      <w:r w:rsidRPr="001A7945">
        <w:t>Direct</w:t>
      </w:r>
      <w:r w:rsidRPr="001A7945">
        <w:tab/>
        <w:t>0    0</w:t>
      </w:r>
      <w:r w:rsidRPr="001A7945">
        <w:tab/>
      </w:r>
      <w:r w:rsidRPr="001A7945">
        <w:tab/>
        <w:t>D</w:t>
      </w:r>
      <w:r w:rsidRPr="001A7945">
        <w:tab/>
        <w:t>127.0.0.1</w:t>
      </w:r>
      <w:r w:rsidRPr="001A7945">
        <w:tab/>
        <w:t>GigabitEthernet0/0/0</w:t>
      </w:r>
    </w:p>
    <w:p w14:paraId="35477711" w14:textId="77777777" w:rsidR="00CF5087" w:rsidRPr="001A7945" w:rsidRDefault="00CF5087" w:rsidP="00E77D2E">
      <w:pPr>
        <w:pStyle w:val="aff3"/>
        <w:ind w:leftChars="100" w:left="210" w:rightChars="100" w:right="210" w:firstLine="420"/>
      </w:pPr>
      <w:r w:rsidRPr="001A7945">
        <w:t>10.0.13.255/32</w:t>
      </w:r>
      <w:r w:rsidR="00D5674C">
        <w:rPr>
          <w:rFonts w:hint="eastAsia"/>
        </w:rPr>
        <w:t xml:space="preserve"> </w:t>
      </w:r>
      <w:r w:rsidRPr="001A7945">
        <w:t>Direct</w:t>
      </w:r>
      <w:r w:rsidRPr="001A7945">
        <w:tab/>
        <w:t>0    0</w:t>
      </w:r>
      <w:r w:rsidRPr="001A7945">
        <w:tab/>
      </w:r>
      <w:r w:rsidRPr="001A7945">
        <w:tab/>
        <w:t>D</w:t>
      </w:r>
      <w:r w:rsidRPr="001A7945">
        <w:tab/>
        <w:t>127.0.0.1</w:t>
      </w:r>
      <w:r w:rsidRPr="001A7945">
        <w:tab/>
        <w:t>GigabitEthernet0/0/0</w:t>
      </w:r>
    </w:p>
    <w:p w14:paraId="11AFA6DD" w14:textId="77777777" w:rsidR="00CF5087" w:rsidRPr="001A7945" w:rsidRDefault="00CF5087" w:rsidP="00E77D2E">
      <w:pPr>
        <w:pStyle w:val="aff3"/>
        <w:ind w:leftChars="100" w:left="210" w:rightChars="100" w:right="210" w:firstLine="420"/>
      </w:pPr>
      <w:r w:rsidRPr="001A7945">
        <w:lastRenderedPageBreak/>
        <w:t>127.0.0.0/8</w:t>
      </w:r>
      <w:r w:rsidRPr="001A7945">
        <w:tab/>
      </w:r>
      <w:r w:rsidR="00D5674C">
        <w:rPr>
          <w:rFonts w:hint="eastAsia"/>
        </w:rPr>
        <w:t xml:space="preserve"> </w:t>
      </w:r>
      <w:r w:rsidRPr="001A7945">
        <w:t>Direct</w:t>
      </w:r>
      <w:r w:rsidRPr="001A7945">
        <w:tab/>
        <w:t>0    0</w:t>
      </w:r>
      <w:r w:rsidRPr="001A7945">
        <w:tab/>
      </w:r>
      <w:r w:rsidRPr="001A7945">
        <w:tab/>
        <w:t>D</w:t>
      </w:r>
      <w:r w:rsidRPr="001A7945">
        <w:tab/>
        <w:t>127.0.0.1</w:t>
      </w:r>
      <w:r w:rsidRPr="001A7945">
        <w:tab/>
        <w:t>InLoopBack0</w:t>
      </w:r>
    </w:p>
    <w:p w14:paraId="1AA11E0A" w14:textId="77777777" w:rsidR="00CF5087" w:rsidRPr="001A7945" w:rsidRDefault="00CF5087" w:rsidP="00E77D2E">
      <w:pPr>
        <w:pStyle w:val="aff3"/>
        <w:ind w:leftChars="100" w:left="210" w:rightChars="100" w:right="210" w:firstLine="420"/>
      </w:pPr>
      <w:r w:rsidRPr="001A7945">
        <w:t>127.0.0.1/32</w:t>
      </w:r>
      <w:r w:rsidRPr="001A7945">
        <w:tab/>
      </w:r>
      <w:r w:rsidR="00D5674C">
        <w:rPr>
          <w:rFonts w:hint="eastAsia"/>
        </w:rPr>
        <w:t xml:space="preserve"> </w:t>
      </w:r>
      <w:r w:rsidRPr="001A7945">
        <w:t>Direct</w:t>
      </w:r>
      <w:r w:rsidRPr="001A7945">
        <w:tab/>
        <w:t>0    0</w:t>
      </w:r>
      <w:r w:rsidRPr="001A7945">
        <w:tab/>
      </w:r>
      <w:r w:rsidRPr="001A7945">
        <w:tab/>
        <w:t>D</w:t>
      </w:r>
      <w:r w:rsidRPr="001A7945">
        <w:tab/>
        <w:t>127.0.0.1</w:t>
      </w:r>
      <w:r w:rsidRPr="001A7945">
        <w:tab/>
        <w:t>InLoopBack0</w:t>
      </w:r>
    </w:p>
    <w:p w14:paraId="320A307D" w14:textId="77777777" w:rsidR="00CF5087" w:rsidRPr="001A7945" w:rsidRDefault="00CF5087" w:rsidP="00E77D2E">
      <w:pPr>
        <w:pStyle w:val="aff3"/>
        <w:ind w:leftChars="100" w:left="210" w:rightChars="100" w:right="210"/>
      </w:pPr>
      <w:r w:rsidRPr="001A7945">
        <w:t>127.255.255.255/32</w:t>
      </w:r>
      <w:r w:rsidR="00D5674C">
        <w:rPr>
          <w:rFonts w:hint="eastAsia"/>
        </w:rPr>
        <w:t xml:space="preserve"> </w:t>
      </w:r>
      <w:r w:rsidRPr="001A7945">
        <w:t>Direct</w:t>
      </w:r>
      <w:r w:rsidRPr="001A7945">
        <w:tab/>
        <w:t>0    0</w:t>
      </w:r>
      <w:r w:rsidRPr="001A7945">
        <w:tab/>
      </w:r>
      <w:r w:rsidRPr="001A7945">
        <w:tab/>
        <w:t>D</w:t>
      </w:r>
      <w:r w:rsidRPr="001A7945">
        <w:tab/>
        <w:t>127.0.0.1</w:t>
      </w:r>
      <w:r w:rsidRPr="001A7945">
        <w:tab/>
        <w:t>InLoopBack0</w:t>
      </w:r>
    </w:p>
    <w:p w14:paraId="4BF2F07E" w14:textId="77777777" w:rsidR="00CF5087" w:rsidRPr="001A7945" w:rsidRDefault="00CF5087" w:rsidP="00E77D2E">
      <w:pPr>
        <w:pStyle w:val="aff3"/>
        <w:ind w:leftChars="100" w:left="210" w:rightChars="100" w:right="210"/>
      </w:pPr>
      <w:r w:rsidRPr="001A7945">
        <w:t>255.255.255.255/32</w:t>
      </w:r>
      <w:r w:rsidR="00D5674C">
        <w:rPr>
          <w:rFonts w:hint="eastAsia"/>
        </w:rPr>
        <w:t xml:space="preserve"> </w:t>
      </w:r>
      <w:r w:rsidRPr="001A7945">
        <w:t>Direct</w:t>
      </w:r>
      <w:r w:rsidRPr="001A7945">
        <w:tab/>
        <w:t>0    0</w:t>
      </w:r>
      <w:r w:rsidRPr="001A7945">
        <w:tab/>
      </w:r>
      <w:r w:rsidRPr="001A7945">
        <w:tab/>
        <w:t>D</w:t>
      </w:r>
      <w:r w:rsidRPr="001A7945">
        <w:tab/>
        <w:t>127.0.0.1</w:t>
      </w:r>
      <w:r w:rsidRPr="001A7945">
        <w:tab/>
        <w:t>InLoopBack0</w:t>
      </w:r>
    </w:p>
    <w:p w14:paraId="4200FDBF" w14:textId="77777777" w:rsidR="00CF5087" w:rsidRPr="001A7945" w:rsidRDefault="00CF5087" w:rsidP="00E77D2E">
      <w:pPr>
        <w:pStyle w:val="aff3"/>
        <w:ind w:leftChars="100" w:left="210" w:rightChars="100" w:right="210"/>
      </w:pPr>
    </w:p>
    <w:p w14:paraId="3B135869" w14:textId="77777777" w:rsidR="00CF5087" w:rsidRPr="001A7945" w:rsidRDefault="00CF5087" w:rsidP="00E77D2E">
      <w:pPr>
        <w:pStyle w:val="aff3"/>
        <w:ind w:leftChars="100" w:left="210" w:rightChars="100" w:right="210"/>
      </w:pPr>
      <w:r w:rsidRPr="001A7945">
        <w:t xml:space="preserve">&lt;R2&gt;display ip routing-table </w:t>
      </w:r>
    </w:p>
    <w:p w14:paraId="70338DAE" w14:textId="77777777" w:rsidR="00CF5087" w:rsidRPr="001A7945" w:rsidRDefault="00CF5087" w:rsidP="00E77D2E">
      <w:pPr>
        <w:pStyle w:val="aff3"/>
        <w:ind w:leftChars="100" w:left="210" w:rightChars="100" w:right="210"/>
      </w:pPr>
      <w:r w:rsidRPr="001A7945">
        <w:t>Route Flags: R - relay, D - download to fib</w:t>
      </w:r>
    </w:p>
    <w:p w14:paraId="04CF4EBD" w14:textId="77777777" w:rsidR="00CF5087" w:rsidRPr="001A7945" w:rsidRDefault="00CF5087" w:rsidP="00E77D2E">
      <w:pPr>
        <w:pStyle w:val="aff3"/>
        <w:ind w:leftChars="100" w:left="210" w:rightChars="100" w:right="210"/>
      </w:pPr>
      <w:r w:rsidRPr="001A7945">
        <w:t>-------------------------------------------------------------------------</w:t>
      </w:r>
    </w:p>
    <w:p w14:paraId="200C6C53" w14:textId="77777777" w:rsidR="00CF5087" w:rsidRPr="001A7945" w:rsidRDefault="00CF5087" w:rsidP="00E77D2E">
      <w:pPr>
        <w:pStyle w:val="aff3"/>
        <w:ind w:leftChars="100" w:left="210" w:rightChars="100" w:right="210"/>
      </w:pPr>
      <w:r w:rsidRPr="001A7945">
        <w:t>Routing Tables: Public</w:t>
      </w:r>
    </w:p>
    <w:p w14:paraId="17A46075" w14:textId="77777777" w:rsidR="00CF5087" w:rsidRPr="001A7945" w:rsidRDefault="00CF5087" w:rsidP="00E77D2E">
      <w:pPr>
        <w:pStyle w:val="aff3"/>
        <w:ind w:leftChars="100" w:left="210" w:rightChars="100" w:right="210"/>
      </w:pPr>
      <w:r w:rsidRPr="001A7945">
        <w:t xml:space="preserve">         Destinations : 13       Routes : 13       </w:t>
      </w:r>
    </w:p>
    <w:p w14:paraId="181513BE" w14:textId="77777777" w:rsidR="00CF5087" w:rsidRPr="001A7945" w:rsidRDefault="00CF5087" w:rsidP="00E77D2E">
      <w:pPr>
        <w:pStyle w:val="aff3"/>
        <w:ind w:leftChars="100" w:left="210" w:rightChars="100" w:right="210"/>
      </w:pPr>
      <w:r w:rsidRPr="001A7945">
        <w:t>Destination/Mask    Proto   Pre  Cost      Flags NextHop         Interface</w:t>
      </w:r>
    </w:p>
    <w:p w14:paraId="7BA30C14" w14:textId="77777777" w:rsidR="00CF5087" w:rsidRPr="001A7945" w:rsidRDefault="00CF5087" w:rsidP="00E77D2E">
      <w:pPr>
        <w:pStyle w:val="aff3"/>
        <w:ind w:leftChars="100" w:left="210" w:rightChars="100" w:right="210" w:firstLine="420"/>
      </w:pPr>
      <w:r w:rsidRPr="001A7945">
        <w:rPr>
          <w:shd w:val="pct15" w:color="auto" w:fill="FFFFFF"/>
        </w:rPr>
        <w:t>10.0.1.1/32</w:t>
      </w:r>
      <w:r w:rsidRPr="001A7945">
        <w:rPr>
          <w:shd w:val="pct15" w:color="auto" w:fill="FFFFFF"/>
        </w:rPr>
        <w:tab/>
      </w:r>
      <w:r w:rsidR="00D5674C">
        <w:rPr>
          <w:rFonts w:hint="eastAsia"/>
          <w:shd w:val="pct15" w:color="auto" w:fill="FFFFFF"/>
        </w:rPr>
        <w:t xml:space="preserve"> </w:t>
      </w:r>
      <w:r w:rsidRPr="001A7945">
        <w:rPr>
          <w:shd w:val="pct15" w:color="auto" w:fill="FFFFFF"/>
        </w:rPr>
        <w:t>OSPF</w:t>
      </w:r>
      <w:r w:rsidRPr="001A7945">
        <w:rPr>
          <w:shd w:val="pct15" w:color="auto" w:fill="FFFFFF"/>
        </w:rPr>
        <w:tab/>
        <w:t>10   1</w:t>
      </w:r>
      <w:r w:rsidRPr="001A7945">
        <w:rPr>
          <w:shd w:val="pct15" w:color="auto" w:fill="FFFFFF"/>
        </w:rPr>
        <w:tab/>
      </w:r>
      <w:r w:rsidRPr="001A7945">
        <w:rPr>
          <w:shd w:val="pct15" w:color="auto" w:fill="FFFFFF"/>
        </w:rPr>
        <w:tab/>
        <w:t>D   10.0.12.1</w:t>
      </w:r>
      <w:r w:rsidRPr="001A7945">
        <w:rPr>
          <w:shd w:val="pct15" w:color="auto" w:fill="FFFFFF"/>
        </w:rPr>
        <w:tab/>
        <w:t>GigabitEthernet0/0/1</w:t>
      </w:r>
    </w:p>
    <w:p w14:paraId="391353FA" w14:textId="77777777" w:rsidR="00CF5087" w:rsidRPr="001A7945" w:rsidRDefault="00CF5087" w:rsidP="00E77D2E">
      <w:pPr>
        <w:pStyle w:val="aff3"/>
        <w:ind w:leftChars="100" w:left="210" w:rightChars="100" w:right="210" w:firstLine="420"/>
      </w:pPr>
      <w:r w:rsidRPr="001A7945">
        <w:t>10.0.2.0/24</w:t>
      </w:r>
      <w:r w:rsidRPr="001A7945">
        <w:tab/>
      </w:r>
      <w:r w:rsidR="00D5674C">
        <w:rPr>
          <w:rFonts w:hint="eastAsia"/>
        </w:rPr>
        <w:t xml:space="preserve"> </w:t>
      </w:r>
      <w:r w:rsidRPr="001A7945">
        <w:t>Direct</w:t>
      </w:r>
      <w:r w:rsidRPr="001A7945">
        <w:tab/>
        <w:t>0    0</w:t>
      </w:r>
      <w:r w:rsidRPr="001A7945">
        <w:tab/>
      </w:r>
      <w:r w:rsidRPr="001A7945">
        <w:tab/>
        <w:t>D   10.0.2.2</w:t>
      </w:r>
      <w:r w:rsidRPr="001A7945">
        <w:tab/>
      </w:r>
      <w:r w:rsidRPr="001A7945">
        <w:tab/>
        <w:t>LoopBack0</w:t>
      </w:r>
    </w:p>
    <w:p w14:paraId="35896946" w14:textId="77777777" w:rsidR="00CF5087" w:rsidRPr="001A7945" w:rsidRDefault="00CF5087" w:rsidP="00E77D2E">
      <w:pPr>
        <w:pStyle w:val="aff3"/>
        <w:ind w:leftChars="100" w:left="210" w:rightChars="100" w:right="210" w:firstLine="420"/>
      </w:pPr>
      <w:r w:rsidRPr="001A7945">
        <w:t>10.0.2.2/32</w:t>
      </w:r>
      <w:r w:rsidRPr="001A7945">
        <w:tab/>
      </w:r>
      <w:r w:rsidR="00D5674C">
        <w:rPr>
          <w:rFonts w:hint="eastAsia"/>
        </w:rPr>
        <w:t xml:space="preserve"> </w:t>
      </w:r>
      <w:r w:rsidRPr="001A7945">
        <w:t>Direct</w:t>
      </w:r>
      <w:r w:rsidRPr="001A7945">
        <w:tab/>
        <w:t>0    0</w:t>
      </w:r>
      <w:r w:rsidRPr="001A7945">
        <w:tab/>
      </w:r>
      <w:r w:rsidRPr="001A7945">
        <w:tab/>
        <w:t>D   127.0.0.1</w:t>
      </w:r>
      <w:r w:rsidRPr="001A7945">
        <w:tab/>
        <w:t>LoopBack0</w:t>
      </w:r>
    </w:p>
    <w:p w14:paraId="739878E5" w14:textId="77777777" w:rsidR="00CF5087" w:rsidRPr="001A7945" w:rsidRDefault="00CF5087" w:rsidP="00E77D2E">
      <w:pPr>
        <w:pStyle w:val="aff3"/>
        <w:ind w:leftChars="100" w:left="210" w:rightChars="100" w:right="210" w:firstLine="420"/>
      </w:pPr>
      <w:r w:rsidRPr="001A7945">
        <w:t>10.0.2.255/32</w:t>
      </w:r>
      <w:r w:rsidRPr="001A7945">
        <w:tab/>
      </w:r>
      <w:r w:rsidR="00D5674C">
        <w:rPr>
          <w:rFonts w:hint="eastAsia"/>
        </w:rPr>
        <w:t xml:space="preserve"> </w:t>
      </w:r>
      <w:r w:rsidRPr="001A7945">
        <w:t>Direct</w:t>
      </w:r>
      <w:r w:rsidRPr="001A7945">
        <w:tab/>
        <w:t>0    0</w:t>
      </w:r>
      <w:r w:rsidRPr="001A7945">
        <w:tab/>
      </w:r>
      <w:r w:rsidRPr="001A7945">
        <w:tab/>
        <w:t>D   127.0.0.1</w:t>
      </w:r>
      <w:r w:rsidRPr="001A7945">
        <w:tab/>
        <w:t>LoopBack0</w:t>
      </w:r>
    </w:p>
    <w:p w14:paraId="3B62DA8F" w14:textId="77777777" w:rsidR="00CF5087" w:rsidRPr="001A7945" w:rsidRDefault="00CF5087" w:rsidP="00E77D2E">
      <w:pPr>
        <w:pStyle w:val="aff3"/>
        <w:ind w:leftChars="100" w:left="210" w:rightChars="100" w:right="210" w:firstLine="420"/>
      </w:pPr>
      <w:r w:rsidRPr="001A7945">
        <w:rPr>
          <w:shd w:val="pct15" w:color="auto" w:fill="FFFFFF"/>
        </w:rPr>
        <w:t>10.0.3.3/32</w:t>
      </w:r>
      <w:r w:rsidRPr="001A7945">
        <w:rPr>
          <w:shd w:val="pct15" w:color="auto" w:fill="FFFFFF"/>
        </w:rPr>
        <w:tab/>
      </w:r>
      <w:r w:rsidR="00D5674C">
        <w:rPr>
          <w:rFonts w:hint="eastAsia"/>
          <w:shd w:val="pct15" w:color="auto" w:fill="FFFFFF"/>
        </w:rPr>
        <w:t xml:space="preserve"> </w:t>
      </w:r>
      <w:r w:rsidRPr="001A7945">
        <w:rPr>
          <w:shd w:val="pct15" w:color="auto" w:fill="FFFFFF"/>
        </w:rPr>
        <w:t>OSPF</w:t>
      </w:r>
      <w:r w:rsidRPr="001A7945">
        <w:rPr>
          <w:shd w:val="pct15" w:color="auto" w:fill="FFFFFF"/>
        </w:rPr>
        <w:tab/>
        <w:t>10   2</w:t>
      </w:r>
      <w:r w:rsidRPr="001A7945">
        <w:rPr>
          <w:shd w:val="pct15" w:color="auto" w:fill="FFFFFF"/>
        </w:rPr>
        <w:tab/>
      </w:r>
      <w:r w:rsidRPr="001A7945">
        <w:rPr>
          <w:shd w:val="pct15" w:color="auto" w:fill="FFFFFF"/>
        </w:rPr>
        <w:tab/>
        <w:t>D   10.0.12.1</w:t>
      </w:r>
      <w:r w:rsidRPr="001A7945">
        <w:rPr>
          <w:shd w:val="pct15" w:color="auto" w:fill="FFFFFF"/>
        </w:rPr>
        <w:tab/>
        <w:t>GigabitEthernet0/0/1</w:t>
      </w:r>
    </w:p>
    <w:p w14:paraId="5A67730B" w14:textId="77777777" w:rsidR="00CF5087" w:rsidRPr="001A7945" w:rsidRDefault="00CF5087" w:rsidP="00E77D2E">
      <w:pPr>
        <w:pStyle w:val="aff3"/>
        <w:ind w:leftChars="100" w:left="210" w:rightChars="100" w:right="210" w:firstLine="420"/>
      </w:pPr>
      <w:r w:rsidRPr="001A7945">
        <w:t>10.0.12.0/24</w:t>
      </w:r>
      <w:r w:rsidRPr="001A7945">
        <w:tab/>
      </w:r>
      <w:r w:rsidR="00D5674C">
        <w:rPr>
          <w:rFonts w:hint="eastAsia"/>
        </w:rPr>
        <w:t xml:space="preserve"> </w:t>
      </w:r>
      <w:r w:rsidRPr="001A7945">
        <w:t>Direct  0    0</w:t>
      </w:r>
      <w:r w:rsidRPr="001A7945">
        <w:tab/>
      </w:r>
      <w:r w:rsidRPr="001A7945">
        <w:tab/>
        <w:t>D   10.0.12.2</w:t>
      </w:r>
      <w:r w:rsidRPr="001A7945">
        <w:tab/>
        <w:t>GigabitEthernet0/0/1</w:t>
      </w:r>
    </w:p>
    <w:p w14:paraId="4DB557B2" w14:textId="77777777" w:rsidR="00CF5087" w:rsidRPr="001A7945" w:rsidRDefault="00CF5087" w:rsidP="00E77D2E">
      <w:pPr>
        <w:pStyle w:val="aff3"/>
        <w:ind w:leftChars="100" w:left="210" w:rightChars="100" w:right="210" w:firstLine="420"/>
      </w:pPr>
      <w:r w:rsidRPr="001A7945">
        <w:t>10.0.12.2/32</w:t>
      </w:r>
      <w:r w:rsidRPr="001A7945">
        <w:tab/>
      </w:r>
      <w:r w:rsidR="00D5674C">
        <w:rPr>
          <w:rFonts w:hint="eastAsia"/>
        </w:rPr>
        <w:t xml:space="preserve"> </w:t>
      </w:r>
      <w:r w:rsidRPr="001A7945">
        <w:t>Direct  0    0</w:t>
      </w:r>
      <w:r w:rsidRPr="001A7945">
        <w:tab/>
      </w:r>
      <w:r w:rsidRPr="001A7945">
        <w:tab/>
        <w:t>D   127.0.0.1</w:t>
      </w:r>
      <w:r w:rsidRPr="001A7945">
        <w:tab/>
        <w:t>GigabitEthernet0/0/1</w:t>
      </w:r>
    </w:p>
    <w:p w14:paraId="40F21451" w14:textId="77777777" w:rsidR="00CF5087" w:rsidRPr="001A7945" w:rsidRDefault="00CF5087" w:rsidP="00E77D2E">
      <w:pPr>
        <w:pStyle w:val="aff3"/>
        <w:ind w:leftChars="100" w:left="210" w:rightChars="100" w:right="210" w:firstLine="420"/>
      </w:pPr>
      <w:r w:rsidRPr="001A7945">
        <w:t>10.0.12.255/32</w:t>
      </w:r>
      <w:r w:rsidR="00D5674C">
        <w:rPr>
          <w:rFonts w:hint="eastAsia"/>
        </w:rPr>
        <w:t xml:space="preserve"> </w:t>
      </w:r>
      <w:r w:rsidRPr="001A7945">
        <w:t>Direct  0    0</w:t>
      </w:r>
      <w:r w:rsidRPr="001A7945">
        <w:tab/>
      </w:r>
      <w:r w:rsidRPr="001A7945">
        <w:tab/>
        <w:t>D   127.0.0.1</w:t>
      </w:r>
      <w:r w:rsidRPr="001A7945">
        <w:tab/>
        <w:t>GigabitEthernet0/0/1</w:t>
      </w:r>
    </w:p>
    <w:p w14:paraId="22023A4C" w14:textId="77777777" w:rsidR="00CF5087" w:rsidRPr="001A7945" w:rsidRDefault="00CF5087" w:rsidP="00E77D2E">
      <w:pPr>
        <w:pStyle w:val="aff3"/>
        <w:ind w:leftChars="100" w:left="210" w:rightChars="100" w:right="210" w:firstLine="420"/>
      </w:pPr>
      <w:r w:rsidRPr="001A7945">
        <w:rPr>
          <w:shd w:val="pct15" w:color="auto" w:fill="FFFFFF"/>
        </w:rPr>
        <w:t>10.0.13.0/24</w:t>
      </w:r>
      <w:r w:rsidRPr="001A7945">
        <w:rPr>
          <w:shd w:val="pct15" w:color="auto" w:fill="FFFFFF"/>
        </w:rPr>
        <w:tab/>
      </w:r>
      <w:r w:rsidR="00D5674C">
        <w:rPr>
          <w:rFonts w:hint="eastAsia"/>
          <w:shd w:val="pct15" w:color="auto" w:fill="FFFFFF"/>
        </w:rPr>
        <w:t xml:space="preserve"> </w:t>
      </w:r>
      <w:r w:rsidRPr="001A7945">
        <w:rPr>
          <w:shd w:val="pct15" w:color="auto" w:fill="FFFFFF"/>
        </w:rPr>
        <w:t>OSPF    10   2</w:t>
      </w:r>
      <w:r w:rsidRPr="001A7945">
        <w:rPr>
          <w:shd w:val="pct15" w:color="auto" w:fill="FFFFFF"/>
        </w:rPr>
        <w:tab/>
      </w:r>
      <w:r w:rsidRPr="001A7945">
        <w:rPr>
          <w:shd w:val="pct15" w:color="auto" w:fill="FFFFFF"/>
        </w:rPr>
        <w:tab/>
        <w:t>D   10.0.12.1</w:t>
      </w:r>
      <w:r w:rsidRPr="001A7945">
        <w:rPr>
          <w:shd w:val="pct15" w:color="auto" w:fill="FFFFFF"/>
        </w:rPr>
        <w:tab/>
        <w:t>GigabitEthernet0/0/1</w:t>
      </w:r>
    </w:p>
    <w:p w14:paraId="4A834B67" w14:textId="77777777" w:rsidR="00CF5087" w:rsidRPr="001A7945" w:rsidRDefault="00CF5087" w:rsidP="00E77D2E">
      <w:pPr>
        <w:pStyle w:val="aff3"/>
        <w:ind w:leftChars="100" w:left="210" w:rightChars="100" w:right="210" w:firstLine="420"/>
      </w:pPr>
      <w:r w:rsidRPr="001A7945">
        <w:t>127.0.0.0/8</w:t>
      </w:r>
      <w:r w:rsidRPr="001A7945">
        <w:tab/>
      </w:r>
      <w:r w:rsidR="00D5674C">
        <w:rPr>
          <w:rFonts w:hint="eastAsia"/>
        </w:rPr>
        <w:t xml:space="preserve"> </w:t>
      </w:r>
      <w:r w:rsidRPr="001A7945">
        <w:t>Direct  0    0</w:t>
      </w:r>
      <w:r w:rsidRPr="001A7945">
        <w:tab/>
      </w:r>
      <w:r w:rsidRPr="001A7945">
        <w:tab/>
        <w:t>D   127.0.0.1</w:t>
      </w:r>
      <w:r w:rsidRPr="001A7945">
        <w:tab/>
        <w:t>InLoopBack0</w:t>
      </w:r>
    </w:p>
    <w:p w14:paraId="29F0876F" w14:textId="77777777" w:rsidR="00CF5087" w:rsidRPr="001A7945" w:rsidRDefault="00CF5087" w:rsidP="00E77D2E">
      <w:pPr>
        <w:pStyle w:val="aff3"/>
        <w:ind w:leftChars="100" w:left="210" w:rightChars="100" w:right="210" w:firstLine="420"/>
      </w:pPr>
      <w:r w:rsidRPr="001A7945">
        <w:t>127.0.0.1/32</w:t>
      </w:r>
      <w:r w:rsidRPr="001A7945">
        <w:tab/>
      </w:r>
      <w:r w:rsidR="00D5674C">
        <w:rPr>
          <w:rFonts w:hint="eastAsia"/>
        </w:rPr>
        <w:t xml:space="preserve"> </w:t>
      </w:r>
      <w:r w:rsidRPr="001A7945">
        <w:t>Direct  0    0</w:t>
      </w:r>
      <w:r w:rsidRPr="001A7945">
        <w:tab/>
      </w:r>
      <w:r w:rsidRPr="001A7945">
        <w:tab/>
        <w:t>D   127.0.0.1</w:t>
      </w:r>
      <w:r w:rsidRPr="001A7945">
        <w:tab/>
        <w:t>InLoopBack0</w:t>
      </w:r>
    </w:p>
    <w:p w14:paraId="0B887F13" w14:textId="77777777" w:rsidR="00CF5087" w:rsidRPr="001A7945" w:rsidRDefault="00CF5087" w:rsidP="00E77D2E">
      <w:pPr>
        <w:pStyle w:val="aff3"/>
        <w:ind w:leftChars="100" w:left="210" w:rightChars="100" w:right="210"/>
      </w:pPr>
      <w:r w:rsidRPr="001A7945">
        <w:t>127.255.255.255/32</w:t>
      </w:r>
      <w:r w:rsidR="00D5674C">
        <w:rPr>
          <w:rFonts w:hint="eastAsia"/>
        </w:rPr>
        <w:t xml:space="preserve"> </w:t>
      </w:r>
      <w:r w:rsidRPr="001A7945">
        <w:t>Direct  0    0</w:t>
      </w:r>
      <w:r w:rsidRPr="001A7945">
        <w:tab/>
      </w:r>
      <w:r w:rsidRPr="001A7945">
        <w:tab/>
        <w:t>D   127.0.0.1</w:t>
      </w:r>
      <w:r w:rsidRPr="001A7945">
        <w:tab/>
        <w:t>InLoopBack0</w:t>
      </w:r>
    </w:p>
    <w:p w14:paraId="0E7FB5E6" w14:textId="77777777" w:rsidR="00CF5087" w:rsidRPr="001A7945" w:rsidRDefault="00CF5087" w:rsidP="00E77D2E">
      <w:pPr>
        <w:pStyle w:val="aff3"/>
        <w:ind w:leftChars="100" w:left="210" w:rightChars="100" w:right="210"/>
      </w:pPr>
      <w:r w:rsidRPr="001A7945">
        <w:t>255.255.255.255/32</w:t>
      </w:r>
      <w:r w:rsidR="00D5674C">
        <w:rPr>
          <w:rFonts w:hint="eastAsia"/>
        </w:rPr>
        <w:t xml:space="preserve"> </w:t>
      </w:r>
      <w:r w:rsidRPr="001A7945">
        <w:t>Direct  0    0</w:t>
      </w:r>
      <w:r w:rsidRPr="001A7945">
        <w:tab/>
      </w:r>
      <w:r w:rsidRPr="001A7945">
        <w:tab/>
        <w:t>D   127.0.0.1</w:t>
      </w:r>
      <w:r w:rsidRPr="001A7945">
        <w:tab/>
        <w:t>InLoopBack0</w:t>
      </w:r>
    </w:p>
    <w:p w14:paraId="547202A8" w14:textId="77777777" w:rsidR="00CF5087" w:rsidRPr="001A7945" w:rsidRDefault="00CF5087" w:rsidP="00E77D2E">
      <w:pPr>
        <w:pStyle w:val="aff3"/>
        <w:ind w:leftChars="100" w:left="210" w:rightChars="100" w:right="210"/>
      </w:pPr>
    </w:p>
    <w:p w14:paraId="34DCD986" w14:textId="77777777" w:rsidR="00CF5087" w:rsidRPr="001A7945" w:rsidRDefault="00CF5087" w:rsidP="00E77D2E">
      <w:pPr>
        <w:pStyle w:val="aff3"/>
        <w:ind w:leftChars="100" w:left="210" w:rightChars="100" w:right="210"/>
      </w:pPr>
      <w:r w:rsidRPr="001A7945">
        <w:t xml:space="preserve">&lt;R3&gt;display ip routing-table </w:t>
      </w:r>
    </w:p>
    <w:p w14:paraId="1791B223" w14:textId="77777777" w:rsidR="00CF5087" w:rsidRPr="001A7945" w:rsidRDefault="00CF5087" w:rsidP="00E77D2E">
      <w:pPr>
        <w:pStyle w:val="aff3"/>
        <w:ind w:leftChars="100" w:left="210" w:rightChars="100" w:right="210"/>
      </w:pPr>
      <w:r w:rsidRPr="001A7945">
        <w:t>Route Flags: R - relay, D - download to fib</w:t>
      </w:r>
    </w:p>
    <w:p w14:paraId="4B6BB4FE" w14:textId="77777777" w:rsidR="00CF5087" w:rsidRPr="001A7945" w:rsidRDefault="00CF5087" w:rsidP="00E77D2E">
      <w:pPr>
        <w:pStyle w:val="aff3"/>
        <w:ind w:leftChars="100" w:left="210" w:rightChars="100" w:right="210"/>
      </w:pPr>
      <w:r w:rsidRPr="001A7945">
        <w:t>-------------------------------------------------------------------------</w:t>
      </w:r>
    </w:p>
    <w:p w14:paraId="7E0B4AAA" w14:textId="77777777" w:rsidR="00CF5087" w:rsidRPr="001A7945" w:rsidRDefault="00CF5087" w:rsidP="00E77D2E">
      <w:pPr>
        <w:pStyle w:val="aff3"/>
        <w:ind w:leftChars="100" w:left="210" w:rightChars="100" w:right="210"/>
      </w:pPr>
      <w:r w:rsidRPr="001A7945">
        <w:t>Routing Tables: Public</w:t>
      </w:r>
    </w:p>
    <w:p w14:paraId="123C4629" w14:textId="77777777" w:rsidR="00CF5087" w:rsidRPr="001A7945" w:rsidRDefault="00CF5087" w:rsidP="00E77D2E">
      <w:pPr>
        <w:pStyle w:val="aff3"/>
        <w:ind w:leftChars="100" w:left="210" w:rightChars="100" w:right="210"/>
      </w:pPr>
      <w:r w:rsidRPr="001A7945">
        <w:t xml:space="preserve">         Destinations : 16       Routes : 16       </w:t>
      </w:r>
    </w:p>
    <w:p w14:paraId="2D5C43AD" w14:textId="77777777" w:rsidR="00CF5087" w:rsidRPr="001A7945" w:rsidRDefault="00CF5087" w:rsidP="00E77D2E">
      <w:pPr>
        <w:pStyle w:val="aff3"/>
        <w:ind w:leftChars="100" w:left="210" w:rightChars="100" w:right="210"/>
      </w:pPr>
      <w:r w:rsidRPr="001A7945">
        <w:t>Destination/Mask    Proto   Pre  Cost Flags NextHop</w:t>
      </w:r>
      <w:r w:rsidRPr="001A7945">
        <w:tab/>
      </w:r>
      <w:r w:rsidRPr="001A7945">
        <w:tab/>
        <w:t>Interface</w:t>
      </w:r>
    </w:p>
    <w:p w14:paraId="479D00D7" w14:textId="77777777" w:rsidR="00CF5087" w:rsidRPr="001A7945" w:rsidRDefault="00CF5087" w:rsidP="00E77D2E">
      <w:pPr>
        <w:pStyle w:val="aff3"/>
        <w:ind w:leftChars="100" w:left="210" w:rightChars="100" w:right="210" w:firstLine="420"/>
        <w:rPr>
          <w:shd w:val="pct15" w:color="auto" w:fill="FFFFFF"/>
        </w:rPr>
      </w:pPr>
      <w:r w:rsidRPr="001A7945">
        <w:rPr>
          <w:shd w:val="pct15" w:color="auto" w:fill="FFFFFF"/>
        </w:rPr>
        <w:t>10.0.1.1/32</w:t>
      </w:r>
      <w:r w:rsidRPr="001A7945">
        <w:rPr>
          <w:shd w:val="pct15" w:color="auto" w:fill="FFFFFF"/>
        </w:rPr>
        <w:tab/>
      </w:r>
      <w:r w:rsidR="00D5674C">
        <w:rPr>
          <w:rFonts w:hint="eastAsia"/>
          <w:shd w:val="pct15" w:color="auto" w:fill="FFFFFF"/>
        </w:rPr>
        <w:t xml:space="preserve"> </w:t>
      </w:r>
      <w:r w:rsidRPr="001A7945">
        <w:rPr>
          <w:shd w:val="pct15" w:color="auto" w:fill="FFFFFF"/>
        </w:rPr>
        <w:t>OSPF</w:t>
      </w:r>
      <w:r w:rsidRPr="001A7945">
        <w:rPr>
          <w:shd w:val="pct15" w:color="auto" w:fill="FFFFFF"/>
        </w:rPr>
        <w:tab/>
        <w:t>10   1</w:t>
      </w:r>
      <w:r w:rsidRPr="001A7945">
        <w:rPr>
          <w:shd w:val="pct15" w:color="auto" w:fill="FFFFFF"/>
        </w:rPr>
        <w:tab/>
      </w:r>
      <w:r w:rsidRPr="001A7945">
        <w:rPr>
          <w:shd w:val="pct15" w:color="auto" w:fill="FFFFFF"/>
        </w:rPr>
        <w:tab/>
        <w:t>D</w:t>
      </w:r>
      <w:r w:rsidRPr="001A7945">
        <w:rPr>
          <w:shd w:val="pct15" w:color="auto" w:fill="FFFFFF"/>
        </w:rPr>
        <w:tab/>
        <w:t>10.0.13.1</w:t>
      </w:r>
      <w:r w:rsidRPr="001A7945">
        <w:rPr>
          <w:shd w:val="pct15" w:color="auto" w:fill="FFFFFF"/>
        </w:rPr>
        <w:tab/>
        <w:t>GigabitEthernet0/0/0</w:t>
      </w:r>
    </w:p>
    <w:p w14:paraId="6D360C66" w14:textId="77777777" w:rsidR="00CF5087" w:rsidRPr="001A7945" w:rsidRDefault="00CF5087" w:rsidP="00E77D2E">
      <w:pPr>
        <w:pStyle w:val="aff3"/>
        <w:ind w:leftChars="100" w:left="210" w:rightChars="100" w:right="210" w:firstLine="420"/>
        <w:rPr>
          <w:shd w:val="pct15" w:color="auto" w:fill="FFFFFF"/>
        </w:rPr>
      </w:pPr>
      <w:r w:rsidRPr="001A7945">
        <w:rPr>
          <w:shd w:val="pct15" w:color="auto" w:fill="FFFFFF"/>
        </w:rPr>
        <w:t>10.0.2.2/32</w:t>
      </w:r>
      <w:r w:rsidRPr="001A7945">
        <w:rPr>
          <w:shd w:val="pct15" w:color="auto" w:fill="FFFFFF"/>
        </w:rPr>
        <w:tab/>
      </w:r>
      <w:r w:rsidR="00D5674C">
        <w:rPr>
          <w:rFonts w:hint="eastAsia"/>
          <w:shd w:val="pct15" w:color="auto" w:fill="FFFFFF"/>
        </w:rPr>
        <w:t xml:space="preserve"> </w:t>
      </w:r>
      <w:r w:rsidRPr="001A7945">
        <w:rPr>
          <w:shd w:val="pct15" w:color="auto" w:fill="FFFFFF"/>
        </w:rPr>
        <w:t>OSPF</w:t>
      </w:r>
      <w:r w:rsidRPr="001A7945">
        <w:rPr>
          <w:shd w:val="pct15" w:color="auto" w:fill="FFFFFF"/>
        </w:rPr>
        <w:tab/>
        <w:t>10   2</w:t>
      </w:r>
      <w:r w:rsidRPr="001A7945">
        <w:rPr>
          <w:shd w:val="pct15" w:color="auto" w:fill="FFFFFF"/>
        </w:rPr>
        <w:tab/>
      </w:r>
      <w:r w:rsidRPr="001A7945">
        <w:rPr>
          <w:shd w:val="pct15" w:color="auto" w:fill="FFFFFF"/>
        </w:rPr>
        <w:tab/>
        <w:t>D</w:t>
      </w:r>
      <w:r w:rsidRPr="001A7945">
        <w:rPr>
          <w:shd w:val="pct15" w:color="auto" w:fill="FFFFFF"/>
        </w:rPr>
        <w:tab/>
        <w:t>10.0.13.1</w:t>
      </w:r>
      <w:r w:rsidRPr="001A7945">
        <w:rPr>
          <w:shd w:val="pct15" w:color="auto" w:fill="FFFFFF"/>
        </w:rPr>
        <w:tab/>
        <w:t>GigabitEthernet0/0/0</w:t>
      </w:r>
    </w:p>
    <w:p w14:paraId="4D868C28" w14:textId="77777777" w:rsidR="00CF5087" w:rsidRPr="001A7945" w:rsidRDefault="00CF5087" w:rsidP="00E77D2E">
      <w:pPr>
        <w:pStyle w:val="aff3"/>
        <w:ind w:leftChars="100" w:left="210" w:rightChars="100" w:right="210" w:firstLine="420"/>
      </w:pPr>
      <w:r w:rsidRPr="001A7945">
        <w:t>10.0.3.0/24</w:t>
      </w:r>
      <w:r w:rsidRPr="001A7945">
        <w:tab/>
      </w:r>
      <w:r w:rsidR="00D5674C">
        <w:rPr>
          <w:rFonts w:hint="eastAsia"/>
        </w:rPr>
        <w:t xml:space="preserve"> </w:t>
      </w:r>
      <w:r w:rsidRPr="001A7945">
        <w:t>Direct</w:t>
      </w:r>
      <w:r w:rsidRPr="001A7945">
        <w:tab/>
        <w:t>0    0</w:t>
      </w:r>
      <w:r w:rsidRPr="001A7945">
        <w:tab/>
      </w:r>
      <w:r w:rsidRPr="001A7945">
        <w:tab/>
        <w:t>D</w:t>
      </w:r>
      <w:r w:rsidRPr="001A7945">
        <w:tab/>
        <w:t>10.0.3.3</w:t>
      </w:r>
      <w:r w:rsidRPr="001A7945">
        <w:tab/>
        <w:t>LoopBack0</w:t>
      </w:r>
    </w:p>
    <w:p w14:paraId="3DBBB1F9" w14:textId="77777777" w:rsidR="00CF5087" w:rsidRPr="001A7945" w:rsidRDefault="00CF5087" w:rsidP="00E77D2E">
      <w:pPr>
        <w:pStyle w:val="aff3"/>
        <w:ind w:leftChars="100" w:left="210" w:rightChars="100" w:right="210" w:firstLine="420"/>
      </w:pPr>
      <w:r w:rsidRPr="001A7945">
        <w:t>10.0.3.3/32</w:t>
      </w:r>
      <w:r w:rsidRPr="001A7945">
        <w:tab/>
      </w:r>
      <w:r w:rsidR="00D5674C">
        <w:rPr>
          <w:rFonts w:hint="eastAsia"/>
        </w:rPr>
        <w:t xml:space="preserve"> </w:t>
      </w:r>
      <w:r w:rsidRPr="001A7945">
        <w:t>Direct</w:t>
      </w:r>
      <w:r w:rsidRPr="001A7945">
        <w:tab/>
        <w:t>0    0</w:t>
      </w:r>
      <w:r w:rsidRPr="001A7945">
        <w:tab/>
      </w:r>
      <w:r w:rsidRPr="001A7945">
        <w:tab/>
        <w:t>D</w:t>
      </w:r>
      <w:r w:rsidRPr="001A7945">
        <w:tab/>
        <w:t>127.0.0.1</w:t>
      </w:r>
      <w:r w:rsidRPr="001A7945">
        <w:tab/>
        <w:t>LoopBack0</w:t>
      </w:r>
    </w:p>
    <w:p w14:paraId="64A77652" w14:textId="77777777" w:rsidR="00CF5087" w:rsidRPr="001A7945" w:rsidRDefault="00CF5087" w:rsidP="00E77D2E">
      <w:pPr>
        <w:pStyle w:val="aff3"/>
        <w:ind w:leftChars="100" w:left="210" w:rightChars="100" w:right="210" w:firstLine="420"/>
      </w:pPr>
      <w:r w:rsidRPr="001A7945">
        <w:t>10.0.3.255/32</w:t>
      </w:r>
      <w:r w:rsidRPr="001A7945">
        <w:tab/>
      </w:r>
      <w:r w:rsidR="00D5674C">
        <w:rPr>
          <w:rFonts w:hint="eastAsia"/>
        </w:rPr>
        <w:t xml:space="preserve"> </w:t>
      </w:r>
      <w:r w:rsidRPr="001A7945">
        <w:t>Direct</w:t>
      </w:r>
      <w:r w:rsidRPr="001A7945">
        <w:tab/>
        <w:t>0    0</w:t>
      </w:r>
      <w:r w:rsidRPr="001A7945">
        <w:tab/>
      </w:r>
      <w:r w:rsidRPr="001A7945">
        <w:tab/>
        <w:t>D</w:t>
      </w:r>
      <w:r w:rsidRPr="001A7945">
        <w:tab/>
        <w:t>127.0.0.1</w:t>
      </w:r>
      <w:r w:rsidRPr="001A7945">
        <w:tab/>
        <w:t>LoopBack0</w:t>
      </w:r>
    </w:p>
    <w:p w14:paraId="077311F7" w14:textId="77777777" w:rsidR="00CF5087" w:rsidRPr="001A7945" w:rsidRDefault="00CF5087" w:rsidP="00E77D2E">
      <w:pPr>
        <w:pStyle w:val="aff3"/>
        <w:ind w:leftChars="100" w:left="210" w:rightChars="100" w:right="210" w:firstLine="420"/>
        <w:rPr>
          <w:shd w:val="pct15" w:color="auto" w:fill="FFFFFF"/>
        </w:rPr>
      </w:pPr>
      <w:r w:rsidRPr="001A7945">
        <w:rPr>
          <w:shd w:val="pct15" w:color="auto" w:fill="FFFFFF"/>
        </w:rPr>
        <w:t>10.0.12.0/24</w:t>
      </w:r>
      <w:r w:rsidRPr="001A7945">
        <w:rPr>
          <w:shd w:val="pct15" w:color="auto" w:fill="FFFFFF"/>
        </w:rPr>
        <w:tab/>
      </w:r>
      <w:r w:rsidR="00D5674C">
        <w:rPr>
          <w:rFonts w:hint="eastAsia"/>
          <w:shd w:val="pct15" w:color="auto" w:fill="FFFFFF"/>
        </w:rPr>
        <w:t xml:space="preserve"> </w:t>
      </w:r>
      <w:r w:rsidRPr="001A7945">
        <w:rPr>
          <w:shd w:val="pct15" w:color="auto" w:fill="FFFFFF"/>
        </w:rPr>
        <w:t>OSPF</w:t>
      </w:r>
      <w:r w:rsidRPr="001A7945">
        <w:rPr>
          <w:shd w:val="pct15" w:color="auto" w:fill="FFFFFF"/>
        </w:rPr>
        <w:tab/>
        <w:t>10   2</w:t>
      </w:r>
      <w:r w:rsidRPr="001A7945">
        <w:rPr>
          <w:shd w:val="pct15" w:color="auto" w:fill="FFFFFF"/>
        </w:rPr>
        <w:tab/>
      </w:r>
      <w:r w:rsidRPr="001A7945">
        <w:rPr>
          <w:shd w:val="pct15" w:color="auto" w:fill="FFFFFF"/>
        </w:rPr>
        <w:tab/>
        <w:t>D</w:t>
      </w:r>
      <w:r w:rsidRPr="001A7945">
        <w:rPr>
          <w:shd w:val="pct15" w:color="auto" w:fill="FFFFFF"/>
        </w:rPr>
        <w:tab/>
        <w:t>10.0.13.1</w:t>
      </w:r>
      <w:r w:rsidRPr="001A7945">
        <w:rPr>
          <w:shd w:val="pct15" w:color="auto" w:fill="FFFFFF"/>
        </w:rPr>
        <w:tab/>
        <w:t>GigabitEthernet0/0/0</w:t>
      </w:r>
    </w:p>
    <w:p w14:paraId="6484F2F7" w14:textId="77777777" w:rsidR="00CF5087" w:rsidRPr="001A7945" w:rsidRDefault="00CF5087" w:rsidP="00E77D2E">
      <w:pPr>
        <w:pStyle w:val="aff3"/>
        <w:ind w:leftChars="100" w:left="210" w:rightChars="100" w:right="210" w:firstLine="420"/>
      </w:pPr>
      <w:r w:rsidRPr="001A7945">
        <w:lastRenderedPageBreak/>
        <w:t>10.0.13.0/24</w:t>
      </w:r>
      <w:r w:rsidRPr="001A7945">
        <w:tab/>
      </w:r>
      <w:r w:rsidR="00D5674C">
        <w:rPr>
          <w:rFonts w:hint="eastAsia"/>
        </w:rPr>
        <w:t xml:space="preserve"> </w:t>
      </w:r>
      <w:r w:rsidRPr="001A7945">
        <w:t>Direct</w:t>
      </w:r>
      <w:r w:rsidRPr="001A7945">
        <w:tab/>
        <w:t>0    0</w:t>
      </w:r>
      <w:r w:rsidRPr="001A7945">
        <w:tab/>
      </w:r>
      <w:r w:rsidRPr="001A7945">
        <w:tab/>
        <w:t>D</w:t>
      </w:r>
      <w:r w:rsidRPr="001A7945">
        <w:tab/>
        <w:t>10.0.13.3</w:t>
      </w:r>
      <w:r w:rsidRPr="001A7945">
        <w:tab/>
        <w:t>GigabitEthernet0/0/0</w:t>
      </w:r>
    </w:p>
    <w:p w14:paraId="5B69DD72" w14:textId="77777777" w:rsidR="00CF5087" w:rsidRPr="001A7945" w:rsidRDefault="00CF5087" w:rsidP="00E77D2E">
      <w:pPr>
        <w:pStyle w:val="aff3"/>
        <w:ind w:leftChars="100" w:left="210" w:rightChars="100" w:right="210" w:firstLine="420"/>
      </w:pPr>
      <w:r w:rsidRPr="001A7945">
        <w:t>10.0.13.3/32</w:t>
      </w:r>
      <w:r w:rsidRPr="001A7945">
        <w:tab/>
      </w:r>
      <w:r w:rsidR="00D5674C">
        <w:rPr>
          <w:rFonts w:hint="eastAsia"/>
        </w:rPr>
        <w:t xml:space="preserve"> </w:t>
      </w:r>
      <w:r w:rsidRPr="001A7945">
        <w:t>Direct</w:t>
      </w:r>
      <w:r w:rsidRPr="001A7945">
        <w:tab/>
        <w:t>0    0</w:t>
      </w:r>
      <w:r w:rsidRPr="001A7945">
        <w:tab/>
      </w:r>
      <w:r w:rsidRPr="001A7945">
        <w:tab/>
        <w:t>D</w:t>
      </w:r>
      <w:r w:rsidRPr="001A7945">
        <w:tab/>
        <w:t>127.0.0.1</w:t>
      </w:r>
      <w:r w:rsidRPr="001A7945">
        <w:tab/>
        <w:t>GigabitEthernet0/0/0</w:t>
      </w:r>
    </w:p>
    <w:p w14:paraId="076157F4" w14:textId="77777777" w:rsidR="00CF5087" w:rsidRPr="001A7945" w:rsidRDefault="00CF5087" w:rsidP="00E77D2E">
      <w:pPr>
        <w:pStyle w:val="aff3"/>
        <w:ind w:leftChars="100" w:left="210" w:rightChars="100" w:right="210" w:firstLine="420"/>
      </w:pPr>
      <w:r w:rsidRPr="001A7945">
        <w:t>10.0.13.255/32</w:t>
      </w:r>
      <w:r w:rsidR="00D5674C">
        <w:rPr>
          <w:rFonts w:hint="eastAsia"/>
        </w:rPr>
        <w:t xml:space="preserve"> </w:t>
      </w:r>
      <w:r w:rsidRPr="001A7945">
        <w:t>Direct</w:t>
      </w:r>
      <w:r w:rsidRPr="001A7945">
        <w:tab/>
        <w:t>0    0</w:t>
      </w:r>
      <w:r w:rsidRPr="001A7945">
        <w:tab/>
      </w:r>
      <w:r w:rsidRPr="001A7945">
        <w:tab/>
        <w:t>D</w:t>
      </w:r>
      <w:r w:rsidRPr="001A7945">
        <w:tab/>
        <w:t>127.0.0.1</w:t>
      </w:r>
      <w:r w:rsidRPr="001A7945">
        <w:tab/>
        <w:t>GigabitEthernet0/0/0</w:t>
      </w:r>
    </w:p>
    <w:p w14:paraId="3C77D095" w14:textId="77777777" w:rsidR="00CF5087" w:rsidRPr="001A7945" w:rsidRDefault="00CF5087" w:rsidP="00E77D2E">
      <w:pPr>
        <w:pStyle w:val="aff3"/>
        <w:ind w:leftChars="100" w:left="210" w:rightChars="100" w:right="210" w:firstLine="420"/>
      </w:pPr>
      <w:r w:rsidRPr="001A7945">
        <w:t>127.0.0.0/8</w:t>
      </w:r>
      <w:r w:rsidRPr="001A7945">
        <w:tab/>
      </w:r>
      <w:r w:rsidR="00D5674C">
        <w:rPr>
          <w:rFonts w:hint="eastAsia"/>
        </w:rPr>
        <w:t xml:space="preserve"> </w:t>
      </w:r>
      <w:r w:rsidRPr="001A7945">
        <w:t>Direct</w:t>
      </w:r>
      <w:r w:rsidRPr="001A7945">
        <w:tab/>
        <w:t>0    0</w:t>
      </w:r>
      <w:r w:rsidRPr="001A7945">
        <w:tab/>
      </w:r>
      <w:r w:rsidRPr="001A7945">
        <w:tab/>
        <w:t>D</w:t>
      </w:r>
      <w:r w:rsidRPr="001A7945">
        <w:tab/>
        <w:t>127.0.0.1</w:t>
      </w:r>
      <w:r w:rsidRPr="001A7945">
        <w:tab/>
        <w:t>InLoopBack0</w:t>
      </w:r>
    </w:p>
    <w:p w14:paraId="5B89ACA8" w14:textId="77777777" w:rsidR="00CF5087" w:rsidRPr="001A7945" w:rsidRDefault="00CF5087" w:rsidP="00E77D2E">
      <w:pPr>
        <w:pStyle w:val="aff3"/>
        <w:ind w:leftChars="100" w:left="210" w:rightChars="100" w:right="210" w:firstLine="420"/>
      </w:pPr>
      <w:r w:rsidRPr="001A7945">
        <w:t>127.0.0.1/32</w:t>
      </w:r>
      <w:r w:rsidRPr="001A7945">
        <w:tab/>
      </w:r>
      <w:r w:rsidR="00D5674C">
        <w:rPr>
          <w:rFonts w:hint="eastAsia"/>
        </w:rPr>
        <w:t xml:space="preserve"> </w:t>
      </w:r>
      <w:r w:rsidRPr="001A7945">
        <w:t>Direct</w:t>
      </w:r>
      <w:r w:rsidRPr="001A7945">
        <w:tab/>
        <w:t>0    0</w:t>
      </w:r>
      <w:r w:rsidRPr="001A7945">
        <w:tab/>
      </w:r>
      <w:r w:rsidRPr="001A7945">
        <w:tab/>
        <w:t>D</w:t>
      </w:r>
      <w:r w:rsidRPr="001A7945">
        <w:tab/>
        <w:t>127.0.0.1</w:t>
      </w:r>
      <w:r w:rsidRPr="001A7945">
        <w:tab/>
        <w:t>InLoopBack0</w:t>
      </w:r>
    </w:p>
    <w:p w14:paraId="4BB1A2A4" w14:textId="77777777" w:rsidR="00CF5087" w:rsidRPr="001A7945" w:rsidRDefault="00CF5087" w:rsidP="00E77D2E">
      <w:pPr>
        <w:pStyle w:val="aff3"/>
        <w:ind w:leftChars="100" w:left="210" w:rightChars="100" w:right="210"/>
      </w:pPr>
      <w:r w:rsidRPr="001A7945">
        <w:t>127.255.255.255/32</w:t>
      </w:r>
      <w:r w:rsidR="00D5674C">
        <w:rPr>
          <w:rFonts w:hint="eastAsia"/>
        </w:rPr>
        <w:t xml:space="preserve"> </w:t>
      </w:r>
      <w:r w:rsidRPr="001A7945">
        <w:t>Direct</w:t>
      </w:r>
      <w:r w:rsidRPr="001A7945">
        <w:tab/>
        <w:t>0    0</w:t>
      </w:r>
      <w:r w:rsidRPr="001A7945">
        <w:tab/>
      </w:r>
      <w:r w:rsidRPr="001A7945">
        <w:tab/>
        <w:t>D</w:t>
      </w:r>
      <w:r w:rsidRPr="001A7945">
        <w:tab/>
        <w:t>127.0.0.1</w:t>
      </w:r>
      <w:r w:rsidRPr="001A7945">
        <w:tab/>
        <w:t>InLoopBack0</w:t>
      </w:r>
    </w:p>
    <w:p w14:paraId="78B93FD9" w14:textId="77777777" w:rsidR="00CF5087" w:rsidRPr="001A7945" w:rsidRDefault="00CF5087" w:rsidP="00E77D2E">
      <w:pPr>
        <w:pStyle w:val="aff3"/>
        <w:ind w:leftChars="100" w:left="210" w:rightChars="100" w:right="210" w:firstLine="420"/>
      </w:pPr>
      <w:r w:rsidRPr="001A7945">
        <w:t>172.16.0.0/24</w:t>
      </w:r>
      <w:r w:rsidRPr="001A7945">
        <w:tab/>
      </w:r>
      <w:r w:rsidR="00D5674C">
        <w:rPr>
          <w:rFonts w:hint="eastAsia"/>
        </w:rPr>
        <w:t xml:space="preserve"> </w:t>
      </w:r>
      <w:r w:rsidRPr="001A7945">
        <w:t>Direct</w:t>
      </w:r>
      <w:r w:rsidRPr="001A7945">
        <w:tab/>
        <w:t>0    0</w:t>
      </w:r>
      <w:r w:rsidRPr="001A7945">
        <w:tab/>
      </w:r>
      <w:r w:rsidRPr="001A7945">
        <w:tab/>
        <w:t>D</w:t>
      </w:r>
      <w:r w:rsidRPr="001A7945">
        <w:tab/>
        <w:t>172.16.0.1</w:t>
      </w:r>
      <w:r w:rsidRPr="001A7945">
        <w:tab/>
        <w:t>LoopBack2</w:t>
      </w:r>
    </w:p>
    <w:p w14:paraId="75D3529A" w14:textId="77777777" w:rsidR="00CF5087" w:rsidRPr="001A7945" w:rsidRDefault="00CF5087" w:rsidP="00E77D2E">
      <w:pPr>
        <w:pStyle w:val="aff3"/>
        <w:ind w:leftChars="100" w:left="210" w:rightChars="100" w:right="210" w:firstLine="420"/>
      </w:pPr>
      <w:r w:rsidRPr="001A7945">
        <w:t>172.16.0.1/32</w:t>
      </w:r>
      <w:r w:rsidRPr="001A7945">
        <w:tab/>
      </w:r>
      <w:r w:rsidR="00D5674C">
        <w:rPr>
          <w:rFonts w:hint="eastAsia"/>
        </w:rPr>
        <w:t xml:space="preserve"> </w:t>
      </w:r>
      <w:r w:rsidRPr="001A7945">
        <w:t>Direct</w:t>
      </w:r>
      <w:r w:rsidRPr="001A7945">
        <w:tab/>
        <w:t>0    0</w:t>
      </w:r>
      <w:r w:rsidRPr="001A7945">
        <w:tab/>
      </w:r>
      <w:r w:rsidRPr="001A7945">
        <w:tab/>
        <w:t>D</w:t>
      </w:r>
      <w:r w:rsidRPr="001A7945">
        <w:tab/>
        <w:t>127.0.0.1</w:t>
      </w:r>
      <w:r w:rsidRPr="001A7945">
        <w:tab/>
        <w:t>LoopBack2</w:t>
      </w:r>
    </w:p>
    <w:p w14:paraId="4714D801" w14:textId="77777777" w:rsidR="00CF5087" w:rsidRPr="001A7945" w:rsidRDefault="00CF5087" w:rsidP="00E77D2E">
      <w:pPr>
        <w:pStyle w:val="aff3"/>
        <w:ind w:leftChars="100" w:left="210" w:rightChars="100" w:right="210" w:firstLine="420"/>
      </w:pPr>
      <w:r w:rsidRPr="001A7945">
        <w:t>172.16.0.255/32</w:t>
      </w:r>
      <w:r w:rsidR="00D5674C">
        <w:rPr>
          <w:rFonts w:hint="eastAsia"/>
        </w:rPr>
        <w:t xml:space="preserve"> </w:t>
      </w:r>
      <w:r w:rsidRPr="001A7945">
        <w:t>Direct</w:t>
      </w:r>
      <w:r w:rsidRPr="001A7945">
        <w:tab/>
        <w:t>0    0</w:t>
      </w:r>
      <w:r w:rsidRPr="001A7945">
        <w:tab/>
      </w:r>
      <w:r w:rsidRPr="001A7945">
        <w:tab/>
        <w:t>D</w:t>
      </w:r>
      <w:r w:rsidRPr="001A7945">
        <w:tab/>
        <w:t>127.0.0.1</w:t>
      </w:r>
      <w:r w:rsidRPr="001A7945">
        <w:tab/>
        <w:t>LoopBack2</w:t>
      </w:r>
    </w:p>
    <w:p w14:paraId="05AF7429" w14:textId="77777777" w:rsidR="00CF5087" w:rsidRPr="001A7945" w:rsidRDefault="00CF5087" w:rsidP="00E77D2E">
      <w:pPr>
        <w:pStyle w:val="aff3"/>
        <w:ind w:leftChars="100" w:left="210" w:rightChars="100" w:right="210"/>
      </w:pPr>
      <w:r w:rsidRPr="001A7945">
        <w:t>255.255.255.255/32</w:t>
      </w:r>
      <w:r w:rsidR="00D5674C">
        <w:rPr>
          <w:rFonts w:hint="eastAsia"/>
        </w:rPr>
        <w:t xml:space="preserve">  </w:t>
      </w:r>
      <w:r w:rsidRPr="001A7945">
        <w:t>Direct</w:t>
      </w:r>
      <w:r w:rsidRPr="001A7945">
        <w:tab/>
        <w:t>0    0</w:t>
      </w:r>
      <w:r w:rsidRPr="001A7945">
        <w:tab/>
      </w:r>
      <w:r w:rsidRPr="001A7945">
        <w:tab/>
        <w:t>D</w:t>
      </w:r>
      <w:r w:rsidRPr="001A7945">
        <w:tab/>
        <w:t>127.0.0.1</w:t>
      </w:r>
      <w:r w:rsidRPr="001A7945">
        <w:tab/>
        <w:t>InLoopBack0</w:t>
      </w:r>
    </w:p>
    <w:p w14:paraId="3707FB8C" w14:textId="77777777" w:rsidR="00CF5087" w:rsidRPr="001A7945" w:rsidRDefault="00CF5087" w:rsidP="00E77D2E">
      <w:pPr>
        <w:pStyle w:val="aff2"/>
        <w:spacing w:after="156"/>
        <w:ind w:leftChars="100" w:left="210" w:rightChars="100" w:right="210" w:firstLine="0"/>
        <w:rPr>
          <w:rFonts w:eastAsia="宋体"/>
        </w:rPr>
      </w:pPr>
    </w:p>
    <w:p w14:paraId="4849FB9B"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检测</w:t>
      </w:r>
      <w:r w:rsidRPr="00D97C6D">
        <w:rPr>
          <w:kern w:val="0"/>
        </w:rPr>
        <w:t>R2</w:t>
      </w:r>
      <w:r w:rsidRPr="00D97C6D">
        <w:rPr>
          <w:rFonts w:hint="eastAsia"/>
          <w:kern w:val="0"/>
        </w:rPr>
        <w:t>和</w:t>
      </w:r>
      <w:r w:rsidRPr="00D97C6D">
        <w:rPr>
          <w:kern w:val="0"/>
        </w:rPr>
        <w:t>R1</w:t>
      </w:r>
      <w:r w:rsidRPr="00D97C6D">
        <w:rPr>
          <w:rFonts w:hint="eastAsia"/>
          <w:kern w:val="0"/>
        </w:rPr>
        <w:t>（</w:t>
      </w:r>
      <w:r w:rsidRPr="00D97C6D">
        <w:rPr>
          <w:kern w:val="0"/>
        </w:rPr>
        <w:t>10.0.1.1</w:t>
      </w:r>
      <w:r w:rsidRPr="00D97C6D">
        <w:rPr>
          <w:rFonts w:hint="eastAsia"/>
          <w:kern w:val="0"/>
        </w:rPr>
        <w:t>）以及</w:t>
      </w:r>
      <w:r w:rsidRPr="00D97C6D">
        <w:rPr>
          <w:kern w:val="0"/>
        </w:rPr>
        <w:t>R2</w:t>
      </w:r>
      <w:r w:rsidRPr="00D97C6D">
        <w:rPr>
          <w:rFonts w:hint="eastAsia"/>
          <w:kern w:val="0"/>
        </w:rPr>
        <w:t>和</w:t>
      </w:r>
      <w:r w:rsidRPr="00D97C6D">
        <w:rPr>
          <w:kern w:val="0"/>
        </w:rPr>
        <w:t>R3</w:t>
      </w:r>
      <w:r w:rsidRPr="00D97C6D">
        <w:rPr>
          <w:rFonts w:hint="eastAsia"/>
          <w:kern w:val="0"/>
        </w:rPr>
        <w:t>（</w:t>
      </w:r>
      <w:r w:rsidRPr="00D97C6D">
        <w:rPr>
          <w:kern w:val="0"/>
        </w:rPr>
        <w:t>10.0.3.3</w:t>
      </w:r>
      <w:r w:rsidRPr="00D97C6D">
        <w:rPr>
          <w:rFonts w:hint="eastAsia"/>
          <w:kern w:val="0"/>
        </w:rPr>
        <w:t>）间的连通性。</w:t>
      </w:r>
    </w:p>
    <w:p w14:paraId="594649AA" w14:textId="77777777" w:rsidR="00CF5087" w:rsidRPr="001A7945" w:rsidRDefault="00CF5087" w:rsidP="00E77D2E">
      <w:pPr>
        <w:pStyle w:val="aff3"/>
        <w:ind w:leftChars="100" w:left="210" w:rightChars="100" w:right="210"/>
      </w:pPr>
      <w:r w:rsidRPr="001A7945">
        <w:t xml:space="preserve">&lt;R2&gt;ping 10.0.1.1 </w:t>
      </w:r>
    </w:p>
    <w:p w14:paraId="7884EF39" w14:textId="77777777" w:rsidR="00CF5087" w:rsidRPr="001A7945" w:rsidRDefault="00CF5087" w:rsidP="00E77D2E">
      <w:pPr>
        <w:pStyle w:val="aff3"/>
        <w:ind w:leftChars="100" w:left="210" w:rightChars="100" w:right="210"/>
      </w:pPr>
      <w:r w:rsidRPr="001A7945">
        <w:t xml:space="preserve">  PING 10.0.1.1: 56  data bytes, press CTRL_C to break</w:t>
      </w:r>
    </w:p>
    <w:p w14:paraId="1EDA5033" w14:textId="77777777" w:rsidR="00CF5087" w:rsidRPr="001A7945" w:rsidRDefault="00CF5087" w:rsidP="00E77D2E">
      <w:pPr>
        <w:pStyle w:val="aff3"/>
        <w:ind w:leftChars="100" w:left="210" w:rightChars="100" w:right="210"/>
      </w:pPr>
      <w:r w:rsidRPr="001A7945">
        <w:t xml:space="preserve">    Reply from 10.0.1.1: bytes=56 Sequence=1 ttl=255 time=37 ms</w:t>
      </w:r>
    </w:p>
    <w:p w14:paraId="38437CFC" w14:textId="77777777" w:rsidR="00CF5087" w:rsidRPr="001A7945" w:rsidRDefault="00CF5087" w:rsidP="00E77D2E">
      <w:pPr>
        <w:pStyle w:val="aff3"/>
        <w:ind w:leftChars="100" w:left="210" w:rightChars="100" w:right="210"/>
      </w:pPr>
      <w:r w:rsidRPr="001A7945">
        <w:t xml:space="preserve">    Reply from 10.0.1.1: bytes=56 Sequence=2 ttl=255 time=42 ms</w:t>
      </w:r>
    </w:p>
    <w:p w14:paraId="101E9BD4" w14:textId="77777777" w:rsidR="00CF5087" w:rsidRPr="001A7945" w:rsidRDefault="00CF5087" w:rsidP="00E77D2E">
      <w:pPr>
        <w:pStyle w:val="aff3"/>
        <w:ind w:leftChars="100" w:left="210" w:rightChars="100" w:right="210"/>
      </w:pPr>
      <w:r w:rsidRPr="001A7945">
        <w:t xml:space="preserve">    Reply from 10.0.1.1: bytes=56 Sequence=3 ttl=255 time=42 ms</w:t>
      </w:r>
    </w:p>
    <w:p w14:paraId="014CC40C" w14:textId="77777777" w:rsidR="00CF5087" w:rsidRPr="001A7945" w:rsidRDefault="00CF5087" w:rsidP="00E77D2E">
      <w:pPr>
        <w:pStyle w:val="aff3"/>
        <w:ind w:leftChars="100" w:left="210" w:rightChars="100" w:right="210"/>
      </w:pPr>
      <w:r w:rsidRPr="001A7945">
        <w:t xml:space="preserve">    Reply from 10.0.1.1: bytes=56 Sequence=4 ttl=255 time=45 ms</w:t>
      </w:r>
    </w:p>
    <w:p w14:paraId="7909C464" w14:textId="77777777" w:rsidR="00CF5087" w:rsidRPr="001A7945" w:rsidRDefault="00CF5087" w:rsidP="00E77D2E">
      <w:pPr>
        <w:pStyle w:val="aff3"/>
        <w:ind w:leftChars="100" w:left="210" w:rightChars="100" w:right="210"/>
      </w:pPr>
      <w:r w:rsidRPr="001A7945">
        <w:t xml:space="preserve">    Reply from 10.0.1.1: bytes=56 Sequence=5 ttl=255 time=42 ms</w:t>
      </w:r>
    </w:p>
    <w:p w14:paraId="06C02DD7" w14:textId="77777777" w:rsidR="00CF5087" w:rsidRPr="001A7945" w:rsidRDefault="00CF5087" w:rsidP="00E77D2E">
      <w:pPr>
        <w:pStyle w:val="aff3"/>
        <w:ind w:leftChars="100" w:left="210" w:rightChars="100" w:right="210"/>
      </w:pPr>
      <w:r w:rsidRPr="001A7945">
        <w:t xml:space="preserve">  --- 10.0.1.1 ping statistics ---</w:t>
      </w:r>
    </w:p>
    <w:p w14:paraId="15AB335A" w14:textId="77777777" w:rsidR="00CF5087" w:rsidRPr="001A7945" w:rsidRDefault="00CF5087" w:rsidP="00E77D2E">
      <w:pPr>
        <w:pStyle w:val="aff3"/>
        <w:ind w:leftChars="100" w:left="210" w:rightChars="100" w:right="210"/>
      </w:pPr>
      <w:r w:rsidRPr="001A7945">
        <w:t xml:space="preserve">    5 packet(s) transmitted</w:t>
      </w:r>
    </w:p>
    <w:p w14:paraId="63DDB78B" w14:textId="77777777" w:rsidR="00CF5087" w:rsidRPr="001A7945" w:rsidRDefault="00CF5087" w:rsidP="00E77D2E">
      <w:pPr>
        <w:pStyle w:val="aff3"/>
        <w:ind w:leftChars="100" w:left="210" w:rightChars="100" w:right="210"/>
      </w:pPr>
      <w:r w:rsidRPr="001A7945">
        <w:t xml:space="preserve">    5 packet(s) received</w:t>
      </w:r>
    </w:p>
    <w:p w14:paraId="4BD74402" w14:textId="77777777" w:rsidR="00CF5087" w:rsidRPr="001A7945" w:rsidRDefault="00CF5087" w:rsidP="00E77D2E">
      <w:pPr>
        <w:pStyle w:val="aff3"/>
        <w:ind w:leftChars="100" w:left="210" w:rightChars="100" w:right="210"/>
      </w:pPr>
      <w:r w:rsidRPr="001A7945">
        <w:t xml:space="preserve">    0.00% packet loss</w:t>
      </w:r>
    </w:p>
    <w:p w14:paraId="1C58EBE0" w14:textId="77777777" w:rsidR="00CF5087" w:rsidRPr="001A7945" w:rsidRDefault="00CF5087" w:rsidP="00E77D2E">
      <w:pPr>
        <w:pStyle w:val="aff3"/>
        <w:ind w:leftChars="100" w:left="210" w:rightChars="100" w:right="210"/>
      </w:pPr>
      <w:r w:rsidRPr="001A7945">
        <w:t xml:space="preserve">    round-trip min/avg/max = 37/41/45 ms</w:t>
      </w:r>
    </w:p>
    <w:p w14:paraId="1A5DC07A" w14:textId="77777777" w:rsidR="00CF5087" w:rsidRPr="001A7945" w:rsidRDefault="00CF5087" w:rsidP="00E77D2E">
      <w:pPr>
        <w:pStyle w:val="aff3"/>
        <w:ind w:leftChars="100" w:left="210" w:rightChars="100" w:right="210"/>
      </w:pPr>
    </w:p>
    <w:p w14:paraId="19ADC278" w14:textId="77777777" w:rsidR="00CF5087" w:rsidRPr="001A7945" w:rsidRDefault="00CF5087" w:rsidP="00E77D2E">
      <w:pPr>
        <w:pStyle w:val="aff3"/>
        <w:ind w:leftChars="100" w:left="210" w:rightChars="100" w:right="210"/>
      </w:pPr>
      <w:r w:rsidRPr="001A7945">
        <w:t>&lt;R2&gt;ping 10.0.3.3</w:t>
      </w:r>
    </w:p>
    <w:p w14:paraId="3A0A2746" w14:textId="77777777" w:rsidR="00CF5087" w:rsidRPr="001A7945" w:rsidRDefault="00CF5087" w:rsidP="00E77D2E">
      <w:pPr>
        <w:pStyle w:val="aff3"/>
        <w:ind w:leftChars="100" w:left="210" w:rightChars="100" w:right="210"/>
      </w:pPr>
      <w:r w:rsidRPr="001A7945">
        <w:t xml:space="preserve">  PING 10.0.3.3: 56  data bytes, press CTRL_C to break</w:t>
      </w:r>
    </w:p>
    <w:p w14:paraId="32916C51" w14:textId="77777777" w:rsidR="00CF5087" w:rsidRPr="001A7945" w:rsidRDefault="00CF5087" w:rsidP="00E77D2E">
      <w:pPr>
        <w:pStyle w:val="aff3"/>
        <w:ind w:leftChars="100" w:left="210" w:rightChars="100" w:right="210"/>
      </w:pPr>
      <w:r w:rsidRPr="001A7945">
        <w:t xml:space="preserve">    Reply from 10.0.3.3: bytes=56 Sequence=1 ttl=254 time=37 ms</w:t>
      </w:r>
    </w:p>
    <w:p w14:paraId="0FF528A2" w14:textId="77777777" w:rsidR="00CF5087" w:rsidRPr="001A7945" w:rsidRDefault="00CF5087" w:rsidP="00E77D2E">
      <w:pPr>
        <w:pStyle w:val="aff3"/>
        <w:ind w:leftChars="100" w:left="210" w:rightChars="100" w:right="210"/>
      </w:pPr>
      <w:r w:rsidRPr="001A7945">
        <w:t xml:space="preserve">    Reply from 10.0.3.3: bytes=56 Sequence=2 ttl=254 time=42 ms</w:t>
      </w:r>
    </w:p>
    <w:p w14:paraId="4B249416" w14:textId="77777777" w:rsidR="00CF5087" w:rsidRPr="001A7945" w:rsidRDefault="00CF5087" w:rsidP="00E77D2E">
      <w:pPr>
        <w:pStyle w:val="aff3"/>
        <w:ind w:leftChars="100" w:left="210" w:rightChars="100" w:right="210"/>
      </w:pPr>
      <w:r w:rsidRPr="001A7945">
        <w:t xml:space="preserve">    Reply from 10.0.3.3: bytes=56 Sequence=3 ttl=254 time=42 ms</w:t>
      </w:r>
    </w:p>
    <w:p w14:paraId="5551E389" w14:textId="77777777" w:rsidR="00CF5087" w:rsidRPr="001A7945" w:rsidRDefault="00CF5087" w:rsidP="00E77D2E">
      <w:pPr>
        <w:pStyle w:val="aff3"/>
        <w:ind w:leftChars="100" w:left="210" w:rightChars="100" w:right="210"/>
      </w:pPr>
      <w:r w:rsidRPr="001A7945">
        <w:t xml:space="preserve">    Reply from 10.0.3.3: bytes=56 Sequence=4 ttl=254 time=42 ms</w:t>
      </w:r>
    </w:p>
    <w:p w14:paraId="4192ECEA" w14:textId="77777777" w:rsidR="00CF5087" w:rsidRPr="001A7945" w:rsidRDefault="00CF5087" w:rsidP="00E77D2E">
      <w:pPr>
        <w:pStyle w:val="aff3"/>
        <w:ind w:leftChars="100" w:left="210" w:rightChars="100" w:right="210"/>
      </w:pPr>
      <w:r w:rsidRPr="001A7945">
        <w:t xml:space="preserve">    Reply from 10.0.3.3: bytes=56 Sequence=5 ttl=254 time=42 ms</w:t>
      </w:r>
    </w:p>
    <w:p w14:paraId="3C97A74C" w14:textId="77777777" w:rsidR="00CF5087" w:rsidRPr="001A7945" w:rsidRDefault="00CF5087" w:rsidP="00E77D2E">
      <w:pPr>
        <w:pStyle w:val="aff3"/>
        <w:ind w:leftChars="100" w:left="210" w:rightChars="100" w:right="210"/>
      </w:pPr>
      <w:r w:rsidRPr="001A7945">
        <w:t xml:space="preserve">  --- 10.0.3.3 ping statistics ---</w:t>
      </w:r>
    </w:p>
    <w:p w14:paraId="20F9E3BB" w14:textId="77777777" w:rsidR="00CF5087" w:rsidRPr="001A7945" w:rsidRDefault="00CF5087" w:rsidP="00E77D2E">
      <w:pPr>
        <w:pStyle w:val="aff3"/>
        <w:ind w:leftChars="100" w:left="210" w:rightChars="100" w:right="210"/>
      </w:pPr>
      <w:r w:rsidRPr="001A7945">
        <w:t xml:space="preserve">    5 packet(s) transmitted</w:t>
      </w:r>
    </w:p>
    <w:p w14:paraId="2DA23D99" w14:textId="77777777" w:rsidR="00CF5087" w:rsidRPr="001A7945" w:rsidRDefault="00CF5087" w:rsidP="00E77D2E">
      <w:pPr>
        <w:pStyle w:val="aff3"/>
        <w:ind w:leftChars="100" w:left="210" w:rightChars="100" w:right="210"/>
      </w:pPr>
      <w:r w:rsidRPr="001A7945">
        <w:t xml:space="preserve">    5 packet(s) received</w:t>
      </w:r>
    </w:p>
    <w:p w14:paraId="4421E70E" w14:textId="77777777" w:rsidR="00CF5087" w:rsidRPr="001A7945" w:rsidRDefault="00CF5087" w:rsidP="00E77D2E">
      <w:pPr>
        <w:pStyle w:val="aff3"/>
        <w:ind w:leftChars="100" w:left="210" w:rightChars="100" w:right="210"/>
      </w:pPr>
      <w:r w:rsidRPr="001A7945">
        <w:t xml:space="preserve">    0.00% packet loss</w:t>
      </w:r>
    </w:p>
    <w:p w14:paraId="63A9E112" w14:textId="77777777" w:rsidR="00CF5087" w:rsidRPr="001A7945" w:rsidRDefault="00CF5087" w:rsidP="00E77D2E">
      <w:pPr>
        <w:pStyle w:val="aff3"/>
        <w:ind w:leftChars="100" w:left="210" w:rightChars="100" w:right="210"/>
      </w:pPr>
      <w:r w:rsidRPr="001A7945">
        <w:lastRenderedPageBreak/>
        <w:t xml:space="preserve">    round-trip min/avg/max = 37/41/42 ms</w:t>
      </w:r>
    </w:p>
    <w:p w14:paraId="072C5957" w14:textId="77777777" w:rsidR="00CF5087" w:rsidRPr="001A7945" w:rsidRDefault="00CF5087" w:rsidP="00E77D2E">
      <w:pPr>
        <w:pStyle w:val="aff2"/>
        <w:spacing w:after="156"/>
        <w:ind w:leftChars="100" w:left="210" w:rightChars="100" w:right="210" w:firstLine="0"/>
        <w:rPr>
          <w:rFonts w:eastAsia="宋体"/>
        </w:rPr>
      </w:pPr>
    </w:p>
    <w:p w14:paraId="4B6C245D"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执行</w:t>
      </w:r>
      <w:r w:rsidRPr="00D97C6D">
        <w:rPr>
          <w:b/>
          <w:kern w:val="0"/>
        </w:rPr>
        <w:t>display ospf peer</w:t>
      </w:r>
      <w:r w:rsidRPr="00D97C6D">
        <w:rPr>
          <w:rFonts w:hint="eastAsia"/>
          <w:kern w:val="0"/>
        </w:rPr>
        <w:t>命令，查看</w:t>
      </w:r>
      <w:r w:rsidRPr="00D97C6D">
        <w:rPr>
          <w:kern w:val="0"/>
        </w:rPr>
        <w:t>OSPF</w:t>
      </w:r>
      <w:r w:rsidRPr="00D97C6D">
        <w:rPr>
          <w:rFonts w:hint="eastAsia"/>
          <w:kern w:val="0"/>
        </w:rPr>
        <w:t>邻居状态。</w:t>
      </w:r>
    </w:p>
    <w:p w14:paraId="0EBBE1C0" w14:textId="77777777" w:rsidR="00CF5087" w:rsidRPr="001A7945" w:rsidRDefault="00CF5087" w:rsidP="00E77D2E">
      <w:pPr>
        <w:pStyle w:val="aff3"/>
        <w:ind w:leftChars="100" w:left="210" w:rightChars="100" w:right="210"/>
      </w:pPr>
      <w:r w:rsidRPr="001A7945">
        <w:t xml:space="preserve">&lt;R1&gt;display ospf peer </w:t>
      </w:r>
    </w:p>
    <w:p w14:paraId="58D02DAF" w14:textId="77777777" w:rsidR="00CF5087" w:rsidRPr="001A7945" w:rsidRDefault="00CF5087" w:rsidP="00E77D2E">
      <w:pPr>
        <w:pStyle w:val="aff3"/>
        <w:ind w:leftChars="100" w:left="210" w:rightChars="100" w:right="210"/>
      </w:pPr>
      <w:r w:rsidRPr="001A7945">
        <w:t xml:space="preserve">         OSPF Process 1 with Router ID 10.0.1.1</w:t>
      </w:r>
    </w:p>
    <w:p w14:paraId="45756F7C" w14:textId="77777777" w:rsidR="00CF5087" w:rsidRPr="001A7945" w:rsidRDefault="00CF5087" w:rsidP="00E77D2E">
      <w:pPr>
        <w:pStyle w:val="aff3"/>
        <w:ind w:leftChars="100" w:left="210" w:rightChars="100" w:right="210"/>
      </w:pPr>
      <w:r w:rsidRPr="001A7945">
        <w:t xml:space="preserve">                 Neighbors </w:t>
      </w:r>
    </w:p>
    <w:p w14:paraId="4542CAE1" w14:textId="77777777" w:rsidR="00CF5087" w:rsidRPr="001A7945" w:rsidRDefault="00CF5087" w:rsidP="00E77D2E">
      <w:pPr>
        <w:pStyle w:val="aff3"/>
        <w:ind w:leftChars="100" w:left="210" w:rightChars="100" w:right="210"/>
      </w:pPr>
      <w:r w:rsidRPr="001A7945">
        <w:t xml:space="preserve"> Area 0.0.0.0 interface 10.0.12.1(GigabitEthernet0/0/1)'s neighbors</w:t>
      </w:r>
    </w:p>
    <w:p w14:paraId="2E6DE39E" w14:textId="77777777" w:rsidR="00CF5087" w:rsidRPr="001A7945" w:rsidRDefault="00CF5087" w:rsidP="00E77D2E">
      <w:pPr>
        <w:pStyle w:val="aff3"/>
        <w:ind w:leftChars="100" w:left="210" w:rightChars="100" w:right="210"/>
      </w:pPr>
      <w:r w:rsidRPr="001A7945">
        <w:t xml:space="preserve"> </w:t>
      </w:r>
      <w:r w:rsidRPr="001A7945">
        <w:rPr>
          <w:shd w:val="pct15" w:color="auto" w:fill="FFFFFF"/>
        </w:rPr>
        <w:t>Router ID: 10.0.2.2</w:t>
      </w:r>
      <w:r w:rsidRPr="001A7945">
        <w:t xml:space="preserve">         Address: 10.0.12.2       </w:t>
      </w:r>
    </w:p>
    <w:p w14:paraId="48C201FC" w14:textId="77777777" w:rsidR="00CF5087" w:rsidRPr="001A7945" w:rsidRDefault="00CF5087" w:rsidP="00E77D2E">
      <w:pPr>
        <w:pStyle w:val="aff3"/>
        <w:ind w:leftChars="100" w:left="210" w:rightChars="100" w:right="210"/>
      </w:pPr>
      <w:r w:rsidRPr="001A7945">
        <w:t xml:space="preserve">   State: </w:t>
      </w:r>
      <w:r w:rsidRPr="001A7945">
        <w:rPr>
          <w:shd w:val="pct15" w:color="auto" w:fill="FFFFFF"/>
        </w:rPr>
        <w:t>Full</w:t>
      </w:r>
      <w:r w:rsidRPr="001A7945">
        <w:t xml:space="preserve">  Mode:Nbr is  Master  Priority: 1</w:t>
      </w:r>
    </w:p>
    <w:p w14:paraId="55D2F55D" w14:textId="77777777" w:rsidR="00CF5087" w:rsidRPr="001A7945" w:rsidRDefault="00CF5087" w:rsidP="00E77D2E">
      <w:pPr>
        <w:pStyle w:val="aff3"/>
        <w:ind w:leftChars="100" w:left="210" w:rightChars="100" w:right="210"/>
      </w:pPr>
      <w:r w:rsidRPr="001A7945">
        <w:t xml:space="preserve">   </w:t>
      </w:r>
      <w:r w:rsidRPr="001A7945">
        <w:rPr>
          <w:shd w:val="pct15" w:color="auto" w:fill="FFFFFF"/>
        </w:rPr>
        <w:t>DR: 10.0.12.1  BDR: 10.0.12.2</w:t>
      </w:r>
      <w:r w:rsidRPr="001A7945">
        <w:t xml:space="preserve">  MTU: 0    </w:t>
      </w:r>
    </w:p>
    <w:p w14:paraId="191BE24E" w14:textId="77777777" w:rsidR="00CF5087" w:rsidRPr="001A7945" w:rsidRDefault="00CF5087" w:rsidP="00E77D2E">
      <w:pPr>
        <w:pStyle w:val="aff3"/>
        <w:ind w:leftChars="100" w:left="210" w:rightChars="100" w:right="210"/>
      </w:pPr>
      <w:r w:rsidRPr="001A7945">
        <w:t xml:space="preserve">   Dead timer due in 32  sec </w:t>
      </w:r>
    </w:p>
    <w:p w14:paraId="5DC584EE" w14:textId="77777777" w:rsidR="00CF5087" w:rsidRPr="001A7945" w:rsidRDefault="00CF5087" w:rsidP="00E77D2E">
      <w:pPr>
        <w:pStyle w:val="aff3"/>
        <w:ind w:leftChars="100" w:left="210" w:rightChars="100" w:right="210"/>
      </w:pPr>
      <w:r w:rsidRPr="001A7945">
        <w:t xml:space="preserve">   Retrans timer interval: 5 </w:t>
      </w:r>
    </w:p>
    <w:p w14:paraId="7D8979F2" w14:textId="77777777" w:rsidR="00CF5087" w:rsidRPr="001A7945" w:rsidRDefault="00CF5087" w:rsidP="00E77D2E">
      <w:pPr>
        <w:pStyle w:val="aff3"/>
        <w:ind w:leftChars="100" w:left="210" w:rightChars="100" w:right="210"/>
      </w:pPr>
      <w:r w:rsidRPr="001A7945">
        <w:t xml:space="preserve">   Neighbor is up for 00:47:59     </w:t>
      </w:r>
    </w:p>
    <w:p w14:paraId="1E1830CD" w14:textId="77777777" w:rsidR="00CF5087" w:rsidRPr="001A7945" w:rsidRDefault="00CF5087" w:rsidP="00E77D2E">
      <w:pPr>
        <w:pStyle w:val="aff3"/>
        <w:ind w:leftChars="100" w:left="210" w:rightChars="100" w:right="210"/>
      </w:pPr>
      <w:r w:rsidRPr="001A7945">
        <w:t xml:space="preserve">   Authentication Sequence: [ 0 ]</w:t>
      </w:r>
    </w:p>
    <w:p w14:paraId="2114F3ED" w14:textId="77777777" w:rsidR="00CF5087" w:rsidRPr="001A7945" w:rsidRDefault="00CF5087" w:rsidP="00E77D2E">
      <w:pPr>
        <w:pStyle w:val="aff3"/>
        <w:ind w:leftChars="100" w:left="210" w:rightChars="100" w:right="210"/>
      </w:pPr>
      <w:r w:rsidRPr="001A7945">
        <w:t xml:space="preserve">                 Neighbors </w:t>
      </w:r>
    </w:p>
    <w:p w14:paraId="3BDEA191" w14:textId="77777777" w:rsidR="00CF5087" w:rsidRPr="001A7945" w:rsidRDefault="00CF5087" w:rsidP="00E77D2E">
      <w:pPr>
        <w:pStyle w:val="aff3"/>
        <w:ind w:leftChars="100" w:left="210" w:rightChars="100" w:right="210"/>
      </w:pPr>
      <w:r w:rsidRPr="001A7945">
        <w:t xml:space="preserve"> Area 0.0.0.0 interface 10.0.13.1(GigabitEthernet0/0/0)'s neighbors</w:t>
      </w:r>
    </w:p>
    <w:p w14:paraId="66E902AD" w14:textId="77777777" w:rsidR="00CF5087" w:rsidRPr="001A7945" w:rsidRDefault="00CF5087" w:rsidP="00E77D2E">
      <w:pPr>
        <w:pStyle w:val="aff3"/>
        <w:ind w:leftChars="100" w:left="210" w:rightChars="100" w:right="210"/>
      </w:pPr>
      <w:r w:rsidRPr="001A7945">
        <w:t xml:space="preserve"> </w:t>
      </w:r>
      <w:r w:rsidRPr="001A7945">
        <w:rPr>
          <w:shd w:val="pct15" w:color="auto" w:fill="FFFFFF"/>
        </w:rPr>
        <w:t>Router ID: 10.0.3.3</w:t>
      </w:r>
      <w:r w:rsidRPr="001A7945">
        <w:t xml:space="preserve">         Address: 10.0.13.3       </w:t>
      </w:r>
    </w:p>
    <w:p w14:paraId="1418A03C" w14:textId="77777777" w:rsidR="00CF5087" w:rsidRPr="001A7945" w:rsidRDefault="00CF5087" w:rsidP="00E77D2E">
      <w:pPr>
        <w:pStyle w:val="aff3"/>
        <w:ind w:leftChars="100" w:left="210" w:rightChars="100" w:right="210"/>
      </w:pPr>
      <w:r w:rsidRPr="001A7945">
        <w:t xml:space="preserve">   State: </w:t>
      </w:r>
      <w:r w:rsidRPr="001A7945">
        <w:rPr>
          <w:shd w:val="pct15" w:color="auto" w:fill="FFFFFF"/>
        </w:rPr>
        <w:t>Full</w:t>
      </w:r>
      <w:r w:rsidRPr="001A7945">
        <w:t xml:space="preserve">  Mode:Nbr is  Master  Priority: 1</w:t>
      </w:r>
    </w:p>
    <w:p w14:paraId="0FC7DB2B" w14:textId="77777777" w:rsidR="00CF5087" w:rsidRPr="001A7945" w:rsidRDefault="00CF5087" w:rsidP="00E77D2E">
      <w:pPr>
        <w:pStyle w:val="aff3"/>
        <w:ind w:leftChars="100" w:left="210" w:rightChars="100" w:right="210"/>
      </w:pPr>
      <w:r w:rsidRPr="001A7945">
        <w:t xml:space="preserve">   </w:t>
      </w:r>
      <w:r w:rsidRPr="001A7945">
        <w:rPr>
          <w:shd w:val="pct15" w:color="auto" w:fill="FFFFFF"/>
        </w:rPr>
        <w:t>DR: 10.0.13.1  BDR: 10.0.13.3</w:t>
      </w:r>
      <w:r w:rsidRPr="001A7945">
        <w:t xml:space="preserve">  MTU: 0    </w:t>
      </w:r>
    </w:p>
    <w:p w14:paraId="012FAB09" w14:textId="77777777" w:rsidR="00CF5087" w:rsidRPr="001A7945" w:rsidRDefault="00CF5087" w:rsidP="00E77D2E">
      <w:pPr>
        <w:pStyle w:val="aff3"/>
        <w:ind w:leftChars="100" w:left="210" w:rightChars="100" w:right="210"/>
      </w:pPr>
      <w:r w:rsidRPr="001A7945">
        <w:t xml:space="preserve">   Dead timer due in 34  sec </w:t>
      </w:r>
    </w:p>
    <w:p w14:paraId="1CC12468" w14:textId="77777777" w:rsidR="00CF5087" w:rsidRPr="001A7945" w:rsidRDefault="00CF5087" w:rsidP="00E77D2E">
      <w:pPr>
        <w:pStyle w:val="aff3"/>
        <w:ind w:leftChars="100" w:left="210" w:rightChars="100" w:right="210"/>
      </w:pPr>
      <w:r w:rsidRPr="001A7945">
        <w:t xml:space="preserve">   Retrans timer interval: 5 </w:t>
      </w:r>
    </w:p>
    <w:p w14:paraId="389E5CBC" w14:textId="77777777" w:rsidR="00CF5087" w:rsidRPr="001A7945" w:rsidRDefault="00CF5087" w:rsidP="00E77D2E">
      <w:pPr>
        <w:pStyle w:val="aff3"/>
        <w:ind w:leftChars="100" w:left="210" w:rightChars="100" w:right="210"/>
      </w:pPr>
      <w:r w:rsidRPr="001A7945">
        <w:t xml:space="preserve">   Neighbor is up for 00:41:44     </w:t>
      </w:r>
    </w:p>
    <w:p w14:paraId="2E586B0E" w14:textId="77777777" w:rsidR="00CF5087" w:rsidRPr="001A7945" w:rsidRDefault="00CF5087" w:rsidP="00E77D2E">
      <w:pPr>
        <w:pStyle w:val="aff3"/>
        <w:ind w:leftChars="100" w:left="210" w:rightChars="100" w:right="210"/>
      </w:pPr>
      <w:r w:rsidRPr="001A7945">
        <w:t xml:space="preserve">   Authentication Sequence: [ 0 ] </w:t>
      </w:r>
    </w:p>
    <w:p w14:paraId="110FD6A6" w14:textId="77777777" w:rsidR="00CF5087" w:rsidRPr="001A7945" w:rsidRDefault="00CF5087" w:rsidP="00E77D2E">
      <w:pPr>
        <w:pStyle w:val="aff3"/>
        <w:ind w:leftChars="100" w:left="210" w:rightChars="100" w:right="210"/>
      </w:pPr>
    </w:p>
    <w:p w14:paraId="27AA5AA0" w14:textId="4A819496" w:rsidR="00CC714A" w:rsidRDefault="00D97C6D">
      <w:pPr>
        <w:pStyle w:val="aff2"/>
        <w:widowControl w:val="0"/>
        <w:topLinePunct w:val="0"/>
        <w:autoSpaceDE w:val="0"/>
        <w:autoSpaceDN w:val="0"/>
        <w:snapToGrid/>
        <w:spacing w:before="0" w:after="156"/>
        <w:ind w:left="0"/>
        <w:rPr>
          <w:kern w:val="0"/>
        </w:rPr>
      </w:pPr>
      <w:r w:rsidRPr="00D97C6D">
        <w:rPr>
          <w:b/>
          <w:kern w:val="0"/>
        </w:rPr>
        <w:t>display ospf peer</w:t>
      </w:r>
      <w:r w:rsidRPr="00D97C6D">
        <w:rPr>
          <w:rFonts w:hint="eastAsia"/>
          <w:kern w:val="0"/>
        </w:rPr>
        <w:t>命令显示所有</w:t>
      </w:r>
      <w:r w:rsidRPr="00D97C6D">
        <w:rPr>
          <w:kern w:val="0"/>
        </w:rPr>
        <w:t>OSPF</w:t>
      </w:r>
      <w:r w:rsidRPr="00D97C6D">
        <w:rPr>
          <w:rFonts w:hint="eastAsia"/>
          <w:kern w:val="0"/>
        </w:rPr>
        <w:t>邻居的详细信息。本任务中，</w:t>
      </w:r>
      <w:r w:rsidR="0076068E">
        <w:rPr>
          <w:rFonts w:hint="eastAsia"/>
          <w:kern w:val="0"/>
        </w:rPr>
        <w:t>在</w:t>
      </w:r>
      <w:r w:rsidRPr="00D97C6D">
        <w:rPr>
          <w:kern w:val="0"/>
        </w:rPr>
        <w:t>10.0.13.</w:t>
      </w:r>
      <w:r w:rsidR="00D5674C">
        <w:rPr>
          <w:rFonts w:hint="eastAsia"/>
          <w:kern w:val="0"/>
        </w:rPr>
        <w:t>0网段</w:t>
      </w:r>
      <w:r w:rsidRPr="00D97C6D">
        <w:rPr>
          <w:rFonts w:hint="eastAsia"/>
          <w:kern w:val="0"/>
        </w:rPr>
        <w:t>上</w:t>
      </w:r>
      <w:r w:rsidRPr="00D97C6D">
        <w:rPr>
          <w:kern w:val="0"/>
        </w:rPr>
        <w:t>R1</w:t>
      </w:r>
      <w:r w:rsidRPr="00D97C6D">
        <w:rPr>
          <w:rFonts w:hint="eastAsia"/>
          <w:kern w:val="0"/>
        </w:rPr>
        <w:t>是</w:t>
      </w:r>
      <w:r w:rsidRPr="00D97C6D">
        <w:rPr>
          <w:kern w:val="0"/>
        </w:rPr>
        <w:t>DR</w:t>
      </w:r>
      <w:r w:rsidRPr="00D97C6D">
        <w:rPr>
          <w:rFonts w:hint="eastAsia"/>
          <w:kern w:val="0"/>
        </w:rPr>
        <w:t>。由于</w:t>
      </w:r>
      <w:r w:rsidRPr="00D97C6D">
        <w:rPr>
          <w:kern w:val="0"/>
        </w:rPr>
        <w:t>DR</w:t>
      </w:r>
      <w:r w:rsidRPr="00D97C6D">
        <w:rPr>
          <w:rFonts w:hint="eastAsia"/>
          <w:kern w:val="0"/>
        </w:rPr>
        <w:t>选举是非抢占模式，如果</w:t>
      </w:r>
      <w:r w:rsidRPr="00D97C6D">
        <w:rPr>
          <w:kern w:val="0"/>
        </w:rPr>
        <w:t>OSPF</w:t>
      </w:r>
      <w:r w:rsidRPr="00D97C6D">
        <w:rPr>
          <w:rFonts w:hint="eastAsia"/>
          <w:kern w:val="0"/>
        </w:rPr>
        <w:t>进程不</w:t>
      </w:r>
      <w:r w:rsidR="00870495">
        <w:rPr>
          <w:rFonts w:hint="eastAsia"/>
          <w:kern w:val="0"/>
        </w:rPr>
        <w:t>重启</w:t>
      </w:r>
      <w:r w:rsidRPr="00D97C6D">
        <w:rPr>
          <w:rFonts w:hint="eastAsia"/>
          <w:kern w:val="0"/>
        </w:rPr>
        <w:t>，</w:t>
      </w:r>
      <w:r w:rsidRPr="00D97C6D">
        <w:rPr>
          <w:kern w:val="0"/>
        </w:rPr>
        <w:t>R3</w:t>
      </w:r>
      <w:r w:rsidRPr="00D97C6D">
        <w:rPr>
          <w:rFonts w:hint="eastAsia"/>
          <w:kern w:val="0"/>
        </w:rPr>
        <w:t>将不会取代</w:t>
      </w:r>
      <w:r w:rsidRPr="00D97C6D">
        <w:rPr>
          <w:kern w:val="0"/>
        </w:rPr>
        <w:t>R1</w:t>
      </w:r>
      <w:r w:rsidRPr="00D97C6D">
        <w:rPr>
          <w:rFonts w:hint="eastAsia"/>
          <w:kern w:val="0"/>
        </w:rPr>
        <w:t>的</w:t>
      </w:r>
      <w:r w:rsidRPr="00D97C6D">
        <w:rPr>
          <w:kern w:val="0"/>
        </w:rPr>
        <w:t>DR</w:t>
      </w:r>
      <w:r w:rsidRPr="00D97C6D">
        <w:rPr>
          <w:rFonts w:hint="eastAsia"/>
          <w:kern w:val="0"/>
        </w:rPr>
        <w:t>角色。</w:t>
      </w:r>
    </w:p>
    <w:p w14:paraId="4D636811"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执行</w:t>
      </w:r>
      <w:r w:rsidRPr="00D97C6D">
        <w:rPr>
          <w:b/>
          <w:kern w:val="0"/>
        </w:rPr>
        <w:t>display ospf peer brief</w:t>
      </w:r>
      <w:r w:rsidRPr="00D97C6D">
        <w:rPr>
          <w:rFonts w:hint="eastAsia"/>
          <w:kern w:val="0"/>
        </w:rPr>
        <w:t>命令，可以查看简要的</w:t>
      </w:r>
      <w:r w:rsidRPr="00D97C6D">
        <w:rPr>
          <w:kern w:val="0"/>
        </w:rPr>
        <w:t>OSPF</w:t>
      </w:r>
      <w:r w:rsidRPr="00D97C6D">
        <w:rPr>
          <w:rFonts w:hint="eastAsia"/>
          <w:kern w:val="0"/>
        </w:rPr>
        <w:t>邻居信息。</w:t>
      </w:r>
    </w:p>
    <w:p w14:paraId="799C3A00" w14:textId="77777777" w:rsidR="00CF5087" w:rsidRPr="001A7945" w:rsidRDefault="00CF5087" w:rsidP="00E77D2E">
      <w:pPr>
        <w:pStyle w:val="aff3"/>
        <w:ind w:leftChars="100" w:left="210" w:rightChars="100" w:right="210"/>
      </w:pPr>
      <w:r w:rsidRPr="001A7945">
        <w:t xml:space="preserve">&lt;R1&gt;display ospf peer brief </w:t>
      </w:r>
    </w:p>
    <w:p w14:paraId="796A0C6E" w14:textId="77777777" w:rsidR="00CF5087" w:rsidRPr="001A7945" w:rsidRDefault="00CF5087" w:rsidP="00E77D2E">
      <w:pPr>
        <w:pStyle w:val="aff3"/>
        <w:ind w:leftChars="100" w:left="210" w:rightChars="100" w:right="210"/>
      </w:pPr>
      <w:r w:rsidRPr="001A7945">
        <w:t xml:space="preserve">         OSPF Process 1 with Router ID 10.0.1.1</w:t>
      </w:r>
    </w:p>
    <w:p w14:paraId="746BD0AB" w14:textId="77777777" w:rsidR="00CF5087" w:rsidRPr="001A7945" w:rsidRDefault="00CF5087" w:rsidP="00E77D2E">
      <w:pPr>
        <w:pStyle w:val="aff3"/>
        <w:ind w:leftChars="100" w:left="210" w:rightChars="100" w:right="210"/>
      </w:pPr>
      <w:r w:rsidRPr="001A7945">
        <w:t xml:space="preserve">                  Peer Statistic Information</w:t>
      </w:r>
    </w:p>
    <w:p w14:paraId="673121EF" w14:textId="77777777" w:rsidR="00CF5087" w:rsidRPr="001A7945" w:rsidRDefault="00CF5087" w:rsidP="00E77D2E">
      <w:pPr>
        <w:pStyle w:val="aff3"/>
        <w:ind w:leftChars="100" w:left="210" w:rightChars="100" w:right="210"/>
      </w:pPr>
      <w:r w:rsidRPr="001A7945">
        <w:t xml:space="preserve"> -------------------------------------------------------------------------</w:t>
      </w:r>
    </w:p>
    <w:p w14:paraId="62EFCABA" w14:textId="77777777" w:rsidR="00CF5087" w:rsidRPr="001A7945" w:rsidRDefault="00CF5087" w:rsidP="00E77D2E">
      <w:pPr>
        <w:pStyle w:val="aff3"/>
        <w:ind w:leftChars="100" w:left="210" w:rightChars="100" w:right="210"/>
      </w:pPr>
      <w:r w:rsidRPr="001A7945">
        <w:t xml:space="preserve"> Area Id          Interface                        Neighbor id      State</w:t>
      </w:r>
    </w:p>
    <w:p w14:paraId="244139E8" w14:textId="77777777" w:rsidR="00CF5087" w:rsidRPr="001A7945" w:rsidRDefault="00CF5087" w:rsidP="00E77D2E">
      <w:pPr>
        <w:pStyle w:val="aff3"/>
        <w:ind w:leftChars="100" w:left="210" w:rightChars="100" w:right="210"/>
      </w:pPr>
      <w:r w:rsidRPr="001A7945">
        <w:t xml:space="preserve"> 0.0.0.0          GigabitEthernet0/0/0             10.0.3.3         Full         </w:t>
      </w:r>
    </w:p>
    <w:p w14:paraId="7557482E" w14:textId="77777777" w:rsidR="00CF5087" w:rsidRPr="001A7945" w:rsidRDefault="00CF5087" w:rsidP="00E77D2E">
      <w:pPr>
        <w:pStyle w:val="aff3"/>
        <w:ind w:leftChars="100" w:left="210" w:rightChars="100" w:right="210"/>
      </w:pPr>
      <w:r w:rsidRPr="001A7945">
        <w:t xml:space="preserve"> 0.0.0.0          GigabitEthernet0/0/</w:t>
      </w:r>
      <w:r w:rsidRPr="001A7945">
        <w:rPr>
          <w:rFonts w:hint="eastAsia"/>
        </w:rPr>
        <w:t xml:space="preserve">1 </w:t>
      </w:r>
      <w:r w:rsidRPr="001A7945">
        <w:t xml:space="preserve">            10.0.2.2         Full        </w:t>
      </w:r>
    </w:p>
    <w:p w14:paraId="3078F0D1" w14:textId="77777777" w:rsidR="009266DE" w:rsidRDefault="00CF5087" w:rsidP="00E77D2E">
      <w:pPr>
        <w:pStyle w:val="aff3"/>
        <w:ind w:leftChars="100" w:left="210" w:rightChars="100" w:right="210"/>
      </w:pPr>
      <w:r w:rsidRPr="001A7945">
        <w:t>-------------------------------------------------------------------------</w:t>
      </w:r>
    </w:p>
    <w:p w14:paraId="2ABB4F2E" w14:textId="77777777" w:rsidR="00CF5087" w:rsidRPr="001A7945" w:rsidRDefault="00CF5087" w:rsidP="00E77D2E">
      <w:pPr>
        <w:pStyle w:val="aff3"/>
        <w:ind w:leftChars="100" w:left="210" w:rightChars="100" w:right="210"/>
      </w:pPr>
    </w:p>
    <w:p w14:paraId="6ED95599" w14:textId="77777777" w:rsidR="00CF5087" w:rsidRPr="001A7945" w:rsidRDefault="00CF5087" w:rsidP="00E77D2E">
      <w:pPr>
        <w:pStyle w:val="aff3"/>
        <w:ind w:leftChars="100" w:left="210" w:rightChars="100" w:right="210"/>
      </w:pPr>
      <w:r w:rsidRPr="001A7945">
        <w:lastRenderedPageBreak/>
        <w:t xml:space="preserve">&lt;R2&gt;display ospf peer brief </w:t>
      </w:r>
    </w:p>
    <w:p w14:paraId="22B5D023" w14:textId="77777777" w:rsidR="00CF5087" w:rsidRPr="001A7945" w:rsidRDefault="00CF5087" w:rsidP="00E77D2E">
      <w:pPr>
        <w:pStyle w:val="aff3"/>
        <w:ind w:leftChars="100" w:left="210" w:rightChars="100" w:right="210"/>
      </w:pPr>
      <w:r w:rsidRPr="001A7945">
        <w:t xml:space="preserve">         OSPF Process 1 with Router ID 10.0.2.2</w:t>
      </w:r>
    </w:p>
    <w:p w14:paraId="33FE8471" w14:textId="77777777" w:rsidR="00CF5087" w:rsidRPr="001A7945" w:rsidRDefault="00CF5087" w:rsidP="00E77D2E">
      <w:pPr>
        <w:pStyle w:val="aff3"/>
        <w:ind w:leftChars="100" w:left="210" w:rightChars="100" w:right="210"/>
      </w:pPr>
      <w:r w:rsidRPr="001A7945">
        <w:t xml:space="preserve">                  Peer Statistic Information</w:t>
      </w:r>
    </w:p>
    <w:p w14:paraId="462B9F98" w14:textId="77777777" w:rsidR="00CF5087" w:rsidRPr="001A7945" w:rsidRDefault="00CF5087" w:rsidP="00E77D2E">
      <w:pPr>
        <w:pStyle w:val="aff3"/>
        <w:ind w:leftChars="100" w:left="210" w:rightChars="100" w:right="210"/>
      </w:pPr>
      <w:r w:rsidRPr="001A7945">
        <w:t xml:space="preserve"> -------------------------------------------------------------------------</w:t>
      </w:r>
    </w:p>
    <w:p w14:paraId="12965B12" w14:textId="77777777" w:rsidR="00CF5087" w:rsidRPr="001A7945" w:rsidRDefault="00CF5087" w:rsidP="00E77D2E">
      <w:pPr>
        <w:pStyle w:val="aff3"/>
        <w:ind w:leftChars="100" w:left="210" w:rightChars="100" w:right="210"/>
      </w:pPr>
      <w:r w:rsidRPr="001A7945">
        <w:t xml:space="preserve"> Area Id          Interface                        Neighbor id      State    </w:t>
      </w:r>
    </w:p>
    <w:p w14:paraId="2D3074A4" w14:textId="77777777" w:rsidR="00CF5087" w:rsidRPr="001A7945" w:rsidRDefault="00CF5087" w:rsidP="00E77D2E">
      <w:pPr>
        <w:pStyle w:val="aff3"/>
        <w:ind w:leftChars="100" w:left="210" w:rightChars="100" w:right="210"/>
      </w:pPr>
      <w:r w:rsidRPr="001A7945">
        <w:t xml:space="preserve"> 0.0.0.0         GigabitEthernet0/0/</w:t>
      </w:r>
      <w:r w:rsidRPr="001A7945">
        <w:rPr>
          <w:rFonts w:hint="eastAsia"/>
        </w:rPr>
        <w:t>1</w:t>
      </w:r>
      <w:r w:rsidRPr="001A7945">
        <w:t xml:space="preserve">              10.0.1.1         Full        </w:t>
      </w:r>
    </w:p>
    <w:p w14:paraId="36F78CC6" w14:textId="77777777" w:rsidR="00CF5087" w:rsidRPr="001A7945" w:rsidRDefault="00CF5087" w:rsidP="00E77D2E">
      <w:pPr>
        <w:pStyle w:val="aff3"/>
        <w:ind w:leftChars="100" w:left="210" w:rightChars="100" w:right="210"/>
      </w:pPr>
      <w:r w:rsidRPr="001A7945">
        <w:t xml:space="preserve"> -------------------------------------------------------------------------</w:t>
      </w:r>
    </w:p>
    <w:p w14:paraId="51E04F8F" w14:textId="77777777" w:rsidR="00CF5087" w:rsidRPr="001A7945" w:rsidRDefault="00CF5087" w:rsidP="00E77D2E">
      <w:pPr>
        <w:pStyle w:val="aff3"/>
        <w:ind w:leftChars="100" w:left="210" w:rightChars="100" w:right="210"/>
      </w:pPr>
    </w:p>
    <w:p w14:paraId="255913AB" w14:textId="77777777" w:rsidR="00CF5087" w:rsidRPr="001A7945" w:rsidRDefault="00CF5087" w:rsidP="00E77D2E">
      <w:pPr>
        <w:pStyle w:val="aff3"/>
        <w:ind w:leftChars="100" w:left="210" w:rightChars="100" w:right="210"/>
      </w:pPr>
      <w:r w:rsidRPr="001A7945">
        <w:t xml:space="preserve">&lt;R3&gt;display ospf peer brief </w:t>
      </w:r>
    </w:p>
    <w:p w14:paraId="65543E1E" w14:textId="77777777" w:rsidR="00CF5087" w:rsidRPr="001A7945" w:rsidRDefault="00CF5087" w:rsidP="00E77D2E">
      <w:pPr>
        <w:pStyle w:val="aff3"/>
        <w:ind w:leftChars="100" w:left="210" w:rightChars="100" w:right="210"/>
      </w:pPr>
      <w:r w:rsidRPr="001A7945">
        <w:t xml:space="preserve">         OSPF Process 1 with Router ID 10.0.3.3</w:t>
      </w:r>
    </w:p>
    <w:p w14:paraId="6BDFEB2C" w14:textId="77777777" w:rsidR="00CF5087" w:rsidRPr="001A7945" w:rsidRDefault="00CF5087" w:rsidP="00E77D2E">
      <w:pPr>
        <w:pStyle w:val="aff3"/>
        <w:ind w:leftChars="100" w:left="210" w:rightChars="100" w:right="210"/>
      </w:pPr>
      <w:r w:rsidRPr="001A7945">
        <w:t xml:space="preserve">                  Peer Statistic Information</w:t>
      </w:r>
    </w:p>
    <w:p w14:paraId="084DF4DE" w14:textId="77777777" w:rsidR="00CF5087" w:rsidRPr="001A7945" w:rsidRDefault="00CF5087" w:rsidP="00E77D2E">
      <w:pPr>
        <w:pStyle w:val="aff3"/>
        <w:ind w:leftChars="100" w:left="210" w:rightChars="100" w:right="210"/>
      </w:pPr>
      <w:r w:rsidRPr="001A7945">
        <w:t xml:space="preserve"> -------------------------------------------------------------------------</w:t>
      </w:r>
    </w:p>
    <w:p w14:paraId="31B7A21F" w14:textId="77777777" w:rsidR="00CF5087" w:rsidRPr="001A7945" w:rsidRDefault="00CF5087" w:rsidP="00E77D2E">
      <w:pPr>
        <w:pStyle w:val="aff3"/>
        <w:ind w:leftChars="100" w:left="210" w:rightChars="100" w:right="210"/>
      </w:pPr>
      <w:r w:rsidRPr="001A7945">
        <w:t xml:space="preserve"> Area Id          Interface                        Neighbor id      State    </w:t>
      </w:r>
    </w:p>
    <w:p w14:paraId="6CD33EF3" w14:textId="77777777" w:rsidR="00CF5087" w:rsidRPr="001A7945" w:rsidRDefault="00CF5087" w:rsidP="00E77D2E">
      <w:pPr>
        <w:pStyle w:val="aff3"/>
        <w:ind w:leftChars="100" w:left="210" w:rightChars="100" w:right="210"/>
      </w:pPr>
      <w:r w:rsidRPr="001A7945">
        <w:t xml:space="preserve"> 0.0.0.0          GigabitEthernet0/0/0             10.0.1.1         Full        </w:t>
      </w:r>
    </w:p>
    <w:p w14:paraId="7F22D940" w14:textId="77777777" w:rsidR="00CF5087" w:rsidRPr="001A7945" w:rsidRDefault="00CF5087" w:rsidP="00E77D2E">
      <w:pPr>
        <w:pStyle w:val="aff3"/>
        <w:ind w:leftChars="100" w:left="210" w:rightChars="100" w:right="210"/>
      </w:pPr>
      <w:r w:rsidRPr="001A7945">
        <w:t xml:space="preserve"> -------------------------------------------------------------------------</w:t>
      </w:r>
    </w:p>
    <w:p w14:paraId="76F55885" w14:textId="77777777" w:rsidR="00CC714A" w:rsidRDefault="00D97C6D">
      <w:pPr>
        <w:pStyle w:val="a"/>
        <w:numPr>
          <w:ilvl w:val="0"/>
          <w:numId w:val="188"/>
        </w:numPr>
      </w:pPr>
      <w:r w:rsidRPr="00D97C6D">
        <w:rPr>
          <w:rFonts w:hint="eastAsia"/>
        </w:rPr>
        <w:t>修改</w:t>
      </w:r>
      <w:r w:rsidRPr="00D97C6D">
        <w:t>OSPF hello</w:t>
      </w:r>
      <w:r w:rsidRPr="00D97C6D">
        <w:rPr>
          <w:rFonts w:hint="eastAsia"/>
        </w:rPr>
        <w:t>和</w:t>
      </w:r>
      <w:r w:rsidRPr="00D97C6D">
        <w:t>dead</w:t>
      </w:r>
      <w:r w:rsidR="00870495">
        <w:rPr>
          <w:rFonts w:hint="eastAsia"/>
        </w:rPr>
        <w:t>时间参数</w:t>
      </w:r>
    </w:p>
    <w:p w14:paraId="3D51D24A"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在</w:t>
      </w:r>
      <w:r w:rsidRPr="00D97C6D">
        <w:rPr>
          <w:kern w:val="0"/>
        </w:rPr>
        <w:t>R1</w:t>
      </w:r>
      <w:r w:rsidRPr="00D97C6D">
        <w:rPr>
          <w:rFonts w:hint="eastAsia"/>
          <w:kern w:val="0"/>
        </w:rPr>
        <w:t>上执行</w:t>
      </w:r>
      <w:r w:rsidRPr="00D97C6D">
        <w:rPr>
          <w:b/>
          <w:kern w:val="0"/>
        </w:rPr>
        <w:t>display ospf interface GigabitEthernet 0/0/0</w:t>
      </w:r>
      <w:r w:rsidRPr="00D97C6D">
        <w:rPr>
          <w:rFonts w:hint="eastAsia"/>
          <w:kern w:val="0"/>
        </w:rPr>
        <w:t>命令，查看</w:t>
      </w:r>
      <w:r w:rsidRPr="00D97C6D">
        <w:rPr>
          <w:kern w:val="0"/>
        </w:rPr>
        <w:t>OSPF</w:t>
      </w:r>
      <w:r w:rsidR="00870495">
        <w:rPr>
          <w:rFonts w:hint="eastAsia"/>
          <w:kern w:val="0"/>
        </w:rPr>
        <w:t>默认的</w:t>
      </w:r>
      <w:r w:rsidRPr="00D97C6D">
        <w:rPr>
          <w:kern w:val="0"/>
        </w:rPr>
        <w:t>hello</w:t>
      </w:r>
      <w:r w:rsidRPr="00D97C6D">
        <w:rPr>
          <w:rFonts w:hint="eastAsia"/>
          <w:kern w:val="0"/>
        </w:rPr>
        <w:t>和</w:t>
      </w:r>
      <w:r w:rsidRPr="00D97C6D">
        <w:rPr>
          <w:kern w:val="0"/>
        </w:rPr>
        <w:t>dead</w:t>
      </w:r>
      <w:r w:rsidR="00870495">
        <w:rPr>
          <w:rFonts w:hint="eastAsia"/>
          <w:kern w:val="0"/>
        </w:rPr>
        <w:t>时间</w:t>
      </w:r>
      <w:r w:rsidRPr="00D97C6D">
        <w:rPr>
          <w:rFonts w:hint="eastAsia"/>
          <w:kern w:val="0"/>
        </w:rPr>
        <w:t>。</w:t>
      </w:r>
    </w:p>
    <w:p w14:paraId="06FD30FC" w14:textId="77777777" w:rsidR="00CF5087" w:rsidRPr="001A7945" w:rsidRDefault="00CF5087" w:rsidP="00E77D2E">
      <w:pPr>
        <w:pStyle w:val="aff3"/>
        <w:ind w:leftChars="100" w:left="210" w:rightChars="100" w:right="210"/>
      </w:pPr>
      <w:r w:rsidRPr="001A7945">
        <w:t>&lt;R1&gt;display ospf interface GigabitEthernet 0/0/0</w:t>
      </w:r>
    </w:p>
    <w:p w14:paraId="3A4CEDB1" w14:textId="77777777" w:rsidR="00CF5087" w:rsidRPr="001A7945" w:rsidRDefault="00CF5087" w:rsidP="00E77D2E">
      <w:pPr>
        <w:pStyle w:val="aff3"/>
        <w:ind w:leftChars="100" w:left="210" w:rightChars="100" w:right="210"/>
      </w:pPr>
      <w:r w:rsidRPr="001A7945">
        <w:t xml:space="preserve">         OSPF Process 1 with Router ID 10.0.1.1</w:t>
      </w:r>
    </w:p>
    <w:p w14:paraId="34477758" w14:textId="77777777" w:rsidR="00CF5087" w:rsidRPr="001A7945" w:rsidRDefault="00CF5087" w:rsidP="00E77D2E">
      <w:pPr>
        <w:pStyle w:val="aff3"/>
        <w:ind w:leftChars="100" w:left="210" w:rightChars="100" w:right="210"/>
      </w:pPr>
      <w:r w:rsidRPr="001A7945">
        <w:t xml:space="preserve">                 Interfaces </w:t>
      </w:r>
    </w:p>
    <w:p w14:paraId="34BA2EDB" w14:textId="77777777" w:rsidR="00CF5087" w:rsidRPr="001A7945" w:rsidRDefault="00CF5087" w:rsidP="00E77D2E">
      <w:pPr>
        <w:pStyle w:val="aff3"/>
        <w:ind w:leftChars="100" w:left="210" w:rightChars="100" w:right="210"/>
      </w:pPr>
      <w:r w:rsidRPr="001A7945">
        <w:t xml:space="preserve"> Interface: 10.0.13.1 (GigabitEthernet0/0/0)</w:t>
      </w:r>
    </w:p>
    <w:p w14:paraId="65A450C3" w14:textId="77777777" w:rsidR="00CF5087" w:rsidRPr="001A7945" w:rsidRDefault="00CF5087" w:rsidP="00E77D2E">
      <w:pPr>
        <w:pStyle w:val="aff3"/>
        <w:ind w:leftChars="100" w:left="210" w:rightChars="100" w:right="210"/>
      </w:pPr>
      <w:r w:rsidRPr="001A7945">
        <w:t xml:space="preserve"> Cost: 1       State: DR        Type: Broadcast    MTU: 1500  </w:t>
      </w:r>
    </w:p>
    <w:p w14:paraId="6BBB346F" w14:textId="77777777" w:rsidR="00CF5087" w:rsidRPr="001A7945" w:rsidRDefault="00CF5087" w:rsidP="00E77D2E">
      <w:pPr>
        <w:pStyle w:val="aff3"/>
        <w:ind w:leftChars="100" w:left="210" w:rightChars="100" w:right="210"/>
      </w:pPr>
      <w:r w:rsidRPr="001A7945">
        <w:t xml:space="preserve"> Priority: 1</w:t>
      </w:r>
    </w:p>
    <w:p w14:paraId="07D7803C" w14:textId="77777777" w:rsidR="00CF5087" w:rsidRPr="001A7945" w:rsidRDefault="00CF5087" w:rsidP="00E77D2E">
      <w:pPr>
        <w:pStyle w:val="aff3"/>
        <w:ind w:leftChars="100" w:left="210" w:rightChars="100" w:right="210"/>
      </w:pPr>
      <w:r w:rsidRPr="001A7945">
        <w:t xml:space="preserve"> Designated Router: 10.0.13.1</w:t>
      </w:r>
    </w:p>
    <w:p w14:paraId="715F45A7" w14:textId="77777777" w:rsidR="00CF5087" w:rsidRPr="001A7945" w:rsidRDefault="00CF5087" w:rsidP="00E77D2E">
      <w:pPr>
        <w:pStyle w:val="aff3"/>
        <w:ind w:leftChars="100" w:left="210" w:rightChars="100" w:right="210"/>
      </w:pPr>
      <w:r w:rsidRPr="001A7945">
        <w:t xml:space="preserve"> Backup Designated Router: 10.0.13.3</w:t>
      </w:r>
    </w:p>
    <w:p w14:paraId="6EFFF8EC" w14:textId="77777777" w:rsidR="00CF5087" w:rsidRPr="001A7945" w:rsidRDefault="00CF5087" w:rsidP="00E77D2E">
      <w:pPr>
        <w:pStyle w:val="aff3"/>
        <w:ind w:leftChars="100" w:left="210" w:rightChars="100" w:right="210"/>
      </w:pPr>
      <w:r w:rsidRPr="001A7945">
        <w:t xml:space="preserve"> Timers: </w:t>
      </w:r>
      <w:r w:rsidRPr="001A7945">
        <w:rPr>
          <w:shd w:val="pct15" w:color="auto" w:fill="FFFFFF"/>
        </w:rPr>
        <w:t>Hello 10</w:t>
      </w:r>
      <w:r w:rsidRPr="001A7945">
        <w:t xml:space="preserve"> , </w:t>
      </w:r>
      <w:r w:rsidRPr="001A7945">
        <w:rPr>
          <w:shd w:val="pct15" w:color="auto" w:fill="FFFFFF"/>
        </w:rPr>
        <w:t>Dead 40</w:t>
      </w:r>
      <w:r w:rsidRPr="001A7945">
        <w:t xml:space="preserve"> , Poll  120 , Retransmit 5 , Transmit Delay 1</w:t>
      </w:r>
    </w:p>
    <w:p w14:paraId="6CFD6D3E" w14:textId="77777777" w:rsidR="00CF5087" w:rsidRPr="001A7945" w:rsidRDefault="00CF5087" w:rsidP="00E77D2E">
      <w:pPr>
        <w:pStyle w:val="aff3"/>
        <w:ind w:leftChars="100" w:left="210" w:rightChars="100" w:right="210"/>
        <w:rPr>
          <w:sz w:val="16"/>
          <w:szCs w:val="16"/>
        </w:rPr>
      </w:pPr>
    </w:p>
    <w:p w14:paraId="5154D8EF"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在</w:t>
      </w:r>
      <w:r w:rsidRPr="00D97C6D">
        <w:rPr>
          <w:kern w:val="0"/>
        </w:rPr>
        <w:t>R1</w:t>
      </w:r>
      <w:r w:rsidRPr="00D97C6D">
        <w:rPr>
          <w:rFonts w:hint="eastAsia"/>
          <w:kern w:val="0"/>
        </w:rPr>
        <w:t>的</w:t>
      </w:r>
      <w:r w:rsidRPr="00D97C6D">
        <w:rPr>
          <w:kern w:val="0"/>
        </w:rPr>
        <w:t>GE0/0/0</w:t>
      </w:r>
      <w:r w:rsidRPr="00D97C6D">
        <w:rPr>
          <w:rFonts w:hint="eastAsia"/>
          <w:kern w:val="0"/>
        </w:rPr>
        <w:t>接口执行</w:t>
      </w:r>
      <w:r w:rsidRPr="00D97C6D">
        <w:rPr>
          <w:b/>
          <w:kern w:val="0"/>
        </w:rPr>
        <w:t>ospf timer</w:t>
      </w:r>
      <w:r w:rsidRPr="00D97C6D">
        <w:rPr>
          <w:rFonts w:hint="eastAsia"/>
          <w:kern w:val="0"/>
        </w:rPr>
        <w:t>命令，将</w:t>
      </w:r>
      <w:r w:rsidRPr="00D97C6D">
        <w:rPr>
          <w:kern w:val="0"/>
        </w:rPr>
        <w:t>OSPF hello</w:t>
      </w:r>
      <w:r w:rsidRPr="00D97C6D">
        <w:rPr>
          <w:rFonts w:hint="eastAsia"/>
          <w:kern w:val="0"/>
        </w:rPr>
        <w:t>和</w:t>
      </w:r>
      <w:r w:rsidRPr="00D97C6D">
        <w:rPr>
          <w:kern w:val="0"/>
        </w:rPr>
        <w:t>dead</w:t>
      </w:r>
      <w:r w:rsidR="00870495">
        <w:rPr>
          <w:rFonts w:hint="eastAsia"/>
          <w:kern w:val="0"/>
        </w:rPr>
        <w:t>时间</w:t>
      </w:r>
      <w:r w:rsidRPr="00D97C6D">
        <w:rPr>
          <w:rFonts w:hint="eastAsia"/>
          <w:kern w:val="0"/>
        </w:rPr>
        <w:t>分别修改为</w:t>
      </w:r>
      <w:r w:rsidRPr="00D97C6D">
        <w:rPr>
          <w:kern w:val="0"/>
        </w:rPr>
        <w:t>15</w:t>
      </w:r>
      <w:r w:rsidRPr="00D97C6D">
        <w:rPr>
          <w:rFonts w:hint="eastAsia"/>
          <w:kern w:val="0"/>
        </w:rPr>
        <w:t>秒和</w:t>
      </w:r>
      <w:r w:rsidRPr="00D97C6D">
        <w:rPr>
          <w:kern w:val="0"/>
        </w:rPr>
        <w:t>60</w:t>
      </w:r>
      <w:r w:rsidRPr="00D97C6D">
        <w:rPr>
          <w:rFonts w:hint="eastAsia"/>
          <w:kern w:val="0"/>
        </w:rPr>
        <w:t>秒。</w:t>
      </w:r>
    </w:p>
    <w:p w14:paraId="3F133AF1" w14:textId="77777777" w:rsidR="00CF5087" w:rsidRPr="001A7945" w:rsidRDefault="00CF5087" w:rsidP="00E77D2E">
      <w:pPr>
        <w:pStyle w:val="aff3"/>
        <w:ind w:leftChars="100" w:left="210" w:rightChars="100" w:right="210"/>
      </w:pPr>
      <w:r w:rsidRPr="001A7945">
        <w:t>[R1]interface GigabitEthernet 0/0/0</w:t>
      </w:r>
    </w:p>
    <w:p w14:paraId="5FC8FB87" w14:textId="77777777" w:rsidR="00CF5087" w:rsidRPr="001A7945" w:rsidRDefault="00CF5087" w:rsidP="00E77D2E">
      <w:pPr>
        <w:pStyle w:val="aff3"/>
        <w:ind w:leftChars="100" w:left="210" w:rightChars="100" w:right="210"/>
      </w:pPr>
      <w:r w:rsidRPr="001A7945">
        <w:t>[R1-GigabitEthernet0/0/0]ospf timer hello 15</w:t>
      </w:r>
    </w:p>
    <w:p w14:paraId="3C664AED" w14:textId="77777777" w:rsidR="00CF5087" w:rsidRPr="001A7945" w:rsidRDefault="00CF5087" w:rsidP="00E77D2E">
      <w:pPr>
        <w:pStyle w:val="aff3"/>
        <w:ind w:leftChars="100" w:left="210" w:rightChars="100" w:right="210"/>
      </w:pPr>
      <w:r w:rsidRPr="001A7945">
        <w:t>[R1-GigabitEthernet0/0/0]ospf timer dead 60</w:t>
      </w:r>
    </w:p>
    <w:p w14:paraId="3B553A9E" w14:textId="77777777" w:rsidR="00CF5087" w:rsidRPr="001A7945" w:rsidRDefault="00F34E0D" w:rsidP="00E77D2E">
      <w:pPr>
        <w:pStyle w:val="aff3"/>
        <w:ind w:leftChars="100" w:left="210" w:rightChars="100" w:right="210"/>
      </w:pPr>
      <w:r>
        <w:rPr>
          <w:rFonts w:hint="eastAsia"/>
        </w:rPr>
        <w:t>Mar</w:t>
      </w:r>
      <w:r w:rsidR="00CF5087" w:rsidRPr="001A7945">
        <w:t xml:space="preserve"> 30 201</w:t>
      </w:r>
      <w:r>
        <w:rPr>
          <w:rFonts w:hint="eastAsia"/>
        </w:rPr>
        <w:t>6</w:t>
      </w:r>
      <w:r w:rsidR="00CF5087" w:rsidRPr="001A7945">
        <w:t xml:space="preserve"> 16:58:39+00:00 R1 %%01OSPF/3/NBR_DOWN_REASON(l)[1]:</w:t>
      </w:r>
      <w:r w:rsidR="00CF5087" w:rsidRPr="001A7945">
        <w:rPr>
          <w:shd w:val="pct15" w:color="auto" w:fill="FFFFFF"/>
        </w:rPr>
        <w:t>Neighbor state leaves full or changed to Down</w:t>
      </w:r>
      <w:r w:rsidR="00CF5087" w:rsidRPr="001A7945">
        <w:t xml:space="preserve">. (ProcessId=1, NeighborRouterId=10.0.3.3, NeighborAreaId=0, NeighborInterface=GigabitEthernet0/0/0,NeighborDownImmediate reason=Neighbor Down Due </w:t>
      </w:r>
      <w:r w:rsidR="00CF5087" w:rsidRPr="001A7945">
        <w:lastRenderedPageBreak/>
        <w:t xml:space="preserve">to Inactivity, </w:t>
      </w:r>
      <w:r w:rsidR="00CF5087" w:rsidRPr="001A7945">
        <w:rPr>
          <w:shd w:val="pct15" w:color="auto" w:fill="FFFFFF"/>
        </w:rPr>
        <w:t>NeighborDownPrimeReason=Interface Parameter Mismatch</w:t>
      </w:r>
      <w:r w:rsidR="00CF5087" w:rsidRPr="001A7945">
        <w:t>, NeighborChangeTime=2013-11-30 16:58:39)</w:t>
      </w:r>
    </w:p>
    <w:p w14:paraId="4FB6950A" w14:textId="77777777" w:rsidR="00CF5087" w:rsidRPr="001A7945" w:rsidRDefault="00CF5087" w:rsidP="00E77D2E">
      <w:pPr>
        <w:pStyle w:val="aff3"/>
        <w:ind w:leftChars="100" w:left="210" w:rightChars="100" w:right="210"/>
      </w:pPr>
    </w:p>
    <w:p w14:paraId="2A809213" w14:textId="77777777" w:rsidR="00CF5087" w:rsidRPr="001A7945" w:rsidRDefault="00CF5087" w:rsidP="00E77D2E">
      <w:pPr>
        <w:pStyle w:val="aff3"/>
        <w:ind w:leftChars="100" w:left="210" w:rightChars="100" w:right="210"/>
      </w:pPr>
      <w:r w:rsidRPr="001A7945">
        <w:t>&lt;R1&gt;display ospf interface GigabitEthernet 0/0/0</w:t>
      </w:r>
    </w:p>
    <w:p w14:paraId="2170BCE5" w14:textId="77777777" w:rsidR="00CF5087" w:rsidRPr="001A7945" w:rsidRDefault="00CF5087" w:rsidP="00E77D2E">
      <w:pPr>
        <w:pStyle w:val="aff3"/>
        <w:ind w:leftChars="100" w:left="210" w:rightChars="100" w:right="210"/>
      </w:pPr>
      <w:r w:rsidRPr="001A7945">
        <w:t xml:space="preserve">         OSPF Process 1 with Router ID 10.0.1.1</w:t>
      </w:r>
    </w:p>
    <w:p w14:paraId="7D0B566F" w14:textId="77777777" w:rsidR="00CF5087" w:rsidRPr="001A7945" w:rsidRDefault="00CF5087" w:rsidP="00E77D2E">
      <w:pPr>
        <w:pStyle w:val="aff3"/>
        <w:ind w:leftChars="100" w:left="210" w:rightChars="100" w:right="210"/>
      </w:pPr>
      <w:r w:rsidRPr="001A7945">
        <w:t xml:space="preserve">                 Interfaces </w:t>
      </w:r>
    </w:p>
    <w:p w14:paraId="36FFD7D6" w14:textId="77777777" w:rsidR="00CF5087" w:rsidRPr="001A7945" w:rsidRDefault="00CF5087" w:rsidP="00E77D2E">
      <w:pPr>
        <w:pStyle w:val="aff3"/>
        <w:ind w:leftChars="100" w:left="210" w:rightChars="100" w:right="210"/>
      </w:pPr>
      <w:r w:rsidRPr="001A7945">
        <w:t xml:space="preserve"> Interface: 10.0.13.1 (GigabitEthernet0/0/0)</w:t>
      </w:r>
    </w:p>
    <w:p w14:paraId="1007FBCB" w14:textId="77777777" w:rsidR="00CF5087" w:rsidRPr="001A7945" w:rsidRDefault="00CF5087" w:rsidP="00E77D2E">
      <w:pPr>
        <w:pStyle w:val="aff3"/>
        <w:ind w:leftChars="100" w:left="210" w:rightChars="100" w:right="210"/>
      </w:pPr>
      <w:r w:rsidRPr="001A7945">
        <w:t xml:space="preserve"> Cost: 1       State: DR        Type: Broadcast    MTU: 1500  </w:t>
      </w:r>
    </w:p>
    <w:p w14:paraId="1D53666D" w14:textId="77777777" w:rsidR="00CF5087" w:rsidRPr="001A7945" w:rsidRDefault="00CF5087" w:rsidP="00E77D2E">
      <w:pPr>
        <w:pStyle w:val="aff3"/>
        <w:ind w:leftChars="100" w:left="210" w:rightChars="100" w:right="210"/>
      </w:pPr>
      <w:r w:rsidRPr="001A7945">
        <w:t xml:space="preserve"> Priority: 1</w:t>
      </w:r>
    </w:p>
    <w:p w14:paraId="238D289C" w14:textId="77777777" w:rsidR="00CF5087" w:rsidRPr="001A7945" w:rsidRDefault="00CF5087" w:rsidP="00E77D2E">
      <w:pPr>
        <w:pStyle w:val="aff3"/>
        <w:ind w:leftChars="100" w:left="210" w:rightChars="100" w:right="210"/>
      </w:pPr>
      <w:r w:rsidRPr="001A7945">
        <w:t xml:space="preserve"> Designated Router: 10.0.13.1</w:t>
      </w:r>
    </w:p>
    <w:p w14:paraId="795BA74F" w14:textId="77777777" w:rsidR="00CF5087" w:rsidRPr="001A7945" w:rsidRDefault="00CF5087" w:rsidP="00E77D2E">
      <w:pPr>
        <w:pStyle w:val="aff3"/>
        <w:ind w:leftChars="100" w:left="210" w:rightChars="100" w:right="210"/>
      </w:pPr>
      <w:r w:rsidRPr="001A7945">
        <w:t xml:space="preserve"> Backup Designated Router: 10.0.13.3</w:t>
      </w:r>
    </w:p>
    <w:p w14:paraId="4C2E7C35" w14:textId="77777777" w:rsidR="00CF5087" w:rsidRPr="001A7945" w:rsidRDefault="00CF5087" w:rsidP="00E77D2E">
      <w:pPr>
        <w:pStyle w:val="aff3"/>
        <w:ind w:leftChars="100" w:left="210" w:rightChars="100" w:right="210"/>
      </w:pPr>
      <w:r w:rsidRPr="001A7945">
        <w:t xml:space="preserve"> Timers: </w:t>
      </w:r>
      <w:r w:rsidRPr="001A7945">
        <w:rPr>
          <w:shd w:val="pct15" w:color="auto" w:fill="FFFFFF"/>
        </w:rPr>
        <w:t>Hello 15</w:t>
      </w:r>
      <w:r w:rsidRPr="001A7945">
        <w:t xml:space="preserve"> , </w:t>
      </w:r>
      <w:r w:rsidRPr="001A7945">
        <w:rPr>
          <w:shd w:val="pct15" w:color="auto" w:fill="FFFFFF"/>
        </w:rPr>
        <w:t>Dead 60</w:t>
      </w:r>
      <w:r w:rsidRPr="001A7945">
        <w:t xml:space="preserve"> , Poll  120 , Retransmit 5 , Transmit Delay 1</w:t>
      </w:r>
    </w:p>
    <w:p w14:paraId="2E5FD67F" w14:textId="77777777" w:rsidR="00CF5087" w:rsidRPr="001A7945" w:rsidRDefault="00CF5087" w:rsidP="00E77D2E">
      <w:pPr>
        <w:pStyle w:val="aff3"/>
        <w:ind w:leftChars="100" w:left="210" w:rightChars="100" w:right="210"/>
        <w:rPr>
          <w:sz w:val="16"/>
          <w:szCs w:val="16"/>
        </w:rPr>
      </w:pPr>
    </w:p>
    <w:p w14:paraId="2DB4866D"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在</w:t>
      </w:r>
      <w:r w:rsidRPr="00D97C6D">
        <w:rPr>
          <w:kern w:val="0"/>
        </w:rPr>
        <w:t>R1</w:t>
      </w:r>
      <w:r w:rsidRPr="00D97C6D">
        <w:rPr>
          <w:rFonts w:hint="eastAsia"/>
          <w:kern w:val="0"/>
        </w:rPr>
        <w:t>上查看</w:t>
      </w:r>
      <w:r w:rsidRPr="00D97C6D">
        <w:rPr>
          <w:kern w:val="0"/>
        </w:rPr>
        <w:t>OSPF</w:t>
      </w:r>
      <w:r w:rsidRPr="00D97C6D">
        <w:rPr>
          <w:rFonts w:hint="eastAsia"/>
          <w:kern w:val="0"/>
        </w:rPr>
        <w:t>邻居状态。</w:t>
      </w:r>
    </w:p>
    <w:p w14:paraId="0195D799" w14:textId="77777777" w:rsidR="00CF5087" w:rsidRPr="001A7945" w:rsidRDefault="00CF5087" w:rsidP="00E77D2E">
      <w:pPr>
        <w:pStyle w:val="aff3"/>
        <w:ind w:leftChars="100" w:left="210" w:rightChars="100" w:right="210"/>
      </w:pPr>
      <w:r w:rsidRPr="001A7945">
        <w:t>&lt;R1&gt;display ospf peer brief</w:t>
      </w:r>
    </w:p>
    <w:p w14:paraId="6C7CAD72" w14:textId="77777777" w:rsidR="00CF5087" w:rsidRPr="001A7945" w:rsidRDefault="00CF5087" w:rsidP="00E77D2E">
      <w:pPr>
        <w:pStyle w:val="aff3"/>
        <w:ind w:leftChars="100" w:left="210" w:rightChars="100" w:right="210"/>
      </w:pPr>
      <w:r w:rsidRPr="001A7945">
        <w:t xml:space="preserve">         OSPF Process 1 with Router ID 10.0.1.1</w:t>
      </w:r>
    </w:p>
    <w:p w14:paraId="0616D658" w14:textId="77777777" w:rsidR="00CF5087" w:rsidRPr="001A7945" w:rsidRDefault="00CF5087" w:rsidP="00E77D2E">
      <w:pPr>
        <w:pStyle w:val="aff3"/>
        <w:ind w:leftChars="100" w:left="210" w:rightChars="100" w:right="210"/>
      </w:pPr>
      <w:r w:rsidRPr="001A7945">
        <w:t xml:space="preserve">                  Peer Statistic Information</w:t>
      </w:r>
    </w:p>
    <w:p w14:paraId="3529AA96" w14:textId="77777777" w:rsidR="00CF5087" w:rsidRPr="001A7945" w:rsidRDefault="00CF5087" w:rsidP="00E77D2E">
      <w:pPr>
        <w:pStyle w:val="aff3"/>
        <w:ind w:leftChars="100" w:left="210" w:rightChars="100" w:right="210"/>
      </w:pPr>
      <w:r w:rsidRPr="001A7945">
        <w:t xml:space="preserve"> -------------------------------------------------------------------------</w:t>
      </w:r>
    </w:p>
    <w:p w14:paraId="1A821450" w14:textId="77777777" w:rsidR="00CF5087" w:rsidRPr="001A7945" w:rsidRDefault="00CF5087" w:rsidP="00E77D2E">
      <w:pPr>
        <w:pStyle w:val="aff3"/>
        <w:ind w:leftChars="100" w:left="210" w:rightChars="100" w:right="210"/>
      </w:pPr>
      <w:r w:rsidRPr="001A7945">
        <w:t xml:space="preserve"> Area Id          Interface                        Neighbor id      State    </w:t>
      </w:r>
    </w:p>
    <w:p w14:paraId="0B51F00C" w14:textId="77777777" w:rsidR="00CF5087" w:rsidRPr="001A7945" w:rsidRDefault="00CF5087" w:rsidP="00E77D2E">
      <w:pPr>
        <w:pStyle w:val="aff3"/>
        <w:ind w:leftChars="100" w:left="210" w:rightChars="100" w:right="210"/>
      </w:pPr>
      <w:r w:rsidRPr="001A7945">
        <w:t xml:space="preserve"> 0.0.0.0         GigabitEthernet0/0/</w:t>
      </w:r>
      <w:r w:rsidRPr="001A7945">
        <w:rPr>
          <w:rFonts w:hint="eastAsia"/>
        </w:rPr>
        <w:t>1</w:t>
      </w:r>
      <w:r w:rsidRPr="001A7945">
        <w:t xml:space="preserve">              10.0.2.2         Full        </w:t>
      </w:r>
    </w:p>
    <w:p w14:paraId="6172AB90" w14:textId="77777777" w:rsidR="00CF5087" w:rsidRPr="001A7945" w:rsidRDefault="00CF5087" w:rsidP="00E77D2E">
      <w:pPr>
        <w:pStyle w:val="aff3"/>
        <w:ind w:leftChars="100" w:left="210" w:rightChars="100" w:right="210"/>
      </w:pPr>
      <w:r w:rsidRPr="001A7945">
        <w:t xml:space="preserve"> -------------------------------------------------------------------------</w:t>
      </w:r>
    </w:p>
    <w:p w14:paraId="072C9DCA" w14:textId="77777777" w:rsidR="00CF5087" w:rsidRPr="001A7945" w:rsidRDefault="00CF5087" w:rsidP="00E77D2E">
      <w:pPr>
        <w:pStyle w:val="aff3"/>
        <w:ind w:leftChars="100" w:left="210" w:rightChars="100" w:right="210"/>
        <w:rPr>
          <w:sz w:val="16"/>
          <w:szCs w:val="16"/>
        </w:rPr>
      </w:pPr>
    </w:p>
    <w:p w14:paraId="55AE0621"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上述回显信息表明，</w:t>
      </w:r>
      <w:r w:rsidRPr="00D97C6D">
        <w:rPr>
          <w:kern w:val="0"/>
        </w:rPr>
        <w:t>R1</w:t>
      </w:r>
      <w:r w:rsidRPr="00D97C6D">
        <w:rPr>
          <w:rFonts w:hint="eastAsia"/>
          <w:kern w:val="0"/>
        </w:rPr>
        <w:t>只有一个邻居，那就是</w:t>
      </w:r>
      <w:r w:rsidRPr="00D97C6D">
        <w:rPr>
          <w:kern w:val="0"/>
        </w:rPr>
        <w:t>R2</w:t>
      </w:r>
      <w:r w:rsidRPr="00D97C6D">
        <w:rPr>
          <w:rFonts w:hint="eastAsia"/>
          <w:kern w:val="0"/>
        </w:rPr>
        <w:t>。因为</w:t>
      </w:r>
      <w:r w:rsidRPr="00D97C6D">
        <w:rPr>
          <w:kern w:val="0"/>
        </w:rPr>
        <w:t>R1</w:t>
      </w:r>
      <w:r w:rsidRPr="00D97C6D">
        <w:rPr>
          <w:rFonts w:hint="eastAsia"/>
          <w:kern w:val="0"/>
        </w:rPr>
        <w:t>和</w:t>
      </w:r>
      <w:r w:rsidRPr="00D97C6D">
        <w:rPr>
          <w:kern w:val="0"/>
        </w:rPr>
        <w:t>R3</w:t>
      </w:r>
      <w:r w:rsidRPr="00D97C6D">
        <w:rPr>
          <w:rFonts w:hint="eastAsia"/>
          <w:kern w:val="0"/>
        </w:rPr>
        <w:t>上的</w:t>
      </w:r>
      <w:r w:rsidRPr="00D97C6D">
        <w:rPr>
          <w:kern w:val="0"/>
        </w:rPr>
        <w:t>OSPF hello</w:t>
      </w:r>
      <w:r w:rsidRPr="00D97C6D">
        <w:rPr>
          <w:rFonts w:hint="eastAsia"/>
          <w:kern w:val="0"/>
        </w:rPr>
        <w:t>和</w:t>
      </w:r>
      <w:r w:rsidRPr="00D97C6D">
        <w:rPr>
          <w:kern w:val="0"/>
        </w:rPr>
        <w:t>dead</w:t>
      </w:r>
      <w:r w:rsidR="00870495">
        <w:rPr>
          <w:rFonts w:hint="eastAsia"/>
          <w:kern w:val="0"/>
        </w:rPr>
        <w:t>时间</w:t>
      </w:r>
      <w:r w:rsidRPr="00D97C6D">
        <w:rPr>
          <w:rFonts w:hint="eastAsia"/>
          <w:kern w:val="0"/>
        </w:rPr>
        <w:t>取值不同，</w:t>
      </w:r>
      <w:r w:rsidR="006F2FB6">
        <w:rPr>
          <w:rFonts w:hint="eastAsia"/>
          <w:kern w:val="0"/>
        </w:rPr>
        <w:t>所以</w:t>
      </w:r>
      <w:r w:rsidRPr="00D97C6D">
        <w:rPr>
          <w:kern w:val="0"/>
        </w:rPr>
        <w:t>R1</w:t>
      </w:r>
      <w:r w:rsidRPr="00D97C6D">
        <w:rPr>
          <w:rFonts w:hint="eastAsia"/>
          <w:kern w:val="0"/>
        </w:rPr>
        <w:t>无法与</w:t>
      </w:r>
      <w:r w:rsidRPr="00D97C6D">
        <w:rPr>
          <w:kern w:val="0"/>
        </w:rPr>
        <w:t>R3</w:t>
      </w:r>
      <w:r w:rsidRPr="00D97C6D">
        <w:rPr>
          <w:rFonts w:hint="eastAsia"/>
          <w:kern w:val="0"/>
        </w:rPr>
        <w:t>建立</w:t>
      </w:r>
      <w:r w:rsidRPr="00D97C6D">
        <w:rPr>
          <w:kern w:val="0"/>
        </w:rPr>
        <w:t>OSPF</w:t>
      </w:r>
      <w:r w:rsidRPr="00D97C6D">
        <w:rPr>
          <w:rFonts w:hint="eastAsia"/>
          <w:kern w:val="0"/>
        </w:rPr>
        <w:t>邻居关系。</w:t>
      </w:r>
    </w:p>
    <w:p w14:paraId="102DFF3A"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在</w:t>
      </w:r>
      <w:r w:rsidRPr="00D97C6D">
        <w:rPr>
          <w:kern w:val="0"/>
        </w:rPr>
        <w:t>R3</w:t>
      </w:r>
      <w:r w:rsidRPr="00D97C6D">
        <w:rPr>
          <w:rFonts w:hint="eastAsia"/>
          <w:kern w:val="0"/>
        </w:rPr>
        <w:t>的</w:t>
      </w:r>
      <w:r w:rsidRPr="00D97C6D">
        <w:rPr>
          <w:kern w:val="0"/>
        </w:rPr>
        <w:t>GE0/0/0</w:t>
      </w:r>
      <w:r w:rsidRPr="00D97C6D">
        <w:rPr>
          <w:rFonts w:hint="eastAsia"/>
          <w:kern w:val="0"/>
        </w:rPr>
        <w:t>接口执行</w:t>
      </w:r>
      <w:r w:rsidRPr="00D97C6D">
        <w:rPr>
          <w:b/>
          <w:kern w:val="0"/>
        </w:rPr>
        <w:t>ospf timer</w:t>
      </w:r>
      <w:r w:rsidRPr="00D97C6D">
        <w:rPr>
          <w:rFonts w:hint="eastAsia"/>
          <w:kern w:val="0"/>
        </w:rPr>
        <w:t>命令，将</w:t>
      </w:r>
      <w:r w:rsidRPr="00D97C6D">
        <w:rPr>
          <w:kern w:val="0"/>
        </w:rPr>
        <w:t>OSPF hello</w:t>
      </w:r>
      <w:r w:rsidRPr="00D97C6D">
        <w:rPr>
          <w:rFonts w:hint="eastAsia"/>
          <w:kern w:val="0"/>
        </w:rPr>
        <w:t>和</w:t>
      </w:r>
      <w:r w:rsidRPr="00D97C6D">
        <w:rPr>
          <w:kern w:val="0"/>
        </w:rPr>
        <w:t>dead</w:t>
      </w:r>
      <w:r w:rsidR="00870495">
        <w:rPr>
          <w:rFonts w:hint="eastAsia"/>
          <w:kern w:val="0"/>
        </w:rPr>
        <w:t>时间</w:t>
      </w:r>
      <w:r w:rsidRPr="00D97C6D">
        <w:rPr>
          <w:rFonts w:hint="eastAsia"/>
          <w:kern w:val="0"/>
        </w:rPr>
        <w:t>分别修改为</w:t>
      </w:r>
      <w:r w:rsidRPr="00D97C6D">
        <w:rPr>
          <w:kern w:val="0"/>
        </w:rPr>
        <w:t>15</w:t>
      </w:r>
      <w:r w:rsidRPr="00D97C6D">
        <w:rPr>
          <w:rFonts w:hint="eastAsia"/>
          <w:kern w:val="0"/>
        </w:rPr>
        <w:t>秒和</w:t>
      </w:r>
      <w:r w:rsidRPr="00D97C6D">
        <w:rPr>
          <w:kern w:val="0"/>
        </w:rPr>
        <w:t>60</w:t>
      </w:r>
      <w:r w:rsidRPr="00D97C6D">
        <w:rPr>
          <w:rFonts w:hint="eastAsia"/>
          <w:kern w:val="0"/>
        </w:rPr>
        <w:t>秒。</w:t>
      </w:r>
    </w:p>
    <w:p w14:paraId="4FA50260" w14:textId="77777777" w:rsidR="00CF5087" w:rsidRPr="001A7945" w:rsidRDefault="00CF5087" w:rsidP="00E77D2E">
      <w:pPr>
        <w:pStyle w:val="aff3"/>
        <w:ind w:leftChars="100" w:left="210" w:rightChars="100" w:right="210"/>
      </w:pPr>
      <w:r w:rsidRPr="001A7945">
        <w:t>[R3]interface GigabitEthernet 0/0/0</w:t>
      </w:r>
    </w:p>
    <w:p w14:paraId="08590075" w14:textId="77777777" w:rsidR="00CF5087" w:rsidRPr="001A7945" w:rsidRDefault="00CF5087" w:rsidP="00E77D2E">
      <w:pPr>
        <w:pStyle w:val="aff3"/>
        <w:ind w:leftChars="100" w:left="210" w:rightChars="100" w:right="210"/>
      </w:pPr>
      <w:r w:rsidRPr="001A7945">
        <w:t>[R3-GigabitEthernet0/0/0]ospf timer hello 15</w:t>
      </w:r>
    </w:p>
    <w:p w14:paraId="59734B57" w14:textId="77777777" w:rsidR="00CF5087" w:rsidRPr="001A7945" w:rsidRDefault="00CF5087" w:rsidP="00E77D2E">
      <w:pPr>
        <w:pStyle w:val="aff3"/>
        <w:ind w:leftChars="100" w:left="210" w:rightChars="100" w:right="210"/>
      </w:pPr>
      <w:r w:rsidRPr="001A7945">
        <w:t>[R3-GigabitEthernet0/0/0]ospf timer dead 60</w:t>
      </w:r>
    </w:p>
    <w:p w14:paraId="371E2358" w14:textId="3D24744C" w:rsidR="00CF5087" w:rsidRPr="001A7945" w:rsidRDefault="00CF5087" w:rsidP="00E77D2E">
      <w:pPr>
        <w:pStyle w:val="aff3"/>
        <w:ind w:leftChars="100" w:left="210" w:rightChars="100" w:right="210"/>
      </w:pPr>
      <w:r w:rsidRPr="001A7945">
        <w:t xml:space="preserve">…output </w:t>
      </w:r>
      <w:r w:rsidR="00161426">
        <w:t>omit</w:t>
      </w:r>
      <w:r w:rsidRPr="001A7945">
        <w:t>…</w:t>
      </w:r>
    </w:p>
    <w:p w14:paraId="1A3EBF89" w14:textId="77777777" w:rsidR="00CF5087" w:rsidRPr="001A7945" w:rsidRDefault="0000043E" w:rsidP="00E77D2E">
      <w:pPr>
        <w:pStyle w:val="aff3"/>
        <w:ind w:leftChars="100" w:left="210" w:rightChars="100" w:right="210"/>
      </w:pPr>
      <w:r>
        <w:rPr>
          <w:rFonts w:hint="eastAsia"/>
        </w:rPr>
        <w:t>Mar</w:t>
      </w:r>
      <w:r w:rsidR="00CF5087" w:rsidRPr="001A7945">
        <w:t xml:space="preserve"> 30 201</w:t>
      </w:r>
      <w:r>
        <w:rPr>
          <w:rFonts w:hint="eastAsia"/>
        </w:rPr>
        <w:t>6</w:t>
      </w:r>
      <w:r w:rsidR="00CF5087" w:rsidRPr="001A7945">
        <w:t xml:space="preserve"> 17:03:33+00:00 R3 %%01OSPF/4/NBR_CHANGE_E(l)[4]:Neighbor changes event: neighbor status changed. (ProcessId=1, NeighborAddress=10.0.13.1, NeighborEvent=LoadingDone, NeighborPreviousState=Loading, </w:t>
      </w:r>
      <w:r w:rsidR="00CF5087" w:rsidRPr="001A7945">
        <w:rPr>
          <w:shd w:val="pct15" w:color="auto" w:fill="FFFFFF"/>
        </w:rPr>
        <w:t>NeighborCurrentState=Full</w:t>
      </w:r>
      <w:r w:rsidR="00CF5087" w:rsidRPr="001A7945">
        <w:t>)</w:t>
      </w:r>
    </w:p>
    <w:p w14:paraId="7446B911" w14:textId="77777777" w:rsidR="00CF5087" w:rsidRPr="001A7945" w:rsidRDefault="00CF5087" w:rsidP="00E77D2E">
      <w:pPr>
        <w:pStyle w:val="aff3"/>
        <w:ind w:leftChars="100" w:left="210" w:rightChars="100" w:right="210"/>
      </w:pPr>
    </w:p>
    <w:p w14:paraId="5836BA42" w14:textId="77777777" w:rsidR="00CF5087" w:rsidRPr="001A7945" w:rsidRDefault="00CF5087" w:rsidP="00E77D2E">
      <w:pPr>
        <w:pStyle w:val="aff3"/>
        <w:ind w:leftChars="100" w:left="210" w:rightChars="100" w:right="210"/>
      </w:pPr>
      <w:r w:rsidRPr="001A7945">
        <w:t>&lt;R3&gt;display ospf interface GigabitEthernet 0/0/0</w:t>
      </w:r>
    </w:p>
    <w:p w14:paraId="46946432" w14:textId="77777777" w:rsidR="00CF5087" w:rsidRPr="001A7945" w:rsidRDefault="00CF5087" w:rsidP="00E77D2E">
      <w:pPr>
        <w:pStyle w:val="aff3"/>
        <w:ind w:leftChars="100" w:left="210" w:rightChars="100" w:right="210"/>
      </w:pPr>
      <w:r w:rsidRPr="001A7945">
        <w:t xml:space="preserve">         OSPF Process 1 with Router ID 10.0.3.3</w:t>
      </w:r>
    </w:p>
    <w:p w14:paraId="45D4B36C" w14:textId="77777777" w:rsidR="00CF5087" w:rsidRPr="001A7945" w:rsidRDefault="00CF5087" w:rsidP="00E77D2E">
      <w:pPr>
        <w:pStyle w:val="aff3"/>
        <w:ind w:leftChars="100" w:left="210" w:rightChars="100" w:right="210"/>
      </w:pPr>
      <w:r w:rsidRPr="001A7945">
        <w:t xml:space="preserve">                 Interfaces </w:t>
      </w:r>
    </w:p>
    <w:p w14:paraId="0BF4073C" w14:textId="77777777" w:rsidR="00CF5087" w:rsidRPr="001A7945" w:rsidRDefault="00CF5087" w:rsidP="00E77D2E">
      <w:pPr>
        <w:pStyle w:val="aff3"/>
        <w:ind w:leftChars="100" w:left="210" w:rightChars="100" w:right="210"/>
      </w:pPr>
      <w:r w:rsidRPr="001A7945">
        <w:t xml:space="preserve"> Interface: 10.0.13.3 (GigabitEthernet0/0/0)</w:t>
      </w:r>
    </w:p>
    <w:p w14:paraId="2BC649D6" w14:textId="77777777" w:rsidR="00CF5087" w:rsidRPr="001A7945" w:rsidRDefault="00CF5087" w:rsidP="00E77D2E">
      <w:pPr>
        <w:pStyle w:val="aff3"/>
        <w:ind w:leftChars="100" w:left="210" w:rightChars="100" w:right="210"/>
      </w:pPr>
      <w:r w:rsidRPr="001A7945">
        <w:lastRenderedPageBreak/>
        <w:t xml:space="preserve"> Cost: 1       State: DR        Type: Broadcast    MTU: 1500  </w:t>
      </w:r>
    </w:p>
    <w:p w14:paraId="710B63B1" w14:textId="77777777" w:rsidR="00CF5087" w:rsidRPr="001A7945" w:rsidRDefault="00CF5087" w:rsidP="00E77D2E">
      <w:pPr>
        <w:pStyle w:val="aff3"/>
        <w:ind w:leftChars="100" w:left="210" w:rightChars="100" w:right="210"/>
      </w:pPr>
      <w:r w:rsidRPr="001A7945">
        <w:t xml:space="preserve"> Priority: 1</w:t>
      </w:r>
    </w:p>
    <w:p w14:paraId="5CFC6C0B" w14:textId="77777777" w:rsidR="00CF5087" w:rsidRPr="001A7945" w:rsidRDefault="00CF5087" w:rsidP="00E77D2E">
      <w:pPr>
        <w:pStyle w:val="aff3"/>
        <w:ind w:leftChars="100" w:left="210" w:rightChars="100" w:right="210"/>
      </w:pPr>
      <w:r w:rsidRPr="001A7945">
        <w:t xml:space="preserve"> Designated Router: 10.0.13.3</w:t>
      </w:r>
    </w:p>
    <w:p w14:paraId="5AC9CDD1" w14:textId="77777777" w:rsidR="00CF5087" w:rsidRPr="001A7945" w:rsidRDefault="00CF5087" w:rsidP="00E77D2E">
      <w:pPr>
        <w:pStyle w:val="aff3"/>
        <w:ind w:leftChars="100" w:left="210" w:rightChars="100" w:right="210"/>
      </w:pPr>
      <w:r w:rsidRPr="001A7945">
        <w:t xml:space="preserve"> Backup Designated Router: 10.0.13.1</w:t>
      </w:r>
    </w:p>
    <w:p w14:paraId="0AE9B361" w14:textId="77777777" w:rsidR="00CF5087" w:rsidRPr="001A7945" w:rsidRDefault="00CF5087" w:rsidP="00E77D2E">
      <w:pPr>
        <w:pStyle w:val="aff3"/>
        <w:ind w:leftChars="100" w:left="210" w:rightChars="100" w:right="210"/>
      </w:pPr>
      <w:r w:rsidRPr="001A7945">
        <w:t xml:space="preserve"> Timers: </w:t>
      </w:r>
      <w:r w:rsidRPr="001A7945">
        <w:rPr>
          <w:shd w:val="pct15" w:color="auto" w:fill="FFFFFF"/>
        </w:rPr>
        <w:t>Hello 15</w:t>
      </w:r>
      <w:r w:rsidRPr="001A7945">
        <w:t xml:space="preserve"> , </w:t>
      </w:r>
      <w:r w:rsidRPr="001A7945">
        <w:rPr>
          <w:shd w:val="pct15" w:color="auto" w:fill="FFFFFF"/>
        </w:rPr>
        <w:t>Dead 60</w:t>
      </w:r>
      <w:r w:rsidRPr="001A7945">
        <w:t xml:space="preserve"> , Poll  120 , Retransmit 5 , Transmit Delay 1</w:t>
      </w:r>
    </w:p>
    <w:p w14:paraId="42934BA8" w14:textId="77777777" w:rsidR="00CF5087" w:rsidRPr="001A7945" w:rsidRDefault="00CF5087" w:rsidP="00E77D2E">
      <w:pPr>
        <w:pStyle w:val="aff2"/>
        <w:spacing w:after="156"/>
        <w:ind w:leftChars="100" w:left="210" w:rightChars="100" w:right="210"/>
        <w:rPr>
          <w:rFonts w:eastAsia="宋体"/>
        </w:rPr>
      </w:pPr>
    </w:p>
    <w:p w14:paraId="27CA4772"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再次在</w:t>
      </w:r>
      <w:r w:rsidRPr="00D97C6D">
        <w:rPr>
          <w:kern w:val="0"/>
        </w:rPr>
        <w:t>R1</w:t>
      </w:r>
      <w:r w:rsidRPr="00D97C6D">
        <w:rPr>
          <w:rFonts w:hint="eastAsia"/>
          <w:kern w:val="0"/>
        </w:rPr>
        <w:t>上查看</w:t>
      </w:r>
      <w:r w:rsidRPr="00D97C6D">
        <w:rPr>
          <w:kern w:val="0"/>
        </w:rPr>
        <w:t>OSPF</w:t>
      </w:r>
      <w:r w:rsidRPr="00D97C6D">
        <w:rPr>
          <w:rFonts w:hint="eastAsia"/>
          <w:kern w:val="0"/>
        </w:rPr>
        <w:t>邻居状态。</w:t>
      </w:r>
    </w:p>
    <w:p w14:paraId="1623AAF8" w14:textId="77777777" w:rsidR="00CF5087" w:rsidRPr="001A7945" w:rsidRDefault="00CF5087" w:rsidP="00E77D2E">
      <w:pPr>
        <w:pStyle w:val="aff3"/>
        <w:ind w:leftChars="100" w:left="210" w:rightChars="100" w:right="210"/>
      </w:pPr>
      <w:r w:rsidRPr="001A7945">
        <w:t xml:space="preserve">&lt;R1&gt;display ospf peer brief </w:t>
      </w:r>
    </w:p>
    <w:p w14:paraId="7162BBAA" w14:textId="77777777" w:rsidR="00CF5087" w:rsidRPr="001A7945" w:rsidRDefault="00CF5087" w:rsidP="00E77D2E">
      <w:pPr>
        <w:pStyle w:val="aff3"/>
        <w:ind w:leftChars="100" w:left="210" w:rightChars="100" w:right="210"/>
      </w:pPr>
      <w:r w:rsidRPr="001A7945">
        <w:t xml:space="preserve">         OSPF Process 1 with Router ID 10.0.1.1</w:t>
      </w:r>
    </w:p>
    <w:p w14:paraId="73C66536" w14:textId="77777777" w:rsidR="00CF5087" w:rsidRPr="001A7945" w:rsidRDefault="00CF5087" w:rsidP="00E77D2E">
      <w:pPr>
        <w:pStyle w:val="aff3"/>
        <w:ind w:leftChars="100" w:left="210" w:rightChars="100" w:right="210"/>
      </w:pPr>
      <w:r w:rsidRPr="001A7945">
        <w:t xml:space="preserve">                  Peer Statistic Information</w:t>
      </w:r>
    </w:p>
    <w:p w14:paraId="1D25BD95" w14:textId="77777777" w:rsidR="00CF5087" w:rsidRPr="001A7945" w:rsidRDefault="00CF5087" w:rsidP="00E77D2E">
      <w:pPr>
        <w:pStyle w:val="aff3"/>
        <w:ind w:leftChars="100" w:left="210" w:rightChars="100" w:right="210"/>
      </w:pPr>
      <w:r w:rsidRPr="001A7945">
        <w:t xml:space="preserve"> ------------------------------------------------------------------------</w:t>
      </w:r>
    </w:p>
    <w:p w14:paraId="4BE6C56F" w14:textId="77777777" w:rsidR="00CF5087" w:rsidRPr="001A7945" w:rsidRDefault="00CF5087" w:rsidP="00E77D2E">
      <w:pPr>
        <w:pStyle w:val="aff3"/>
        <w:ind w:leftChars="100" w:left="210" w:rightChars="100" w:right="210"/>
      </w:pPr>
      <w:r w:rsidRPr="001A7945">
        <w:t xml:space="preserve"> Area Id          Interface                        Neighbor id      State    </w:t>
      </w:r>
    </w:p>
    <w:p w14:paraId="6F311806" w14:textId="77777777" w:rsidR="00CF5087" w:rsidRPr="001A7945" w:rsidRDefault="00CF5087" w:rsidP="00E77D2E">
      <w:pPr>
        <w:pStyle w:val="aff3"/>
        <w:ind w:leftChars="100" w:left="210" w:rightChars="100" w:right="210"/>
      </w:pPr>
      <w:r w:rsidRPr="001A7945">
        <w:t xml:space="preserve"> 0.0.0.0          GigabitEthernet0/0/0             10.0.3.3         Full        </w:t>
      </w:r>
    </w:p>
    <w:p w14:paraId="4973A32D" w14:textId="77777777" w:rsidR="00CF5087" w:rsidRPr="001A7945" w:rsidRDefault="00CF5087" w:rsidP="00E77D2E">
      <w:pPr>
        <w:pStyle w:val="aff3"/>
        <w:ind w:leftChars="100" w:left="210" w:rightChars="100" w:right="210"/>
      </w:pPr>
      <w:r w:rsidRPr="001A7945">
        <w:t xml:space="preserve"> 0.0.0.0          GigabitEthernet0/0/</w:t>
      </w:r>
      <w:r w:rsidRPr="001A7945">
        <w:rPr>
          <w:rFonts w:hint="eastAsia"/>
        </w:rPr>
        <w:t xml:space="preserve">1 </w:t>
      </w:r>
      <w:r w:rsidRPr="001A7945">
        <w:t xml:space="preserve">            10.0.2.2         Full        </w:t>
      </w:r>
    </w:p>
    <w:p w14:paraId="7447DF12" w14:textId="77777777" w:rsidR="00CF5087" w:rsidRPr="001A7945" w:rsidRDefault="00CF5087" w:rsidP="00E77D2E">
      <w:pPr>
        <w:pStyle w:val="aff3"/>
        <w:ind w:leftChars="100" w:left="210" w:rightChars="100" w:right="210"/>
      </w:pPr>
      <w:r w:rsidRPr="001A7945">
        <w:t>-------------------------------------------------------------------------</w:t>
      </w:r>
    </w:p>
    <w:p w14:paraId="04459AB2" w14:textId="77777777" w:rsidR="00CC714A" w:rsidRDefault="00D97C6D">
      <w:pPr>
        <w:pStyle w:val="a"/>
        <w:numPr>
          <w:ilvl w:val="0"/>
          <w:numId w:val="188"/>
        </w:numPr>
      </w:pPr>
      <w:r w:rsidRPr="00D97C6D">
        <w:t>OSPF</w:t>
      </w:r>
      <w:r w:rsidR="00870495">
        <w:rPr>
          <w:rFonts w:hint="eastAsia"/>
        </w:rPr>
        <w:t>缺省路由发布及验证</w:t>
      </w:r>
    </w:p>
    <w:p w14:paraId="7D4C5A87"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在</w:t>
      </w:r>
      <w:r w:rsidRPr="00D97C6D">
        <w:rPr>
          <w:kern w:val="0"/>
        </w:rPr>
        <w:t>R3</w:t>
      </w:r>
      <w:r w:rsidRPr="00D97C6D">
        <w:rPr>
          <w:rFonts w:hint="eastAsia"/>
          <w:kern w:val="0"/>
        </w:rPr>
        <w:t>上配置缺省路由</w:t>
      </w:r>
      <w:r w:rsidR="00870495">
        <w:rPr>
          <w:rFonts w:hint="eastAsia"/>
          <w:kern w:val="0"/>
        </w:rPr>
        <w:t>并</w:t>
      </w:r>
      <w:r w:rsidRPr="00D97C6D">
        <w:rPr>
          <w:rFonts w:hint="eastAsia"/>
          <w:kern w:val="0"/>
        </w:rPr>
        <w:t>发布到OSPF域内。</w:t>
      </w:r>
    </w:p>
    <w:p w14:paraId="7539F243" w14:textId="77777777" w:rsidR="00CF5087" w:rsidRPr="001A7945" w:rsidRDefault="00CF5087" w:rsidP="00E77D2E">
      <w:pPr>
        <w:pStyle w:val="aff3"/>
        <w:ind w:leftChars="100" w:left="210" w:rightChars="100" w:right="210"/>
      </w:pPr>
      <w:r w:rsidRPr="001A7945">
        <w:t>[R3]ip route-static 0.0.0.0 0.0.0.0 LoopBack 2</w:t>
      </w:r>
    </w:p>
    <w:p w14:paraId="4B0FF30B" w14:textId="77777777" w:rsidR="00CF5087" w:rsidRPr="001A7945" w:rsidRDefault="00CF5087" w:rsidP="00E77D2E">
      <w:pPr>
        <w:pStyle w:val="aff3"/>
        <w:ind w:leftChars="100" w:left="210" w:rightChars="100" w:right="210"/>
      </w:pPr>
      <w:r w:rsidRPr="001A7945">
        <w:t>[R3]ospf 1</w:t>
      </w:r>
    </w:p>
    <w:p w14:paraId="3DEBCCD4" w14:textId="77777777" w:rsidR="00CF5087" w:rsidRPr="001A7945" w:rsidRDefault="00CF5087" w:rsidP="00E77D2E">
      <w:pPr>
        <w:pStyle w:val="aff3"/>
        <w:ind w:leftChars="100" w:left="210" w:rightChars="100" w:right="210"/>
      </w:pPr>
      <w:r w:rsidRPr="001A7945">
        <w:t>[R3-ospf-1]default-route-advertise</w:t>
      </w:r>
    </w:p>
    <w:p w14:paraId="1A1DC712" w14:textId="77777777" w:rsidR="00CF5087" w:rsidRPr="001A7945" w:rsidRDefault="00CF5087" w:rsidP="00E77D2E">
      <w:pPr>
        <w:pStyle w:val="aff2"/>
        <w:spacing w:after="156"/>
        <w:ind w:leftChars="100" w:left="210" w:rightChars="100" w:right="210"/>
        <w:rPr>
          <w:rFonts w:eastAsia="宋体"/>
        </w:rPr>
      </w:pPr>
    </w:p>
    <w:p w14:paraId="036AC028"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查看</w:t>
      </w:r>
      <w:r w:rsidRPr="00D97C6D">
        <w:rPr>
          <w:kern w:val="0"/>
        </w:rPr>
        <w:t>R1</w:t>
      </w:r>
      <w:r w:rsidRPr="00D97C6D">
        <w:rPr>
          <w:rFonts w:hint="eastAsia"/>
          <w:kern w:val="0"/>
        </w:rPr>
        <w:t>和</w:t>
      </w:r>
      <w:r w:rsidRPr="00D97C6D">
        <w:rPr>
          <w:kern w:val="0"/>
        </w:rPr>
        <w:t>R2</w:t>
      </w:r>
      <w:r w:rsidRPr="00D97C6D">
        <w:rPr>
          <w:rFonts w:hint="eastAsia"/>
          <w:kern w:val="0"/>
        </w:rPr>
        <w:t>的路由表。可以看到，</w:t>
      </w:r>
      <w:r w:rsidRPr="00D97C6D">
        <w:rPr>
          <w:kern w:val="0"/>
        </w:rPr>
        <w:t>R1</w:t>
      </w:r>
      <w:r w:rsidRPr="00D97C6D">
        <w:rPr>
          <w:rFonts w:hint="eastAsia"/>
          <w:kern w:val="0"/>
        </w:rPr>
        <w:t>和</w:t>
      </w:r>
      <w:r w:rsidRPr="00D97C6D">
        <w:rPr>
          <w:kern w:val="0"/>
        </w:rPr>
        <w:t>R2</w:t>
      </w:r>
      <w:r w:rsidRPr="00D97C6D">
        <w:rPr>
          <w:rFonts w:hint="eastAsia"/>
          <w:kern w:val="0"/>
        </w:rPr>
        <w:t>均已经学习到了</w:t>
      </w:r>
      <w:r w:rsidRPr="00D97C6D">
        <w:rPr>
          <w:kern w:val="0"/>
        </w:rPr>
        <w:t>R3</w:t>
      </w:r>
      <w:r w:rsidRPr="00D97C6D">
        <w:rPr>
          <w:rFonts w:hint="eastAsia"/>
          <w:kern w:val="0"/>
        </w:rPr>
        <w:t>发布的缺省路由。</w:t>
      </w:r>
    </w:p>
    <w:p w14:paraId="315A5E01" w14:textId="77777777" w:rsidR="00CF5087" w:rsidRPr="001A7945" w:rsidRDefault="00CF5087" w:rsidP="00E77D2E">
      <w:pPr>
        <w:pStyle w:val="aff3"/>
        <w:ind w:leftChars="100" w:left="210" w:rightChars="100" w:right="210"/>
      </w:pPr>
      <w:r w:rsidRPr="001A7945">
        <w:t xml:space="preserve">&lt;R1&gt;display ip routing-table </w:t>
      </w:r>
    </w:p>
    <w:p w14:paraId="72D50AED" w14:textId="77777777" w:rsidR="00CF5087" w:rsidRPr="001A7945" w:rsidRDefault="00CF5087" w:rsidP="00E77D2E">
      <w:pPr>
        <w:pStyle w:val="aff3"/>
        <w:ind w:leftChars="100" w:left="210" w:rightChars="100" w:right="210"/>
      </w:pPr>
      <w:r w:rsidRPr="001A7945">
        <w:t>Route Flags: R - relay, D - download to fib</w:t>
      </w:r>
    </w:p>
    <w:p w14:paraId="721119A2" w14:textId="77777777" w:rsidR="00CF5087" w:rsidRPr="001A7945" w:rsidRDefault="00CF5087" w:rsidP="00E77D2E">
      <w:pPr>
        <w:pStyle w:val="aff3"/>
        <w:ind w:leftChars="100" w:left="210" w:rightChars="100" w:right="210"/>
      </w:pPr>
      <w:r w:rsidRPr="001A7945">
        <w:t>-------------------------------------------------------------------------</w:t>
      </w:r>
    </w:p>
    <w:p w14:paraId="15115FA7" w14:textId="77777777" w:rsidR="00CF5087" w:rsidRPr="001A7945" w:rsidRDefault="00CF5087" w:rsidP="00E77D2E">
      <w:pPr>
        <w:pStyle w:val="aff3"/>
        <w:ind w:leftChars="100" w:left="210" w:rightChars="100" w:right="210"/>
      </w:pPr>
      <w:r w:rsidRPr="001A7945">
        <w:t>Routing Tables: Public</w:t>
      </w:r>
    </w:p>
    <w:p w14:paraId="568F50A0" w14:textId="77777777" w:rsidR="00CF5087" w:rsidRPr="001A7945" w:rsidRDefault="00CF5087" w:rsidP="00E77D2E">
      <w:pPr>
        <w:pStyle w:val="aff3"/>
        <w:ind w:leftChars="100" w:left="210" w:rightChars="100" w:right="210"/>
      </w:pPr>
      <w:r w:rsidRPr="001A7945">
        <w:t xml:space="preserve">         Destinations : 16       Routes : 16       </w:t>
      </w:r>
    </w:p>
    <w:p w14:paraId="5314E47D" w14:textId="77777777" w:rsidR="00CF5087" w:rsidRPr="001A7945" w:rsidRDefault="00CF5087" w:rsidP="00E77D2E">
      <w:pPr>
        <w:pStyle w:val="aff3"/>
        <w:ind w:leftChars="100" w:left="210" w:rightChars="100" w:right="210"/>
      </w:pPr>
    </w:p>
    <w:p w14:paraId="638E6B7F" w14:textId="77777777" w:rsidR="00CF5087" w:rsidRPr="001A7945" w:rsidRDefault="00CF5087" w:rsidP="00E77D2E">
      <w:pPr>
        <w:pStyle w:val="aff3"/>
        <w:ind w:leftChars="100" w:left="210" w:rightChars="100" w:right="210"/>
      </w:pPr>
      <w:r w:rsidRPr="001A7945">
        <w:t>Destination/Mask    Proto   Pre  Cost Flags</w:t>
      </w:r>
      <w:r w:rsidRPr="001A7945">
        <w:tab/>
        <w:t>NextHop</w:t>
      </w:r>
      <w:r w:rsidRPr="001A7945">
        <w:tab/>
      </w:r>
      <w:r w:rsidRPr="001A7945">
        <w:tab/>
        <w:t>Interface</w:t>
      </w:r>
    </w:p>
    <w:p w14:paraId="69BECA0A" w14:textId="77777777" w:rsidR="00CF5087" w:rsidRPr="001A7945" w:rsidRDefault="00CF5087" w:rsidP="00E77D2E">
      <w:pPr>
        <w:pStyle w:val="aff3"/>
        <w:ind w:leftChars="100" w:left="210" w:rightChars="100" w:right="210" w:firstLine="420"/>
      </w:pPr>
      <w:r w:rsidRPr="001A7945">
        <w:rPr>
          <w:shd w:val="pct15" w:color="auto" w:fill="FFFFFF"/>
        </w:rPr>
        <w:t>0.0.0.0/0</w:t>
      </w:r>
      <w:r w:rsidRPr="001A7945">
        <w:rPr>
          <w:shd w:val="pct15" w:color="auto" w:fill="FFFFFF"/>
        </w:rPr>
        <w:tab/>
      </w:r>
      <w:r w:rsidRPr="001A7945">
        <w:rPr>
          <w:shd w:val="pct15" w:color="auto" w:fill="FFFFFF"/>
        </w:rPr>
        <w:tab/>
      </w:r>
      <w:r w:rsidR="00D5674C">
        <w:rPr>
          <w:rFonts w:hint="eastAsia"/>
          <w:shd w:val="pct15" w:color="auto" w:fill="FFFFFF"/>
        </w:rPr>
        <w:t xml:space="preserve"> </w:t>
      </w:r>
      <w:r w:rsidRPr="001A7945">
        <w:rPr>
          <w:shd w:val="pct15" w:color="auto" w:fill="FFFFFF"/>
        </w:rPr>
        <w:t>O_ASE</w:t>
      </w:r>
      <w:r w:rsidRPr="001A7945">
        <w:rPr>
          <w:shd w:val="pct15" w:color="auto" w:fill="FFFFFF"/>
        </w:rPr>
        <w:tab/>
        <w:t>150  1</w:t>
      </w:r>
      <w:r w:rsidRPr="001A7945">
        <w:rPr>
          <w:shd w:val="pct15" w:color="auto" w:fill="FFFFFF"/>
        </w:rPr>
        <w:tab/>
      </w:r>
      <w:r w:rsidRPr="001A7945">
        <w:rPr>
          <w:shd w:val="pct15" w:color="auto" w:fill="FFFFFF"/>
        </w:rPr>
        <w:tab/>
        <w:t>D</w:t>
      </w:r>
      <w:r w:rsidRPr="001A7945">
        <w:rPr>
          <w:shd w:val="pct15" w:color="auto" w:fill="FFFFFF"/>
        </w:rPr>
        <w:tab/>
        <w:t>10.0.13.3</w:t>
      </w:r>
      <w:r w:rsidRPr="001A7945">
        <w:rPr>
          <w:shd w:val="pct15" w:color="auto" w:fill="FFFFFF"/>
        </w:rPr>
        <w:tab/>
        <w:t>GigabitEthernet0/0/0</w:t>
      </w:r>
    </w:p>
    <w:p w14:paraId="5759D8D8" w14:textId="77777777" w:rsidR="00CF5087" w:rsidRPr="001A7945" w:rsidRDefault="00CF5087" w:rsidP="00E77D2E">
      <w:pPr>
        <w:pStyle w:val="aff3"/>
        <w:ind w:leftChars="100" w:left="210" w:rightChars="100" w:right="210" w:firstLine="420"/>
      </w:pPr>
      <w:r w:rsidRPr="001A7945">
        <w:t>10.0.1.0/24</w:t>
      </w:r>
      <w:r w:rsidRPr="001A7945">
        <w:tab/>
      </w:r>
      <w:r w:rsidR="00D5674C">
        <w:rPr>
          <w:rFonts w:hint="eastAsia"/>
        </w:rPr>
        <w:t xml:space="preserve"> </w:t>
      </w:r>
      <w:r w:rsidRPr="001A7945">
        <w:t>Direct</w:t>
      </w:r>
      <w:r w:rsidRPr="001A7945">
        <w:tab/>
        <w:t>0    0</w:t>
      </w:r>
      <w:r w:rsidRPr="001A7945">
        <w:tab/>
      </w:r>
      <w:r w:rsidRPr="001A7945">
        <w:tab/>
        <w:t>D</w:t>
      </w:r>
      <w:r w:rsidRPr="001A7945">
        <w:tab/>
        <w:t>10.0.1.1</w:t>
      </w:r>
      <w:r w:rsidRPr="001A7945">
        <w:tab/>
        <w:t>LoopBack0</w:t>
      </w:r>
    </w:p>
    <w:p w14:paraId="2CE0AFEF" w14:textId="77777777" w:rsidR="00CF5087" w:rsidRPr="001A7945" w:rsidRDefault="00CF5087" w:rsidP="00E77D2E">
      <w:pPr>
        <w:pStyle w:val="aff3"/>
        <w:ind w:leftChars="100" w:left="210" w:rightChars="100" w:right="210" w:firstLine="420"/>
      </w:pPr>
      <w:r w:rsidRPr="001A7945">
        <w:t>10.0.1.1/32</w:t>
      </w:r>
      <w:r w:rsidRPr="001A7945">
        <w:tab/>
      </w:r>
      <w:r w:rsidR="00D5674C">
        <w:rPr>
          <w:rFonts w:hint="eastAsia"/>
        </w:rPr>
        <w:t xml:space="preserve"> </w:t>
      </w:r>
      <w:r w:rsidRPr="001A7945">
        <w:t>Direct</w:t>
      </w:r>
      <w:r w:rsidRPr="001A7945">
        <w:tab/>
        <w:t>0    0</w:t>
      </w:r>
      <w:r w:rsidRPr="001A7945">
        <w:tab/>
      </w:r>
      <w:r w:rsidRPr="001A7945">
        <w:tab/>
        <w:t>D</w:t>
      </w:r>
      <w:r w:rsidRPr="001A7945">
        <w:tab/>
        <w:t>127.0.0.1</w:t>
      </w:r>
      <w:r w:rsidRPr="001A7945">
        <w:tab/>
        <w:t>LoopBack0</w:t>
      </w:r>
    </w:p>
    <w:p w14:paraId="42CA3905" w14:textId="77777777" w:rsidR="00CF5087" w:rsidRPr="001A7945" w:rsidRDefault="00CF5087" w:rsidP="00E77D2E">
      <w:pPr>
        <w:pStyle w:val="aff3"/>
        <w:ind w:leftChars="100" w:left="210" w:rightChars="100" w:right="210" w:firstLine="420"/>
      </w:pPr>
      <w:r w:rsidRPr="001A7945">
        <w:t>10.0.1.255/32</w:t>
      </w:r>
      <w:r w:rsidRPr="001A7945">
        <w:tab/>
      </w:r>
      <w:r w:rsidR="00D5674C">
        <w:rPr>
          <w:rFonts w:hint="eastAsia"/>
        </w:rPr>
        <w:t xml:space="preserve"> </w:t>
      </w:r>
      <w:r w:rsidRPr="001A7945">
        <w:t>Direct</w:t>
      </w:r>
      <w:r w:rsidRPr="001A7945">
        <w:tab/>
        <w:t>0    0</w:t>
      </w:r>
      <w:r w:rsidRPr="001A7945">
        <w:tab/>
      </w:r>
      <w:r w:rsidRPr="001A7945">
        <w:tab/>
        <w:t>D</w:t>
      </w:r>
      <w:r w:rsidRPr="001A7945">
        <w:tab/>
        <w:t>127.0.0.1</w:t>
      </w:r>
      <w:r w:rsidRPr="001A7945">
        <w:tab/>
        <w:t>LoopBack0</w:t>
      </w:r>
    </w:p>
    <w:p w14:paraId="62FA3C72" w14:textId="77777777" w:rsidR="00CF5087" w:rsidRPr="001A7945" w:rsidRDefault="00CF5087" w:rsidP="00E77D2E">
      <w:pPr>
        <w:pStyle w:val="aff3"/>
        <w:ind w:leftChars="100" w:left="210" w:rightChars="100" w:right="210" w:firstLine="420"/>
      </w:pPr>
      <w:r w:rsidRPr="001A7945">
        <w:t>10.0.2.2/32</w:t>
      </w:r>
      <w:r w:rsidRPr="001A7945">
        <w:tab/>
      </w:r>
      <w:r w:rsidR="00D5674C">
        <w:rPr>
          <w:rFonts w:hint="eastAsia"/>
        </w:rPr>
        <w:t xml:space="preserve"> </w:t>
      </w:r>
      <w:r w:rsidRPr="001A7945">
        <w:t>OSPF</w:t>
      </w:r>
      <w:r w:rsidRPr="001A7945">
        <w:tab/>
        <w:t>10   1</w:t>
      </w:r>
      <w:r w:rsidRPr="001A7945">
        <w:tab/>
      </w:r>
      <w:r w:rsidRPr="001A7945">
        <w:tab/>
        <w:t>D</w:t>
      </w:r>
      <w:r w:rsidRPr="001A7945">
        <w:tab/>
        <w:t>10.0.12.2</w:t>
      </w:r>
      <w:r w:rsidRPr="001A7945">
        <w:tab/>
        <w:t>GigabitEthernet0/0/1</w:t>
      </w:r>
    </w:p>
    <w:p w14:paraId="34EDD421" w14:textId="77777777" w:rsidR="00CF5087" w:rsidRPr="001A7945" w:rsidRDefault="00CF5087" w:rsidP="00E77D2E">
      <w:pPr>
        <w:pStyle w:val="aff3"/>
        <w:ind w:leftChars="100" w:left="210" w:rightChars="100" w:right="210" w:firstLine="420"/>
      </w:pPr>
      <w:r w:rsidRPr="001A7945">
        <w:lastRenderedPageBreak/>
        <w:t>10.0.3.3/32</w:t>
      </w:r>
      <w:r w:rsidRPr="001A7945">
        <w:tab/>
      </w:r>
      <w:r w:rsidR="00D5674C">
        <w:rPr>
          <w:rFonts w:hint="eastAsia"/>
        </w:rPr>
        <w:t xml:space="preserve"> </w:t>
      </w:r>
      <w:r w:rsidRPr="001A7945">
        <w:t>OSPF</w:t>
      </w:r>
      <w:r w:rsidRPr="001A7945">
        <w:tab/>
        <w:t>10   1</w:t>
      </w:r>
      <w:r w:rsidRPr="001A7945">
        <w:tab/>
      </w:r>
      <w:r w:rsidRPr="001A7945">
        <w:tab/>
        <w:t>D</w:t>
      </w:r>
      <w:r w:rsidRPr="001A7945">
        <w:tab/>
        <w:t>10.0.13.3</w:t>
      </w:r>
      <w:r w:rsidRPr="001A7945">
        <w:tab/>
        <w:t>GigabitEthernet0/0/0</w:t>
      </w:r>
    </w:p>
    <w:p w14:paraId="22EFD35A" w14:textId="77777777" w:rsidR="00CF5087" w:rsidRPr="001A7945" w:rsidRDefault="00CF5087" w:rsidP="00E77D2E">
      <w:pPr>
        <w:pStyle w:val="aff3"/>
        <w:ind w:leftChars="100" w:left="210" w:rightChars="100" w:right="210" w:firstLine="420"/>
      </w:pPr>
      <w:r w:rsidRPr="001A7945">
        <w:t>10.0.12.0/24</w:t>
      </w:r>
      <w:r w:rsidRPr="001A7945">
        <w:tab/>
      </w:r>
      <w:r w:rsidR="00D5674C">
        <w:rPr>
          <w:rFonts w:hint="eastAsia"/>
        </w:rPr>
        <w:t xml:space="preserve"> </w:t>
      </w:r>
      <w:r w:rsidRPr="001A7945">
        <w:t>Direct</w:t>
      </w:r>
      <w:r w:rsidRPr="001A7945">
        <w:tab/>
        <w:t>0    0</w:t>
      </w:r>
      <w:r w:rsidRPr="001A7945">
        <w:tab/>
      </w:r>
      <w:r w:rsidRPr="001A7945">
        <w:tab/>
        <w:t>D</w:t>
      </w:r>
      <w:r w:rsidRPr="001A7945">
        <w:tab/>
        <w:t>10.0.12.1</w:t>
      </w:r>
      <w:r w:rsidRPr="001A7945">
        <w:tab/>
        <w:t>GigabitEthernet0/0/1</w:t>
      </w:r>
    </w:p>
    <w:p w14:paraId="658BE39B" w14:textId="77777777" w:rsidR="00CF5087" w:rsidRPr="001A7945" w:rsidRDefault="00CF5087" w:rsidP="00E77D2E">
      <w:pPr>
        <w:pStyle w:val="aff3"/>
        <w:ind w:leftChars="100" w:left="210" w:rightChars="100" w:right="210" w:firstLine="420"/>
      </w:pPr>
      <w:r w:rsidRPr="001A7945">
        <w:t>10.0.12.1/32</w:t>
      </w:r>
      <w:r w:rsidRPr="001A7945">
        <w:tab/>
      </w:r>
      <w:r w:rsidR="00D5674C">
        <w:rPr>
          <w:rFonts w:hint="eastAsia"/>
        </w:rPr>
        <w:t xml:space="preserve"> </w:t>
      </w:r>
      <w:r w:rsidRPr="001A7945">
        <w:t>Direct</w:t>
      </w:r>
      <w:r w:rsidRPr="001A7945">
        <w:tab/>
        <w:t>0    0</w:t>
      </w:r>
      <w:r w:rsidRPr="001A7945">
        <w:tab/>
      </w:r>
      <w:r w:rsidRPr="001A7945">
        <w:tab/>
        <w:t>D</w:t>
      </w:r>
      <w:r w:rsidRPr="001A7945">
        <w:tab/>
        <w:t>127.0.0.1</w:t>
      </w:r>
      <w:r w:rsidRPr="001A7945">
        <w:tab/>
        <w:t>GigabitEthernet0/0/1</w:t>
      </w:r>
    </w:p>
    <w:p w14:paraId="42A7AF30" w14:textId="77777777" w:rsidR="00CF5087" w:rsidRPr="001A7945" w:rsidRDefault="00CF5087" w:rsidP="00E77D2E">
      <w:pPr>
        <w:pStyle w:val="aff3"/>
        <w:ind w:leftChars="100" w:left="210" w:rightChars="100" w:right="210" w:firstLine="420"/>
      </w:pPr>
      <w:r w:rsidRPr="001A7945">
        <w:t>10.0.12.255/32</w:t>
      </w:r>
      <w:r w:rsidR="00D5674C">
        <w:rPr>
          <w:rFonts w:hint="eastAsia"/>
        </w:rPr>
        <w:t xml:space="preserve"> </w:t>
      </w:r>
      <w:r w:rsidRPr="001A7945">
        <w:t>Direct</w:t>
      </w:r>
      <w:r w:rsidRPr="001A7945">
        <w:tab/>
        <w:t>0    0</w:t>
      </w:r>
      <w:r w:rsidRPr="001A7945">
        <w:tab/>
      </w:r>
      <w:r w:rsidRPr="001A7945">
        <w:tab/>
        <w:t>D</w:t>
      </w:r>
      <w:r w:rsidRPr="001A7945">
        <w:tab/>
        <w:t>127.0.0.1</w:t>
      </w:r>
      <w:r w:rsidRPr="001A7945">
        <w:tab/>
        <w:t>GigabitEthernet0/0/1</w:t>
      </w:r>
    </w:p>
    <w:p w14:paraId="35F8A446" w14:textId="77777777" w:rsidR="00CF5087" w:rsidRPr="001A7945" w:rsidRDefault="00CF5087" w:rsidP="00E77D2E">
      <w:pPr>
        <w:pStyle w:val="aff3"/>
        <w:ind w:leftChars="100" w:left="210" w:rightChars="100" w:right="210" w:firstLine="420"/>
      </w:pPr>
      <w:r w:rsidRPr="001A7945">
        <w:t>10.0.13.0/24</w:t>
      </w:r>
      <w:r w:rsidRPr="001A7945">
        <w:tab/>
      </w:r>
      <w:r w:rsidR="00D5674C">
        <w:rPr>
          <w:rFonts w:hint="eastAsia"/>
        </w:rPr>
        <w:t xml:space="preserve"> </w:t>
      </w:r>
      <w:r w:rsidRPr="001A7945">
        <w:t>Direct</w:t>
      </w:r>
      <w:r w:rsidRPr="001A7945">
        <w:tab/>
        <w:t>0    0</w:t>
      </w:r>
      <w:r w:rsidRPr="001A7945">
        <w:tab/>
      </w:r>
      <w:r w:rsidRPr="001A7945">
        <w:tab/>
        <w:t>D</w:t>
      </w:r>
      <w:r w:rsidRPr="001A7945">
        <w:tab/>
        <w:t>10.0.13.1</w:t>
      </w:r>
      <w:r w:rsidRPr="001A7945">
        <w:tab/>
        <w:t>GigabitEthernet0/0/0</w:t>
      </w:r>
    </w:p>
    <w:p w14:paraId="1EC2D11F" w14:textId="77777777" w:rsidR="00CF5087" w:rsidRPr="001A7945" w:rsidRDefault="00CF5087" w:rsidP="00E77D2E">
      <w:pPr>
        <w:pStyle w:val="aff3"/>
        <w:ind w:leftChars="100" w:left="210" w:rightChars="100" w:right="210" w:firstLine="420"/>
      </w:pPr>
      <w:r w:rsidRPr="001A7945">
        <w:t>10.0.13.1/32</w:t>
      </w:r>
      <w:r w:rsidRPr="001A7945">
        <w:tab/>
      </w:r>
      <w:r w:rsidR="00D5674C">
        <w:rPr>
          <w:rFonts w:hint="eastAsia"/>
        </w:rPr>
        <w:t xml:space="preserve"> </w:t>
      </w:r>
      <w:r w:rsidRPr="001A7945">
        <w:t>Direct</w:t>
      </w:r>
      <w:r w:rsidRPr="001A7945">
        <w:tab/>
        <w:t>0    0</w:t>
      </w:r>
      <w:r w:rsidRPr="001A7945">
        <w:tab/>
      </w:r>
      <w:r w:rsidRPr="001A7945">
        <w:tab/>
        <w:t>D</w:t>
      </w:r>
      <w:r w:rsidRPr="001A7945">
        <w:tab/>
        <w:t>127.0.0.1</w:t>
      </w:r>
      <w:r w:rsidRPr="001A7945">
        <w:tab/>
        <w:t>GigabitEthernet0/0/0</w:t>
      </w:r>
    </w:p>
    <w:p w14:paraId="32DD54E0" w14:textId="77777777" w:rsidR="00CF5087" w:rsidRPr="001A7945" w:rsidRDefault="00CF5087" w:rsidP="00E77D2E">
      <w:pPr>
        <w:pStyle w:val="aff3"/>
        <w:ind w:leftChars="100" w:left="210" w:rightChars="100" w:right="210" w:firstLine="420"/>
      </w:pPr>
      <w:r w:rsidRPr="001A7945">
        <w:t>10.0.13.255/32</w:t>
      </w:r>
      <w:r w:rsidR="00D5674C">
        <w:rPr>
          <w:rFonts w:hint="eastAsia"/>
        </w:rPr>
        <w:t xml:space="preserve"> </w:t>
      </w:r>
      <w:r w:rsidRPr="001A7945">
        <w:t>Direct</w:t>
      </w:r>
      <w:r w:rsidRPr="001A7945">
        <w:tab/>
        <w:t>0    0</w:t>
      </w:r>
      <w:r w:rsidRPr="001A7945">
        <w:tab/>
      </w:r>
      <w:r w:rsidRPr="001A7945">
        <w:tab/>
        <w:t>D</w:t>
      </w:r>
      <w:r w:rsidRPr="001A7945">
        <w:tab/>
        <w:t>127.0.0.1</w:t>
      </w:r>
      <w:r w:rsidRPr="001A7945">
        <w:tab/>
        <w:t>GigabitEthernet0/0/0</w:t>
      </w:r>
    </w:p>
    <w:p w14:paraId="700DDB35" w14:textId="77777777" w:rsidR="00CF5087" w:rsidRPr="001A7945" w:rsidRDefault="00CF5087" w:rsidP="00E77D2E">
      <w:pPr>
        <w:pStyle w:val="aff3"/>
        <w:ind w:leftChars="100" w:left="210" w:rightChars="100" w:right="210" w:firstLine="420"/>
      </w:pPr>
      <w:r w:rsidRPr="001A7945">
        <w:t>127.0.0.0/8</w:t>
      </w:r>
      <w:r w:rsidRPr="001A7945">
        <w:tab/>
      </w:r>
      <w:r w:rsidR="00D5674C">
        <w:rPr>
          <w:rFonts w:hint="eastAsia"/>
        </w:rPr>
        <w:t xml:space="preserve"> </w:t>
      </w:r>
      <w:r w:rsidRPr="001A7945">
        <w:t>Direct</w:t>
      </w:r>
      <w:r w:rsidRPr="001A7945">
        <w:tab/>
        <w:t>0    0</w:t>
      </w:r>
      <w:r w:rsidRPr="001A7945">
        <w:tab/>
      </w:r>
      <w:r w:rsidRPr="001A7945">
        <w:tab/>
        <w:t>D</w:t>
      </w:r>
      <w:r w:rsidRPr="001A7945">
        <w:tab/>
        <w:t>127.0.0.1</w:t>
      </w:r>
      <w:r w:rsidRPr="001A7945">
        <w:tab/>
        <w:t>InLoopBack0</w:t>
      </w:r>
    </w:p>
    <w:p w14:paraId="5E9F652E" w14:textId="77777777" w:rsidR="00CF5087" w:rsidRPr="001A7945" w:rsidRDefault="00CF5087" w:rsidP="00E77D2E">
      <w:pPr>
        <w:pStyle w:val="aff3"/>
        <w:ind w:leftChars="100" w:left="210" w:rightChars="100" w:right="210" w:firstLine="420"/>
      </w:pPr>
      <w:r w:rsidRPr="001A7945">
        <w:t>127.0.0.1/32</w:t>
      </w:r>
      <w:r w:rsidRPr="001A7945">
        <w:tab/>
      </w:r>
      <w:r w:rsidR="00D5674C">
        <w:rPr>
          <w:rFonts w:hint="eastAsia"/>
        </w:rPr>
        <w:t xml:space="preserve"> </w:t>
      </w:r>
      <w:r w:rsidRPr="001A7945">
        <w:t>Direct</w:t>
      </w:r>
      <w:r w:rsidRPr="001A7945">
        <w:tab/>
        <w:t>0    0</w:t>
      </w:r>
      <w:r w:rsidRPr="001A7945">
        <w:tab/>
      </w:r>
      <w:r w:rsidRPr="001A7945">
        <w:tab/>
        <w:t>D</w:t>
      </w:r>
      <w:r w:rsidRPr="001A7945">
        <w:tab/>
        <w:t>127.0.0.1</w:t>
      </w:r>
      <w:r w:rsidRPr="001A7945">
        <w:tab/>
        <w:t>InLoopBack0</w:t>
      </w:r>
    </w:p>
    <w:p w14:paraId="23F98954" w14:textId="77777777" w:rsidR="00CF5087" w:rsidRPr="001A7945" w:rsidRDefault="00CF5087" w:rsidP="00E77D2E">
      <w:pPr>
        <w:pStyle w:val="aff3"/>
        <w:ind w:leftChars="100" w:left="210" w:rightChars="100" w:right="210"/>
      </w:pPr>
      <w:r w:rsidRPr="001A7945">
        <w:t>127.255.255.255/32</w:t>
      </w:r>
      <w:r w:rsidR="00D5674C">
        <w:rPr>
          <w:rFonts w:hint="eastAsia"/>
        </w:rPr>
        <w:t xml:space="preserve"> </w:t>
      </w:r>
      <w:r w:rsidRPr="001A7945">
        <w:t>Direct</w:t>
      </w:r>
      <w:r w:rsidRPr="001A7945">
        <w:tab/>
        <w:t>0    0</w:t>
      </w:r>
      <w:r w:rsidRPr="001A7945">
        <w:tab/>
      </w:r>
      <w:r w:rsidRPr="001A7945">
        <w:tab/>
        <w:t>D</w:t>
      </w:r>
      <w:r w:rsidRPr="001A7945">
        <w:tab/>
        <w:t>127.0.0.1</w:t>
      </w:r>
      <w:r w:rsidRPr="001A7945">
        <w:tab/>
        <w:t>InLoopBack0</w:t>
      </w:r>
    </w:p>
    <w:p w14:paraId="37161968" w14:textId="77777777" w:rsidR="00CF49E0" w:rsidRDefault="00CF5087">
      <w:pPr>
        <w:pStyle w:val="aff3"/>
        <w:ind w:leftChars="100" w:left="210" w:rightChars="100" w:right="210"/>
      </w:pPr>
      <w:r w:rsidRPr="001A7945">
        <w:t>255.255.255.255/32</w:t>
      </w:r>
      <w:r w:rsidR="00D5674C">
        <w:rPr>
          <w:rFonts w:hint="eastAsia"/>
        </w:rPr>
        <w:t xml:space="preserve"> </w:t>
      </w:r>
      <w:r w:rsidRPr="001A7945">
        <w:t>Direct</w:t>
      </w:r>
      <w:r w:rsidRPr="001A7945">
        <w:tab/>
        <w:t>0    0</w:t>
      </w:r>
      <w:r w:rsidRPr="001A7945">
        <w:tab/>
      </w:r>
      <w:r w:rsidRPr="001A7945">
        <w:tab/>
        <w:t>D</w:t>
      </w:r>
      <w:r w:rsidRPr="001A7945">
        <w:tab/>
        <w:t>127.0.0.1</w:t>
      </w:r>
      <w:r w:rsidRPr="001A7945">
        <w:tab/>
        <w:t>InLoopBack0</w:t>
      </w:r>
    </w:p>
    <w:p w14:paraId="65D985F8" w14:textId="77777777" w:rsidR="00CF5087" w:rsidRPr="001A7945" w:rsidRDefault="00CF5087" w:rsidP="00E77D2E">
      <w:pPr>
        <w:pStyle w:val="aff3"/>
        <w:ind w:leftChars="100" w:left="210" w:rightChars="100" w:right="210"/>
      </w:pPr>
    </w:p>
    <w:p w14:paraId="64F5571B" w14:textId="77777777" w:rsidR="00CF5087" w:rsidRPr="001A7945" w:rsidRDefault="00CF5087" w:rsidP="00E77D2E">
      <w:pPr>
        <w:pStyle w:val="aff3"/>
        <w:ind w:leftChars="100" w:left="210" w:rightChars="100" w:right="210"/>
      </w:pPr>
      <w:r w:rsidRPr="001A7945">
        <w:t xml:space="preserve">&lt;R2&gt;display ip routing-table </w:t>
      </w:r>
    </w:p>
    <w:p w14:paraId="331B82BF" w14:textId="77777777" w:rsidR="00CF5087" w:rsidRPr="001A7945" w:rsidRDefault="00CF5087" w:rsidP="00E77D2E">
      <w:pPr>
        <w:pStyle w:val="aff3"/>
        <w:ind w:leftChars="100" w:left="210" w:rightChars="100" w:right="210"/>
      </w:pPr>
      <w:r w:rsidRPr="001A7945">
        <w:t>Route Flags: R - relay, D - download to fib</w:t>
      </w:r>
    </w:p>
    <w:p w14:paraId="4173AE5B" w14:textId="77777777" w:rsidR="00CF5087" w:rsidRPr="001A7945" w:rsidRDefault="00CF5087" w:rsidP="00E77D2E">
      <w:pPr>
        <w:pStyle w:val="aff3"/>
        <w:ind w:leftChars="100" w:left="210" w:rightChars="100" w:right="210"/>
      </w:pPr>
      <w:r w:rsidRPr="001A7945">
        <w:t>-------------------------------------------------------------------------</w:t>
      </w:r>
    </w:p>
    <w:p w14:paraId="0DF4B227" w14:textId="77777777" w:rsidR="00CF5087" w:rsidRPr="001A7945" w:rsidRDefault="00CF5087" w:rsidP="00E77D2E">
      <w:pPr>
        <w:pStyle w:val="aff3"/>
        <w:ind w:leftChars="100" w:left="210" w:rightChars="100" w:right="210"/>
      </w:pPr>
      <w:r w:rsidRPr="001A7945">
        <w:t>Routing Tables: Public</w:t>
      </w:r>
    </w:p>
    <w:p w14:paraId="7F633484" w14:textId="77777777" w:rsidR="00CF49E0" w:rsidRDefault="00CF5087">
      <w:pPr>
        <w:pStyle w:val="aff3"/>
        <w:ind w:leftChars="100" w:left="210" w:rightChars="100" w:right="210"/>
      </w:pPr>
      <w:r w:rsidRPr="001A7945">
        <w:t xml:space="preserve">         Destinations : 14       Routes : 14       </w:t>
      </w:r>
    </w:p>
    <w:p w14:paraId="1BE2AE8E" w14:textId="77777777" w:rsidR="00CF49E0" w:rsidRDefault="00CF5087">
      <w:pPr>
        <w:pStyle w:val="aff3"/>
        <w:ind w:leftChars="100" w:left="210" w:rightChars="100" w:right="210"/>
      </w:pPr>
      <w:r w:rsidRPr="001A7945">
        <w:t>Destination/Mask    Proto   Pre  Cost Flags</w:t>
      </w:r>
      <w:r w:rsidRPr="001A7945">
        <w:tab/>
        <w:t>NextHop</w:t>
      </w:r>
      <w:r w:rsidRPr="001A7945">
        <w:tab/>
      </w:r>
      <w:r w:rsidRPr="001A7945">
        <w:tab/>
        <w:t>Interface</w:t>
      </w:r>
    </w:p>
    <w:p w14:paraId="624F4823" w14:textId="77777777" w:rsidR="00CF5087" w:rsidRPr="001A7945" w:rsidRDefault="00CF5087" w:rsidP="00E77D2E">
      <w:pPr>
        <w:pStyle w:val="aff3"/>
        <w:ind w:leftChars="100" w:left="210" w:rightChars="100" w:right="210" w:firstLine="420"/>
      </w:pPr>
      <w:r w:rsidRPr="001A7945">
        <w:rPr>
          <w:shd w:val="pct15" w:color="auto" w:fill="FFFFFF"/>
        </w:rPr>
        <w:t>0.0.0.0/0</w:t>
      </w:r>
      <w:r w:rsidRPr="001A7945">
        <w:rPr>
          <w:shd w:val="pct15" w:color="auto" w:fill="FFFFFF"/>
        </w:rPr>
        <w:tab/>
      </w:r>
      <w:r w:rsidR="00D5674C">
        <w:rPr>
          <w:rFonts w:hint="eastAsia"/>
          <w:shd w:val="pct15" w:color="auto" w:fill="FFFFFF"/>
        </w:rPr>
        <w:t xml:space="preserve">     </w:t>
      </w:r>
      <w:r w:rsidRPr="001A7945">
        <w:rPr>
          <w:shd w:val="pct15" w:color="auto" w:fill="FFFFFF"/>
        </w:rPr>
        <w:t>O_ASE</w:t>
      </w:r>
      <w:r w:rsidRPr="001A7945">
        <w:rPr>
          <w:shd w:val="pct15" w:color="auto" w:fill="FFFFFF"/>
        </w:rPr>
        <w:tab/>
        <w:t>150  1</w:t>
      </w:r>
      <w:r w:rsidRPr="001A7945">
        <w:rPr>
          <w:shd w:val="pct15" w:color="auto" w:fill="FFFFFF"/>
        </w:rPr>
        <w:tab/>
      </w:r>
      <w:r w:rsidRPr="001A7945">
        <w:rPr>
          <w:shd w:val="pct15" w:color="auto" w:fill="FFFFFF"/>
        </w:rPr>
        <w:tab/>
        <w:t>D</w:t>
      </w:r>
      <w:r w:rsidRPr="001A7945">
        <w:rPr>
          <w:shd w:val="pct15" w:color="auto" w:fill="FFFFFF"/>
        </w:rPr>
        <w:tab/>
        <w:t>10.0.12.1</w:t>
      </w:r>
      <w:r w:rsidRPr="001A7945">
        <w:rPr>
          <w:shd w:val="pct15" w:color="auto" w:fill="FFFFFF"/>
        </w:rPr>
        <w:tab/>
        <w:t>GigabitEthernet0/0/1</w:t>
      </w:r>
    </w:p>
    <w:p w14:paraId="168F5CA8" w14:textId="77777777" w:rsidR="00CF5087" w:rsidRPr="001A7945" w:rsidRDefault="00CF5087" w:rsidP="00E77D2E">
      <w:pPr>
        <w:pStyle w:val="aff3"/>
        <w:ind w:leftChars="100" w:left="210" w:rightChars="100" w:right="210" w:firstLine="420"/>
      </w:pPr>
      <w:r w:rsidRPr="001A7945">
        <w:t>10.0.1.1/32</w:t>
      </w:r>
      <w:r w:rsidRPr="001A7945">
        <w:tab/>
      </w:r>
      <w:r w:rsidR="00D5674C">
        <w:rPr>
          <w:rFonts w:hint="eastAsia"/>
        </w:rPr>
        <w:t xml:space="preserve"> </w:t>
      </w:r>
      <w:r w:rsidRPr="001A7945">
        <w:t>OSPF1</w:t>
      </w:r>
      <w:r w:rsidRPr="001A7945">
        <w:tab/>
        <w:t>0    1</w:t>
      </w:r>
      <w:r w:rsidRPr="001A7945">
        <w:tab/>
      </w:r>
      <w:r w:rsidRPr="001A7945">
        <w:tab/>
        <w:t>D</w:t>
      </w:r>
      <w:r w:rsidRPr="001A7945">
        <w:tab/>
        <w:t>10.0.12.1</w:t>
      </w:r>
      <w:r w:rsidRPr="001A7945">
        <w:tab/>
        <w:t>GigabitEthernet0/0/1</w:t>
      </w:r>
    </w:p>
    <w:p w14:paraId="14E248C3" w14:textId="77777777" w:rsidR="00CF5087" w:rsidRPr="001A7945" w:rsidRDefault="00CF5087" w:rsidP="00E77D2E">
      <w:pPr>
        <w:pStyle w:val="aff3"/>
        <w:ind w:leftChars="100" w:left="210" w:rightChars="100" w:right="210" w:firstLine="420"/>
      </w:pPr>
      <w:r w:rsidRPr="001A7945">
        <w:t>10.0.2.0/24</w:t>
      </w:r>
      <w:r w:rsidRPr="001A7945">
        <w:tab/>
      </w:r>
      <w:r w:rsidR="00D5674C">
        <w:rPr>
          <w:rFonts w:hint="eastAsia"/>
        </w:rPr>
        <w:t xml:space="preserve"> </w:t>
      </w:r>
      <w:r w:rsidRPr="001A7945">
        <w:t>Direct</w:t>
      </w:r>
      <w:r w:rsidRPr="001A7945">
        <w:tab/>
        <w:t>0    0</w:t>
      </w:r>
      <w:r w:rsidRPr="001A7945">
        <w:tab/>
      </w:r>
      <w:r w:rsidRPr="001A7945">
        <w:tab/>
        <w:t>D</w:t>
      </w:r>
      <w:r w:rsidRPr="001A7945">
        <w:tab/>
        <w:t>10.0.2.2</w:t>
      </w:r>
      <w:r w:rsidRPr="001A7945">
        <w:tab/>
        <w:t>LoopBack0</w:t>
      </w:r>
    </w:p>
    <w:p w14:paraId="480E2F5D" w14:textId="77777777" w:rsidR="00CF5087" w:rsidRPr="001A7945" w:rsidRDefault="00CF5087" w:rsidP="00E77D2E">
      <w:pPr>
        <w:pStyle w:val="aff3"/>
        <w:ind w:leftChars="100" w:left="210" w:rightChars="100" w:right="210" w:firstLine="420"/>
      </w:pPr>
      <w:r w:rsidRPr="001A7945">
        <w:t>10.0.2.2/32</w:t>
      </w:r>
      <w:r w:rsidRPr="001A7945">
        <w:tab/>
      </w:r>
      <w:r w:rsidR="00D5674C">
        <w:rPr>
          <w:rFonts w:hint="eastAsia"/>
        </w:rPr>
        <w:t xml:space="preserve"> </w:t>
      </w:r>
      <w:r w:rsidRPr="001A7945">
        <w:t>Direct</w:t>
      </w:r>
      <w:r w:rsidRPr="001A7945">
        <w:tab/>
        <w:t>0    0</w:t>
      </w:r>
      <w:r w:rsidRPr="001A7945">
        <w:tab/>
      </w:r>
      <w:r w:rsidRPr="001A7945">
        <w:tab/>
        <w:t>D</w:t>
      </w:r>
      <w:r w:rsidRPr="001A7945">
        <w:tab/>
        <w:t>127.0.0.1</w:t>
      </w:r>
      <w:r w:rsidRPr="001A7945">
        <w:tab/>
        <w:t>LoopBack0</w:t>
      </w:r>
    </w:p>
    <w:p w14:paraId="633BEA69" w14:textId="77777777" w:rsidR="00CF5087" w:rsidRPr="001A7945" w:rsidRDefault="00CF5087" w:rsidP="00E77D2E">
      <w:pPr>
        <w:pStyle w:val="aff3"/>
        <w:ind w:leftChars="100" w:left="210" w:rightChars="100" w:right="210" w:firstLine="420"/>
      </w:pPr>
      <w:r w:rsidRPr="001A7945">
        <w:t>10.0.2.255/32</w:t>
      </w:r>
      <w:r w:rsidRPr="001A7945">
        <w:tab/>
      </w:r>
      <w:r w:rsidR="00D5674C">
        <w:rPr>
          <w:rFonts w:hint="eastAsia"/>
        </w:rPr>
        <w:t xml:space="preserve"> </w:t>
      </w:r>
      <w:r w:rsidRPr="001A7945">
        <w:t>Direct</w:t>
      </w:r>
      <w:r w:rsidRPr="001A7945">
        <w:tab/>
        <w:t>0    0</w:t>
      </w:r>
      <w:r w:rsidRPr="001A7945">
        <w:tab/>
      </w:r>
      <w:r w:rsidRPr="001A7945">
        <w:tab/>
        <w:t>D</w:t>
      </w:r>
      <w:r w:rsidRPr="001A7945">
        <w:tab/>
        <w:t>127.0.0.1</w:t>
      </w:r>
      <w:r w:rsidRPr="001A7945">
        <w:tab/>
        <w:t>LoopBack0</w:t>
      </w:r>
    </w:p>
    <w:p w14:paraId="0C9CA001" w14:textId="77777777" w:rsidR="00CF5087" w:rsidRPr="001A7945" w:rsidRDefault="00CF5087" w:rsidP="00E77D2E">
      <w:pPr>
        <w:pStyle w:val="aff3"/>
        <w:ind w:leftChars="100" w:left="210" w:rightChars="100" w:right="210" w:firstLine="420"/>
      </w:pPr>
      <w:r w:rsidRPr="001A7945">
        <w:t>10.0.3.3/32</w:t>
      </w:r>
      <w:r w:rsidRPr="001A7945">
        <w:tab/>
      </w:r>
      <w:r w:rsidR="00D5674C">
        <w:rPr>
          <w:rFonts w:hint="eastAsia"/>
        </w:rPr>
        <w:t xml:space="preserve"> </w:t>
      </w:r>
      <w:r w:rsidRPr="001A7945">
        <w:t>OSPF</w:t>
      </w:r>
      <w:r w:rsidRPr="001A7945">
        <w:tab/>
        <w:t>10   2</w:t>
      </w:r>
      <w:r w:rsidRPr="001A7945">
        <w:tab/>
      </w:r>
      <w:r w:rsidRPr="001A7945">
        <w:tab/>
        <w:t>D</w:t>
      </w:r>
      <w:r w:rsidRPr="001A7945">
        <w:tab/>
        <w:t>10.0.12.1</w:t>
      </w:r>
      <w:r w:rsidRPr="001A7945">
        <w:tab/>
        <w:t>GigabitEthernet0/0/1</w:t>
      </w:r>
    </w:p>
    <w:p w14:paraId="6FB30261" w14:textId="77777777" w:rsidR="00CF5087" w:rsidRPr="001A7945" w:rsidRDefault="00CF5087" w:rsidP="00E77D2E">
      <w:pPr>
        <w:pStyle w:val="aff3"/>
        <w:ind w:leftChars="100" w:left="210" w:rightChars="100" w:right="210" w:firstLine="420"/>
      </w:pPr>
      <w:r w:rsidRPr="001A7945">
        <w:t>10.0.12.0/24</w:t>
      </w:r>
      <w:r w:rsidRPr="001A7945">
        <w:tab/>
      </w:r>
      <w:r w:rsidR="00D5674C">
        <w:rPr>
          <w:rFonts w:hint="eastAsia"/>
        </w:rPr>
        <w:t xml:space="preserve"> </w:t>
      </w:r>
      <w:r w:rsidRPr="001A7945">
        <w:t>Direct</w:t>
      </w:r>
      <w:r w:rsidRPr="001A7945">
        <w:tab/>
        <w:t>0    0</w:t>
      </w:r>
      <w:r w:rsidRPr="001A7945">
        <w:tab/>
      </w:r>
      <w:r w:rsidRPr="001A7945">
        <w:tab/>
        <w:t>D</w:t>
      </w:r>
      <w:r w:rsidRPr="001A7945">
        <w:tab/>
        <w:t>10.0.12.2</w:t>
      </w:r>
      <w:r w:rsidRPr="001A7945">
        <w:tab/>
        <w:t>GigabitEthernet0/0/1</w:t>
      </w:r>
    </w:p>
    <w:p w14:paraId="416F3009" w14:textId="77777777" w:rsidR="00CF5087" w:rsidRPr="001A7945" w:rsidRDefault="00CF5087" w:rsidP="00E77D2E">
      <w:pPr>
        <w:pStyle w:val="aff3"/>
        <w:ind w:leftChars="100" w:left="210" w:rightChars="100" w:right="210" w:firstLine="420"/>
      </w:pPr>
      <w:r w:rsidRPr="001A7945">
        <w:t>10.0.12.2/32</w:t>
      </w:r>
      <w:r w:rsidRPr="001A7945">
        <w:tab/>
      </w:r>
      <w:r w:rsidR="00D5674C">
        <w:rPr>
          <w:rFonts w:hint="eastAsia"/>
        </w:rPr>
        <w:t xml:space="preserve"> </w:t>
      </w:r>
      <w:r w:rsidRPr="001A7945">
        <w:t>Direct</w:t>
      </w:r>
      <w:r w:rsidRPr="001A7945">
        <w:tab/>
        <w:t>0    0</w:t>
      </w:r>
      <w:r w:rsidRPr="001A7945">
        <w:tab/>
      </w:r>
      <w:r w:rsidRPr="001A7945">
        <w:tab/>
        <w:t>D</w:t>
      </w:r>
      <w:r w:rsidRPr="001A7945">
        <w:tab/>
        <w:t>127.0.0.1</w:t>
      </w:r>
      <w:r w:rsidRPr="001A7945">
        <w:tab/>
        <w:t>GigabitEthernet0/0/1</w:t>
      </w:r>
    </w:p>
    <w:p w14:paraId="61929937" w14:textId="77777777" w:rsidR="00CF5087" w:rsidRPr="001A7945" w:rsidRDefault="00CF5087" w:rsidP="00E77D2E">
      <w:pPr>
        <w:pStyle w:val="aff3"/>
        <w:ind w:leftChars="100" w:left="210" w:rightChars="100" w:right="210" w:firstLine="420"/>
      </w:pPr>
      <w:r w:rsidRPr="001A7945">
        <w:t>10.0.12.255/32</w:t>
      </w:r>
      <w:r w:rsidR="00D5674C">
        <w:rPr>
          <w:rFonts w:hint="eastAsia"/>
        </w:rPr>
        <w:t xml:space="preserve"> </w:t>
      </w:r>
      <w:r w:rsidRPr="001A7945">
        <w:t>Direct</w:t>
      </w:r>
      <w:r w:rsidRPr="001A7945">
        <w:tab/>
        <w:t>0    0</w:t>
      </w:r>
      <w:r w:rsidRPr="001A7945">
        <w:tab/>
      </w:r>
      <w:r w:rsidRPr="001A7945">
        <w:tab/>
        <w:t>D</w:t>
      </w:r>
      <w:r w:rsidRPr="001A7945">
        <w:tab/>
        <w:t>127.0.0.1</w:t>
      </w:r>
      <w:r w:rsidRPr="001A7945">
        <w:tab/>
        <w:t>GigabitEthernet0/0/1</w:t>
      </w:r>
    </w:p>
    <w:p w14:paraId="500CCBEA" w14:textId="77777777" w:rsidR="00CF5087" w:rsidRPr="001A7945" w:rsidRDefault="00CF5087" w:rsidP="00E77D2E">
      <w:pPr>
        <w:pStyle w:val="aff3"/>
        <w:ind w:leftChars="100" w:left="210" w:rightChars="100" w:right="210" w:firstLine="420"/>
      </w:pPr>
      <w:r w:rsidRPr="001A7945">
        <w:t>10.0.13.0/24</w:t>
      </w:r>
      <w:r w:rsidRPr="001A7945">
        <w:tab/>
      </w:r>
      <w:r w:rsidR="00D5674C">
        <w:rPr>
          <w:rFonts w:hint="eastAsia"/>
        </w:rPr>
        <w:t xml:space="preserve"> </w:t>
      </w:r>
      <w:r w:rsidRPr="001A7945">
        <w:t>OSPF</w:t>
      </w:r>
      <w:r w:rsidRPr="001A7945">
        <w:tab/>
        <w:t>10   2</w:t>
      </w:r>
      <w:r w:rsidRPr="001A7945">
        <w:tab/>
      </w:r>
      <w:r w:rsidRPr="001A7945">
        <w:tab/>
        <w:t>D</w:t>
      </w:r>
      <w:r w:rsidRPr="001A7945">
        <w:tab/>
        <w:t>10.0.12.1</w:t>
      </w:r>
      <w:r w:rsidRPr="001A7945">
        <w:tab/>
        <w:t>GigabitEthernet0/0/1</w:t>
      </w:r>
    </w:p>
    <w:p w14:paraId="15F7B04B" w14:textId="77777777" w:rsidR="00CF5087" w:rsidRPr="001A7945" w:rsidRDefault="00CF5087" w:rsidP="00E77D2E">
      <w:pPr>
        <w:pStyle w:val="aff3"/>
        <w:ind w:leftChars="100" w:left="210" w:rightChars="100" w:right="210" w:firstLine="420"/>
      </w:pPr>
      <w:r w:rsidRPr="001A7945">
        <w:t>127.0.0.0/8</w:t>
      </w:r>
      <w:r w:rsidRPr="001A7945">
        <w:tab/>
      </w:r>
      <w:r w:rsidR="00D5674C">
        <w:rPr>
          <w:rFonts w:hint="eastAsia"/>
        </w:rPr>
        <w:t xml:space="preserve"> </w:t>
      </w:r>
      <w:r w:rsidRPr="001A7945">
        <w:t>Direct</w:t>
      </w:r>
      <w:r w:rsidRPr="001A7945">
        <w:tab/>
        <w:t>0    0</w:t>
      </w:r>
      <w:r w:rsidRPr="001A7945">
        <w:tab/>
      </w:r>
      <w:r w:rsidRPr="001A7945">
        <w:tab/>
        <w:t>D</w:t>
      </w:r>
      <w:r w:rsidRPr="001A7945">
        <w:tab/>
        <w:t>127.0.0.1</w:t>
      </w:r>
      <w:r w:rsidRPr="001A7945">
        <w:tab/>
        <w:t>InLoopBack0</w:t>
      </w:r>
    </w:p>
    <w:p w14:paraId="5A32F061" w14:textId="77777777" w:rsidR="00CF5087" w:rsidRPr="001A7945" w:rsidRDefault="00CF5087" w:rsidP="00E77D2E">
      <w:pPr>
        <w:pStyle w:val="aff3"/>
        <w:ind w:leftChars="100" w:left="210" w:rightChars="100" w:right="210" w:firstLine="420"/>
      </w:pPr>
      <w:r w:rsidRPr="001A7945">
        <w:t>127.0.0.1/32</w:t>
      </w:r>
      <w:r w:rsidRPr="001A7945">
        <w:tab/>
      </w:r>
      <w:r w:rsidR="00D5674C">
        <w:rPr>
          <w:rFonts w:hint="eastAsia"/>
        </w:rPr>
        <w:t xml:space="preserve"> </w:t>
      </w:r>
      <w:r w:rsidRPr="001A7945">
        <w:t>Direct</w:t>
      </w:r>
      <w:r w:rsidRPr="001A7945">
        <w:tab/>
        <w:t>0    0</w:t>
      </w:r>
      <w:r w:rsidRPr="001A7945">
        <w:tab/>
      </w:r>
      <w:r w:rsidRPr="001A7945">
        <w:tab/>
        <w:t>D</w:t>
      </w:r>
      <w:r w:rsidRPr="001A7945">
        <w:tab/>
        <w:t>127.0.0.1</w:t>
      </w:r>
      <w:r w:rsidRPr="001A7945">
        <w:tab/>
        <w:t>InLoopBack0</w:t>
      </w:r>
    </w:p>
    <w:p w14:paraId="6F3CAFD9" w14:textId="77777777" w:rsidR="00CF5087" w:rsidRPr="001A7945" w:rsidRDefault="00CF5087" w:rsidP="00E77D2E">
      <w:pPr>
        <w:pStyle w:val="aff3"/>
        <w:ind w:leftChars="100" w:left="210" w:rightChars="100" w:right="210"/>
      </w:pPr>
      <w:r w:rsidRPr="001A7945">
        <w:t>127.255.255.255/32</w:t>
      </w:r>
      <w:r w:rsidR="00D5674C">
        <w:rPr>
          <w:rFonts w:hint="eastAsia"/>
        </w:rPr>
        <w:t xml:space="preserve"> </w:t>
      </w:r>
      <w:r w:rsidRPr="001A7945">
        <w:t>Direct</w:t>
      </w:r>
      <w:r w:rsidRPr="001A7945">
        <w:tab/>
        <w:t>0    0</w:t>
      </w:r>
      <w:r w:rsidRPr="001A7945">
        <w:tab/>
      </w:r>
      <w:r w:rsidRPr="001A7945">
        <w:tab/>
        <w:t>D</w:t>
      </w:r>
      <w:r w:rsidRPr="001A7945">
        <w:tab/>
        <w:t>127.0.0.1</w:t>
      </w:r>
      <w:r w:rsidRPr="001A7945">
        <w:tab/>
        <w:t>InLoopBack0</w:t>
      </w:r>
    </w:p>
    <w:p w14:paraId="06330648" w14:textId="77777777" w:rsidR="00CF5087" w:rsidRPr="001A7945" w:rsidRDefault="00CF5087" w:rsidP="00E77D2E">
      <w:pPr>
        <w:pStyle w:val="aff3"/>
        <w:ind w:leftChars="100" w:left="210" w:rightChars="100" w:right="210"/>
      </w:pPr>
      <w:r w:rsidRPr="001A7945">
        <w:t>255.255.255.255/32</w:t>
      </w:r>
      <w:r w:rsidR="00D5674C">
        <w:rPr>
          <w:rFonts w:hint="eastAsia"/>
        </w:rPr>
        <w:t xml:space="preserve"> </w:t>
      </w:r>
      <w:r w:rsidRPr="001A7945">
        <w:t>Direct</w:t>
      </w:r>
      <w:r w:rsidRPr="001A7945">
        <w:tab/>
        <w:t>0    0</w:t>
      </w:r>
      <w:r w:rsidRPr="001A7945">
        <w:tab/>
      </w:r>
      <w:r w:rsidRPr="001A7945">
        <w:tab/>
        <w:t>D</w:t>
      </w:r>
      <w:r w:rsidRPr="001A7945">
        <w:tab/>
        <w:t>127.0.0.1</w:t>
      </w:r>
      <w:r w:rsidRPr="001A7945">
        <w:tab/>
        <w:t>InLoopBack0</w:t>
      </w:r>
    </w:p>
    <w:p w14:paraId="6E84A1BD" w14:textId="77777777" w:rsidR="00CF5087" w:rsidRPr="001A7945" w:rsidRDefault="00CF5087" w:rsidP="00E77D2E">
      <w:pPr>
        <w:pStyle w:val="aff3"/>
        <w:ind w:leftChars="100" w:left="210" w:rightChars="100" w:right="210"/>
      </w:pPr>
    </w:p>
    <w:p w14:paraId="713DC897" w14:textId="77777777" w:rsidR="00CF5087" w:rsidRPr="001A7945" w:rsidRDefault="00CF5087" w:rsidP="00E77D2E">
      <w:pPr>
        <w:pStyle w:val="aff3"/>
        <w:ind w:leftChars="100" w:left="210" w:rightChars="100" w:right="210"/>
      </w:pPr>
      <w:r w:rsidRPr="001A7945">
        <w:t>&lt;R3&gt;display ip routing-table</w:t>
      </w:r>
    </w:p>
    <w:p w14:paraId="6A454FA6" w14:textId="77777777" w:rsidR="00CF5087" w:rsidRPr="001A7945" w:rsidRDefault="00CF5087" w:rsidP="00E77D2E">
      <w:pPr>
        <w:pStyle w:val="aff3"/>
        <w:ind w:leftChars="100" w:left="210" w:rightChars="100" w:right="210"/>
      </w:pPr>
      <w:r w:rsidRPr="001A7945">
        <w:t>Route Flags: R - relay, D - download to fib</w:t>
      </w:r>
    </w:p>
    <w:p w14:paraId="000D8AD2" w14:textId="77777777" w:rsidR="00CF5087" w:rsidRPr="001A7945" w:rsidRDefault="00CF5087" w:rsidP="00E77D2E">
      <w:pPr>
        <w:pStyle w:val="aff3"/>
        <w:ind w:leftChars="100" w:left="210" w:rightChars="100" w:right="210"/>
      </w:pPr>
      <w:r w:rsidRPr="001A7945">
        <w:t>-------------------------------------------------------------------------</w:t>
      </w:r>
    </w:p>
    <w:p w14:paraId="229342E7" w14:textId="77777777" w:rsidR="00CF5087" w:rsidRPr="001A7945" w:rsidRDefault="00CF5087" w:rsidP="00E77D2E">
      <w:pPr>
        <w:pStyle w:val="aff3"/>
        <w:ind w:leftChars="100" w:left="210" w:rightChars="100" w:right="210"/>
      </w:pPr>
      <w:r w:rsidRPr="001A7945">
        <w:t>Routing Tables: Public</w:t>
      </w:r>
    </w:p>
    <w:p w14:paraId="067A5CA2" w14:textId="77777777" w:rsidR="00CF49E0" w:rsidRDefault="00CF5087">
      <w:pPr>
        <w:pStyle w:val="aff3"/>
        <w:ind w:leftChars="100" w:left="210" w:rightChars="100" w:right="210"/>
      </w:pPr>
      <w:r w:rsidRPr="001A7945">
        <w:lastRenderedPageBreak/>
        <w:t xml:space="preserve">         Destinations : 17       Routes : 17       </w:t>
      </w:r>
    </w:p>
    <w:p w14:paraId="1F406342" w14:textId="77777777" w:rsidR="00CF49E0" w:rsidRDefault="00CF5087">
      <w:pPr>
        <w:pStyle w:val="aff3"/>
        <w:ind w:leftChars="100" w:left="210" w:rightChars="100" w:right="210"/>
      </w:pPr>
      <w:r w:rsidRPr="001A7945">
        <w:t>Destination/Mask    Proto   Pre  Cost Flags</w:t>
      </w:r>
      <w:r w:rsidRPr="001A7945">
        <w:tab/>
        <w:t>NextHop</w:t>
      </w:r>
      <w:r w:rsidRPr="001A7945">
        <w:tab/>
      </w:r>
      <w:r w:rsidRPr="001A7945">
        <w:tab/>
        <w:t>Interface</w:t>
      </w:r>
    </w:p>
    <w:p w14:paraId="042C9B7E" w14:textId="77777777" w:rsidR="00CF5087" w:rsidRPr="001A7945" w:rsidRDefault="00CF5087" w:rsidP="00E77D2E">
      <w:pPr>
        <w:pStyle w:val="aff3"/>
        <w:ind w:leftChars="100" w:left="210" w:rightChars="100" w:right="210" w:firstLine="420"/>
      </w:pPr>
      <w:r w:rsidRPr="001A7945">
        <w:rPr>
          <w:shd w:val="pct15" w:color="auto" w:fill="FFFFFF"/>
        </w:rPr>
        <w:t>0.0.0.0/0</w:t>
      </w:r>
      <w:r w:rsidRPr="001A7945">
        <w:rPr>
          <w:shd w:val="pct15" w:color="auto" w:fill="FFFFFF"/>
        </w:rPr>
        <w:tab/>
      </w:r>
      <w:r w:rsidRPr="001A7945">
        <w:rPr>
          <w:shd w:val="pct15" w:color="auto" w:fill="FFFFFF"/>
        </w:rPr>
        <w:tab/>
      </w:r>
      <w:r w:rsidR="00D5674C">
        <w:rPr>
          <w:rFonts w:hint="eastAsia"/>
          <w:shd w:val="pct15" w:color="auto" w:fill="FFFFFF"/>
        </w:rPr>
        <w:t xml:space="preserve"> </w:t>
      </w:r>
      <w:r w:rsidRPr="001A7945">
        <w:rPr>
          <w:shd w:val="pct15" w:color="auto" w:fill="FFFFFF"/>
        </w:rPr>
        <w:t>Static</w:t>
      </w:r>
      <w:r w:rsidRPr="001A7945">
        <w:rPr>
          <w:shd w:val="pct15" w:color="auto" w:fill="FFFFFF"/>
        </w:rPr>
        <w:tab/>
        <w:t>60   0</w:t>
      </w:r>
      <w:r w:rsidRPr="001A7945">
        <w:rPr>
          <w:shd w:val="pct15" w:color="auto" w:fill="FFFFFF"/>
        </w:rPr>
        <w:tab/>
      </w:r>
      <w:r w:rsidRPr="001A7945">
        <w:rPr>
          <w:shd w:val="pct15" w:color="auto" w:fill="FFFFFF"/>
        </w:rPr>
        <w:tab/>
        <w:t>D   172.16.0.1</w:t>
      </w:r>
      <w:r w:rsidRPr="001A7945">
        <w:rPr>
          <w:shd w:val="pct15" w:color="auto" w:fill="FFFFFF"/>
        </w:rPr>
        <w:tab/>
        <w:t>LoopBack2</w:t>
      </w:r>
    </w:p>
    <w:p w14:paraId="3E55F34F" w14:textId="77777777" w:rsidR="00CF5087" w:rsidRPr="001A7945" w:rsidRDefault="00CF5087" w:rsidP="00E77D2E">
      <w:pPr>
        <w:pStyle w:val="aff3"/>
        <w:ind w:leftChars="100" w:left="210" w:rightChars="100" w:right="210" w:firstLine="420"/>
      </w:pPr>
      <w:r w:rsidRPr="001A7945">
        <w:t>10.0.1.1/32</w:t>
      </w:r>
      <w:r w:rsidRPr="001A7945">
        <w:tab/>
      </w:r>
      <w:r w:rsidR="00D5674C">
        <w:rPr>
          <w:rFonts w:hint="eastAsia"/>
        </w:rPr>
        <w:t xml:space="preserve"> </w:t>
      </w:r>
      <w:r w:rsidRPr="001A7945">
        <w:t>OSPF</w:t>
      </w:r>
      <w:r w:rsidRPr="001A7945">
        <w:tab/>
        <w:t>10   1</w:t>
      </w:r>
      <w:r w:rsidRPr="001A7945">
        <w:tab/>
      </w:r>
      <w:r w:rsidRPr="001A7945">
        <w:tab/>
        <w:t>D   10.0.13.1</w:t>
      </w:r>
      <w:r w:rsidRPr="001A7945">
        <w:tab/>
        <w:t>GigabitEthernet0/0/0</w:t>
      </w:r>
    </w:p>
    <w:p w14:paraId="026402EE" w14:textId="77777777" w:rsidR="00CF5087" w:rsidRPr="001A7945" w:rsidRDefault="00CF5087" w:rsidP="00E77D2E">
      <w:pPr>
        <w:pStyle w:val="aff3"/>
        <w:ind w:leftChars="100" w:left="210" w:rightChars="100" w:right="210" w:firstLine="420"/>
      </w:pPr>
      <w:r w:rsidRPr="001A7945">
        <w:t>10.0.2.2/32</w:t>
      </w:r>
      <w:r w:rsidRPr="001A7945">
        <w:tab/>
      </w:r>
      <w:r w:rsidR="00D5674C">
        <w:rPr>
          <w:rFonts w:hint="eastAsia"/>
        </w:rPr>
        <w:t xml:space="preserve"> </w:t>
      </w:r>
      <w:r w:rsidRPr="001A7945">
        <w:t>OSPF</w:t>
      </w:r>
      <w:r w:rsidRPr="001A7945">
        <w:tab/>
        <w:t>10   2</w:t>
      </w:r>
      <w:r w:rsidRPr="001A7945">
        <w:tab/>
      </w:r>
      <w:r w:rsidRPr="001A7945">
        <w:tab/>
        <w:t>D   10.0.13.1</w:t>
      </w:r>
      <w:r w:rsidRPr="001A7945">
        <w:tab/>
        <w:t>GigabitEthernet0/0/0</w:t>
      </w:r>
    </w:p>
    <w:p w14:paraId="51D12725" w14:textId="77777777" w:rsidR="00CF5087" w:rsidRPr="001A7945" w:rsidRDefault="00CF5087" w:rsidP="00E77D2E">
      <w:pPr>
        <w:pStyle w:val="aff3"/>
        <w:ind w:leftChars="100" w:left="210" w:rightChars="100" w:right="210" w:firstLine="420"/>
      </w:pPr>
      <w:r w:rsidRPr="001A7945">
        <w:t>10.0.3.0/24</w:t>
      </w:r>
      <w:r w:rsidRPr="001A7945">
        <w:tab/>
      </w:r>
      <w:r w:rsidR="00D5674C">
        <w:rPr>
          <w:rFonts w:hint="eastAsia"/>
        </w:rPr>
        <w:t xml:space="preserve"> </w:t>
      </w:r>
      <w:r w:rsidRPr="001A7945">
        <w:t>Direct</w:t>
      </w:r>
      <w:r w:rsidRPr="001A7945">
        <w:tab/>
        <w:t>0    0</w:t>
      </w:r>
      <w:r w:rsidRPr="001A7945">
        <w:tab/>
      </w:r>
      <w:r w:rsidRPr="001A7945">
        <w:tab/>
        <w:t>D   10.0.3.3</w:t>
      </w:r>
      <w:r w:rsidRPr="001A7945">
        <w:tab/>
      </w:r>
      <w:r w:rsidRPr="001A7945">
        <w:tab/>
        <w:t>LoopBack0</w:t>
      </w:r>
    </w:p>
    <w:p w14:paraId="5FD7A99B" w14:textId="77777777" w:rsidR="00CF5087" w:rsidRPr="001A7945" w:rsidRDefault="00CF5087" w:rsidP="00E77D2E">
      <w:pPr>
        <w:pStyle w:val="aff3"/>
        <w:ind w:leftChars="100" w:left="210" w:rightChars="100" w:right="210" w:firstLine="420"/>
      </w:pPr>
      <w:r w:rsidRPr="001A7945">
        <w:t>10.0.3.3/32</w:t>
      </w:r>
      <w:r w:rsidRPr="001A7945">
        <w:tab/>
      </w:r>
      <w:r w:rsidR="00D5674C">
        <w:rPr>
          <w:rFonts w:hint="eastAsia"/>
        </w:rPr>
        <w:t xml:space="preserve"> </w:t>
      </w:r>
      <w:r w:rsidRPr="001A7945">
        <w:t>Direct</w:t>
      </w:r>
      <w:r w:rsidRPr="001A7945">
        <w:tab/>
        <w:t>0    0</w:t>
      </w:r>
      <w:r w:rsidRPr="001A7945">
        <w:tab/>
      </w:r>
      <w:r w:rsidRPr="001A7945">
        <w:tab/>
        <w:t>D   127.0.0.1</w:t>
      </w:r>
      <w:r w:rsidRPr="001A7945">
        <w:tab/>
        <w:t>LoopBack0</w:t>
      </w:r>
    </w:p>
    <w:p w14:paraId="6F92971E" w14:textId="77777777" w:rsidR="00CF5087" w:rsidRPr="001A7945" w:rsidRDefault="00CF5087" w:rsidP="00E77D2E">
      <w:pPr>
        <w:pStyle w:val="aff3"/>
        <w:ind w:leftChars="100" w:left="210" w:rightChars="100" w:right="210" w:firstLine="420"/>
      </w:pPr>
      <w:r w:rsidRPr="001A7945">
        <w:t>10.0.3.255/32</w:t>
      </w:r>
      <w:r w:rsidRPr="001A7945">
        <w:tab/>
      </w:r>
      <w:r w:rsidR="00D5674C">
        <w:rPr>
          <w:rFonts w:hint="eastAsia"/>
        </w:rPr>
        <w:t xml:space="preserve"> </w:t>
      </w:r>
      <w:r w:rsidRPr="001A7945">
        <w:t>Direct</w:t>
      </w:r>
      <w:r w:rsidRPr="001A7945">
        <w:tab/>
        <w:t>0    0</w:t>
      </w:r>
      <w:r w:rsidRPr="001A7945">
        <w:tab/>
      </w:r>
      <w:r w:rsidRPr="001A7945">
        <w:tab/>
        <w:t>D   127.0.0.1</w:t>
      </w:r>
      <w:r w:rsidRPr="001A7945">
        <w:tab/>
        <w:t>LoopBack0</w:t>
      </w:r>
    </w:p>
    <w:p w14:paraId="65BC44BF" w14:textId="77777777" w:rsidR="00CF5087" w:rsidRPr="001A7945" w:rsidRDefault="00CF5087" w:rsidP="00E77D2E">
      <w:pPr>
        <w:pStyle w:val="aff3"/>
        <w:ind w:leftChars="100" w:left="210" w:rightChars="100" w:right="210" w:firstLine="420"/>
      </w:pPr>
      <w:r w:rsidRPr="001A7945">
        <w:t>10.0.12.0/24</w:t>
      </w:r>
      <w:r w:rsidRPr="001A7945">
        <w:tab/>
      </w:r>
      <w:r w:rsidR="00D5674C">
        <w:rPr>
          <w:rFonts w:hint="eastAsia"/>
        </w:rPr>
        <w:t xml:space="preserve"> </w:t>
      </w:r>
      <w:r w:rsidRPr="001A7945">
        <w:t>OSPF</w:t>
      </w:r>
      <w:r w:rsidRPr="001A7945">
        <w:tab/>
        <w:t>10   2</w:t>
      </w:r>
      <w:r w:rsidRPr="001A7945">
        <w:tab/>
      </w:r>
      <w:r w:rsidRPr="001A7945">
        <w:tab/>
        <w:t>D   10.0.13.1</w:t>
      </w:r>
      <w:r w:rsidRPr="001A7945">
        <w:tab/>
        <w:t>GigabitEthernet0/0/0</w:t>
      </w:r>
    </w:p>
    <w:p w14:paraId="02A62E21" w14:textId="77777777" w:rsidR="00CF5087" w:rsidRPr="001A7945" w:rsidRDefault="00CF5087" w:rsidP="00E77D2E">
      <w:pPr>
        <w:pStyle w:val="aff3"/>
        <w:ind w:leftChars="100" w:left="210" w:rightChars="100" w:right="210" w:firstLine="420"/>
      </w:pPr>
      <w:r w:rsidRPr="001A7945">
        <w:t>10.0.13.0/24</w:t>
      </w:r>
      <w:r w:rsidRPr="001A7945">
        <w:tab/>
      </w:r>
      <w:r w:rsidR="00D5674C">
        <w:rPr>
          <w:rFonts w:hint="eastAsia"/>
        </w:rPr>
        <w:t xml:space="preserve"> </w:t>
      </w:r>
      <w:r w:rsidRPr="001A7945">
        <w:t>Direct</w:t>
      </w:r>
      <w:r w:rsidRPr="001A7945">
        <w:tab/>
        <w:t>0    0</w:t>
      </w:r>
      <w:r w:rsidRPr="001A7945">
        <w:tab/>
      </w:r>
      <w:r w:rsidRPr="001A7945">
        <w:tab/>
        <w:t>D   10.0.13.3</w:t>
      </w:r>
      <w:r w:rsidRPr="001A7945">
        <w:tab/>
        <w:t>GigabitEthernet0/0/0</w:t>
      </w:r>
    </w:p>
    <w:p w14:paraId="3C445A31" w14:textId="77777777" w:rsidR="00CF5087" w:rsidRPr="001A7945" w:rsidRDefault="00CF5087" w:rsidP="00E77D2E">
      <w:pPr>
        <w:pStyle w:val="aff3"/>
        <w:ind w:leftChars="100" w:left="210" w:rightChars="100" w:right="210" w:firstLine="420"/>
      </w:pPr>
      <w:r w:rsidRPr="001A7945">
        <w:t>10.0.13.3/32</w:t>
      </w:r>
      <w:r w:rsidRPr="001A7945">
        <w:tab/>
      </w:r>
      <w:r w:rsidR="00D5674C">
        <w:rPr>
          <w:rFonts w:hint="eastAsia"/>
        </w:rPr>
        <w:t xml:space="preserve"> </w:t>
      </w:r>
      <w:r w:rsidRPr="001A7945">
        <w:t>Direct</w:t>
      </w:r>
      <w:r w:rsidRPr="001A7945">
        <w:tab/>
        <w:t>0    0</w:t>
      </w:r>
      <w:r w:rsidRPr="001A7945">
        <w:tab/>
      </w:r>
      <w:r w:rsidRPr="001A7945">
        <w:tab/>
        <w:t>D   127.0.0.1</w:t>
      </w:r>
      <w:r w:rsidRPr="001A7945">
        <w:tab/>
        <w:t>GigabitEthernet0/0/0</w:t>
      </w:r>
    </w:p>
    <w:p w14:paraId="2544D81B" w14:textId="77777777" w:rsidR="00CF5087" w:rsidRPr="001A7945" w:rsidRDefault="00CF5087" w:rsidP="00E77D2E">
      <w:pPr>
        <w:pStyle w:val="aff3"/>
        <w:ind w:leftChars="100" w:left="210" w:rightChars="100" w:right="210" w:firstLine="420"/>
      </w:pPr>
      <w:r w:rsidRPr="001A7945">
        <w:t>10.0.13.255/32</w:t>
      </w:r>
      <w:r w:rsidR="00D5674C">
        <w:rPr>
          <w:rFonts w:hint="eastAsia"/>
        </w:rPr>
        <w:t xml:space="preserve"> </w:t>
      </w:r>
      <w:r w:rsidRPr="001A7945">
        <w:t>Direct</w:t>
      </w:r>
      <w:r w:rsidRPr="001A7945">
        <w:tab/>
        <w:t>0    0</w:t>
      </w:r>
      <w:r w:rsidRPr="001A7945">
        <w:tab/>
      </w:r>
      <w:r w:rsidRPr="001A7945">
        <w:tab/>
        <w:t>D   127.0.0.1</w:t>
      </w:r>
      <w:r w:rsidRPr="001A7945">
        <w:tab/>
        <w:t>GigabitEthernet0/0/0</w:t>
      </w:r>
    </w:p>
    <w:p w14:paraId="5D23472B" w14:textId="77777777" w:rsidR="00CF5087" w:rsidRPr="001A7945" w:rsidRDefault="00CF5087" w:rsidP="00E77D2E">
      <w:pPr>
        <w:pStyle w:val="aff3"/>
        <w:ind w:leftChars="100" w:left="210" w:rightChars="100" w:right="210" w:firstLine="420"/>
      </w:pPr>
      <w:r w:rsidRPr="001A7945">
        <w:t>127.0.0.0/8</w:t>
      </w:r>
      <w:r w:rsidRPr="001A7945">
        <w:tab/>
      </w:r>
      <w:r w:rsidR="00D5674C">
        <w:rPr>
          <w:rFonts w:hint="eastAsia"/>
        </w:rPr>
        <w:t xml:space="preserve"> </w:t>
      </w:r>
      <w:r w:rsidRPr="001A7945">
        <w:t>Direct</w:t>
      </w:r>
      <w:r w:rsidRPr="001A7945">
        <w:tab/>
        <w:t>0    0</w:t>
      </w:r>
      <w:r w:rsidRPr="001A7945">
        <w:tab/>
      </w:r>
      <w:r w:rsidRPr="001A7945">
        <w:tab/>
        <w:t>D   127.0.0.1</w:t>
      </w:r>
      <w:r w:rsidRPr="001A7945">
        <w:tab/>
        <w:t>InLoopBack0</w:t>
      </w:r>
    </w:p>
    <w:p w14:paraId="2D6E21C7" w14:textId="77777777" w:rsidR="00CF5087" w:rsidRPr="001A7945" w:rsidRDefault="00CF5087" w:rsidP="00E77D2E">
      <w:pPr>
        <w:pStyle w:val="aff3"/>
        <w:ind w:leftChars="100" w:left="210" w:rightChars="100" w:right="210" w:firstLine="420"/>
      </w:pPr>
      <w:r w:rsidRPr="001A7945">
        <w:t>127.0.0.1/32</w:t>
      </w:r>
      <w:r w:rsidRPr="001A7945">
        <w:tab/>
      </w:r>
      <w:r w:rsidR="00D5674C">
        <w:rPr>
          <w:rFonts w:hint="eastAsia"/>
        </w:rPr>
        <w:t xml:space="preserve"> </w:t>
      </w:r>
      <w:r w:rsidRPr="001A7945">
        <w:t>Direct</w:t>
      </w:r>
      <w:r w:rsidRPr="001A7945">
        <w:tab/>
        <w:t>0    0</w:t>
      </w:r>
      <w:r w:rsidRPr="001A7945">
        <w:tab/>
      </w:r>
      <w:r w:rsidRPr="001A7945">
        <w:tab/>
        <w:t>D   127.0.0.1</w:t>
      </w:r>
      <w:r w:rsidRPr="001A7945">
        <w:tab/>
        <w:t>InLoopBack0</w:t>
      </w:r>
    </w:p>
    <w:p w14:paraId="75128B02" w14:textId="77777777" w:rsidR="00CF5087" w:rsidRPr="001A7945" w:rsidRDefault="00CF5087" w:rsidP="00E77D2E">
      <w:pPr>
        <w:pStyle w:val="aff3"/>
        <w:ind w:leftChars="100" w:left="210" w:rightChars="100" w:right="210"/>
      </w:pPr>
      <w:r w:rsidRPr="001A7945">
        <w:t>127.255.255.255/32</w:t>
      </w:r>
      <w:r w:rsidR="00D5674C">
        <w:rPr>
          <w:rFonts w:hint="eastAsia"/>
        </w:rPr>
        <w:t xml:space="preserve"> </w:t>
      </w:r>
      <w:r w:rsidRPr="001A7945">
        <w:t>Direct</w:t>
      </w:r>
      <w:r w:rsidRPr="001A7945">
        <w:tab/>
        <w:t>0    0</w:t>
      </w:r>
      <w:r w:rsidRPr="001A7945">
        <w:tab/>
      </w:r>
      <w:r w:rsidRPr="001A7945">
        <w:tab/>
        <w:t>D   127.0.0.1</w:t>
      </w:r>
      <w:r w:rsidRPr="001A7945">
        <w:tab/>
        <w:t>InLoopBack0</w:t>
      </w:r>
    </w:p>
    <w:p w14:paraId="636BC303" w14:textId="77777777" w:rsidR="00CF5087" w:rsidRPr="001A7945" w:rsidRDefault="00CF5087" w:rsidP="00E77D2E">
      <w:pPr>
        <w:pStyle w:val="aff3"/>
        <w:ind w:leftChars="100" w:left="210" w:rightChars="100" w:right="210" w:firstLine="420"/>
      </w:pPr>
      <w:r w:rsidRPr="001A7945">
        <w:t>172.16.0.0/24</w:t>
      </w:r>
      <w:r w:rsidRPr="001A7945">
        <w:tab/>
      </w:r>
      <w:r w:rsidR="00D5674C">
        <w:rPr>
          <w:rFonts w:hint="eastAsia"/>
        </w:rPr>
        <w:t xml:space="preserve"> </w:t>
      </w:r>
      <w:r w:rsidRPr="001A7945">
        <w:t>Direct</w:t>
      </w:r>
      <w:r w:rsidRPr="001A7945">
        <w:tab/>
        <w:t>0    0</w:t>
      </w:r>
      <w:r w:rsidRPr="001A7945">
        <w:tab/>
      </w:r>
      <w:r w:rsidRPr="001A7945">
        <w:tab/>
        <w:t>D   172.16.0.1</w:t>
      </w:r>
      <w:r w:rsidRPr="001A7945">
        <w:tab/>
        <w:t>LoopBack2</w:t>
      </w:r>
    </w:p>
    <w:p w14:paraId="38252A86" w14:textId="77777777" w:rsidR="00CF5087" w:rsidRPr="001A7945" w:rsidRDefault="00CF5087" w:rsidP="00E77D2E">
      <w:pPr>
        <w:pStyle w:val="aff3"/>
        <w:ind w:leftChars="100" w:left="210" w:rightChars="100" w:right="210" w:firstLine="420"/>
      </w:pPr>
      <w:r w:rsidRPr="001A7945">
        <w:t>172.16.0.1/32</w:t>
      </w:r>
      <w:r w:rsidRPr="001A7945">
        <w:tab/>
      </w:r>
      <w:r w:rsidR="00D5674C">
        <w:rPr>
          <w:rFonts w:hint="eastAsia"/>
        </w:rPr>
        <w:t xml:space="preserve"> </w:t>
      </w:r>
      <w:r w:rsidRPr="001A7945">
        <w:t>Direct</w:t>
      </w:r>
      <w:r w:rsidRPr="001A7945">
        <w:tab/>
        <w:t>0    0</w:t>
      </w:r>
      <w:r w:rsidRPr="001A7945">
        <w:tab/>
      </w:r>
      <w:r w:rsidRPr="001A7945">
        <w:tab/>
        <w:t>D   127.0.0.1</w:t>
      </w:r>
      <w:r w:rsidRPr="001A7945">
        <w:tab/>
        <w:t>LoopBack2</w:t>
      </w:r>
    </w:p>
    <w:p w14:paraId="04DD27C2" w14:textId="77777777" w:rsidR="00CF5087" w:rsidRPr="001A7945" w:rsidRDefault="00CF5087" w:rsidP="00E77D2E">
      <w:pPr>
        <w:pStyle w:val="aff3"/>
        <w:ind w:leftChars="100" w:left="210" w:rightChars="100" w:right="210" w:firstLine="420"/>
      </w:pPr>
      <w:r w:rsidRPr="001A7945">
        <w:t>172.16.0.255/32</w:t>
      </w:r>
      <w:r w:rsidR="00D5674C">
        <w:rPr>
          <w:rFonts w:hint="eastAsia"/>
        </w:rPr>
        <w:t xml:space="preserve"> </w:t>
      </w:r>
      <w:r w:rsidRPr="001A7945">
        <w:t>Direct0    0</w:t>
      </w:r>
      <w:r w:rsidRPr="001A7945">
        <w:tab/>
      </w:r>
      <w:r w:rsidRPr="001A7945">
        <w:tab/>
        <w:t>D   127.0.0.1</w:t>
      </w:r>
      <w:r w:rsidRPr="001A7945">
        <w:tab/>
        <w:t>LoopBack2</w:t>
      </w:r>
    </w:p>
    <w:p w14:paraId="334ADF1F" w14:textId="77777777" w:rsidR="00CF5087" w:rsidRPr="001A7945" w:rsidRDefault="00CF5087" w:rsidP="00E77D2E">
      <w:pPr>
        <w:pStyle w:val="aff3"/>
        <w:ind w:leftChars="100" w:left="210" w:rightChars="100" w:right="210"/>
      </w:pPr>
      <w:r w:rsidRPr="001A7945">
        <w:t>255.255.255.255/32</w:t>
      </w:r>
      <w:r w:rsidR="00D5674C">
        <w:rPr>
          <w:rFonts w:hint="eastAsia"/>
        </w:rPr>
        <w:t xml:space="preserve">  </w:t>
      </w:r>
      <w:r w:rsidRPr="001A7945">
        <w:t>Direct0    0</w:t>
      </w:r>
      <w:r w:rsidRPr="001A7945">
        <w:tab/>
      </w:r>
      <w:r w:rsidRPr="001A7945">
        <w:tab/>
        <w:t>D   127.0.0.1</w:t>
      </w:r>
      <w:r w:rsidRPr="001A7945">
        <w:tab/>
        <w:t>InLoopBack0</w:t>
      </w:r>
    </w:p>
    <w:p w14:paraId="5A5E7117" w14:textId="77777777" w:rsidR="00CF5087" w:rsidRPr="001A7945" w:rsidRDefault="00CF5087" w:rsidP="00E77D2E">
      <w:pPr>
        <w:pStyle w:val="aff3"/>
        <w:ind w:leftChars="100" w:left="210" w:rightChars="100" w:right="210"/>
      </w:pPr>
    </w:p>
    <w:p w14:paraId="74256E79" w14:textId="77777777" w:rsidR="00CC714A" w:rsidRDefault="007F6E41">
      <w:pPr>
        <w:pStyle w:val="aff2"/>
        <w:widowControl w:val="0"/>
        <w:topLinePunct w:val="0"/>
        <w:autoSpaceDE w:val="0"/>
        <w:autoSpaceDN w:val="0"/>
        <w:snapToGrid/>
        <w:spacing w:before="0" w:after="156"/>
        <w:ind w:left="0"/>
        <w:rPr>
          <w:kern w:val="0"/>
        </w:rPr>
      </w:pPr>
      <w:r>
        <w:rPr>
          <w:rFonts w:hint="eastAsia"/>
          <w:kern w:val="0"/>
        </w:rPr>
        <w:t>使用</w:t>
      </w:r>
      <w:r w:rsidR="00D97C6D" w:rsidRPr="00D97C6D">
        <w:rPr>
          <w:b/>
          <w:kern w:val="0"/>
        </w:rPr>
        <w:t>ping</w:t>
      </w:r>
      <w:r w:rsidR="00D97C6D" w:rsidRPr="00D97C6D">
        <w:rPr>
          <w:rFonts w:hint="eastAsia"/>
          <w:kern w:val="0"/>
        </w:rPr>
        <w:t>命令，检测</w:t>
      </w:r>
      <w:r w:rsidR="00D97C6D" w:rsidRPr="00D97C6D">
        <w:rPr>
          <w:kern w:val="0"/>
        </w:rPr>
        <w:t>R2</w:t>
      </w:r>
      <w:r w:rsidR="00695C70">
        <w:rPr>
          <w:rFonts w:hint="eastAsia"/>
          <w:kern w:val="0"/>
        </w:rPr>
        <w:t>与</w:t>
      </w:r>
      <w:r w:rsidR="00D97C6D" w:rsidRPr="00D97C6D">
        <w:rPr>
          <w:kern w:val="0"/>
        </w:rPr>
        <w:t>172.16.0.1</w:t>
      </w:r>
      <w:r w:rsidR="00695C70">
        <w:rPr>
          <w:rFonts w:hint="eastAsia"/>
          <w:kern w:val="0"/>
        </w:rPr>
        <w:t>/24</w:t>
      </w:r>
      <w:r>
        <w:rPr>
          <w:rFonts w:hint="eastAsia"/>
          <w:kern w:val="0"/>
        </w:rPr>
        <w:t>网段</w:t>
      </w:r>
      <w:r w:rsidR="00D97C6D" w:rsidRPr="00D97C6D">
        <w:rPr>
          <w:rFonts w:hint="eastAsia"/>
          <w:kern w:val="0"/>
        </w:rPr>
        <w:t>之间的连通性。</w:t>
      </w:r>
    </w:p>
    <w:p w14:paraId="5B0C001B" w14:textId="77777777" w:rsidR="00CF5087" w:rsidRPr="001A7945" w:rsidRDefault="00CF5087" w:rsidP="00E77D2E">
      <w:pPr>
        <w:pStyle w:val="aff3"/>
        <w:ind w:leftChars="100" w:left="210" w:rightChars="100" w:right="210"/>
      </w:pPr>
      <w:r w:rsidRPr="001A7945">
        <w:t>&lt;R2&gt;ping 172.16.0.1</w:t>
      </w:r>
    </w:p>
    <w:p w14:paraId="766CF83A" w14:textId="77777777" w:rsidR="00CF5087" w:rsidRPr="001A7945" w:rsidRDefault="00CF5087" w:rsidP="00E77D2E">
      <w:pPr>
        <w:pStyle w:val="aff3"/>
        <w:ind w:leftChars="100" w:left="210" w:rightChars="100" w:right="210"/>
      </w:pPr>
      <w:r w:rsidRPr="001A7945">
        <w:t xml:space="preserve">  PING 172.16.0.1: 56  data bytes, press CTRL_C to break</w:t>
      </w:r>
    </w:p>
    <w:p w14:paraId="4D7BC2E7" w14:textId="77777777" w:rsidR="00CF5087" w:rsidRPr="001A7945" w:rsidRDefault="00CF5087" w:rsidP="00E77D2E">
      <w:pPr>
        <w:pStyle w:val="aff3"/>
        <w:ind w:leftChars="100" w:left="210" w:rightChars="100" w:right="210"/>
      </w:pPr>
      <w:r w:rsidRPr="001A7945">
        <w:t xml:space="preserve">    Reply from 172.16.0.1: bytes=56 Sequence=1 ttl=254 time=47 ms</w:t>
      </w:r>
    </w:p>
    <w:p w14:paraId="1FF0FF3F" w14:textId="77777777" w:rsidR="00CF5087" w:rsidRPr="001A7945" w:rsidRDefault="00CF5087" w:rsidP="00E77D2E">
      <w:pPr>
        <w:pStyle w:val="aff3"/>
        <w:ind w:leftChars="100" w:left="210" w:rightChars="100" w:right="210"/>
      </w:pPr>
      <w:r w:rsidRPr="001A7945">
        <w:t xml:space="preserve">    Reply from 172.16.0.1: bytes=56 Sequence=2 ttl=254 time=37 ms</w:t>
      </w:r>
    </w:p>
    <w:p w14:paraId="7B7CD9DE" w14:textId="77777777" w:rsidR="00CF5087" w:rsidRPr="001A7945" w:rsidRDefault="00CF5087" w:rsidP="00E77D2E">
      <w:pPr>
        <w:pStyle w:val="aff3"/>
        <w:ind w:leftChars="100" w:left="210" w:rightChars="100" w:right="210"/>
      </w:pPr>
      <w:r w:rsidRPr="001A7945">
        <w:t xml:space="preserve">    Reply from 172.16.0.1: bytes=56 Sequence=3 ttl=254 time=37 ms</w:t>
      </w:r>
    </w:p>
    <w:p w14:paraId="7FBF0C83" w14:textId="77777777" w:rsidR="00CF5087" w:rsidRPr="001A7945" w:rsidRDefault="00CF5087" w:rsidP="00E77D2E">
      <w:pPr>
        <w:pStyle w:val="aff3"/>
        <w:ind w:leftChars="100" w:left="210" w:rightChars="100" w:right="210"/>
      </w:pPr>
      <w:r w:rsidRPr="001A7945">
        <w:t xml:space="preserve">    Reply from 172.16.0.1: bytes=56 Sequence=4 ttl=254 time=37 ms</w:t>
      </w:r>
    </w:p>
    <w:p w14:paraId="5F4FE8F6" w14:textId="77777777" w:rsidR="00CF5087" w:rsidRPr="001A7945" w:rsidRDefault="00CF5087" w:rsidP="00E77D2E">
      <w:pPr>
        <w:pStyle w:val="aff3"/>
        <w:ind w:leftChars="100" w:left="210" w:rightChars="100" w:right="210"/>
      </w:pPr>
      <w:r w:rsidRPr="001A7945">
        <w:t xml:space="preserve">    Reply from 172.16.0.1: bytes=56 Sequence=5 ttl=254 time=37 ms</w:t>
      </w:r>
    </w:p>
    <w:p w14:paraId="17A90A73" w14:textId="77777777" w:rsidR="00CF5087" w:rsidRPr="001A7945" w:rsidRDefault="00CF5087" w:rsidP="00E77D2E">
      <w:pPr>
        <w:pStyle w:val="aff3"/>
        <w:ind w:leftChars="100" w:left="210" w:rightChars="100" w:right="210"/>
      </w:pPr>
      <w:r w:rsidRPr="001A7945">
        <w:t xml:space="preserve">  --- 172.16.0.1 ping statistics ---</w:t>
      </w:r>
    </w:p>
    <w:p w14:paraId="4B029287" w14:textId="77777777" w:rsidR="00CF5087" w:rsidRPr="001A7945" w:rsidRDefault="00CF5087" w:rsidP="00E77D2E">
      <w:pPr>
        <w:pStyle w:val="aff3"/>
        <w:ind w:leftChars="100" w:left="210" w:rightChars="100" w:right="210"/>
      </w:pPr>
      <w:r w:rsidRPr="001A7945">
        <w:t xml:space="preserve">    5 packet(s) transmitted</w:t>
      </w:r>
    </w:p>
    <w:p w14:paraId="3CBC1A16" w14:textId="77777777" w:rsidR="00CF5087" w:rsidRPr="001A7945" w:rsidRDefault="00CF5087" w:rsidP="00E77D2E">
      <w:pPr>
        <w:pStyle w:val="aff3"/>
        <w:ind w:leftChars="100" w:left="210" w:rightChars="100" w:right="210"/>
      </w:pPr>
      <w:r w:rsidRPr="001A7945">
        <w:t xml:space="preserve">    5 packet(s) received</w:t>
      </w:r>
    </w:p>
    <w:p w14:paraId="17419E0E" w14:textId="77777777" w:rsidR="00CF5087" w:rsidRPr="001A7945" w:rsidRDefault="00CF5087" w:rsidP="00E77D2E">
      <w:pPr>
        <w:pStyle w:val="aff3"/>
        <w:ind w:leftChars="100" w:left="210" w:rightChars="100" w:right="210"/>
      </w:pPr>
      <w:r w:rsidRPr="001A7945">
        <w:t xml:space="preserve">    0.00% packet loss</w:t>
      </w:r>
    </w:p>
    <w:p w14:paraId="4B592D51" w14:textId="77777777" w:rsidR="00CF5087" w:rsidRPr="001A7945" w:rsidRDefault="00CF5087" w:rsidP="00E77D2E">
      <w:pPr>
        <w:pStyle w:val="aff3"/>
        <w:ind w:leftChars="100" w:left="210" w:rightChars="100" w:right="210"/>
      </w:pPr>
      <w:r w:rsidRPr="001A7945">
        <w:t xml:space="preserve">    round-trip min/avg/max = 37/39/47 ms</w:t>
      </w:r>
    </w:p>
    <w:p w14:paraId="372C590A" w14:textId="77777777" w:rsidR="00CC714A" w:rsidRDefault="00D97C6D">
      <w:pPr>
        <w:pStyle w:val="a"/>
        <w:numPr>
          <w:ilvl w:val="0"/>
          <w:numId w:val="188"/>
        </w:numPr>
      </w:pPr>
      <w:r w:rsidRPr="00D97C6D">
        <w:rPr>
          <w:rFonts w:hint="eastAsia"/>
        </w:rPr>
        <w:t>控制</w:t>
      </w:r>
      <w:r w:rsidRPr="00D97C6D">
        <w:t>OSPF DR</w:t>
      </w:r>
      <w:r w:rsidR="007F6E41">
        <w:rPr>
          <w:rFonts w:hint="eastAsia"/>
        </w:rPr>
        <w:t>/</w:t>
      </w:r>
      <w:r w:rsidRPr="00D97C6D">
        <w:t>BDR</w:t>
      </w:r>
      <w:r w:rsidR="007F6E41">
        <w:rPr>
          <w:rFonts w:hint="eastAsia"/>
        </w:rPr>
        <w:t>的</w:t>
      </w:r>
      <w:r w:rsidRPr="00D97C6D">
        <w:rPr>
          <w:rFonts w:hint="eastAsia"/>
        </w:rPr>
        <w:t>选举</w:t>
      </w:r>
    </w:p>
    <w:p w14:paraId="3B609B97"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执行</w:t>
      </w:r>
      <w:r w:rsidRPr="00D97C6D">
        <w:rPr>
          <w:b/>
          <w:kern w:val="0"/>
        </w:rPr>
        <w:t>display ospf peer</w:t>
      </w:r>
      <w:r w:rsidRPr="00D97C6D">
        <w:rPr>
          <w:rFonts w:hint="eastAsia"/>
          <w:kern w:val="0"/>
        </w:rPr>
        <w:t>命令，查看</w:t>
      </w:r>
      <w:r w:rsidRPr="00D97C6D">
        <w:rPr>
          <w:kern w:val="0"/>
        </w:rPr>
        <w:t>R1</w:t>
      </w:r>
      <w:r w:rsidRPr="00D97C6D">
        <w:rPr>
          <w:rFonts w:hint="eastAsia"/>
          <w:kern w:val="0"/>
        </w:rPr>
        <w:t>和</w:t>
      </w:r>
      <w:r w:rsidRPr="00D97C6D">
        <w:rPr>
          <w:kern w:val="0"/>
        </w:rPr>
        <w:t>R3</w:t>
      </w:r>
      <w:r w:rsidRPr="00D97C6D">
        <w:rPr>
          <w:rFonts w:hint="eastAsia"/>
          <w:kern w:val="0"/>
        </w:rPr>
        <w:t>的</w:t>
      </w:r>
      <w:r w:rsidRPr="00D97C6D">
        <w:rPr>
          <w:kern w:val="0"/>
        </w:rPr>
        <w:t>DR/BDR</w:t>
      </w:r>
      <w:r w:rsidRPr="00D97C6D">
        <w:rPr>
          <w:rFonts w:hint="eastAsia"/>
          <w:kern w:val="0"/>
        </w:rPr>
        <w:t>角色。</w:t>
      </w:r>
    </w:p>
    <w:p w14:paraId="043DCA39" w14:textId="77777777" w:rsidR="00CF5087" w:rsidRPr="001A7945" w:rsidRDefault="00CF5087" w:rsidP="00E77D2E">
      <w:pPr>
        <w:pStyle w:val="aff3"/>
        <w:ind w:leftChars="100" w:left="210" w:rightChars="100" w:right="210"/>
      </w:pPr>
      <w:r w:rsidRPr="001A7945">
        <w:lastRenderedPageBreak/>
        <w:t>&lt;R1&gt;display ospf peer 10.0.3.3</w:t>
      </w:r>
    </w:p>
    <w:p w14:paraId="5183A26E" w14:textId="77777777" w:rsidR="00CF5087" w:rsidRPr="001A7945" w:rsidRDefault="00CF5087" w:rsidP="00E77D2E">
      <w:pPr>
        <w:pStyle w:val="aff3"/>
        <w:ind w:leftChars="100" w:left="210" w:rightChars="100" w:right="210"/>
      </w:pPr>
      <w:r w:rsidRPr="001A7945">
        <w:t xml:space="preserve">         OSPF Process 1 with Router ID 10.0.1.1</w:t>
      </w:r>
    </w:p>
    <w:p w14:paraId="41FB38DE" w14:textId="77777777" w:rsidR="00CF5087" w:rsidRPr="001A7945" w:rsidRDefault="00CF5087" w:rsidP="00E77D2E">
      <w:pPr>
        <w:pStyle w:val="aff3"/>
        <w:ind w:leftChars="100" w:left="210" w:rightChars="100" w:right="210"/>
      </w:pPr>
      <w:r w:rsidRPr="001A7945">
        <w:t xml:space="preserve">                 Neighbors </w:t>
      </w:r>
    </w:p>
    <w:p w14:paraId="5DC16D7F" w14:textId="77777777" w:rsidR="00CF5087" w:rsidRPr="001A7945" w:rsidRDefault="00CF5087" w:rsidP="00E77D2E">
      <w:pPr>
        <w:pStyle w:val="aff3"/>
        <w:ind w:leftChars="100" w:left="210" w:rightChars="100" w:right="210"/>
      </w:pPr>
      <w:r w:rsidRPr="001A7945">
        <w:t xml:space="preserve"> Area 0.0.0.0 interface 10.0.13.1(GigabitEthernet0/0/0)'s neighbors</w:t>
      </w:r>
    </w:p>
    <w:p w14:paraId="60927A99" w14:textId="77777777" w:rsidR="00CF5087" w:rsidRPr="001A7945" w:rsidRDefault="00CF5087" w:rsidP="00E77D2E">
      <w:pPr>
        <w:pStyle w:val="aff3"/>
        <w:ind w:leftChars="100" w:left="210" w:rightChars="100" w:right="210"/>
      </w:pPr>
      <w:r w:rsidRPr="001A7945">
        <w:t xml:space="preserve"> Router ID: 10.0.3.3         Address: 10.0.13.3       </w:t>
      </w:r>
    </w:p>
    <w:p w14:paraId="6E763B23" w14:textId="77777777" w:rsidR="00CF5087" w:rsidRPr="001A7945" w:rsidRDefault="00CF5087" w:rsidP="00E77D2E">
      <w:pPr>
        <w:pStyle w:val="aff3"/>
        <w:ind w:leftChars="100" w:left="210" w:rightChars="100" w:right="210"/>
      </w:pPr>
      <w:r w:rsidRPr="001A7945">
        <w:t xml:space="preserve">   State: Full  Mode:Nbr is  Master  Priority: 1</w:t>
      </w:r>
    </w:p>
    <w:p w14:paraId="48C79BB6" w14:textId="77777777" w:rsidR="00CF5087" w:rsidRPr="001A7945" w:rsidRDefault="00CF5087" w:rsidP="00E77D2E">
      <w:pPr>
        <w:pStyle w:val="aff3"/>
        <w:ind w:leftChars="100" w:left="210" w:rightChars="100" w:right="210"/>
      </w:pPr>
      <w:r w:rsidRPr="001A7945">
        <w:t xml:space="preserve">   </w:t>
      </w:r>
      <w:r w:rsidRPr="001A7945">
        <w:rPr>
          <w:shd w:val="pct15" w:color="auto" w:fill="FFFFFF"/>
        </w:rPr>
        <w:t>DR: 10.0.13.3</w:t>
      </w:r>
      <w:r w:rsidRPr="001A7945">
        <w:t xml:space="preserve">  </w:t>
      </w:r>
      <w:r w:rsidRPr="001A7945">
        <w:rPr>
          <w:shd w:val="pct15" w:color="auto" w:fill="FFFFFF"/>
        </w:rPr>
        <w:t>BDR: 10.0.13.1</w:t>
      </w:r>
      <w:r w:rsidRPr="001A7945">
        <w:t xml:space="preserve">  MTU: 0    </w:t>
      </w:r>
    </w:p>
    <w:p w14:paraId="2CAD6178" w14:textId="77777777" w:rsidR="00CF5087" w:rsidRPr="001A7945" w:rsidRDefault="00CF5087" w:rsidP="00E77D2E">
      <w:pPr>
        <w:pStyle w:val="aff3"/>
        <w:ind w:leftChars="100" w:left="210" w:rightChars="100" w:right="210"/>
      </w:pPr>
      <w:r w:rsidRPr="001A7945">
        <w:t xml:space="preserve">   Dead timer due in 49  sec </w:t>
      </w:r>
    </w:p>
    <w:p w14:paraId="128115F5" w14:textId="77777777" w:rsidR="00CF5087" w:rsidRPr="001A7945" w:rsidRDefault="00CF5087" w:rsidP="00E77D2E">
      <w:pPr>
        <w:pStyle w:val="aff3"/>
        <w:ind w:leftChars="100" w:left="210" w:rightChars="100" w:right="210"/>
      </w:pPr>
      <w:r w:rsidRPr="001A7945">
        <w:t xml:space="preserve">   Retrans timer interval: 5 </w:t>
      </w:r>
    </w:p>
    <w:p w14:paraId="7D3417EA" w14:textId="77777777" w:rsidR="00CF5087" w:rsidRPr="001A7945" w:rsidRDefault="00CF5087" w:rsidP="00E77D2E">
      <w:pPr>
        <w:pStyle w:val="aff3"/>
        <w:ind w:leftChars="100" w:left="210" w:rightChars="100" w:right="210"/>
      </w:pPr>
      <w:r w:rsidRPr="001A7945">
        <w:t xml:space="preserve">   Neighbor is up for 00:17:40 </w:t>
      </w:r>
    </w:p>
    <w:p w14:paraId="528669E3" w14:textId="77777777" w:rsidR="00CF5087" w:rsidRPr="001A7945" w:rsidRDefault="00CF5087" w:rsidP="00E77D2E">
      <w:pPr>
        <w:pStyle w:val="aff3"/>
        <w:ind w:leftChars="100" w:left="210" w:rightChars="100" w:right="210"/>
      </w:pPr>
      <w:r w:rsidRPr="001A7945">
        <w:t xml:space="preserve">   Authentication Sequence: [ 0 ]</w:t>
      </w:r>
    </w:p>
    <w:p w14:paraId="0999094D" w14:textId="77777777" w:rsidR="00CF5087" w:rsidRPr="001A7945" w:rsidRDefault="00CF5087" w:rsidP="00E77D2E">
      <w:pPr>
        <w:pStyle w:val="aff3"/>
        <w:ind w:leftChars="100" w:left="210" w:rightChars="100" w:right="210"/>
        <w:rPr>
          <w:sz w:val="16"/>
          <w:szCs w:val="16"/>
        </w:rPr>
      </w:pPr>
    </w:p>
    <w:p w14:paraId="4F068EA9" w14:textId="27B24B0C"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上述回显信息表明，</w:t>
      </w:r>
      <w:r w:rsidR="007F6E41">
        <w:rPr>
          <w:rFonts w:hint="eastAsia"/>
          <w:kern w:val="0"/>
        </w:rPr>
        <w:t>由</w:t>
      </w:r>
      <w:r w:rsidRPr="00D97C6D">
        <w:rPr>
          <w:rFonts w:hint="eastAsia"/>
          <w:kern w:val="0"/>
        </w:rPr>
        <w:t>于默认</w:t>
      </w:r>
      <w:r w:rsidR="00B017E3">
        <w:rPr>
          <w:rFonts w:hint="eastAsia"/>
          <w:kern w:val="0"/>
        </w:rPr>
        <w:t>OSPF</w:t>
      </w:r>
      <w:r w:rsidRPr="00D97C6D">
        <w:rPr>
          <w:rFonts w:hint="eastAsia"/>
          <w:kern w:val="0"/>
        </w:rPr>
        <w:t>路由器优先级（数值为1）相同，但R3的</w:t>
      </w:r>
      <w:r w:rsidRPr="00D97C6D">
        <w:rPr>
          <w:kern w:val="0"/>
        </w:rPr>
        <w:t xml:space="preserve">Router ID </w:t>
      </w:r>
      <w:r w:rsidRPr="00D97C6D">
        <w:rPr>
          <w:rFonts w:hint="eastAsia"/>
          <w:kern w:val="0"/>
        </w:rPr>
        <w:t>10.0.3.3大于R1的</w:t>
      </w:r>
      <w:r w:rsidRPr="00D97C6D">
        <w:rPr>
          <w:kern w:val="0"/>
        </w:rPr>
        <w:t xml:space="preserve">Router ID </w:t>
      </w:r>
      <w:r w:rsidRPr="00D97C6D">
        <w:rPr>
          <w:rFonts w:hint="eastAsia"/>
          <w:kern w:val="0"/>
        </w:rPr>
        <w:t>10.0.1.1，所以R3为DR，R1为BDR。</w:t>
      </w:r>
    </w:p>
    <w:p w14:paraId="499BD25E"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执行</w:t>
      </w:r>
      <w:r w:rsidRPr="00D97C6D">
        <w:rPr>
          <w:b/>
          <w:kern w:val="0"/>
        </w:rPr>
        <w:t>ospf dr-priority</w:t>
      </w:r>
      <w:r w:rsidRPr="00D97C6D">
        <w:rPr>
          <w:rFonts w:hint="eastAsia"/>
          <w:kern w:val="0"/>
        </w:rPr>
        <w:t>命令，修改</w:t>
      </w:r>
      <w:r w:rsidRPr="00D97C6D">
        <w:rPr>
          <w:kern w:val="0"/>
        </w:rPr>
        <w:t>R1</w:t>
      </w:r>
      <w:r w:rsidRPr="00D97C6D">
        <w:rPr>
          <w:rFonts w:hint="eastAsia"/>
          <w:kern w:val="0"/>
        </w:rPr>
        <w:t>和</w:t>
      </w:r>
      <w:r w:rsidRPr="00D97C6D">
        <w:rPr>
          <w:kern w:val="0"/>
        </w:rPr>
        <w:t>R3</w:t>
      </w:r>
      <w:r w:rsidRPr="00D97C6D">
        <w:rPr>
          <w:rFonts w:hint="eastAsia"/>
          <w:kern w:val="0"/>
        </w:rPr>
        <w:t>的</w:t>
      </w:r>
      <w:r w:rsidRPr="00D97C6D">
        <w:rPr>
          <w:kern w:val="0"/>
        </w:rPr>
        <w:t>DR</w:t>
      </w:r>
      <w:r w:rsidRPr="00D97C6D">
        <w:rPr>
          <w:rFonts w:hint="eastAsia"/>
          <w:kern w:val="0"/>
        </w:rPr>
        <w:t>优先级。</w:t>
      </w:r>
    </w:p>
    <w:p w14:paraId="79E24C57" w14:textId="77777777" w:rsidR="00CF5087" w:rsidRPr="001A7945" w:rsidRDefault="00CF5087" w:rsidP="00E77D2E">
      <w:pPr>
        <w:pStyle w:val="aff3"/>
        <w:ind w:leftChars="100" w:left="210" w:rightChars="100" w:right="210"/>
      </w:pPr>
      <w:r w:rsidRPr="001A7945">
        <w:t>[R1]interface GigabitEthernet 0/0/0</w:t>
      </w:r>
    </w:p>
    <w:p w14:paraId="7997B0E5" w14:textId="77777777" w:rsidR="00CF5087" w:rsidRPr="001A7945" w:rsidRDefault="00CF5087" w:rsidP="00E77D2E">
      <w:pPr>
        <w:pStyle w:val="aff3"/>
        <w:ind w:leftChars="100" w:left="210" w:rightChars="100" w:right="210"/>
      </w:pPr>
      <w:r w:rsidRPr="001A7945">
        <w:t>[R1-GigabitEthernet0/0/0]ospf dr-priority 200</w:t>
      </w:r>
    </w:p>
    <w:p w14:paraId="4B6A34CE" w14:textId="77777777" w:rsidR="00CF5087" w:rsidRPr="001A7945" w:rsidRDefault="00CF5087" w:rsidP="00E77D2E">
      <w:pPr>
        <w:pStyle w:val="aff3"/>
        <w:ind w:leftChars="100" w:left="210" w:rightChars="100" w:right="210"/>
      </w:pPr>
    </w:p>
    <w:p w14:paraId="4478A72A" w14:textId="77777777" w:rsidR="00CF5087" w:rsidRPr="001A7945" w:rsidRDefault="00CF5087" w:rsidP="00E77D2E">
      <w:pPr>
        <w:pStyle w:val="aff3"/>
        <w:ind w:leftChars="100" w:left="210" w:rightChars="100" w:right="210"/>
      </w:pPr>
      <w:r w:rsidRPr="001A7945">
        <w:t>[R3]interface GigabitEthernet 0/0/0</w:t>
      </w:r>
    </w:p>
    <w:p w14:paraId="63B1D869" w14:textId="77777777" w:rsidR="00CF5087" w:rsidRPr="001A7945" w:rsidRDefault="00CF5087" w:rsidP="00E77D2E">
      <w:pPr>
        <w:pStyle w:val="aff3"/>
        <w:ind w:leftChars="100" w:left="210" w:rightChars="100" w:right="210"/>
      </w:pPr>
      <w:r w:rsidRPr="001A7945">
        <w:t>[R3-GigabitEthernet0/0/0]ospf dr-priority 100</w:t>
      </w:r>
    </w:p>
    <w:p w14:paraId="38C83266" w14:textId="77777777" w:rsidR="00CF5087" w:rsidRPr="001A7945" w:rsidRDefault="00CF5087" w:rsidP="00E77D2E">
      <w:pPr>
        <w:pStyle w:val="aff3"/>
        <w:ind w:leftChars="100" w:left="210" w:rightChars="100" w:right="210"/>
        <w:rPr>
          <w:sz w:val="16"/>
          <w:szCs w:val="16"/>
        </w:rPr>
      </w:pPr>
    </w:p>
    <w:p w14:paraId="73424F5D"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默认情况下，</w:t>
      </w:r>
      <w:r w:rsidRPr="00D97C6D">
        <w:rPr>
          <w:kern w:val="0"/>
        </w:rPr>
        <w:t>DR</w:t>
      </w:r>
      <w:r w:rsidR="007F6E41">
        <w:rPr>
          <w:rFonts w:hint="eastAsia"/>
          <w:kern w:val="0"/>
        </w:rPr>
        <w:t>/</w:t>
      </w:r>
      <w:r w:rsidRPr="00D97C6D">
        <w:rPr>
          <w:kern w:val="0"/>
        </w:rPr>
        <w:t>BDR</w:t>
      </w:r>
      <w:r w:rsidR="007F6E41">
        <w:rPr>
          <w:rFonts w:hint="eastAsia"/>
          <w:kern w:val="0"/>
        </w:rPr>
        <w:t>的</w:t>
      </w:r>
      <w:r w:rsidRPr="00D97C6D">
        <w:rPr>
          <w:rFonts w:hint="eastAsia"/>
          <w:kern w:val="0"/>
        </w:rPr>
        <w:t>选举采用的是非抢占模式。路由器优先级修改后，不会</w:t>
      </w:r>
      <w:r w:rsidR="007F6E41">
        <w:rPr>
          <w:rFonts w:hint="eastAsia"/>
          <w:kern w:val="0"/>
        </w:rPr>
        <w:t>自动</w:t>
      </w:r>
      <w:r w:rsidRPr="00D97C6D">
        <w:rPr>
          <w:rFonts w:hint="eastAsia"/>
          <w:kern w:val="0"/>
        </w:rPr>
        <w:t>重新选举</w:t>
      </w:r>
      <w:r w:rsidRPr="00D97C6D">
        <w:rPr>
          <w:kern w:val="0"/>
        </w:rPr>
        <w:t>DR</w:t>
      </w:r>
      <w:r w:rsidRPr="00D97C6D">
        <w:rPr>
          <w:rFonts w:hint="eastAsia"/>
          <w:kern w:val="0"/>
        </w:rPr>
        <w:t>。</w:t>
      </w:r>
      <w:r w:rsidR="007F6E41">
        <w:rPr>
          <w:rFonts w:hint="eastAsia"/>
          <w:kern w:val="0"/>
        </w:rPr>
        <w:t>因此</w:t>
      </w:r>
      <w:r w:rsidRPr="00D97C6D">
        <w:rPr>
          <w:rFonts w:hint="eastAsia"/>
          <w:kern w:val="0"/>
        </w:rPr>
        <w:t>，</w:t>
      </w:r>
      <w:r w:rsidR="00C32D4B">
        <w:rPr>
          <w:rFonts w:hint="eastAsia"/>
          <w:kern w:val="0"/>
        </w:rPr>
        <w:t>需要</w:t>
      </w:r>
      <w:r w:rsidRPr="00D97C6D">
        <w:rPr>
          <w:rFonts w:hint="eastAsia"/>
          <w:kern w:val="0"/>
        </w:rPr>
        <w:t>重置</w:t>
      </w:r>
      <w:r w:rsidRPr="00D97C6D">
        <w:rPr>
          <w:kern w:val="0"/>
        </w:rPr>
        <w:t>R1</w:t>
      </w:r>
      <w:r w:rsidRPr="00D97C6D">
        <w:rPr>
          <w:rFonts w:hint="eastAsia"/>
          <w:kern w:val="0"/>
        </w:rPr>
        <w:t>和</w:t>
      </w:r>
      <w:r w:rsidRPr="00D97C6D">
        <w:rPr>
          <w:kern w:val="0"/>
        </w:rPr>
        <w:t>R3</w:t>
      </w:r>
      <w:r w:rsidRPr="00D97C6D">
        <w:rPr>
          <w:rFonts w:hint="eastAsia"/>
          <w:kern w:val="0"/>
        </w:rPr>
        <w:t>间的</w:t>
      </w:r>
      <w:r w:rsidRPr="00D97C6D">
        <w:rPr>
          <w:kern w:val="0"/>
        </w:rPr>
        <w:t>OSPF</w:t>
      </w:r>
      <w:r w:rsidRPr="00D97C6D">
        <w:rPr>
          <w:rFonts w:hint="eastAsia"/>
          <w:kern w:val="0"/>
        </w:rPr>
        <w:t>邻居关系。</w:t>
      </w:r>
    </w:p>
    <w:p w14:paraId="51EB9A98"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先关闭然后再打开</w:t>
      </w:r>
      <w:r w:rsidRPr="00D97C6D">
        <w:rPr>
          <w:kern w:val="0"/>
        </w:rPr>
        <w:t>R1</w:t>
      </w:r>
      <w:r w:rsidRPr="00D97C6D">
        <w:rPr>
          <w:rFonts w:hint="eastAsia"/>
          <w:kern w:val="0"/>
        </w:rPr>
        <w:t>和</w:t>
      </w:r>
      <w:r w:rsidRPr="00D97C6D">
        <w:rPr>
          <w:kern w:val="0"/>
        </w:rPr>
        <w:t>R3</w:t>
      </w:r>
      <w:r w:rsidRPr="00D97C6D">
        <w:rPr>
          <w:rFonts w:hint="eastAsia"/>
          <w:kern w:val="0"/>
        </w:rPr>
        <w:t>上的</w:t>
      </w:r>
      <w:r w:rsidRPr="00D97C6D">
        <w:rPr>
          <w:kern w:val="0"/>
        </w:rPr>
        <w:t>Gigabit Ethernet 0/0/0</w:t>
      </w:r>
      <w:r w:rsidRPr="00D97C6D">
        <w:rPr>
          <w:rFonts w:hint="eastAsia"/>
          <w:kern w:val="0"/>
        </w:rPr>
        <w:t>接口，重置</w:t>
      </w:r>
      <w:r w:rsidRPr="00D97C6D">
        <w:rPr>
          <w:kern w:val="0"/>
        </w:rPr>
        <w:t>R1</w:t>
      </w:r>
      <w:r w:rsidRPr="00D97C6D">
        <w:rPr>
          <w:rFonts w:hint="eastAsia"/>
          <w:kern w:val="0"/>
        </w:rPr>
        <w:t>和</w:t>
      </w:r>
      <w:r w:rsidRPr="00D97C6D">
        <w:rPr>
          <w:kern w:val="0"/>
        </w:rPr>
        <w:t>R3</w:t>
      </w:r>
      <w:r w:rsidRPr="00D97C6D">
        <w:rPr>
          <w:rFonts w:hint="eastAsia"/>
          <w:kern w:val="0"/>
        </w:rPr>
        <w:t>间的</w:t>
      </w:r>
      <w:r w:rsidRPr="00D97C6D">
        <w:rPr>
          <w:kern w:val="0"/>
        </w:rPr>
        <w:t>OSPF</w:t>
      </w:r>
      <w:r w:rsidRPr="00D97C6D">
        <w:rPr>
          <w:rFonts w:hint="eastAsia"/>
          <w:kern w:val="0"/>
        </w:rPr>
        <w:t>邻居关系。</w:t>
      </w:r>
    </w:p>
    <w:p w14:paraId="5696A424" w14:textId="77777777" w:rsidR="00CF5087" w:rsidRPr="001A7945" w:rsidRDefault="00CF5087" w:rsidP="00E77D2E">
      <w:pPr>
        <w:pStyle w:val="aff3"/>
        <w:ind w:leftChars="100" w:left="210" w:rightChars="100" w:right="210"/>
      </w:pPr>
      <w:r w:rsidRPr="001A7945">
        <w:t>[R</w:t>
      </w:r>
      <w:r w:rsidRPr="001A7945">
        <w:rPr>
          <w:rFonts w:hint="eastAsia"/>
        </w:rPr>
        <w:t>3</w:t>
      </w:r>
      <w:r w:rsidRPr="001A7945">
        <w:t>]interface GigabitEthernet0/0/0</w:t>
      </w:r>
    </w:p>
    <w:p w14:paraId="6C23DAA2" w14:textId="77777777" w:rsidR="00CF5087" w:rsidRPr="001A7945" w:rsidRDefault="00CF5087" w:rsidP="00E77D2E">
      <w:pPr>
        <w:pStyle w:val="aff3"/>
        <w:ind w:leftChars="100" w:left="210" w:rightChars="100" w:right="210"/>
      </w:pPr>
      <w:r w:rsidRPr="001A7945">
        <w:t>[R</w:t>
      </w:r>
      <w:r w:rsidRPr="001A7945">
        <w:rPr>
          <w:rFonts w:hint="eastAsia"/>
        </w:rPr>
        <w:t>3</w:t>
      </w:r>
      <w:r w:rsidRPr="001A7945">
        <w:t>-GigabitEthernet0/0/0]shutdown</w:t>
      </w:r>
    </w:p>
    <w:p w14:paraId="368765B9" w14:textId="77777777" w:rsidR="00CF5087" w:rsidRPr="001A7945" w:rsidRDefault="00CF5087" w:rsidP="00E77D2E">
      <w:pPr>
        <w:pStyle w:val="aff3"/>
        <w:ind w:leftChars="100" w:left="210" w:rightChars="100" w:right="210"/>
      </w:pPr>
    </w:p>
    <w:p w14:paraId="03564134" w14:textId="77777777" w:rsidR="00CF5087" w:rsidRPr="001A7945" w:rsidRDefault="00CF5087" w:rsidP="00E77D2E">
      <w:pPr>
        <w:pStyle w:val="aff3"/>
        <w:ind w:leftChars="100" w:left="210" w:rightChars="100" w:right="210"/>
      </w:pPr>
      <w:r w:rsidRPr="001A7945">
        <w:t>[R1]interface GigabitEthernet0/0/0</w:t>
      </w:r>
    </w:p>
    <w:p w14:paraId="1F1016F3" w14:textId="77777777" w:rsidR="00CF5087" w:rsidRPr="001A7945" w:rsidRDefault="00CF5087" w:rsidP="00E77D2E">
      <w:pPr>
        <w:pStyle w:val="aff3"/>
        <w:ind w:leftChars="100" w:left="210" w:rightChars="100" w:right="210"/>
      </w:pPr>
      <w:r w:rsidRPr="001A7945">
        <w:t>[R1-GigabitEthernet0/0/0]shutdown</w:t>
      </w:r>
    </w:p>
    <w:p w14:paraId="474D1E73" w14:textId="77777777" w:rsidR="00CF5087" w:rsidRPr="001A7945" w:rsidRDefault="00CF5087" w:rsidP="00E77D2E">
      <w:pPr>
        <w:pStyle w:val="aff3"/>
        <w:ind w:leftChars="100" w:left="210" w:rightChars="100" w:right="210"/>
      </w:pPr>
    </w:p>
    <w:p w14:paraId="74960820" w14:textId="77777777" w:rsidR="00CF5087" w:rsidRPr="001A7945" w:rsidRDefault="00CF5087" w:rsidP="00E77D2E">
      <w:pPr>
        <w:pStyle w:val="aff3"/>
        <w:ind w:leftChars="100" w:left="210" w:rightChars="100" w:right="210"/>
      </w:pPr>
      <w:r w:rsidRPr="001A7945">
        <w:t>[R1-GigabitEthernet0/0/0]undo shutdown</w:t>
      </w:r>
    </w:p>
    <w:p w14:paraId="3AC2B879" w14:textId="77777777" w:rsidR="00CF5087" w:rsidRPr="001A7945" w:rsidRDefault="00CF5087" w:rsidP="00E77D2E">
      <w:pPr>
        <w:pStyle w:val="aff3"/>
        <w:ind w:leftChars="100" w:left="210" w:rightChars="100" w:right="210"/>
      </w:pPr>
    </w:p>
    <w:p w14:paraId="5B2BD5BE" w14:textId="77777777" w:rsidR="00CF5087" w:rsidRPr="001A7945" w:rsidRDefault="00CF5087" w:rsidP="00E77D2E">
      <w:pPr>
        <w:pStyle w:val="aff3"/>
        <w:ind w:leftChars="100" w:left="210" w:rightChars="100" w:right="210"/>
      </w:pPr>
      <w:r w:rsidRPr="001A7945">
        <w:t>[R</w:t>
      </w:r>
      <w:r w:rsidRPr="001A7945">
        <w:rPr>
          <w:rFonts w:hint="eastAsia"/>
        </w:rPr>
        <w:t>3</w:t>
      </w:r>
      <w:r w:rsidRPr="001A7945">
        <w:t>-GigabitEthernet0/0/0]undo shutdown</w:t>
      </w:r>
    </w:p>
    <w:p w14:paraId="3BB3C76B" w14:textId="77777777" w:rsidR="00CF5087" w:rsidRPr="001A7945" w:rsidRDefault="00CF5087" w:rsidP="00E77D2E">
      <w:pPr>
        <w:pStyle w:val="aff3"/>
        <w:ind w:leftChars="100" w:left="210" w:rightChars="100" w:right="210"/>
        <w:rPr>
          <w:sz w:val="16"/>
          <w:szCs w:val="16"/>
        </w:rPr>
      </w:pPr>
    </w:p>
    <w:p w14:paraId="7AF63533"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执行</w:t>
      </w:r>
      <w:r w:rsidRPr="00D97C6D">
        <w:rPr>
          <w:b/>
          <w:kern w:val="0"/>
        </w:rPr>
        <w:t>display ospf peer</w:t>
      </w:r>
      <w:r w:rsidRPr="00D97C6D">
        <w:rPr>
          <w:rFonts w:hint="eastAsia"/>
          <w:kern w:val="0"/>
        </w:rPr>
        <w:t>命令，查看</w:t>
      </w:r>
      <w:r w:rsidRPr="00D97C6D">
        <w:rPr>
          <w:kern w:val="0"/>
        </w:rPr>
        <w:t>R1</w:t>
      </w:r>
      <w:r w:rsidRPr="00D97C6D">
        <w:rPr>
          <w:rFonts w:hint="eastAsia"/>
          <w:kern w:val="0"/>
        </w:rPr>
        <w:t>和</w:t>
      </w:r>
      <w:r w:rsidRPr="00D97C6D">
        <w:rPr>
          <w:kern w:val="0"/>
        </w:rPr>
        <w:t>R3</w:t>
      </w:r>
      <w:r w:rsidRPr="00D97C6D">
        <w:rPr>
          <w:rFonts w:hint="eastAsia"/>
          <w:kern w:val="0"/>
        </w:rPr>
        <w:t>的</w:t>
      </w:r>
      <w:r w:rsidR="00C32D4B">
        <w:rPr>
          <w:rFonts w:hint="eastAsia"/>
          <w:kern w:val="0"/>
        </w:rPr>
        <w:t>DR/BDR</w:t>
      </w:r>
      <w:r w:rsidRPr="00D97C6D">
        <w:rPr>
          <w:rFonts w:hint="eastAsia"/>
          <w:kern w:val="0"/>
        </w:rPr>
        <w:t>角色。</w:t>
      </w:r>
    </w:p>
    <w:p w14:paraId="5263E3DB" w14:textId="77777777" w:rsidR="00CF5087" w:rsidRPr="001A7945" w:rsidRDefault="00CF5087" w:rsidP="00E77D2E">
      <w:pPr>
        <w:pStyle w:val="aff3"/>
        <w:ind w:leftChars="100" w:left="210" w:rightChars="100" w:right="210"/>
      </w:pPr>
      <w:r w:rsidRPr="001A7945">
        <w:lastRenderedPageBreak/>
        <w:t>[R1]display ospf peer 10.0.3.3</w:t>
      </w:r>
    </w:p>
    <w:p w14:paraId="5D292BFD" w14:textId="77777777" w:rsidR="00CF5087" w:rsidRPr="001A7945" w:rsidRDefault="00CF5087" w:rsidP="00E77D2E">
      <w:pPr>
        <w:pStyle w:val="aff3"/>
        <w:ind w:leftChars="100" w:left="210" w:rightChars="100" w:right="210"/>
      </w:pPr>
      <w:r w:rsidRPr="001A7945">
        <w:t xml:space="preserve">         OSPF Process 1 with Router ID 10.0.1.1</w:t>
      </w:r>
    </w:p>
    <w:p w14:paraId="0F89642D" w14:textId="77777777" w:rsidR="00CF5087" w:rsidRPr="001A7945" w:rsidRDefault="00CF5087" w:rsidP="00E77D2E">
      <w:pPr>
        <w:pStyle w:val="aff3"/>
        <w:ind w:leftChars="100" w:left="210" w:rightChars="100" w:right="210"/>
      </w:pPr>
      <w:r w:rsidRPr="001A7945">
        <w:t xml:space="preserve">                 Neighbors </w:t>
      </w:r>
    </w:p>
    <w:p w14:paraId="24D4CEF7" w14:textId="77777777" w:rsidR="00CF5087" w:rsidRPr="001A7945" w:rsidRDefault="00CF5087" w:rsidP="00E77D2E">
      <w:pPr>
        <w:pStyle w:val="aff3"/>
        <w:ind w:leftChars="100" w:left="210" w:rightChars="100" w:right="210"/>
      </w:pPr>
      <w:r w:rsidRPr="001A7945">
        <w:t xml:space="preserve"> Area 0.0.0.0 interface 10.0.13.1(GigabitEthernet0/0/0)'s neighbors</w:t>
      </w:r>
    </w:p>
    <w:p w14:paraId="1314B18D" w14:textId="77777777" w:rsidR="00CF5087" w:rsidRPr="001A7945" w:rsidRDefault="00CF5087" w:rsidP="00E77D2E">
      <w:pPr>
        <w:pStyle w:val="aff3"/>
        <w:ind w:leftChars="100" w:left="210" w:rightChars="100" w:right="210"/>
      </w:pPr>
      <w:r w:rsidRPr="001A7945">
        <w:t xml:space="preserve"> Router ID: 10.0.3.3         Address: 10.0.13.3       </w:t>
      </w:r>
    </w:p>
    <w:p w14:paraId="1BEC1D35" w14:textId="77777777" w:rsidR="00CF5087" w:rsidRPr="001A7945" w:rsidRDefault="00CF5087" w:rsidP="00E77D2E">
      <w:pPr>
        <w:pStyle w:val="aff3"/>
        <w:ind w:leftChars="100" w:left="210" w:rightChars="100" w:right="210"/>
      </w:pPr>
      <w:r w:rsidRPr="001A7945">
        <w:t xml:space="preserve">   State: Full  Mode:Nbr is  Master  Priority: 100</w:t>
      </w:r>
    </w:p>
    <w:p w14:paraId="4C292975" w14:textId="77777777" w:rsidR="00CF5087" w:rsidRPr="001A7945" w:rsidRDefault="00CF5087" w:rsidP="00E77D2E">
      <w:pPr>
        <w:pStyle w:val="aff3"/>
        <w:ind w:leftChars="100" w:left="210" w:rightChars="100" w:right="210"/>
      </w:pPr>
      <w:r w:rsidRPr="001A7945">
        <w:t xml:space="preserve">   </w:t>
      </w:r>
      <w:r w:rsidRPr="001A7945">
        <w:rPr>
          <w:shd w:val="pct15" w:color="auto" w:fill="FFFFFF"/>
        </w:rPr>
        <w:t>DR: 10.0.13.1</w:t>
      </w:r>
      <w:r w:rsidRPr="001A7945">
        <w:t xml:space="preserve">  </w:t>
      </w:r>
      <w:r w:rsidRPr="001A7945">
        <w:rPr>
          <w:shd w:val="pct15" w:color="auto" w:fill="FFFFFF"/>
        </w:rPr>
        <w:t>BDR: 10.0.13.3</w:t>
      </w:r>
      <w:r w:rsidRPr="001A7945">
        <w:t xml:space="preserve">  MTU: 0    </w:t>
      </w:r>
    </w:p>
    <w:p w14:paraId="622857FA" w14:textId="77777777" w:rsidR="00CF5087" w:rsidRPr="001A7945" w:rsidRDefault="00CF5087" w:rsidP="00E77D2E">
      <w:pPr>
        <w:pStyle w:val="aff3"/>
        <w:ind w:leftChars="100" w:left="210" w:rightChars="100" w:right="210"/>
      </w:pPr>
      <w:r w:rsidRPr="001A7945">
        <w:t xml:space="preserve">   Dead timer due in 52  sec </w:t>
      </w:r>
    </w:p>
    <w:p w14:paraId="40C3EFEE" w14:textId="77777777" w:rsidR="00CF5087" w:rsidRPr="001A7945" w:rsidRDefault="00CF5087" w:rsidP="00E77D2E">
      <w:pPr>
        <w:pStyle w:val="aff3"/>
        <w:ind w:leftChars="100" w:left="210" w:rightChars="100" w:right="210"/>
      </w:pPr>
      <w:r w:rsidRPr="001A7945">
        <w:t xml:space="preserve">   Retrans timer interval: 5 </w:t>
      </w:r>
    </w:p>
    <w:p w14:paraId="37D85CB2" w14:textId="77777777" w:rsidR="00CF5087" w:rsidRPr="001A7945" w:rsidRDefault="00CF5087" w:rsidP="00E77D2E">
      <w:pPr>
        <w:pStyle w:val="aff3"/>
        <w:ind w:leftChars="100" w:left="210" w:rightChars="100" w:right="210"/>
      </w:pPr>
      <w:r w:rsidRPr="001A7945">
        <w:t xml:space="preserve">   Neighbor is up for 00:00:25     </w:t>
      </w:r>
    </w:p>
    <w:p w14:paraId="0268ED56" w14:textId="77777777" w:rsidR="00CF5087" w:rsidRPr="001A7945" w:rsidRDefault="00CF5087" w:rsidP="00E77D2E">
      <w:pPr>
        <w:pStyle w:val="aff3"/>
        <w:ind w:leftChars="100" w:left="210" w:rightChars="100" w:right="210"/>
      </w:pPr>
      <w:r w:rsidRPr="001A7945">
        <w:t xml:space="preserve">   Authentication Sequence: [ 0 ]</w:t>
      </w:r>
    </w:p>
    <w:p w14:paraId="0E65B976" w14:textId="77777777" w:rsidR="00CF5087" w:rsidRPr="001A7945" w:rsidRDefault="00CF5087" w:rsidP="00E77D2E">
      <w:pPr>
        <w:pStyle w:val="aff3"/>
        <w:ind w:leftChars="100" w:left="210" w:rightChars="100" w:right="210"/>
        <w:rPr>
          <w:sz w:val="16"/>
          <w:szCs w:val="16"/>
        </w:rPr>
      </w:pPr>
    </w:p>
    <w:p w14:paraId="6F88A6B4" w14:textId="77777777" w:rsidR="00CC714A" w:rsidRDefault="00D97C6D">
      <w:pPr>
        <w:pStyle w:val="aff2"/>
        <w:widowControl w:val="0"/>
        <w:topLinePunct w:val="0"/>
        <w:autoSpaceDE w:val="0"/>
        <w:autoSpaceDN w:val="0"/>
        <w:snapToGrid/>
        <w:spacing w:before="0" w:after="156"/>
        <w:ind w:left="0"/>
        <w:rPr>
          <w:kern w:val="0"/>
        </w:rPr>
      </w:pPr>
      <w:r w:rsidRPr="00D97C6D">
        <w:rPr>
          <w:rFonts w:hint="eastAsia"/>
          <w:kern w:val="0"/>
        </w:rPr>
        <w:t>上述信息表明，</w:t>
      </w:r>
      <w:r w:rsidRPr="00D97C6D">
        <w:rPr>
          <w:kern w:val="0"/>
        </w:rPr>
        <w:t>R1</w:t>
      </w:r>
      <w:r w:rsidRPr="00D97C6D">
        <w:rPr>
          <w:rFonts w:hint="eastAsia"/>
          <w:kern w:val="0"/>
        </w:rPr>
        <w:t>的</w:t>
      </w:r>
      <w:r w:rsidR="00C32D4B">
        <w:rPr>
          <w:rFonts w:hint="eastAsia"/>
          <w:kern w:val="0"/>
        </w:rPr>
        <w:t>DR</w:t>
      </w:r>
      <w:r w:rsidRPr="00D97C6D">
        <w:rPr>
          <w:rFonts w:hint="eastAsia"/>
          <w:kern w:val="0"/>
        </w:rPr>
        <w:t>优先级高于</w:t>
      </w:r>
      <w:r w:rsidRPr="00D97C6D">
        <w:rPr>
          <w:kern w:val="0"/>
        </w:rPr>
        <w:t>R3</w:t>
      </w:r>
      <w:r w:rsidRPr="00D97C6D">
        <w:rPr>
          <w:rFonts w:hint="eastAsia"/>
          <w:kern w:val="0"/>
        </w:rPr>
        <w:t>，</w:t>
      </w:r>
      <w:r w:rsidR="00C32D4B">
        <w:rPr>
          <w:rFonts w:hint="eastAsia"/>
          <w:kern w:val="0"/>
        </w:rPr>
        <w:t>因此</w:t>
      </w:r>
      <w:r w:rsidRPr="00D97C6D">
        <w:rPr>
          <w:kern w:val="0"/>
        </w:rPr>
        <w:t>R1</w:t>
      </w:r>
      <w:r w:rsidRPr="00D97C6D">
        <w:rPr>
          <w:rFonts w:hint="eastAsia"/>
          <w:kern w:val="0"/>
        </w:rPr>
        <w:t>被选举为</w:t>
      </w:r>
      <w:r w:rsidRPr="00D97C6D">
        <w:rPr>
          <w:kern w:val="0"/>
        </w:rPr>
        <w:t>DR</w:t>
      </w:r>
      <w:r w:rsidRPr="00D97C6D">
        <w:rPr>
          <w:rFonts w:hint="eastAsia"/>
          <w:kern w:val="0"/>
        </w:rPr>
        <w:t>，而</w:t>
      </w:r>
      <w:r w:rsidRPr="00D97C6D">
        <w:rPr>
          <w:kern w:val="0"/>
        </w:rPr>
        <w:t>R3</w:t>
      </w:r>
      <w:r w:rsidRPr="00D97C6D">
        <w:rPr>
          <w:rFonts w:hint="eastAsia"/>
          <w:kern w:val="0"/>
        </w:rPr>
        <w:t>成为了</w:t>
      </w:r>
      <w:r w:rsidRPr="00D97C6D">
        <w:rPr>
          <w:kern w:val="0"/>
        </w:rPr>
        <w:t>BDR</w:t>
      </w:r>
      <w:r w:rsidRPr="00D97C6D">
        <w:rPr>
          <w:rFonts w:hint="eastAsia"/>
          <w:kern w:val="0"/>
        </w:rPr>
        <w:t>。</w:t>
      </w:r>
    </w:p>
    <w:p w14:paraId="68703921" w14:textId="77777777" w:rsidR="00CC714A" w:rsidRDefault="00D97C6D" w:rsidP="00440EEB">
      <w:pPr>
        <w:pStyle w:val="21"/>
        <w:keepLines w:val="0"/>
        <w:numPr>
          <w:ilvl w:val="0"/>
          <w:numId w:val="0"/>
        </w:numPr>
        <w:topLinePunct w:val="0"/>
        <w:adjustRightInd/>
        <w:snapToGrid/>
        <w:spacing w:before="240" w:after="240" w:line="240" w:lineRule="auto"/>
        <w:ind w:left="210"/>
        <w:jc w:val="both"/>
        <w:rPr>
          <w:rFonts w:ascii="微软雅黑" w:eastAsia="微软雅黑" w:hAnsi="微软雅黑" w:cs="Times New Roman"/>
          <w:b/>
          <w:noProof w:val="0"/>
          <w:sz w:val="28"/>
          <w:szCs w:val="28"/>
          <w:lang w:eastAsia="zh-CN"/>
        </w:rPr>
      </w:pPr>
      <w:bookmarkStart w:id="223" w:name="_Toc382494132"/>
      <w:bookmarkStart w:id="224" w:name="_Toc469933066"/>
      <w:r w:rsidRPr="00D97C6D">
        <w:rPr>
          <w:rFonts w:ascii="微软雅黑" w:eastAsia="微软雅黑" w:hAnsi="微软雅黑" w:cs="Times New Roman" w:hint="eastAsia"/>
          <w:b/>
          <w:noProof w:val="0"/>
          <w:sz w:val="28"/>
          <w:szCs w:val="28"/>
          <w:lang w:eastAsia="zh-CN"/>
        </w:rPr>
        <w:t>配置文件</w:t>
      </w:r>
      <w:bookmarkEnd w:id="223"/>
      <w:bookmarkEnd w:id="224"/>
    </w:p>
    <w:p w14:paraId="344C9D00" w14:textId="77777777" w:rsidR="00CF5087" w:rsidRPr="001A7945" w:rsidRDefault="00CF5087" w:rsidP="00E77D2E">
      <w:pPr>
        <w:pStyle w:val="aff3"/>
        <w:ind w:leftChars="100" w:left="210" w:rightChars="100" w:right="210"/>
      </w:pPr>
      <w:r w:rsidRPr="001A7945">
        <w:t xml:space="preserve">&lt;R1&gt;display current-configuration </w:t>
      </w:r>
    </w:p>
    <w:p w14:paraId="7A2FE60F" w14:textId="77777777" w:rsidR="00CF5087" w:rsidRPr="001A7945" w:rsidRDefault="00CF5087" w:rsidP="00E77D2E">
      <w:pPr>
        <w:pStyle w:val="aff3"/>
        <w:ind w:leftChars="100" w:left="210" w:rightChars="100" w:right="210"/>
      </w:pPr>
      <w:r w:rsidRPr="001A7945">
        <w:t>[</w:t>
      </w:r>
      <w:r w:rsidR="00391BD3">
        <w:t>V200R007C00SPC600</w:t>
      </w:r>
      <w:r w:rsidRPr="001A7945">
        <w:t>]</w:t>
      </w:r>
    </w:p>
    <w:p w14:paraId="1A99BE38" w14:textId="77777777" w:rsidR="00CF5087" w:rsidRPr="001A7945" w:rsidRDefault="00CF5087" w:rsidP="00E77D2E">
      <w:pPr>
        <w:pStyle w:val="aff3"/>
        <w:ind w:leftChars="100" w:left="210" w:rightChars="100" w:right="210"/>
      </w:pPr>
      <w:r w:rsidRPr="001A7945">
        <w:t>#</w:t>
      </w:r>
    </w:p>
    <w:p w14:paraId="17232C0F" w14:textId="77777777" w:rsidR="00CF5087" w:rsidRPr="001A7945" w:rsidRDefault="00CF5087" w:rsidP="00E77D2E">
      <w:pPr>
        <w:pStyle w:val="aff3"/>
        <w:ind w:leftChars="100" w:left="210" w:rightChars="100" w:right="210"/>
      </w:pPr>
      <w:r w:rsidRPr="001A7945">
        <w:t xml:space="preserve"> sysname R1</w:t>
      </w:r>
    </w:p>
    <w:p w14:paraId="3B5DFA64" w14:textId="77777777" w:rsidR="00CF5087" w:rsidRPr="001A7945" w:rsidRDefault="00CF5087" w:rsidP="00E77D2E">
      <w:pPr>
        <w:pStyle w:val="aff3"/>
        <w:ind w:leftChars="100" w:left="210" w:rightChars="100" w:right="210"/>
      </w:pPr>
      <w:r w:rsidRPr="001A7945">
        <w:t>#</w:t>
      </w:r>
    </w:p>
    <w:p w14:paraId="1F5B97FC" w14:textId="77777777" w:rsidR="00CF5087" w:rsidRPr="001A7945" w:rsidRDefault="00CF5087" w:rsidP="00E77D2E">
      <w:pPr>
        <w:pStyle w:val="aff3"/>
        <w:ind w:leftChars="100" w:left="210" w:rightChars="100" w:right="210"/>
      </w:pPr>
      <w:r w:rsidRPr="001A7945">
        <w:t>interface GigabitEthernet0/0/0</w:t>
      </w:r>
    </w:p>
    <w:p w14:paraId="17E2673B" w14:textId="77777777" w:rsidR="00CF5087" w:rsidRPr="001A7945" w:rsidRDefault="00CF5087" w:rsidP="00E77D2E">
      <w:pPr>
        <w:pStyle w:val="aff3"/>
        <w:ind w:leftChars="100" w:left="210" w:rightChars="100" w:right="210"/>
      </w:pPr>
      <w:r w:rsidRPr="001A7945">
        <w:t xml:space="preserve"> ip address 10.0.13.1 255.255.255.0 </w:t>
      </w:r>
    </w:p>
    <w:p w14:paraId="639EFD40" w14:textId="77777777" w:rsidR="00CF5087" w:rsidRPr="001A7945" w:rsidRDefault="00CF5087" w:rsidP="00E77D2E">
      <w:pPr>
        <w:pStyle w:val="aff3"/>
        <w:ind w:leftChars="100" w:left="210" w:rightChars="100" w:right="210"/>
      </w:pPr>
      <w:r w:rsidRPr="001A7945">
        <w:t xml:space="preserve"> ospf dr-priority 200</w:t>
      </w:r>
    </w:p>
    <w:p w14:paraId="656670A4" w14:textId="77777777" w:rsidR="00CF5087" w:rsidRPr="001A7945" w:rsidRDefault="00CF5087" w:rsidP="00E77D2E">
      <w:pPr>
        <w:pStyle w:val="aff3"/>
        <w:ind w:leftChars="100" w:left="210" w:rightChars="100" w:right="210"/>
      </w:pPr>
      <w:r w:rsidRPr="001A7945">
        <w:t xml:space="preserve"> ospf timer hello 15</w:t>
      </w:r>
    </w:p>
    <w:p w14:paraId="25FC2F1A" w14:textId="77777777" w:rsidR="00CF5087" w:rsidRPr="001A7945" w:rsidRDefault="00CF5087" w:rsidP="00E77D2E">
      <w:pPr>
        <w:pStyle w:val="aff3"/>
        <w:ind w:leftChars="100" w:left="210" w:rightChars="100" w:right="210"/>
      </w:pPr>
      <w:r w:rsidRPr="001A7945">
        <w:t>#</w:t>
      </w:r>
    </w:p>
    <w:p w14:paraId="56A7C505" w14:textId="77777777" w:rsidR="00CF5087" w:rsidRPr="001A7945" w:rsidRDefault="00CF5087" w:rsidP="00E77D2E">
      <w:pPr>
        <w:pStyle w:val="aff3"/>
        <w:ind w:leftChars="100" w:left="210" w:rightChars="100" w:right="210"/>
      </w:pPr>
      <w:r w:rsidRPr="001A7945">
        <w:t>interface GigabitEthernet0/0/1</w:t>
      </w:r>
    </w:p>
    <w:p w14:paraId="7D3E4314" w14:textId="77777777" w:rsidR="00CF5087" w:rsidRPr="001A7945" w:rsidRDefault="00CF5087" w:rsidP="00E77D2E">
      <w:pPr>
        <w:pStyle w:val="aff3"/>
        <w:ind w:leftChars="100" w:left="210" w:rightChars="100" w:right="210"/>
      </w:pPr>
      <w:r w:rsidRPr="001A7945">
        <w:t xml:space="preserve"> ip address 10.0.12.1 255.255.255.0 </w:t>
      </w:r>
    </w:p>
    <w:p w14:paraId="58A0568B" w14:textId="77777777" w:rsidR="00CF5087" w:rsidRPr="001A7945" w:rsidRDefault="00CF5087" w:rsidP="00E77D2E">
      <w:pPr>
        <w:pStyle w:val="aff3"/>
        <w:ind w:leftChars="100" w:left="210" w:rightChars="100" w:right="210"/>
      </w:pPr>
      <w:r w:rsidRPr="001A7945">
        <w:t>#</w:t>
      </w:r>
    </w:p>
    <w:p w14:paraId="1A24EB24" w14:textId="77777777" w:rsidR="00CF5087" w:rsidRPr="001A7945" w:rsidRDefault="00CF5087" w:rsidP="00E77D2E">
      <w:pPr>
        <w:pStyle w:val="aff3"/>
        <w:ind w:leftChars="100" w:left="210" w:rightChars="100" w:right="210"/>
      </w:pPr>
      <w:r w:rsidRPr="001A7945">
        <w:t>interface LoopBack0</w:t>
      </w:r>
    </w:p>
    <w:p w14:paraId="155D72FC" w14:textId="77777777" w:rsidR="00CF5087" w:rsidRPr="001A7945" w:rsidRDefault="00CF5087" w:rsidP="00E77D2E">
      <w:pPr>
        <w:pStyle w:val="aff3"/>
        <w:ind w:leftChars="100" w:left="210" w:rightChars="100" w:right="210"/>
      </w:pPr>
      <w:r w:rsidRPr="001A7945">
        <w:t xml:space="preserve"> ip address 10.0.1.1 255.255.255.0 </w:t>
      </w:r>
    </w:p>
    <w:p w14:paraId="3D10FC26" w14:textId="77777777" w:rsidR="00CF5087" w:rsidRPr="001A7945" w:rsidRDefault="00CF5087" w:rsidP="00E77D2E">
      <w:pPr>
        <w:pStyle w:val="aff3"/>
        <w:ind w:leftChars="100" w:left="210" w:rightChars="100" w:right="210"/>
      </w:pPr>
      <w:r w:rsidRPr="001A7945">
        <w:t>#</w:t>
      </w:r>
    </w:p>
    <w:p w14:paraId="4FA60609" w14:textId="77777777" w:rsidR="00CF5087" w:rsidRPr="001A7945" w:rsidRDefault="00CF5087" w:rsidP="00E77D2E">
      <w:pPr>
        <w:pStyle w:val="aff3"/>
        <w:ind w:leftChars="100" w:left="210" w:rightChars="100" w:right="210"/>
      </w:pPr>
      <w:r w:rsidRPr="001A7945">
        <w:t xml:space="preserve">ospf 1 router-id 10.0.1.1 </w:t>
      </w:r>
    </w:p>
    <w:p w14:paraId="2F426502" w14:textId="77777777" w:rsidR="00CF5087" w:rsidRPr="001A7945" w:rsidRDefault="00CF5087" w:rsidP="00E77D2E">
      <w:pPr>
        <w:pStyle w:val="aff3"/>
        <w:ind w:leftChars="100" w:left="210" w:rightChars="100" w:right="210"/>
      </w:pPr>
      <w:r w:rsidRPr="001A7945">
        <w:t xml:space="preserve"> area 0.0.0.0 </w:t>
      </w:r>
    </w:p>
    <w:p w14:paraId="2129BA1F" w14:textId="77777777" w:rsidR="00CF5087" w:rsidRPr="001A7945" w:rsidRDefault="00CF5087" w:rsidP="00E77D2E">
      <w:pPr>
        <w:pStyle w:val="aff3"/>
        <w:ind w:leftChars="100" w:left="210" w:rightChars="100" w:right="210"/>
      </w:pPr>
      <w:r w:rsidRPr="001A7945">
        <w:t xml:space="preserve">  network 10.0.1.0 0.0.0.255 </w:t>
      </w:r>
    </w:p>
    <w:p w14:paraId="58D5FA2C" w14:textId="77777777" w:rsidR="00CF5087" w:rsidRPr="001A7945" w:rsidRDefault="00CF5087" w:rsidP="00E77D2E">
      <w:pPr>
        <w:pStyle w:val="aff3"/>
        <w:ind w:leftChars="100" w:left="210" w:rightChars="100" w:right="210"/>
      </w:pPr>
      <w:r w:rsidRPr="001A7945">
        <w:t xml:space="preserve">  network 10.0.12.0 0.0.0.255 </w:t>
      </w:r>
    </w:p>
    <w:p w14:paraId="23EB4BB1" w14:textId="77777777" w:rsidR="00CF5087" w:rsidRPr="001A7945" w:rsidRDefault="00CF5087" w:rsidP="00E77D2E">
      <w:pPr>
        <w:pStyle w:val="aff3"/>
        <w:ind w:leftChars="100" w:left="210" w:rightChars="100" w:right="210"/>
      </w:pPr>
      <w:r w:rsidRPr="001A7945">
        <w:t xml:space="preserve">  network 10.0.13.0 0.0.0.255 </w:t>
      </w:r>
    </w:p>
    <w:p w14:paraId="14C399BF" w14:textId="77777777" w:rsidR="00CF5087" w:rsidRPr="001A7945" w:rsidRDefault="00CF5087" w:rsidP="00E77D2E">
      <w:pPr>
        <w:pStyle w:val="aff3"/>
        <w:ind w:leftChars="100" w:left="210" w:rightChars="100" w:right="210"/>
      </w:pPr>
      <w:r w:rsidRPr="001A7945">
        <w:lastRenderedPageBreak/>
        <w:t>#</w:t>
      </w:r>
    </w:p>
    <w:p w14:paraId="2EEE0310" w14:textId="77777777" w:rsidR="00CF5087" w:rsidRPr="001A7945" w:rsidRDefault="00CF5087" w:rsidP="00E77D2E">
      <w:pPr>
        <w:pStyle w:val="aff3"/>
        <w:ind w:leftChars="100" w:left="210" w:rightChars="100" w:right="210"/>
      </w:pPr>
      <w:r w:rsidRPr="001A7945">
        <w:t>user-interface con 0</w:t>
      </w:r>
    </w:p>
    <w:p w14:paraId="7BF84C02" w14:textId="77777777" w:rsidR="00CF5087" w:rsidRPr="001A7945" w:rsidRDefault="00CF5087" w:rsidP="00E77D2E">
      <w:pPr>
        <w:pStyle w:val="aff3"/>
        <w:ind w:leftChars="100" w:left="210" w:rightChars="100" w:right="210"/>
      </w:pPr>
      <w:r w:rsidRPr="001A7945">
        <w:t xml:space="preserve"> authentication-mode password</w:t>
      </w:r>
    </w:p>
    <w:p w14:paraId="7F88E8B3" w14:textId="77777777" w:rsidR="00CF5087" w:rsidRPr="001A7945" w:rsidRDefault="00CF5087" w:rsidP="009B57CF">
      <w:pPr>
        <w:pStyle w:val="aff3"/>
        <w:wordWrap w:val="0"/>
        <w:ind w:leftChars="100" w:left="210" w:rightChars="100" w:right="210"/>
      </w:pPr>
      <w:r w:rsidRPr="001A7945">
        <w:t xml:space="preserve"> set authentication password cipher %$%$+L'YR&amp;IZt'4,)&gt;-*#lH",}%K-oJ_M9+'lOU~bD (\WTqB}%N,%$%$</w:t>
      </w:r>
    </w:p>
    <w:p w14:paraId="42542485" w14:textId="77777777" w:rsidR="00CF5087" w:rsidRPr="001A7945" w:rsidRDefault="00CF5087" w:rsidP="00E77D2E">
      <w:pPr>
        <w:pStyle w:val="aff3"/>
        <w:ind w:leftChars="100" w:left="210" w:rightChars="100" w:right="210"/>
      </w:pPr>
      <w:r w:rsidRPr="001A7945">
        <w:t>user-interface vty 0 4</w:t>
      </w:r>
    </w:p>
    <w:p w14:paraId="3109E825" w14:textId="77777777" w:rsidR="00CF5087" w:rsidRPr="001A7945" w:rsidRDefault="00CF5087" w:rsidP="00E77D2E">
      <w:pPr>
        <w:pStyle w:val="aff3"/>
        <w:ind w:leftChars="100" w:left="210" w:rightChars="100" w:right="210"/>
      </w:pPr>
      <w:r w:rsidRPr="001A7945">
        <w:t>#</w:t>
      </w:r>
    </w:p>
    <w:p w14:paraId="641BA782" w14:textId="77777777" w:rsidR="00CF5087" w:rsidRPr="001A7945" w:rsidRDefault="00CF5087" w:rsidP="00E77D2E">
      <w:pPr>
        <w:pStyle w:val="aff3"/>
        <w:ind w:leftChars="100" w:left="210" w:rightChars="100" w:right="210"/>
      </w:pPr>
      <w:r w:rsidRPr="001A7945">
        <w:t>return</w:t>
      </w:r>
    </w:p>
    <w:p w14:paraId="13F61ECA" w14:textId="77777777" w:rsidR="00CF5087" w:rsidRPr="001A7945" w:rsidRDefault="00CF5087" w:rsidP="00E77D2E">
      <w:pPr>
        <w:pStyle w:val="aff3"/>
        <w:ind w:leftChars="100" w:left="210" w:rightChars="100" w:right="210"/>
      </w:pPr>
    </w:p>
    <w:p w14:paraId="6407E8D2" w14:textId="77777777" w:rsidR="00CF5087" w:rsidRPr="001A7945" w:rsidRDefault="00CF5087" w:rsidP="00E77D2E">
      <w:pPr>
        <w:pStyle w:val="aff3"/>
        <w:ind w:leftChars="100" w:left="210" w:rightChars="100" w:right="210"/>
      </w:pPr>
      <w:r w:rsidRPr="001A7945">
        <w:t xml:space="preserve">&lt;R2&gt;display current-configuration </w:t>
      </w:r>
    </w:p>
    <w:p w14:paraId="1E7BBE65" w14:textId="77777777" w:rsidR="00CF5087" w:rsidRPr="001A7945" w:rsidRDefault="00CF5087" w:rsidP="00E77D2E">
      <w:pPr>
        <w:pStyle w:val="aff3"/>
        <w:ind w:leftChars="100" w:left="210" w:rightChars="100" w:right="210"/>
      </w:pPr>
      <w:r w:rsidRPr="001A7945">
        <w:t>[</w:t>
      </w:r>
      <w:r w:rsidR="00391BD3">
        <w:t>V200R007C00SPC600</w:t>
      </w:r>
      <w:r w:rsidRPr="001A7945">
        <w:t>]</w:t>
      </w:r>
    </w:p>
    <w:p w14:paraId="0C43F712" w14:textId="77777777" w:rsidR="00CF5087" w:rsidRPr="001A7945" w:rsidRDefault="00CF5087" w:rsidP="00E77D2E">
      <w:pPr>
        <w:pStyle w:val="aff3"/>
        <w:ind w:leftChars="100" w:left="210" w:rightChars="100" w:right="210"/>
      </w:pPr>
      <w:r w:rsidRPr="001A7945">
        <w:t>#</w:t>
      </w:r>
    </w:p>
    <w:p w14:paraId="266A20DE" w14:textId="77777777" w:rsidR="00CF5087" w:rsidRPr="001A7945" w:rsidRDefault="00CF5087" w:rsidP="00E77D2E">
      <w:pPr>
        <w:pStyle w:val="aff3"/>
        <w:ind w:leftChars="100" w:left="210" w:rightChars="100" w:right="210"/>
      </w:pPr>
      <w:r w:rsidRPr="001A7945">
        <w:t xml:space="preserve"> sysname R2</w:t>
      </w:r>
    </w:p>
    <w:p w14:paraId="507BA862" w14:textId="77777777" w:rsidR="00CF5087" w:rsidRPr="001A7945" w:rsidRDefault="00CF5087" w:rsidP="00E77D2E">
      <w:pPr>
        <w:pStyle w:val="aff3"/>
        <w:ind w:leftChars="100" w:left="210" w:rightChars="100" w:right="210"/>
      </w:pPr>
      <w:r w:rsidRPr="001A7945">
        <w:t>#</w:t>
      </w:r>
    </w:p>
    <w:p w14:paraId="32F7993C" w14:textId="77777777" w:rsidR="00CF5087" w:rsidRPr="001A7945" w:rsidRDefault="00CF5087" w:rsidP="00E77D2E">
      <w:pPr>
        <w:pStyle w:val="aff3"/>
        <w:ind w:leftChars="100" w:left="210" w:rightChars="100" w:right="210"/>
      </w:pPr>
      <w:r w:rsidRPr="001A7945">
        <w:t>interface GigabitEthernet0/0/1</w:t>
      </w:r>
    </w:p>
    <w:p w14:paraId="5FBE6045" w14:textId="77777777" w:rsidR="00CF5087" w:rsidRPr="001A7945" w:rsidRDefault="00CF5087" w:rsidP="00E77D2E">
      <w:pPr>
        <w:pStyle w:val="aff3"/>
        <w:ind w:leftChars="100" w:left="210" w:rightChars="100" w:right="210"/>
      </w:pPr>
      <w:r w:rsidRPr="001A7945">
        <w:t xml:space="preserve"> ip address 10.0.12.2 255.255.255.0 </w:t>
      </w:r>
    </w:p>
    <w:p w14:paraId="2580303A" w14:textId="77777777" w:rsidR="00CF5087" w:rsidRPr="001A7945" w:rsidRDefault="00CF5087" w:rsidP="00E77D2E">
      <w:pPr>
        <w:pStyle w:val="aff3"/>
        <w:ind w:leftChars="100" w:left="210" w:rightChars="100" w:right="210"/>
      </w:pPr>
      <w:r w:rsidRPr="001A7945">
        <w:t>#</w:t>
      </w:r>
    </w:p>
    <w:p w14:paraId="41C6EFE5" w14:textId="77777777" w:rsidR="00CF5087" w:rsidRPr="001A7945" w:rsidRDefault="00CF5087" w:rsidP="00E77D2E">
      <w:pPr>
        <w:pStyle w:val="aff3"/>
        <w:ind w:leftChars="100" w:left="210" w:rightChars="100" w:right="210"/>
      </w:pPr>
      <w:r w:rsidRPr="001A7945">
        <w:t>interface LoopBack0</w:t>
      </w:r>
    </w:p>
    <w:p w14:paraId="07EE0155" w14:textId="77777777" w:rsidR="00CF5087" w:rsidRPr="001A7945" w:rsidRDefault="00CF5087" w:rsidP="00E77D2E">
      <w:pPr>
        <w:pStyle w:val="aff3"/>
        <w:ind w:leftChars="100" w:left="210" w:rightChars="100" w:right="210"/>
      </w:pPr>
      <w:r w:rsidRPr="001A7945">
        <w:t xml:space="preserve"> ip address 10.0.2.2 255.255.255.0 </w:t>
      </w:r>
    </w:p>
    <w:p w14:paraId="50B5C4E3" w14:textId="77777777" w:rsidR="00CF5087" w:rsidRPr="001A7945" w:rsidRDefault="00CF5087" w:rsidP="00E77D2E">
      <w:pPr>
        <w:pStyle w:val="aff3"/>
        <w:ind w:leftChars="100" w:left="210" w:rightChars="100" w:right="210"/>
      </w:pPr>
      <w:r w:rsidRPr="001A7945">
        <w:t>#</w:t>
      </w:r>
    </w:p>
    <w:p w14:paraId="684F1C58" w14:textId="77777777" w:rsidR="00CF5087" w:rsidRPr="001A7945" w:rsidRDefault="00CF5087" w:rsidP="00E77D2E">
      <w:pPr>
        <w:pStyle w:val="aff3"/>
        <w:ind w:leftChars="100" w:left="210" w:rightChars="100" w:right="210"/>
      </w:pPr>
      <w:r w:rsidRPr="001A7945">
        <w:t xml:space="preserve">ospf 1 router-id 10.0.2.2 </w:t>
      </w:r>
    </w:p>
    <w:p w14:paraId="3DFF3AAE" w14:textId="77777777" w:rsidR="00CF5087" w:rsidRPr="001A7945" w:rsidRDefault="00CF5087" w:rsidP="00E77D2E">
      <w:pPr>
        <w:pStyle w:val="aff3"/>
        <w:ind w:leftChars="100" w:left="210" w:rightChars="100" w:right="210"/>
      </w:pPr>
      <w:r w:rsidRPr="001A7945">
        <w:t xml:space="preserve"> area 0.0.0.0 </w:t>
      </w:r>
    </w:p>
    <w:p w14:paraId="037AEF78" w14:textId="77777777" w:rsidR="00CF5087" w:rsidRPr="001A7945" w:rsidRDefault="00CF5087" w:rsidP="00E77D2E">
      <w:pPr>
        <w:pStyle w:val="aff3"/>
        <w:ind w:leftChars="100" w:left="210" w:rightChars="100" w:right="210"/>
      </w:pPr>
      <w:r w:rsidRPr="001A7945">
        <w:t xml:space="preserve">  network 10.0.2.0 0.0.0.255 </w:t>
      </w:r>
    </w:p>
    <w:p w14:paraId="1E41824C" w14:textId="77777777" w:rsidR="00CF5087" w:rsidRPr="001A7945" w:rsidRDefault="00CF5087" w:rsidP="00E77D2E">
      <w:pPr>
        <w:pStyle w:val="aff3"/>
        <w:ind w:leftChars="100" w:left="210" w:rightChars="100" w:right="210"/>
      </w:pPr>
      <w:r w:rsidRPr="001A7945">
        <w:t xml:space="preserve">  network 10.0.12.0 0.0.0.255 </w:t>
      </w:r>
    </w:p>
    <w:p w14:paraId="52305DD2" w14:textId="77777777" w:rsidR="00CF5087" w:rsidRPr="001A7945" w:rsidRDefault="00CF5087" w:rsidP="00E77D2E">
      <w:pPr>
        <w:pStyle w:val="aff3"/>
        <w:ind w:leftChars="100" w:left="210" w:rightChars="100" w:right="210"/>
      </w:pPr>
      <w:r w:rsidRPr="001A7945">
        <w:t>#</w:t>
      </w:r>
    </w:p>
    <w:p w14:paraId="248C34AE" w14:textId="77777777" w:rsidR="00CF5087" w:rsidRPr="001A7945" w:rsidRDefault="00CF5087" w:rsidP="00E77D2E">
      <w:pPr>
        <w:pStyle w:val="aff3"/>
        <w:ind w:leftChars="100" w:left="210" w:rightChars="100" w:right="210"/>
      </w:pPr>
      <w:r w:rsidRPr="001A7945">
        <w:t>user-interface con 0</w:t>
      </w:r>
    </w:p>
    <w:p w14:paraId="31CDC690" w14:textId="77777777" w:rsidR="00CF5087" w:rsidRPr="001A7945" w:rsidRDefault="00CF5087" w:rsidP="00E77D2E">
      <w:pPr>
        <w:pStyle w:val="aff3"/>
        <w:ind w:leftChars="100" w:left="210" w:rightChars="100" w:right="210"/>
      </w:pPr>
      <w:r w:rsidRPr="001A7945">
        <w:t xml:space="preserve"> authentication-mode password</w:t>
      </w:r>
    </w:p>
    <w:p w14:paraId="3E474380" w14:textId="77777777" w:rsidR="00CF5087" w:rsidRPr="001A7945" w:rsidRDefault="00CF5087" w:rsidP="009B57CF">
      <w:pPr>
        <w:pStyle w:val="aff3"/>
        <w:wordWrap w:val="0"/>
        <w:ind w:leftChars="100" w:left="210" w:rightChars="100" w:right="210"/>
      </w:pPr>
      <w:r w:rsidRPr="001A7945">
        <w:t xml:space="preserve"> set authentication password cipher %$%$1=cd%b%/O%Id-8X:by1N,+s}'4wD6TvO&lt;I|/pd# #44C@+s#,%$%$</w:t>
      </w:r>
    </w:p>
    <w:p w14:paraId="4EF56063" w14:textId="77777777" w:rsidR="00CF5087" w:rsidRPr="001A7945" w:rsidRDefault="00CF5087" w:rsidP="00E77D2E">
      <w:pPr>
        <w:pStyle w:val="aff3"/>
        <w:ind w:leftChars="100" w:left="210" w:rightChars="100" w:right="210"/>
      </w:pPr>
      <w:r w:rsidRPr="001A7945">
        <w:t>user-interface vty 0 4</w:t>
      </w:r>
    </w:p>
    <w:p w14:paraId="367F9C78" w14:textId="77777777" w:rsidR="00CF5087" w:rsidRPr="001A7945" w:rsidRDefault="00CF5087" w:rsidP="00E77D2E">
      <w:pPr>
        <w:pStyle w:val="aff3"/>
        <w:ind w:leftChars="100" w:left="210" w:rightChars="100" w:right="210"/>
      </w:pPr>
      <w:r w:rsidRPr="001A7945">
        <w:t>#</w:t>
      </w:r>
    </w:p>
    <w:p w14:paraId="58A26DA7" w14:textId="77777777" w:rsidR="00CF5087" w:rsidRPr="001A7945" w:rsidRDefault="00CF5087" w:rsidP="00E77D2E">
      <w:pPr>
        <w:pStyle w:val="aff3"/>
        <w:ind w:leftChars="100" w:left="210" w:rightChars="100" w:right="210"/>
      </w:pPr>
      <w:r w:rsidRPr="001A7945">
        <w:t>return</w:t>
      </w:r>
    </w:p>
    <w:p w14:paraId="6A557323" w14:textId="77777777" w:rsidR="001A66D4" w:rsidRDefault="001A66D4">
      <w:pPr>
        <w:pStyle w:val="aff3"/>
        <w:ind w:left="0" w:rightChars="100" w:right="210"/>
      </w:pPr>
    </w:p>
    <w:p w14:paraId="6B2EECE4" w14:textId="77777777" w:rsidR="00CF5087" w:rsidRPr="001A7945" w:rsidRDefault="00CF5087" w:rsidP="00E77D2E">
      <w:pPr>
        <w:pStyle w:val="aff3"/>
        <w:ind w:leftChars="100" w:left="210" w:rightChars="100" w:right="210"/>
      </w:pPr>
      <w:r w:rsidRPr="001A7945">
        <w:t xml:space="preserve">&lt;R3&gt;display current-configuration </w:t>
      </w:r>
    </w:p>
    <w:p w14:paraId="0242C53E" w14:textId="77777777" w:rsidR="00CF5087" w:rsidRPr="001A7945" w:rsidRDefault="00CF5087" w:rsidP="00E77D2E">
      <w:pPr>
        <w:pStyle w:val="aff3"/>
        <w:ind w:leftChars="100" w:left="210" w:rightChars="100" w:right="210"/>
      </w:pPr>
      <w:r w:rsidRPr="001A7945">
        <w:t>[</w:t>
      </w:r>
      <w:r w:rsidR="00391BD3">
        <w:t>V200R007C00SPC600</w:t>
      </w:r>
      <w:r w:rsidRPr="001A7945">
        <w:t>]</w:t>
      </w:r>
    </w:p>
    <w:p w14:paraId="569589E7" w14:textId="77777777" w:rsidR="00CF5087" w:rsidRPr="001A7945" w:rsidRDefault="00CF5087" w:rsidP="00E77D2E">
      <w:pPr>
        <w:pStyle w:val="aff3"/>
        <w:ind w:leftChars="100" w:left="210" w:rightChars="100" w:right="210"/>
      </w:pPr>
      <w:r w:rsidRPr="001A7945">
        <w:t>#</w:t>
      </w:r>
    </w:p>
    <w:p w14:paraId="41D84D78" w14:textId="77777777" w:rsidR="00CF5087" w:rsidRPr="001A7945" w:rsidRDefault="00CF5087" w:rsidP="00E77D2E">
      <w:pPr>
        <w:pStyle w:val="aff3"/>
        <w:ind w:leftChars="100" w:left="210" w:rightChars="100" w:right="210"/>
      </w:pPr>
      <w:r w:rsidRPr="001A7945">
        <w:t xml:space="preserve"> sysname R3</w:t>
      </w:r>
    </w:p>
    <w:p w14:paraId="2220CA50" w14:textId="77777777" w:rsidR="00CF5087" w:rsidRPr="001A7945" w:rsidRDefault="00CF5087" w:rsidP="00E77D2E">
      <w:pPr>
        <w:pStyle w:val="aff3"/>
        <w:ind w:leftChars="100" w:left="210" w:rightChars="100" w:right="210"/>
      </w:pPr>
      <w:r w:rsidRPr="001A7945">
        <w:t>#</w:t>
      </w:r>
    </w:p>
    <w:p w14:paraId="5EFE311B" w14:textId="77777777" w:rsidR="00CF5087" w:rsidRPr="001A7945" w:rsidRDefault="00CF5087" w:rsidP="00E77D2E">
      <w:pPr>
        <w:pStyle w:val="aff3"/>
        <w:ind w:leftChars="100" w:left="210" w:rightChars="100" w:right="210"/>
      </w:pPr>
      <w:r w:rsidRPr="001A7945">
        <w:lastRenderedPageBreak/>
        <w:t>interface GigabitEthernet0/0/0</w:t>
      </w:r>
    </w:p>
    <w:p w14:paraId="58AED50A" w14:textId="77777777" w:rsidR="00CF5087" w:rsidRPr="001A7945" w:rsidRDefault="00CF5087" w:rsidP="00E77D2E">
      <w:pPr>
        <w:pStyle w:val="aff3"/>
        <w:ind w:leftChars="100" w:left="210" w:rightChars="100" w:right="210"/>
      </w:pPr>
      <w:r w:rsidRPr="001A7945">
        <w:t xml:space="preserve"> ip address 10.0.13.3 255.255.255.0 </w:t>
      </w:r>
    </w:p>
    <w:p w14:paraId="462FC09E" w14:textId="77777777" w:rsidR="00CF5087" w:rsidRPr="001A7945" w:rsidRDefault="00CF5087" w:rsidP="00E77D2E">
      <w:pPr>
        <w:pStyle w:val="aff3"/>
        <w:ind w:leftChars="100" w:left="210" w:rightChars="100" w:right="210"/>
      </w:pPr>
      <w:r w:rsidRPr="001A7945">
        <w:t xml:space="preserve"> ospf dr-priority 100</w:t>
      </w:r>
    </w:p>
    <w:p w14:paraId="30FD3B07" w14:textId="77777777" w:rsidR="00CF5087" w:rsidRPr="001A7945" w:rsidRDefault="00CF5087" w:rsidP="00E77D2E">
      <w:pPr>
        <w:pStyle w:val="aff3"/>
        <w:ind w:leftChars="100" w:left="210" w:rightChars="100" w:right="210"/>
      </w:pPr>
      <w:r w:rsidRPr="001A7945">
        <w:t xml:space="preserve"> ospf timer hello 15</w:t>
      </w:r>
    </w:p>
    <w:p w14:paraId="7DCE35E9" w14:textId="77777777" w:rsidR="00CF5087" w:rsidRPr="001A7945" w:rsidRDefault="00CF5087" w:rsidP="00E77D2E">
      <w:pPr>
        <w:pStyle w:val="aff3"/>
        <w:ind w:leftChars="100" w:left="210" w:rightChars="100" w:right="210"/>
      </w:pPr>
      <w:r w:rsidRPr="001A7945">
        <w:t>#</w:t>
      </w:r>
    </w:p>
    <w:p w14:paraId="6AF71897" w14:textId="77777777" w:rsidR="00CF5087" w:rsidRPr="001A7945" w:rsidRDefault="00CF5087" w:rsidP="00E77D2E">
      <w:pPr>
        <w:pStyle w:val="aff3"/>
        <w:ind w:leftChars="100" w:left="210" w:rightChars="100" w:right="210"/>
      </w:pPr>
      <w:r w:rsidRPr="001A7945">
        <w:t>interface LoopBack0</w:t>
      </w:r>
    </w:p>
    <w:p w14:paraId="247736E4" w14:textId="77777777" w:rsidR="00CF5087" w:rsidRPr="001A7945" w:rsidRDefault="00CF5087" w:rsidP="00E77D2E">
      <w:pPr>
        <w:pStyle w:val="aff3"/>
        <w:ind w:leftChars="100" w:left="210" w:rightChars="100" w:right="210"/>
      </w:pPr>
      <w:r w:rsidRPr="001A7945">
        <w:t xml:space="preserve"> ip address 10.0.3.3 255.255.255.0 </w:t>
      </w:r>
    </w:p>
    <w:p w14:paraId="0C81A12C" w14:textId="77777777" w:rsidR="00CF5087" w:rsidRPr="001A7945" w:rsidRDefault="00CF5087" w:rsidP="00E77D2E">
      <w:pPr>
        <w:pStyle w:val="aff3"/>
        <w:ind w:leftChars="100" w:left="210" w:rightChars="100" w:right="210"/>
      </w:pPr>
      <w:r w:rsidRPr="001A7945">
        <w:t>#</w:t>
      </w:r>
    </w:p>
    <w:p w14:paraId="6410CE61" w14:textId="77777777" w:rsidR="00CF5087" w:rsidRPr="001A7945" w:rsidRDefault="00CF5087" w:rsidP="00E77D2E">
      <w:pPr>
        <w:pStyle w:val="aff3"/>
        <w:ind w:leftChars="100" w:left="210" w:rightChars="100" w:right="210"/>
      </w:pPr>
      <w:r w:rsidRPr="001A7945">
        <w:t>interface LoopBack2</w:t>
      </w:r>
    </w:p>
    <w:p w14:paraId="73CA3E52" w14:textId="77777777" w:rsidR="00CF5087" w:rsidRPr="001A7945" w:rsidRDefault="00CF5087" w:rsidP="00E77D2E">
      <w:pPr>
        <w:pStyle w:val="aff3"/>
        <w:ind w:leftChars="100" w:left="210" w:rightChars="100" w:right="210"/>
      </w:pPr>
      <w:r w:rsidRPr="001A7945">
        <w:t xml:space="preserve"> ip address 172.16.0.1 255.255.255.0 </w:t>
      </w:r>
    </w:p>
    <w:p w14:paraId="30C5BCE3" w14:textId="77777777" w:rsidR="00CF5087" w:rsidRPr="001A7945" w:rsidRDefault="00CF5087" w:rsidP="00E77D2E">
      <w:pPr>
        <w:pStyle w:val="aff3"/>
        <w:ind w:leftChars="100" w:left="210" w:rightChars="100" w:right="210"/>
      </w:pPr>
      <w:r w:rsidRPr="001A7945">
        <w:t>#</w:t>
      </w:r>
    </w:p>
    <w:p w14:paraId="2CEC15ED" w14:textId="77777777" w:rsidR="00CF5087" w:rsidRPr="001A7945" w:rsidRDefault="00CF5087" w:rsidP="00E77D2E">
      <w:pPr>
        <w:pStyle w:val="aff3"/>
        <w:ind w:leftChars="100" w:left="210" w:rightChars="100" w:right="210"/>
      </w:pPr>
      <w:r w:rsidRPr="001A7945">
        <w:t xml:space="preserve">ospf 1 router-id 10.0.3.3 </w:t>
      </w:r>
    </w:p>
    <w:p w14:paraId="7811E72E" w14:textId="77777777" w:rsidR="00CF5087" w:rsidRPr="001A7945" w:rsidRDefault="00CF5087" w:rsidP="00E77D2E">
      <w:pPr>
        <w:pStyle w:val="aff3"/>
        <w:ind w:leftChars="100" w:left="210" w:rightChars="100" w:right="210"/>
      </w:pPr>
      <w:r w:rsidRPr="001A7945">
        <w:t xml:space="preserve"> default-route-advertise</w:t>
      </w:r>
    </w:p>
    <w:p w14:paraId="61DED7DB" w14:textId="77777777" w:rsidR="00CF5087" w:rsidRPr="001A7945" w:rsidRDefault="00CF5087" w:rsidP="00E77D2E">
      <w:pPr>
        <w:pStyle w:val="aff3"/>
        <w:ind w:leftChars="100" w:left="210" w:rightChars="100" w:right="210"/>
      </w:pPr>
      <w:r w:rsidRPr="001A7945">
        <w:t xml:space="preserve"> area 0.0.0.0 </w:t>
      </w:r>
    </w:p>
    <w:p w14:paraId="3D0BC80C" w14:textId="77777777" w:rsidR="00CF5087" w:rsidRPr="001A7945" w:rsidRDefault="00CF5087" w:rsidP="00E77D2E">
      <w:pPr>
        <w:pStyle w:val="aff3"/>
        <w:ind w:leftChars="100" w:left="210" w:rightChars="100" w:right="210"/>
      </w:pPr>
      <w:r w:rsidRPr="001A7945">
        <w:t xml:space="preserve">  network 10.0.3.0 0.0.0.255 </w:t>
      </w:r>
    </w:p>
    <w:p w14:paraId="080645E3" w14:textId="77777777" w:rsidR="00CF5087" w:rsidRPr="001A7945" w:rsidRDefault="00CF5087" w:rsidP="00E77D2E">
      <w:pPr>
        <w:pStyle w:val="aff3"/>
        <w:ind w:leftChars="100" w:left="210" w:rightChars="100" w:right="210"/>
      </w:pPr>
      <w:r w:rsidRPr="001A7945">
        <w:t xml:space="preserve">  network 10.0.13.0 0.0.0.255 </w:t>
      </w:r>
    </w:p>
    <w:p w14:paraId="73B3BA8D" w14:textId="77777777" w:rsidR="00CF5087" w:rsidRPr="001A7945" w:rsidRDefault="00CF5087" w:rsidP="00E77D2E">
      <w:pPr>
        <w:pStyle w:val="aff3"/>
        <w:ind w:leftChars="100" w:left="210" w:rightChars="100" w:right="210"/>
      </w:pPr>
      <w:r w:rsidRPr="001A7945">
        <w:t>#</w:t>
      </w:r>
    </w:p>
    <w:p w14:paraId="5108B00D" w14:textId="77777777" w:rsidR="00CF5087" w:rsidRPr="001A7945" w:rsidRDefault="00CF5087" w:rsidP="00E77D2E">
      <w:pPr>
        <w:pStyle w:val="aff3"/>
        <w:ind w:leftChars="100" w:left="210" w:rightChars="100" w:right="210"/>
      </w:pPr>
      <w:r w:rsidRPr="001A7945">
        <w:t xml:space="preserve">ip route-static 0.0.0.0 0.0.0.0 LoopBack2 </w:t>
      </w:r>
    </w:p>
    <w:p w14:paraId="5556D43D" w14:textId="77777777" w:rsidR="00CF5087" w:rsidRPr="001A7945" w:rsidRDefault="00CF5087" w:rsidP="00E77D2E">
      <w:pPr>
        <w:pStyle w:val="aff3"/>
        <w:ind w:leftChars="100" w:left="210" w:rightChars="100" w:right="210"/>
      </w:pPr>
      <w:r w:rsidRPr="001A7945">
        <w:t>#</w:t>
      </w:r>
    </w:p>
    <w:p w14:paraId="7F19091D" w14:textId="77777777" w:rsidR="00CF5087" w:rsidRPr="001A7945" w:rsidRDefault="00CF5087" w:rsidP="00E77D2E">
      <w:pPr>
        <w:pStyle w:val="aff3"/>
        <w:ind w:leftChars="100" w:left="210" w:rightChars="100" w:right="210"/>
      </w:pPr>
      <w:r w:rsidRPr="001A7945">
        <w:t>user-interface con 0</w:t>
      </w:r>
    </w:p>
    <w:p w14:paraId="7E7F9F62" w14:textId="77777777" w:rsidR="00CF5087" w:rsidRPr="001A7945" w:rsidRDefault="00CF5087" w:rsidP="00E77D2E">
      <w:pPr>
        <w:pStyle w:val="aff3"/>
        <w:ind w:leftChars="100" w:left="210" w:rightChars="100" w:right="210"/>
      </w:pPr>
      <w:r w:rsidRPr="001A7945">
        <w:t xml:space="preserve"> authentication-mode password</w:t>
      </w:r>
    </w:p>
    <w:p w14:paraId="01126A91" w14:textId="77777777" w:rsidR="00CF5087" w:rsidRPr="001A7945" w:rsidRDefault="00CF5087" w:rsidP="009B57CF">
      <w:pPr>
        <w:pStyle w:val="aff3"/>
        <w:wordWrap w:val="0"/>
        <w:ind w:leftChars="100" w:left="210" w:rightChars="100" w:right="210"/>
      </w:pPr>
      <w:r w:rsidRPr="001A7945">
        <w:t xml:space="preserve"> set authentication password cipher %$%$ksXDMg7Ry6yUU:63:DQ),#/sQg"@*S\U#.s.bHW xQ,y%#/v,%$%$</w:t>
      </w:r>
    </w:p>
    <w:p w14:paraId="3A8EE8CF" w14:textId="77777777" w:rsidR="00CF5087" w:rsidRPr="001A7945" w:rsidRDefault="00CF5087" w:rsidP="00E77D2E">
      <w:pPr>
        <w:pStyle w:val="aff3"/>
        <w:ind w:leftChars="100" w:left="210" w:rightChars="100" w:right="210"/>
      </w:pPr>
      <w:r w:rsidRPr="001A7945">
        <w:t>user-interface vty 0 4</w:t>
      </w:r>
    </w:p>
    <w:p w14:paraId="17862685" w14:textId="77777777" w:rsidR="00CF5087" w:rsidRPr="001A7945" w:rsidRDefault="00CF5087" w:rsidP="00E77D2E">
      <w:pPr>
        <w:pStyle w:val="aff3"/>
        <w:ind w:leftChars="100" w:left="210" w:rightChars="100" w:right="210"/>
      </w:pPr>
      <w:r w:rsidRPr="001A7945">
        <w:t>#</w:t>
      </w:r>
    </w:p>
    <w:p w14:paraId="108068AD" w14:textId="77777777" w:rsidR="00CF5087" w:rsidRPr="001A7945" w:rsidRDefault="00CF5087" w:rsidP="00E77D2E">
      <w:pPr>
        <w:pStyle w:val="aff3"/>
        <w:ind w:leftChars="100" w:left="210" w:rightChars="100" w:right="210"/>
      </w:pPr>
      <w:r w:rsidRPr="001A7945">
        <w:t>return</w:t>
      </w:r>
    </w:p>
    <w:bookmarkEnd w:id="175"/>
    <w:p w14:paraId="293C7CB5" w14:textId="77777777" w:rsidR="009C779F" w:rsidRDefault="009C779F" w:rsidP="00E77D2E">
      <w:pPr>
        <w:pStyle w:val="aff3"/>
        <w:ind w:leftChars="100" w:left="210"/>
      </w:pPr>
    </w:p>
    <w:p w14:paraId="1088E6A7" w14:textId="77777777" w:rsidR="009C779F" w:rsidRDefault="009C779F" w:rsidP="00E77D2E">
      <w:pPr>
        <w:pStyle w:val="aff3"/>
        <w:ind w:leftChars="100" w:left="210"/>
      </w:pPr>
    </w:p>
    <w:p w14:paraId="6F053F4D" w14:textId="77777777" w:rsidR="009C779F" w:rsidRDefault="009C779F" w:rsidP="00E77D2E">
      <w:pPr>
        <w:pStyle w:val="aff3"/>
        <w:ind w:leftChars="100" w:left="210"/>
      </w:pPr>
    </w:p>
    <w:p w14:paraId="375A5460" w14:textId="77777777" w:rsidR="009C779F" w:rsidRDefault="009C779F" w:rsidP="00E77D2E">
      <w:pPr>
        <w:pStyle w:val="aff3"/>
        <w:ind w:leftChars="100" w:left="210"/>
      </w:pPr>
    </w:p>
    <w:p w14:paraId="1F63B3D4" w14:textId="77777777" w:rsidR="009C779F" w:rsidRPr="00F32D23" w:rsidRDefault="009C779F" w:rsidP="009C779F">
      <w:pPr>
        <w:pStyle w:val="aff"/>
      </w:pPr>
      <w:bookmarkStart w:id="225" w:name="_Toc469933067"/>
      <w:bookmarkStart w:id="226" w:name="_Toc376167764"/>
      <w:bookmarkStart w:id="227" w:name="_Toc376167763"/>
      <w:r w:rsidRPr="00F32D23">
        <w:rPr>
          <w:rFonts w:hint="eastAsia"/>
        </w:rPr>
        <w:lastRenderedPageBreak/>
        <w:t>第五章</w:t>
      </w:r>
      <w:r w:rsidRPr="00F32D23">
        <w:t xml:space="preserve"> FTP</w:t>
      </w:r>
      <w:r w:rsidRPr="00F32D23">
        <w:rPr>
          <w:rFonts w:hint="eastAsia"/>
        </w:rPr>
        <w:t>和</w:t>
      </w:r>
      <w:r w:rsidRPr="00F32D23">
        <w:t>DHCP</w:t>
      </w:r>
      <w:bookmarkEnd w:id="225"/>
    </w:p>
    <w:p w14:paraId="4EF69465" w14:textId="77777777" w:rsidR="009C779F" w:rsidRPr="00F32D23" w:rsidRDefault="009C779F" w:rsidP="009C779F">
      <w:pPr>
        <w:pStyle w:val="aff0"/>
        <w:keepLines w:val="0"/>
        <w:topLinePunct w:val="0"/>
        <w:adjustRightInd/>
        <w:snapToGrid/>
        <w:spacing w:before="240" w:after="240" w:line="240" w:lineRule="auto"/>
        <w:jc w:val="both"/>
        <w:rPr>
          <w:rFonts w:cs="Times New Roman"/>
          <w:lang w:eastAsia="zh-CN"/>
        </w:rPr>
      </w:pPr>
      <w:bookmarkStart w:id="228" w:name="_Toc469933068"/>
      <w:bookmarkStart w:id="229" w:name="_Toc370463139"/>
      <w:bookmarkStart w:id="230" w:name="_Toc370484199"/>
      <w:bookmarkStart w:id="231" w:name="_Toc376167765"/>
      <w:bookmarkEnd w:id="226"/>
      <w:bookmarkEnd w:id="227"/>
      <w:r w:rsidRPr="00F32D23">
        <w:rPr>
          <w:rFonts w:cs="Times New Roman" w:hint="eastAsia"/>
          <w:noProof w:val="0"/>
          <w:lang w:eastAsia="zh-CN"/>
        </w:rPr>
        <w:t>实验</w:t>
      </w:r>
      <w:r w:rsidRPr="00F32D23">
        <w:rPr>
          <w:rFonts w:cs="Times New Roman"/>
          <w:noProof w:val="0"/>
          <w:lang w:eastAsia="zh-CN"/>
        </w:rPr>
        <w:t xml:space="preserve">5-1 </w:t>
      </w:r>
      <w:r w:rsidRPr="00F32D23">
        <w:rPr>
          <w:rFonts w:cs="Times New Roman" w:hint="eastAsia"/>
          <w:noProof w:val="0"/>
          <w:lang w:eastAsia="zh-CN"/>
        </w:rPr>
        <w:t>配置</w:t>
      </w:r>
      <w:r w:rsidRPr="00F32D23">
        <w:rPr>
          <w:rFonts w:cs="Times New Roman"/>
          <w:noProof w:val="0"/>
          <w:lang w:eastAsia="zh-CN"/>
        </w:rPr>
        <w:t>FTP</w:t>
      </w:r>
      <w:r w:rsidRPr="00F32D23">
        <w:rPr>
          <w:rFonts w:cs="Times New Roman" w:hint="eastAsia"/>
          <w:noProof w:val="0"/>
          <w:lang w:eastAsia="zh-CN"/>
        </w:rPr>
        <w:t>业务</w:t>
      </w:r>
      <w:bookmarkEnd w:id="228"/>
    </w:p>
    <w:p w14:paraId="64A7D25D" w14:textId="77777777" w:rsidR="009C779F" w:rsidRPr="00F32D23" w:rsidRDefault="009C779F" w:rsidP="009C779F">
      <w:pPr>
        <w:pStyle w:val="aff0"/>
        <w:keepLines w:val="0"/>
        <w:topLinePunct w:val="0"/>
        <w:adjustRightInd/>
        <w:snapToGrid/>
        <w:spacing w:before="240" w:after="240" w:line="240" w:lineRule="auto"/>
        <w:jc w:val="both"/>
        <w:rPr>
          <w:rFonts w:cs="Times New Roman"/>
          <w:lang w:eastAsia="zh-CN"/>
        </w:rPr>
      </w:pPr>
      <w:bookmarkStart w:id="232" w:name="_Toc382494135"/>
      <w:bookmarkStart w:id="233" w:name="_Toc469933069"/>
      <w:bookmarkEnd w:id="229"/>
      <w:bookmarkEnd w:id="230"/>
      <w:bookmarkEnd w:id="231"/>
      <w:r w:rsidRPr="00F32D23">
        <w:rPr>
          <w:rFonts w:cs="Times New Roman" w:hint="eastAsia"/>
          <w:noProof w:val="0"/>
          <w:lang w:eastAsia="zh-CN"/>
        </w:rPr>
        <w:t>学习目标</w:t>
      </w:r>
      <w:bookmarkEnd w:id="232"/>
      <w:bookmarkEnd w:id="233"/>
    </w:p>
    <w:p w14:paraId="153E144D" w14:textId="77777777" w:rsidR="009C779F" w:rsidRPr="00D72F00" w:rsidRDefault="009C779F" w:rsidP="009C779F">
      <w:pPr>
        <w:pStyle w:val="a2"/>
        <w:widowControl w:val="0"/>
        <w:numPr>
          <w:ilvl w:val="0"/>
          <w:numId w:val="3"/>
        </w:numPr>
        <w:topLinePunct w:val="0"/>
        <w:autoSpaceDE w:val="0"/>
        <w:autoSpaceDN w:val="0"/>
        <w:snapToGrid/>
        <w:spacing w:before="0" w:after="0"/>
        <w:ind w:firstLine="0"/>
        <w:rPr>
          <w:rStyle w:val="aff8"/>
          <w:b w:val="0"/>
          <w:bCs w:val="0"/>
        </w:rPr>
      </w:pPr>
      <w:r w:rsidRPr="00D72F00">
        <w:rPr>
          <w:rStyle w:val="aff8"/>
          <w:rFonts w:hint="eastAsia"/>
          <w:b w:val="0"/>
          <w:bCs w:val="0"/>
          <w:kern w:val="0"/>
        </w:rPr>
        <w:t>理解建立FTP连接的过程</w:t>
      </w:r>
    </w:p>
    <w:p w14:paraId="099D91A3" w14:textId="77777777" w:rsidR="009C779F" w:rsidRPr="00D72F00" w:rsidRDefault="009C779F" w:rsidP="009C779F">
      <w:pPr>
        <w:pStyle w:val="a2"/>
        <w:widowControl w:val="0"/>
        <w:numPr>
          <w:ilvl w:val="0"/>
          <w:numId w:val="3"/>
        </w:numPr>
        <w:topLinePunct w:val="0"/>
        <w:autoSpaceDE w:val="0"/>
        <w:autoSpaceDN w:val="0"/>
        <w:snapToGrid/>
        <w:spacing w:before="0" w:after="0"/>
        <w:ind w:firstLine="0"/>
        <w:rPr>
          <w:rStyle w:val="aff8"/>
          <w:b w:val="0"/>
          <w:bCs w:val="0"/>
        </w:rPr>
      </w:pPr>
      <w:r w:rsidRPr="00D72F00">
        <w:rPr>
          <w:rStyle w:val="aff8"/>
          <w:rFonts w:hint="eastAsia"/>
          <w:b w:val="0"/>
        </w:rPr>
        <w:t>掌握</w:t>
      </w:r>
      <w:r w:rsidRPr="00D72F00">
        <w:rPr>
          <w:rStyle w:val="aff8"/>
          <w:b w:val="0"/>
        </w:rPr>
        <w:t>FTP</w:t>
      </w:r>
      <w:r w:rsidRPr="00D72F00">
        <w:rPr>
          <w:rStyle w:val="aff8"/>
          <w:rFonts w:hint="eastAsia"/>
          <w:b w:val="0"/>
        </w:rPr>
        <w:t>服务器参数的配置</w:t>
      </w:r>
    </w:p>
    <w:p w14:paraId="7CE8CE83" w14:textId="77777777" w:rsidR="009C779F" w:rsidRPr="00D72F00" w:rsidRDefault="009C779F" w:rsidP="009C779F">
      <w:pPr>
        <w:pStyle w:val="a2"/>
        <w:widowControl w:val="0"/>
        <w:numPr>
          <w:ilvl w:val="0"/>
          <w:numId w:val="3"/>
        </w:numPr>
        <w:topLinePunct w:val="0"/>
        <w:autoSpaceDE w:val="0"/>
        <w:autoSpaceDN w:val="0"/>
        <w:snapToGrid/>
        <w:spacing w:before="0" w:after="0"/>
        <w:ind w:firstLine="0"/>
        <w:rPr>
          <w:rStyle w:val="aff8"/>
          <w:b w:val="0"/>
          <w:bCs w:val="0"/>
        </w:rPr>
      </w:pPr>
      <w:bookmarkStart w:id="234" w:name="_Toc370463140"/>
      <w:bookmarkStart w:id="235" w:name="_Toc370484200"/>
      <w:bookmarkStart w:id="236" w:name="_Toc376167766"/>
      <w:r w:rsidRPr="00D72F00">
        <w:rPr>
          <w:rStyle w:val="aff8"/>
          <w:rFonts w:hint="eastAsia"/>
          <w:b w:val="0"/>
        </w:rPr>
        <w:t>掌握</w:t>
      </w:r>
      <w:r w:rsidRPr="00D72F00">
        <w:rPr>
          <w:rStyle w:val="aff8"/>
          <w:rFonts w:hint="eastAsia"/>
          <w:b w:val="0"/>
          <w:bCs w:val="0"/>
          <w:kern w:val="0"/>
        </w:rPr>
        <w:t>与</w:t>
      </w:r>
      <w:r w:rsidRPr="00D72F00">
        <w:rPr>
          <w:rStyle w:val="aff8"/>
          <w:b w:val="0"/>
        </w:rPr>
        <w:t>FTP</w:t>
      </w:r>
      <w:r w:rsidRPr="00D72F00">
        <w:rPr>
          <w:rStyle w:val="aff8"/>
          <w:rFonts w:hint="eastAsia"/>
          <w:b w:val="0"/>
        </w:rPr>
        <w:t>服务器传输文件的方法</w:t>
      </w:r>
    </w:p>
    <w:p w14:paraId="0A476F8E" w14:textId="77777777" w:rsidR="009C779F" w:rsidRPr="00F32D23" w:rsidRDefault="009C779F" w:rsidP="009C779F">
      <w:pPr>
        <w:pStyle w:val="aff0"/>
        <w:keepLines w:val="0"/>
        <w:topLinePunct w:val="0"/>
        <w:adjustRightInd/>
        <w:snapToGrid/>
        <w:spacing w:before="240" w:after="240" w:line="240" w:lineRule="auto"/>
        <w:jc w:val="both"/>
        <w:rPr>
          <w:rFonts w:cs="Times New Roman"/>
        </w:rPr>
      </w:pPr>
      <w:bookmarkStart w:id="237" w:name="_Toc382494136"/>
      <w:bookmarkStart w:id="238" w:name="_Toc469933070"/>
      <w:bookmarkEnd w:id="234"/>
      <w:bookmarkEnd w:id="235"/>
      <w:bookmarkEnd w:id="236"/>
      <w:r w:rsidRPr="00F32D23">
        <w:rPr>
          <w:rFonts w:cs="Times New Roman" w:hint="eastAsia"/>
          <w:noProof w:val="0"/>
          <w:lang w:eastAsia="zh-CN"/>
        </w:rPr>
        <w:t>拓扑图</w:t>
      </w:r>
      <w:bookmarkEnd w:id="237"/>
      <w:bookmarkEnd w:id="238"/>
    </w:p>
    <w:p w14:paraId="718F46B7" w14:textId="77777777" w:rsidR="009C779F" w:rsidRPr="00266D68" w:rsidRDefault="009C779F" w:rsidP="009C779F">
      <w:pPr>
        <w:pStyle w:val="aff3"/>
        <w:ind w:leftChars="100" w:left="210"/>
        <w:jc w:val="center"/>
      </w:pPr>
      <w:r w:rsidRPr="00266D68">
        <w:rPr>
          <w:noProof/>
        </w:rPr>
        <w:drawing>
          <wp:inline distT="0" distB="0" distL="0" distR="0" wp14:anchorId="557BB659" wp14:editId="060F53B8">
            <wp:extent cx="4480190" cy="1139858"/>
            <wp:effectExtent l="19050" t="0" r="0" b="0"/>
            <wp:docPr id="1" name="Picture 0" descr="5-1 F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 FTP.png"/>
                    <pic:cNvPicPr/>
                  </pic:nvPicPr>
                  <pic:blipFill>
                    <a:blip r:embed="rId49" cstate="print"/>
                    <a:stretch>
                      <a:fillRect/>
                    </a:stretch>
                  </pic:blipFill>
                  <pic:spPr>
                    <a:xfrm>
                      <a:off x="0" y="0"/>
                      <a:ext cx="4480190" cy="1139858"/>
                    </a:xfrm>
                    <a:prstGeom prst="rect">
                      <a:avLst/>
                    </a:prstGeom>
                  </pic:spPr>
                </pic:pic>
              </a:graphicData>
            </a:graphic>
          </wp:inline>
        </w:drawing>
      </w:r>
    </w:p>
    <w:p w14:paraId="2098DA29" w14:textId="77777777" w:rsidR="009C779F" w:rsidRPr="00F32D23" w:rsidRDefault="009C779F" w:rsidP="009C779F">
      <w:pPr>
        <w:pStyle w:val="aff1"/>
        <w:widowControl w:val="0"/>
        <w:topLinePunct w:val="0"/>
        <w:autoSpaceDE w:val="0"/>
        <w:autoSpaceDN w:val="0"/>
        <w:snapToGrid/>
        <w:spacing w:before="0" w:after="0" w:line="360" w:lineRule="auto"/>
        <w:ind w:left="0"/>
        <w:rPr>
          <w:rFonts w:cs="Times New Roman"/>
          <w:kern w:val="0"/>
        </w:rPr>
      </w:pPr>
      <w:bookmarkStart w:id="239" w:name="_Toc370463141"/>
      <w:bookmarkStart w:id="240" w:name="_Toc370484201"/>
      <w:bookmarkStart w:id="241" w:name="_Toc376167767"/>
      <w:r w:rsidRPr="00F32D23">
        <w:rPr>
          <w:rFonts w:cs="Times New Roman" w:hint="eastAsia"/>
          <w:kern w:val="0"/>
        </w:rPr>
        <w:t>图</w:t>
      </w:r>
      <w:r w:rsidRPr="00F32D23">
        <w:rPr>
          <w:rFonts w:cs="Times New Roman"/>
          <w:kern w:val="0"/>
        </w:rPr>
        <w:t xml:space="preserve">5.1 </w:t>
      </w:r>
      <w:r>
        <w:rPr>
          <w:rFonts w:cs="Times New Roman" w:hint="eastAsia"/>
          <w:kern w:val="0"/>
        </w:rPr>
        <w:t>配置</w:t>
      </w:r>
      <w:r w:rsidRPr="00F32D23">
        <w:rPr>
          <w:rFonts w:cs="Times New Roman"/>
          <w:kern w:val="0"/>
        </w:rPr>
        <w:t>FTP</w:t>
      </w:r>
      <w:r>
        <w:rPr>
          <w:rFonts w:cs="Times New Roman" w:hint="eastAsia"/>
          <w:kern w:val="0"/>
        </w:rPr>
        <w:t>业务实验</w:t>
      </w:r>
      <w:r w:rsidRPr="00F32D23">
        <w:rPr>
          <w:rFonts w:cs="Times New Roman" w:hint="eastAsia"/>
          <w:kern w:val="0"/>
        </w:rPr>
        <w:t>拓扑图</w:t>
      </w:r>
    </w:p>
    <w:p w14:paraId="22F61E27" w14:textId="77777777" w:rsidR="009C779F" w:rsidRPr="00F32D23" w:rsidRDefault="009C779F" w:rsidP="009C779F">
      <w:pPr>
        <w:pStyle w:val="aff0"/>
        <w:keepLines w:val="0"/>
        <w:topLinePunct w:val="0"/>
        <w:adjustRightInd/>
        <w:snapToGrid/>
        <w:spacing w:before="240" w:after="240" w:line="240" w:lineRule="auto"/>
        <w:jc w:val="both"/>
        <w:rPr>
          <w:rFonts w:cs="Times New Roman"/>
          <w:lang w:eastAsia="zh-CN"/>
        </w:rPr>
      </w:pPr>
      <w:bookmarkStart w:id="242" w:name="_Toc382494137"/>
      <w:bookmarkStart w:id="243" w:name="_Toc469933071"/>
      <w:bookmarkEnd w:id="239"/>
      <w:bookmarkEnd w:id="240"/>
      <w:bookmarkEnd w:id="241"/>
      <w:r w:rsidRPr="00F32D23">
        <w:rPr>
          <w:rFonts w:cs="Times New Roman" w:hint="eastAsia"/>
          <w:noProof w:val="0"/>
          <w:lang w:eastAsia="zh-CN"/>
        </w:rPr>
        <w:t>场景</w:t>
      </w:r>
      <w:bookmarkEnd w:id="242"/>
      <w:bookmarkEnd w:id="243"/>
    </w:p>
    <w:p w14:paraId="56EF8E0A" w14:textId="77777777" w:rsidR="009C779F" w:rsidRDefault="009C779F" w:rsidP="009C779F">
      <w:pPr>
        <w:pStyle w:val="aff2"/>
        <w:widowControl w:val="0"/>
        <w:topLinePunct w:val="0"/>
        <w:autoSpaceDE w:val="0"/>
        <w:autoSpaceDN w:val="0"/>
        <w:snapToGrid/>
        <w:spacing w:before="0" w:after="156"/>
        <w:ind w:left="0"/>
        <w:rPr>
          <w:b/>
          <w:bCs/>
          <w:sz w:val="28"/>
          <w:szCs w:val="28"/>
        </w:rPr>
      </w:pPr>
      <w:bookmarkStart w:id="244" w:name="_Toc370463142"/>
      <w:bookmarkStart w:id="245" w:name="_Toc370484202"/>
      <w:r>
        <w:rPr>
          <w:rFonts w:hint="eastAsia"/>
          <w:kern w:val="0"/>
        </w:rPr>
        <w:t>您</w:t>
      </w:r>
      <w:r w:rsidRPr="00F32D23">
        <w:rPr>
          <w:rFonts w:hint="eastAsia"/>
          <w:kern w:val="0"/>
        </w:rPr>
        <w:t>是公司的网络管理员，需要在公司网络上配置</w:t>
      </w:r>
      <w:r w:rsidRPr="00F32D23">
        <w:rPr>
          <w:kern w:val="0"/>
        </w:rPr>
        <w:t>FTP</w:t>
      </w:r>
      <w:r w:rsidRPr="00F32D23">
        <w:rPr>
          <w:rFonts w:hint="eastAsia"/>
          <w:kern w:val="0"/>
        </w:rPr>
        <w:t>业务。</w:t>
      </w:r>
      <w:r>
        <w:rPr>
          <w:rFonts w:hint="eastAsia"/>
          <w:kern w:val="0"/>
        </w:rPr>
        <w:t>您</w:t>
      </w:r>
      <w:r w:rsidRPr="00F32D23">
        <w:rPr>
          <w:rFonts w:hint="eastAsia"/>
          <w:kern w:val="0"/>
        </w:rPr>
        <w:t>需要把一台路由器配置为</w:t>
      </w:r>
      <w:r w:rsidRPr="00F32D23">
        <w:rPr>
          <w:kern w:val="0"/>
        </w:rPr>
        <w:t>FTP</w:t>
      </w:r>
      <w:r w:rsidRPr="00F32D23">
        <w:rPr>
          <w:rFonts w:hint="eastAsia"/>
          <w:kern w:val="0"/>
        </w:rPr>
        <w:t>服务器，客户端</w:t>
      </w:r>
      <w:r>
        <w:rPr>
          <w:rFonts w:hint="eastAsia"/>
          <w:kern w:val="0"/>
        </w:rPr>
        <w:t>可以通过</w:t>
      </w:r>
      <w:r w:rsidRPr="00F32D23">
        <w:rPr>
          <w:kern w:val="0"/>
        </w:rPr>
        <w:t>TCP</w:t>
      </w:r>
      <w:r w:rsidRPr="00F32D23">
        <w:rPr>
          <w:rFonts w:hint="eastAsia"/>
          <w:kern w:val="0"/>
        </w:rPr>
        <w:t>连接</w:t>
      </w:r>
      <w:r>
        <w:rPr>
          <w:rFonts w:hint="eastAsia"/>
          <w:kern w:val="0"/>
        </w:rPr>
        <w:t>与FTP服务器之间</w:t>
      </w:r>
      <w:r w:rsidRPr="00F32D23">
        <w:rPr>
          <w:rFonts w:hint="eastAsia"/>
          <w:kern w:val="0"/>
        </w:rPr>
        <w:t>传输文件。</w:t>
      </w:r>
      <w:bookmarkEnd w:id="244"/>
      <w:bookmarkEnd w:id="245"/>
    </w:p>
    <w:p w14:paraId="3F290799" w14:textId="77777777" w:rsidR="009C779F" w:rsidRPr="00F32D23" w:rsidRDefault="009C779F" w:rsidP="009C779F">
      <w:pPr>
        <w:pStyle w:val="aff0"/>
        <w:keepLines w:val="0"/>
        <w:topLinePunct w:val="0"/>
        <w:adjustRightInd/>
        <w:snapToGrid/>
        <w:spacing w:before="240" w:after="240" w:line="240" w:lineRule="auto"/>
        <w:jc w:val="both"/>
        <w:rPr>
          <w:rFonts w:cs="Times New Roman"/>
        </w:rPr>
      </w:pPr>
      <w:bookmarkStart w:id="246" w:name="_Toc382494138"/>
      <w:bookmarkStart w:id="247" w:name="_Toc469933072"/>
      <w:bookmarkStart w:id="248" w:name="_Toc376167768"/>
      <w:r w:rsidRPr="00F32D23">
        <w:rPr>
          <w:rFonts w:cs="Times New Roman" w:hint="eastAsia"/>
          <w:noProof w:val="0"/>
          <w:lang w:eastAsia="zh-CN"/>
        </w:rPr>
        <w:t>操作步骤</w:t>
      </w:r>
      <w:bookmarkEnd w:id="246"/>
      <w:bookmarkEnd w:id="247"/>
    </w:p>
    <w:bookmarkEnd w:id="248"/>
    <w:p w14:paraId="24155CFD" w14:textId="77777777" w:rsidR="009C779F" w:rsidRPr="00F32D23" w:rsidRDefault="009C779F" w:rsidP="009C779F">
      <w:pPr>
        <w:pStyle w:val="a"/>
        <w:numPr>
          <w:ilvl w:val="0"/>
          <w:numId w:val="75"/>
        </w:numPr>
      </w:pPr>
      <w:r w:rsidRPr="00F32D23">
        <w:rPr>
          <w:rFonts w:hint="eastAsia"/>
        </w:rPr>
        <w:t>实验环境准备</w:t>
      </w:r>
    </w:p>
    <w:p w14:paraId="629D18AB" w14:textId="77777777" w:rsidR="009C779F" w:rsidRPr="00F32D23" w:rsidRDefault="009C779F" w:rsidP="009C779F">
      <w:pPr>
        <w:pStyle w:val="aff2"/>
        <w:widowControl w:val="0"/>
        <w:topLinePunct w:val="0"/>
        <w:autoSpaceDE w:val="0"/>
        <w:autoSpaceDN w:val="0"/>
        <w:snapToGrid/>
        <w:spacing w:before="0" w:after="156"/>
        <w:ind w:left="0"/>
        <w:rPr>
          <w:kern w:val="0"/>
        </w:rPr>
      </w:pPr>
      <w:r w:rsidRPr="00F32D23">
        <w:rPr>
          <w:rFonts w:hint="eastAsia"/>
          <w:kern w:val="0"/>
        </w:rPr>
        <w:t>如果本任务中</w:t>
      </w:r>
      <w:r>
        <w:rPr>
          <w:rFonts w:hint="eastAsia"/>
          <w:kern w:val="0"/>
        </w:rPr>
        <w:t>您</w:t>
      </w:r>
      <w:r w:rsidRPr="00F32D23">
        <w:rPr>
          <w:rFonts w:hint="eastAsia"/>
          <w:kern w:val="0"/>
        </w:rPr>
        <w:t>使用的是空配置设备，那么</w:t>
      </w:r>
      <w:r>
        <w:rPr>
          <w:rFonts w:hint="eastAsia"/>
          <w:kern w:val="0"/>
        </w:rPr>
        <w:t>请</w:t>
      </w:r>
      <w:r w:rsidRPr="00F32D23">
        <w:rPr>
          <w:rFonts w:hint="eastAsia"/>
          <w:kern w:val="0"/>
        </w:rPr>
        <w:t>从步骤</w:t>
      </w:r>
      <w:r w:rsidRPr="00F32D23">
        <w:rPr>
          <w:kern w:val="0"/>
        </w:rPr>
        <w:t>1</w:t>
      </w:r>
      <w:r w:rsidRPr="00F32D23">
        <w:rPr>
          <w:rFonts w:hint="eastAsia"/>
          <w:kern w:val="0"/>
        </w:rPr>
        <w:t>开始配置。如果使用的设备包含上一个实验的配置，请直接从步骤</w:t>
      </w:r>
      <w:r w:rsidRPr="00F32D23">
        <w:rPr>
          <w:kern w:val="0"/>
        </w:rPr>
        <w:t>2</w:t>
      </w:r>
      <w:r w:rsidRPr="00F32D23">
        <w:rPr>
          <w:rFonts w:hint="eastAsia"/>
          <w:kern w:val="0"/>
        </w:rPr>
        <w:t>开始配置。</w:t>
      </w:r>
    </w:p>
    <w:p w14:paraId="3FC85241" w14:textId="77777777" w:rsidR="009C779F" w:rsidRPr="00266D68" w:rsidRDefault="009C779F" w:rsidP="009C779F">
      <w:pPr>
        <w:pStyle w:val="aff3"/>
        <w:ind w:leftChars="100" w:left="210"/>
        <w:rPr>
          <w:rFonts w:eastAsia="微软雅黑"/>
        </w:rPr>
      </w:pPr>
      <w:r w:rsidRPr="00266D68">
        <w:rPr>
          <w:rFonts w:eastAsia="微软雅黑"/>
        </w:rPr>
        <w:t xml:space="preserve">&lt;Huawei&gt;system-view </w:t>
      </w:r>
    </w:p>
    <w:p w14:paraId="0308644E" w14:textId="77777777" w:rsidR="009C779F" w:rsidRPr="00266D68" w:rsidRDefault="009C779F" w:rsidP="009C779F">
      <w:pPr>
        <w:pStyle w:val="aff3"/>
        <w:ind w:leftChars="100" w:left="210"/>
        <w:rPr>
          <w:rFonts w:eastAsia="微软雅黑"/>
        </w:rPr>
      </w:pPr>
      <w:r w:rsidRPr="00266D68">
        <w:rPr>
          <w:rFonts w:eastAsia="微软雅黑"/>
        </w:rPr>
        <w:t>Enter system view, return user view with Ctrl+Z.</w:t>
      </w:r>
    </w:p>
    <w:p w14:paraId="73FCABE5" w14:textId="77777777" w:rsidR="009C779F" w:rsidRPr="00266D68" w:rsidRDefault="009C779F" w:rsidP="009C779F">
      <w:pPr>
        <w:pStyle w:val="aff3"/>
        <w:ind w:leftChars="100" w:left="210"/>
        <w:rPr>
          <w:rFonts w:eastAsia="微软雅黑"/>
        </w:rPr>
      </w:pPr>
      <w:r w:rsidRPr="00266D68">
        <w:rPr>
          <w:rFonts w:eastAsia="微软雅黑"/>
        </w:rPr>
        <w:lastRenderedPageBreak/>
        <w:t>[Huawei]sy</w:t>
      </w:r>
      <w:r w:rsidRPr="00266D68">
        <w:rPr>
          <w:rFonts w:eastAsia="微软雅黑" w:hint="eastAsia"/>
        </w:rPr>
        <w:t>sname</w:t>
      </w:r>
      <w:r w:rsidRPr="00266D68">
        <w:rPr>
          <w:rFonts w:eastAsia="微软雅黑"/>
        </w:rPr>
        <w:t xml:space="preserve"> R1</w:t>
      </w:r>
    </w:p>
    <w:p w14:paraId="3F5B6CCD" w14:textId="77777777" w:rsidR="009C779F" w:rsidRPr="00266D68" w:rsidRDefault="009C779F" w:rsidP="009C779F">
      <w:pPr>
        <w:pStyle w:val="aff3"/>
        <w:ind w:leftChars="100" w:left="210"/>
        <w:rPr>
          <w:rFonts w:eastAsia="微软雅黑"/>
        </w:rPr>
      </w:pPr>
      <w:r w:rsidRPr="00266D68">
        <w:rPr>
          <w:rFonts w:eastAsia="微软雅黑"/>
        </w:rPr>
        <w:t>[R1]interface  GigabitEthernet 0/0/1</w:t>
      </w:r>
    </w:p>
    <w:p w14:paraId="3169C193" w14:textId="77777777" w:rsidR="009C779F" w:rsidRPr="00266D68" w:rsidRDefault="009C779F" w:rsidP="009C779F">
      <w:pPr>
        <w:pStyle w:val="aff3"/>
        <w:ind w:leftChars="100" w:left="210"/>
        <w:rPr>
          <w:rFonts w:eastAsia="微软雅黑"/>
        </w:rPr>
      </w:pPr>
      <w:r w:rsidRPr="00266D68">
        <w:rPr>
          <w:rFonts w:eastAsia="微软雅黑"/>
        </w:rPr>
        <w:t>[R1-GigabitEthernet0/0/1]ip address 10.0.12.1 24</w:t>
      </w:r>
    </w:p>
    <w:p w14:paraId="4133FAB8" w14:textId="77777777" w:rsidR="009C779F" w:rsidRPr="00266D68" w:rsidRDefault="009C779F" w:rsidP="009C779F">
      <w:pPr>
        <w:pStyle w:val="aff3"/>
        <w:ind w:leftChars="100" w:left="210"/>
        <w:rPr>
          <w:rFonts w:eastAsia="微软雅黑"/>
        </w:rPr>
      </w:pPr>
    </w:p>
    <w:p w14:paraId="02264847" w14:textId="77777777" w:rsidR="009C779F" w:rsidRPr="00266D68" w:rsidRDefault="009C779F" w:rsidP="009C779F">
      <w:pPr>
        <w:pStyle w:val="aff3"/>
        <w:ind w:leftChars="100" w:left="210"/>
        <w:rPr>
          <w:rFonts w:eastAsia="微软雅黑"/>
        </w:rPr>
      </w:pPr>
      <w:r w:rsidRPr="00266D68">
        <w:rPr>
          <w:rFonts w:eastAsia="微软雅黑"/>
        </w:rPr>
        <w:t xml:space="preserve">&lt;Huawei&gt;system-view </w:t>
      </w:r>
    </w:p>
    <w:p w14:paraId="11AF80B2" w14:textId="77777777" w:rsidR="009C779F" w:rsidRPr="00266D68" w:rsidRDefault="009C779F" w:rsidP="009C779F">
      <w:pPr>
        <w:pStyle w:val="aff3"/>
        <w:ind w:leftChars="100" w:left="210"/>
        <w:rPr>
          <w:rFonts w:eastAsia="微软雅黑"/>
        </w:rPr>
      </w:pPr>
      <w:r w:rsidRPr="00266D68">
        <w:rPr>
          <w:rFonts w:eastAsia="微软雅黑"/>
        </w:rPr>
        <w:t>Enter system view, return user view with Ctrl+Z.</w:t>
      </w:r>
    </w:p>
    <w:p w14:paraId="14E8E949" w14:textId="77777777" w:rsidR="009C779F" w:rsidRPr="00266D68" w:rsidRDefault="009C779F" w:rsidP="009C779F">
      <w:pPr>
        <w:pStyle w:val="aff3"/>
        <w:ind w:leftChars="100" w:left="210"/>
        <w:rPr>
          <w:rFonts w:eastAsia="微软雅黑"/>
        </w:rPr>
      </w:pPr>
      <w:r w:rsidRPr="00266D68">
        <w:rPr>
          <w:rFonts w:eastAsia="微软雅黑"/>
        </w:rPr>
        <w:t>[Huawei]sy</w:t>
      </w:r>
      <w:r w:rsidRPr="00266D68">
        <w:rPr>
          <w:rFonts w:eastAsia="微软雅黑" w:hint="eastAsia"/>
        </w:rPr>
        <w:t>sname</w:t>
      </w:r>
      <w:r w:rsidRPr="00266D68">
        <w:rPr>
          <w:rFonts w:eastAsia="微软雅黑"/>
        </w:rPr>
        <w:t xml:space="preserve"> R</w:t>
      </w:r>
      <w:r w:rsidRPr="00266D68">
        <w:rPr>
          <w:rFonts w:eastAsia="微软雅黑" w:hint="eastAsia"/>
        </w:rPr>
        <w:t>2</w:t>
      </w:r>
    </w:p>
    <w:p w14:paraId="464A5DFA" w14:textId="77777777" w:rsidR="009C779F" w:rsidRPr="00266D68" w:rsidRDefault="009C779F" w:rsidP="009C779F">
      <w:pPr>
        <w:pStyle w:val="aff3"/>
        <w:ind w:leftChars="100" w:left="210"/>
        <w:rPr>
          <w:rFonts w:eastAsia="微软雅黑"/>
        </w:rPr>
      </w:pPr>
      <w:r w:rsidRPr="00266D68">
        <w:rPr>
          <w:rFonts w:eastAsia="微软雅黑"/>
        </w:rPr>
        <w:t>[R</w:t>
      </w:r>
      <w:r w:rsidRPr="00266D68">
        <w:rPr>
          <w:rFonts w:eastAsia="微软雅黑" w:hint="eastAsia"/>
        </w:rPr>
        <w:t>2</w:t>
      </w:r>
      <w:r w:rsidRPr="00266D68">
        <w:rPr>
          <w:rFonts w:eastAsia="微软雅黑"/>
        </w:rPr>
        <w:t>]interface  GigabitEthernet 0/0/1</w:t>
      </w:r>
    </w:p>
    <w:p w14:paraId="2E040C19" w14:textId="77777777" w:rsidR="009C779F" w:rsidRPr="00266D68" w:rsidRDefault="009C779F" w:rsidP="009C779F">
      <w:pPr>
        <w:pStyle w:val="aff3"/>
        <w:ind w:leftChars="100" w:left="210"/>
        <w:rPr>
          <w:rFonts w:eastAsia="微软雅黑"/>
        </w:rPr>
      </w:pPr>
      <w:r w:rsidRPr="00266D68">
        <w:rPr>
          <w:rFonts w:eastAsia="微软雅黑"/>
        </w:rPr>
        <w:t>[R</w:t>
      </w:r>
      <w:r w:rsidRPr="00266D68">
        <w:rPr>
          <w:rFonts w:eastAsia="微软雅黑" w:hint="eastAsia"/>
        </w:rPr>
        <w:t>2</w:t>
      </w:r>
      <w:r w:rsidRPr="00266D68">
        <w:rPr>
          <w:rFonts w:eastAsia="微软雅黑"/>
        </w:rPr>
        <w:t>-GigabitEthernet0/0/1]ip address 10.0.12.2 24</w:t>
      </w:r>
    </w:p>
    <w:p w14:paraId="6C50F179" w14:textId="77777777" w:rsidR="009C779F" w:rsidRPr="00266D68" w:rsidRDefault="009C779F" w:rsidP="009C779F">
      <w:pPr>
        <w:pStyle w:val="aff3"/>
        <w:ind w:leftChars="100" w:left="210"/>
        <w:rPr>
          <w:rFonts w:eastAsia="微软雅黑"/>
        </w:rPr>
      </w:pPr>
    </w:p>
    <w:p w14:paraId="784C995A" w14:textId="77777777" w:rsidR="009C779F" w:rsidRPr="00F32D23" w:rsidRDefault="009C779F" w:rsidP="009C779F">
      <w:pPr>
        <w:pStyle w:val="aff2"/>
        <w:widowControl w:val="0"/>
        <w:topLinePunct w:val="0"/>
        <w:autoSpaceDE w:val="0"/>
        <w:autoSpaceDN w:val="0"/>
        <w:snapToGrid/>
        <w:spacing w:before="0" w:after="156"/>
        <w:ind w:left="0"/>
        <w:rPr>
          <w:kern w:val="0"/>
        </w:rPr>
      </w:pPr>
      <w:r>
        <w:rPr>
          <w:rFonts w:hint="eastAsia"/>
          <w:kern w:val="0"/>
        </w:rPr>
        <w:t>测试</w:t>
      </w:r>
      <w:r w:rsidRPr="00F32D23">
        <w:rPr>
          <w:kern w:val="0"/>
        </w:rPr>
        <w:t>R1</w:t>
      </w:r>
      <w:r w:rsidRPr="00F32D23">
        <w:rPr>
          <w:rFonts w:hint="eastAsia"/>
          <w:kern w:val="0"/>
        </w:rPr>
        <w:t>和</w:t>
      </w:r>
      <w:r w:rsidRPr="00F32D23">
        <w:rPr>
          <w:kern w:val="0"/>
        </w:rPr>
        <w:t>R2</w:t>
      </w:r>
      <w:r w:rsidRPr="00F32D23">
        <w:rPr>
          <w:rFonts w:hint="eastAsia"/>
          <w:kern w:val="0"/>
        </w:rPr>
        <w:t>之间</w:t>
      </w:r>
      <w:r>
        <w:rPr>
          <w:rFonts w:hint="eastAsia"/>
          <w:kern w:val="0"/>
        </w:rPr>
        <w:t>的连通性</w:t>
      </w:r>
      <w:r w:rsidRPr="00F32D23">
        <w:rPr>
          <w:rFonts w:hint="eastAsia"/>
          <w:kern w:val="0"/>
        </w:rPr>
        <w:t>。</w:t>
      </w:r>
    </w:p>
    <w:p w14:paraId="2DA40F34" w14:textId="77777777" w:rsidR="009C779F" w:rsidRPr="00266D68" w:rsidRDefault="009C779F" w:rsidP="009C779F">
      <w:pPr>
        <w:pStyle w:val="aff3"/>
        <w:ind w:leftChars="100" w:left="210"/>
      </w:pPr>
      <w:r w:rsidRPr="00266D68" w:rsidDel="00E67940">
        <w:t xml:space="preserve"> </w:t>
      </w:r>
      <w:r w:rsidRPr="00266D68">
        <w:t>[R1]ping 10.0.12.2</w:t>
      </w:r>
    </w:p>
    <w:p w14:paraId="09E7FAF6" w14:textId="77777777" w:rsidR="009C779F" w:rsidRPr="00266D68" w:rsidRDefault="009C779F" w:rsidP="009C779F">
      <w:pPr>
        <w:pStyle w:val="aff3"/>
        <w:ind w:leftChars="100" w:left="210"/>
      </w:pPr>
      <w:r w:rsidRPr="00266D68">
        <w:t xml:space="preserve">  PING 10.0.12.2: 56  data bytes, press CTRL_C to break</w:t>
      </w:r>
    </w:p>
    <w:p w14:paraId="23936445" w14:textId="77777777" w:rsidR="009C779F" w:rsidRPr="00266D68" w:rsidRDefault="009C779F" w:rsidP="009C779F">
      <w:pPr>
        <w:pStyle w:val="aff3"/>
        <w:ind w:leftChars="100" w:left="210"/>
      </w:pPr>
      <w:r w:rsidRPr="00266D68">
        <w:t xml:space="preserve">    Reply from 10.0.12.2: bytes=56 Sequence=1 ttl=255 time=10 ms</w:t>
      </w:r>
    </w:p>
    <w:p w14:paraId="687A67AE" w14:textId="77777777" w:rsidR="009C779F" w:rsidRPr="00266D68" w:rsidRDefault="009C779F" w:rsidP="009C779F">
      <w:pPr>
        <w:pStyle w:val="aff3"/>
        <w:ind w:leftChars="100" w:left="210"/>
      </w:pPr>
      <w:r w:rsidRPr="00266D68">
        <w:t xml:space="preserve">    Reply from 10.0.12.2: bytes=56 Sequence=2 ttl=255 time=1 ms</w:t>
      </w:r>
    </w:p>
    <w:p w14:paraId="3AE87C64" w14:textId="77777777" w:rsidR="009C779F" w:rsidRPr="00266D68" w:rsidRDefault="009C779F" w:rsidP="009C779F">
      <w:pPr>
        <w:pStyle w:val="aff3"/>
        <w:ind w:leftChars="100" w:left="210"/>
      </w:pPr>
      <w:r w:rsidRPr="00266D68">
        <w:t xml:space="preserve">    Reply from 10.0.12.2: bytes=56 Sequence=3 ttl=255 time=1 ms</w:t>
      </w:r>
    </w:p>
    <w:p w14:paraId="03F8DDAD" w14:textId="77777777" w:rsidR="009C779F" w:rsidRPr="00266D68" w:rsidRDefault="009C779F" w:rsidP="009C779F">
      <w:pPr>
        <w:pStyle w:val="aff3"/>
        <w:ind w:leftChars="100" w:left="210"/>
      </w:pPr>
      <w:r w:rsidRPr="00266D68">
        <w:t xml:space="preserve">    Reply from 10.0.12.2: bytes=56 Sequence=4 ttl=255 time=10 ms</w:t>
      </w:r>
    </w:p>
    <w:p w14:paraId="7D5CE50D" w14:textId="77777777" w:rsidR="009C779F" w:rsidRPr="00266D68" w:rsidRDefault="009C779F" w:rsidP="009C779F">
      <w:pPr>
        <w:pStyle w:val="aff3"/>
        <w:ind w:leftChars="100" w:left="210"/>
      </w:pPr>
      <w:r w:rsidRPr="00266D68">
        <w:t xml:space="preserve">    Reply from 10.0.12.2: bytes=56 Sequence=5 ttl=255 time=1 ms</w:t>
      </w:r>
    </w:p>
    <w:p w14:paraId="6FCC0E31" w14:textId="77777777" w:rsidR="009C779F" w:rsidRPr="00266D68" w:rsidRDefault="009C779F" w:rsidP="009C779F">
      <w:pPr>
        <w:pStyle w:val="aff3"/>
        <w:ind w:leftChars="100" w:left="210"/>
      </w:pPr>
      <w:r w:rsidRPr="00266D68">
        <w:t xml:space="preserve">  --- 10.0.12.2 ping statistics ---</w:t>
      </w:r>
    </w:p>
    <w:p w14:paraId="0249725A" w14:textId="77777777" w:rsidR="009C779F" w:rsidRPr="00266D68" w:rsidRDefault="009C779F" w:rsidP="009C779F">
      <w:pPr>
        <w:pStyle w:val="aff3"/>
        <w:ind w:leftChars="100" w:left="210"/>
      </w:pPr>
      <w:r w:rsidRPr="00266D68">
        <w:t xml:space="preserve">    5 packet(s) transmitted</w:t>
      </w:r>
    </w:p>
    <w:p w14:paraId="56B4A69C" w14:textId="77777777" w:rsidR="009C779F" w:rsidRPr="00266D68" w:rsidRDefault="009C779F" w:rsidP="009C779F">
      <w:pPr>
        <w:pStyle w:val="aff3"/>
        <w:ind w:leftChars="100" w:left="210"/>
      </w:pPr>
      <w:r w:rsidRPr="00266D68">
        <w:t xml:space="preserve">    5 packet(s) received</w:t>
      </w:r>
    </w:p>
    <w:p w14:paraId="6B688630" w14:textId="77777777" w:rsidR="009C779F" w:rsidRPr="00266D68" w:rsidRDefault="009C779F" w:rsidP="009C779F">
      <w:pPr>
        <w:pStyle w:val="aff3"/>
        <w:ind w:leftChars="100" w:left="210"/>
      </w:pPr>
      <w:r w:rsidRPr="00266D68">
        <w:t xml:space="preserve">    0.00% packet loss</w:t>
      </w:r>
    </w:p>
    <w:p w14:paraId="23F0D647" w14:textId="77777777" w:rsidR="009C779F" w:rsidRPr="00266D68" w:rsidRDefault="009C779F" w:rsidP="009C779F">
      <w:pPr>
        <w:pStyle w:val="aff3"/>
        <w:ind w:leftChars="100" w:left="210" w:firstLine="360"/>
      </w:pPr>
      <w:r w:rsidRPr="00266D68">
        <w:t>round-trip min/avg/max = 1/4/10 ms</w:t>
      </w:r>
    </w:p>
    <w:p w14:paraId="69591890" w14:textId="77777777" w:rsidR="009C779F" w:rsidRPr="00F32D23" w:rsidRDefault="009C779F" w:rsidP="009C779F">
      <w:pPr>
        <w:pStyle w:val="a"/>
        <w:numPr>
          <w:ilvl w:val="0"/>
          <w:numId w:val="75"/>
        </w:numPr>
      </w:pPr>
      <w:r w:rsidRPr="00F32D23">
        <w:rPr>
          <w:rFonts w:hint="eastAsia"/>
        </w:rPr>
        <w:t>在路由器上启用</w:t>
      </w:r>
      <w:r w:rsidRPr="00F32D23">
        <w:t>FTP</w:t>
      </w:r>
      <w:r w:rsidRPr="00F32D23">
        <w:rPr>
          <w:rFonts w:hint="eastAsia"/>
        </w:rPr>
        <w:t>业务。</w:t>
      </w:r>
    </w:p>
    <w:p w14:paraId="1A10440D" w14:textId="77777777" w:rsidR="009C779F" w:rsidRPr="00F32D23" w:rsidRDefault="009C779F" w:rsidP="009C779F">
      <w:pPr>
        <w:pStyle w:val="aff2"/>
        <w:widowControl w:val="0"/>
        <w:topLinePunct w:val="0"/>
        <w:autoSpaceDE w:val="0"/>
        <w:autoSpaceDN w:val="0"/>
        <w:snapToGrid/>
        <w:spacing w:before="0" w:after="156"/>
        <w:ind w:left="0"/>
        <w:rPr>
          <w:kern w:val="0"/>
        </w:rPr>
      </w:pPr>
      <w:r w:rsidRPr="00F32D23">
        <w:rPr>
          <w:rFonts w:hint="eastAsia"/>
          <w:kern w:val="0"/>
        </w:rPr>
        <w:t>默认情况下，路由器的</w:t>
      </w:r>
      <w:r w:rsidRPr="00F32D23">
        <w:rPr>
          <w:kern w:val="0"/>
        </w:rPr>
        <w:t>FTP</w:t>
      </w:r>
      <w:r w:rsidRPr="00F32D23">
        <w:rPr>
          <w:rFonts w:hint="eastAsia"/>
          <w:kern w:val="0"/>
        </w:rPr>
        <w:t>功能</w:t>
      </w:r>
      <w:r>
        <w:rPr>
          <w:rFonts w:hint="eastAsia"/>
          <w:kern w:val="0"/>
        </w:rPr>
        <w:t>并</w:t>
      </w:r>
      <w:r w:rsidRPr="00F32D23">
        <w:rPr>
          <w:rFonts w:hint="eastAsia"/>
          <w:kern w:val="0"/>
        </w:rPr>
        <w:t>未启用。使用</w:t>
      </w:r>
      <w:r w:rsidRPr="00F32D23">
        <w:rPr>
          <w:kern w:val="0"/>
        </w:rPr>
        <w:t>FTP</w:t>
      </w:r>
      <w:r w:rsidRPr="00F32D23">
        <w:rPr>
          <w:rFonts w:hint="eastAsia"/>
          <w:kern w:val="0"/>
        </w:rPr>
        <w:t>业务之前，必须先启用</w:t>
      </w:r>
      <w:r w:rsidRPr="00F32D23">
        <w:rPr>
          <w:kern w:val="0"/>
        </w:rPr>
        <w:t>FTP</w:t>
      </w:r>
      <w:r w:rsidRPr="00F32D23">
        <w:rPr>
          <w:rFonts w:hint="eastAsia"/>
          <w:kern w:val="0"/>
        </w:rPr>
        <w:t>功能。配置</w:t>
      </w:r>
      <w:r w:rsidRPr="00F32D23">
        <w:rPr>
          <w:kern w:val="0"/>
        </w:rPr>
        <w:t>R1</w:t>
      </w:r>
      <w:r w:rsidRPr="00F32D23">
        <w:rPr>
          <w:rFonts w:hint="eastAsia"/>
          <w:kern w:val="0"/>
        </w:rPr>
        <w:t>为</w:t>
      </w:r>
      <w:r w:rsidRPr="00F32D23">
        <w:rPr>
          <w:kern w:val="0"/>
        </w:rPr>
        <w:t>FTP</w:t>
      </w:r>
      <w:r w:rsidRPr="00F32D23">
        <w:rPr>
          <w:rFonts w:hint="eastAsia"/>
          <w:kern w:val="0"/>
        </w:rPr>
        <w:t>服务器，</w:t>
      </w:r>
      <w:r w:rsidRPr="00F32D23">
        <w:rPr>
          <w:kern w:val="0"/>
        </w:rPr>
        <w:t>R2</w:t>
      </w:r>
      <w:r w:rsidRPr="00F32D23">
        <w:rPr>
          <w:rFonts w:hint="eastAsia"/>
          <w:kern w:val="0"/>
        </w:rPr>
        <w:t>为客户端。</w:t>
      </w:r>
    </w:p>
    <w:p w14:paraId="7D0F643C" w14:textId="77777777" w:rsidR="009C779F" w:rsidRPr="00266D68" w:rsidRDefault="009C779F" w:rsidP="009C779F">
      <w:pPr>
        <w:pStyle w:val="aff3"/>
        <w:ind w:leftChars="100" w:left="210"/>
      </w:pPr>
      <w:r w:rsidRPr="00266D68">
        <w:t>[R1]ftp server enable</w:t>
      </w:r>
    </w:p>
    <w:p w14:paraId="528556DE" w14:textId="77777777" w:rsidR="009C779F" w:rsidRPr="00266D68" w:rsidRDefault="009C779F" w:rsidP="009C779F">
      <w:pPr>
        <w:pStyle w:val="aff3"/>
        <w:ind w:leftChars="100" w:left="210"/>
      </w:pPr>
      <w:r w:rsidRPr="00266D68">
        <w:t>Info: Succeeded in starting the FTP server</w:t>
      </w:r>
    </w:p>
    <w:p w14:paraId="60627344" w14:textId="3E6E7957" w:rsidR="009C779F" w:rsidRPr="00266D68" w:rsidRDefault="009C779F" w:rsidP="009C779F">
      <w:pPr>
        <w:pStyle w:val="aff3"/>
        <w:ind w:leftChars="100" w:left="210"/>
      </w:pPr>
      <w:r w:rsidRPr="00266D68">
        <w:t xml:space="preserve">[R1]set default ftp-directory </w:t>
      </w:r>
      <w:r w:rsidR="00CF7CBE">
        <w:rPr>
          <w:rFonts w:hint="eastAsia"/>
        </w:rPr>
        <w:t>flash</w:t>
      </w:r>
      <w:r w:rsidRPr="00266D68">
        <w:t>:</w:t>
      </w:r>
      <w:r w:rsidR="00B017E3">
        <w:rPr>
          <w:rFonts w:hint="eastAsia"/>
        </w:rPr>
        <w:t>/</w:t>
      </w:r>
    </w:p>
    <w:p w14:paraId="3BECD1C4" w14:textId="77777777" w:rsidR="009C779F" w:rsidRPr="00266D68" w:rsidRDefault="009C779F" w:rsidP="009C779F">
      <w:pPr>
        <w:pStyle w:val="aff3"/>
        <w:ind w:leftChars="100" w:left="210"/>
      </w:pPr>
    </w:p>
    <w:p w14:paraId="073832C9" w14:textId="77777777" w:rsidR="009C779F" w:rsidRPr="00F32D23" w:rsidRDefault="009C779F" w:rsidP="009C779F">
      <w:pPr>
        <w:pStyle w:val="aff2"/>
        <w:widowControl w:val="0"/>
        <w:topLinePunct w:val="0"/>
        <w:autoSpaceDE w:val="0"/>
        <w:autoSpaceDN w:val="0"/>
        <w:snapToGrid/>
        <w:spacing w:before="0" w:after="156"/>
        <w:ind w:left="0"/>
        <w:rPr>
          <w:kern w:val="0"/>
        </w:rPr>
      </w:pPr>
      <w:r>
        <w:rPr>
          <w:rFonts w:hint="eastAsia"/>
          <w:kern w:val="0"/>
        </w:rPr>
        <w:t>通过在AAA中设置用户名和密码，</w:t>
      </w:r>
      <w:r w:rsidRPr="00F32D23">
        <w:rPr>
          <w:rFonts w:hint="eastAsia"/>
          <w:kern w:val="0"/>
        </w:rPr>
        <w:t>授权</w:t>
      </w:r>
      <w:r w:rsidRPr="00F32D23">
        <w:rPr>
          <w:kern w:val="0"/>
        </w:rPr>
        <w:t>FTP</w:t>
      </w:r>
      <w:r w:rsidRPr="00F32D23">
        <w:rPr>
          <w:rFonts w:hint="eastAsia"/>
          <w:kern w:val="0"/>
        </w:rPr>
        <w:t>合法用户连接到</w:t>
      </w:r>
      <w:r w:rsidRPr="00F32D23">
        <w:rPr>
          <w:kern w:val="0"/>
        </w:rPr>
        <w:t>FTP</w:t>
      </w:r>
      <w:r w:rsidRPr="00F32D23">
        <w:rPr>
          <w:rFonts w:hint="eastAsia"/>
          <w:kern w:val="0"/>
        </w:rPr>
        <w:t>服务器。</w:t>
      </w:r>
      <w:r>
        <w:rPr>
          <w:rFonts w:hint="eastAsia"/>
          <w:kern w:val="0"/>
        </w:rPr>
        <w:t>这样，</w:t>
      </w:r>
      <w:r w:rsidRPr="00F32D23">
        <w:rPr>
          <w:rFonts w:hint="eastAsia"/>
          <w:kern w:val="0"/>
        </w:rPr>
        <w:t>非法用户</w:t>
      </w:r>
      <w:r>
        <w:rPr>
          <w:rFonts w:hint="eastAsia"/>
          <w:kern w:val="0"/>
        </w:rPr>
        <w:t>就</w:t>
      </w:r>
      <w:r w:rsidRPr="00F32D23">
        <w:rPr>
          <w:rFonts w:hint="eastAsia"/>
          <w:kern w:val="0"/>
        </w:rPr>
        <w:t>无法连接</w:t>
      </w:r>
      <w:r w:rsidRPr="00F32D23">
        <w:rPr>
          <w:kern w:val="0"/>
        </w:rPr>
        <w:t>FTP</w:t>
      </w:r>
      <w:r w:rsidRPr="00F32D23">
        <w:rPr>
          <w:rFonts w:hint="eastAsia"/>
          <w:kern w:val="0"/>
        </w:rPr>
        <w:t>服务器，降低</w:t>
      </w:r>
      <w:r>
        <w:rPr>
          <w:rFonts w:hint="eastAsia"/>
          <w:kern w:val="0"/>
        </w:rPr>
        <w:t>了</w:t>
      </w:r>
      <w:r w:rsidRPr="00F32D23">
        <w:rPr>
          <w:rFonts w:hint="eastAsia"/>
          <w:kern w:val="0"/>
        </w:rPr>
        <w:t>安全风险。</w:t>
      </w:r>
    </w:p>
    <w:p w14:paraId="1200EFB0" w14:textId="77777777" w:rsidR="009C779F" w:rsidRPr="00266D68" w:rsidRDefault="009C779F" w:rsidP="009C779F">
      <w:pPr>
        <w:pStyle w:val="aff3"/>
        <w:ind w:leftChars="100" w:left="210"/>
      </w:pPr>
      <w:r w:rsidRPr="00266D68">
        <w:t>[R1]aaa</w:t>
      </w:r>
    </w:p>
    <w:p w14:paraId="48F7DBEC" w14:textId="77777777" w:rsidR="009C779F" w:rsidRPr="00266D68" w:rsidRDefault="009C779F" w:rsidP="009C779F">
      <w:pPr>
        <w:pStyle w:val="aff3"/>
        <w:ind w:leftChars="100" w:left="210"/>
      </w:pPr>
      <w:r w:rsidRPr="00266D68">
        <w:t>[R1-aaa]local-user huawei password  cipher  huawei</w:t>
      </w:r>
      <w:r w:rsidR="0072016D">
        <w:rPr>
          <w:rFonts w:hint="eastAsia"/>
        </w:rPr>
        <w:t>123</w:t>
      </w:r>
    </w:p>
    <w:p w14:paraId="67BCD448" w14:textId="77777777" w:rsidR="009C779F" w:rsidRPr="00266D68" w:rsidRDefault="009C779F" w:rsidP="009C779F">
      <w:pPr>
        <w:pStyle w:val="aff3"/>
        <w:ind w:leftChars="100" w:left="210"/>
      </w:pPr>
      <w:r w:rsidRPr="00266D68">
        <w:lastRenderedPageBreak/>
        <w:t>Info: Add a new user.</w:t>
      </w:r>
    </w:p>
    <w:p w14:paraId="5228CF68" w14:textId="77777777" w:rsidR="009C779F" w:rsidRDefault="009C779F" w:rsidP="009C779F">
      <w:pPr>
        <w:pStyle w:val="aff3"/>
        <w:ind w:leftChars="100" w:left="210"/>
      </w:pPr>
      <w:r w:rsidRPr="00266D68">
        <w:t>[R1-aaa]local-user huawei service-type ftp</w:t>
      </w:r>
    </w:p>
    <w:p w14:paraId="02A9AF4A" w14:textId="77777777" w:rsidR="006763FE" w:rsidRDefault="006763FE" w:rsidP="006763FE">
      <w:pPr>
        <w:pStyle w:val="aff3"/>
        <w:ind w:leftChars="100" w:left="210"/>
      </w:pPr>
      <w:r>
        <w:t>Info: The cipher password has been changed to an irreversible-cipher password.</w:t>
      </w:r>
    </w:p>
    <w:p w14:paraId="42B64994" w14:textId="77777777" w:rsidR="006763FE" w:rsidRDefault="006763FE" w:rsidP="006763FE">
      <w:pPr>
        <w:pStyle w:val="aff3"/>
        <w:ind w:leftChars="100" w:left="210"/>
      </w:pPr>
      <w:r>
        <w:t>Warning: The user access modes include Telnet, FTP or HTTP, and so security risks exist.</w:t>
      </w:r>
    </w:p>
    <w:p w14:paraId="6631863C" w14:textId="77777777" w:rsidR="006763FE" w:rsidRPr="00266D68" w:rsidRDefault="006763FE" w:rsidP="006763FE">
      <w:pPr>
        <w:pStyle w:val="aff3"/>
        <w:ind w:leftChars="100" w:left="210"/>
      </w:pPr>
      <w:r>
        <w:t>Info: After you change the rights (including the password, access type, FTP directory, and level) of a local user, the rights of users already online do not change. The change takes effect to users who go online after the change.</w:t>
      </w:r>
    </w:p>
    <w:p w14:paraId="14F7A9FB" w14:textId="77777777" w:rsidR="009C779F" w:rsidRDefault="009C779F" w:rsidP="009C779F">
      <w:pPr>
        <w:pStyle w:val="aff3"/>
        <w:ind w:leftChars="100" w:left="210"/>
      </w:pPr>
      <w:r w:rsidRPr="00266D68">
        <w:t>[R1-aaa]local-user huawei privilege level 15</w:t>
      </w:r>
    </w:p>
    <w:p w14:paraId="7C40B129" w14:textId="77777777" w:rsidR="006763FE" w:rsidRPr="00266D68" w:rsidRDefault="006763FE" w:rsidP="009C779F">
      <w:pPr>
        <w:pStyle w:val="aff3"/>
        <w:ind w:leftChars="100" w:left="210"/>
      </w:pPr>
      <w:r w:rsidRPr="006763FE">
        <w:t>Info: After you change the rights (including the password, access type, FTP directory, and level) of a local user, the rights of users already online do not change. The change takes effect to users who go online after the change.</w:t>
      </w:r>
    </w:p>
    <w:p w14:paraId="58D96DD3" w14:textId="77777777" w:rsidR="009C779F" w:rsidRDefault="009C779F" w:rsidP="009C779F">
      <w:pPr>
        <w:pStyle w:val="aff3"/>
        <w:ind w:leftChars="100" w:left="210"/>
      </w:pPr>
      <w:r w:rsidRPr="00266D68">
        <w:t xml:space="preserve">[R1-aaa]local-user huawei ftp-directory </w:t>
      </w:r>
      <w:r w:rsidR="0072016D">
        <w:rPr>
          <w:rFonts w:hint="eastAsia"/>
        </w:rPr>
        <w:t>flash</w:t>
      </w:r>
      <w:r w:rsidRPr="00266D68">
        <w:t>:</w:t>
      </w:r>
    </w:p>
    <w:p w14:paraId="28572247" w14:textId="77777777" w:rsidR="006763FE" w:rsidRPr="00266D68" w:rsidRDefault="006763FE" w:rsidP="009C779F">
      <w:pPr>
        <w:pStyle w:val="aff3"/>
        <w:ind w:leftChars="100" w:left="210"/>
      </w:pPr>
      <w:r w:rsidRPr="006763FE">
        <w:t>Info: After you change the rights (including the password, access type, FTP directory, and level) of a local user, the rights of users already online do not change. The change takes effect to users who go online after the change.</w:t>
      </w:r>
    </w:p>
    <w:p w14:paraId="31CAC37A" w14:textId="77777777" w:rsidR="009C779F" w:rsidRDefault="009C779F" w:rsidP="009C779F">
      <w:pPr>
        <w:pStyle w:val="aff3"/>
        <w:ind w:leftChars="100" w:left="210"/>
      </w:pPr>
    </w:p>
    <w:p w14:paraId="4AB9F650" w14:textId="77777777" w:rsidR="009C779F" w:rsidRPr="00266D68" w:rsidRDefault="009C779F" w:rsidP="009C779F">
      <w:pPr>
        <w:pStyle w:val="aff3"/>
        <w:ind w:leftChars="100" w:left="210"/>
      </w:pPr>
      <w:r w:rsidRPr="00266D68">
        <w:t xml:space="preserve">[R1]display ftp-server </w:t>
      </w:r>
    </w:p>
    <w:p w14:paraId="5B2B307B" w14:textId="77777777" w:rsidR="006763FE" w:rsidRDefault="006763FE" w:rsidP="006763FE">
      <w:pPr>
        <w:pStyle w:val="aff3"/>
        <w:ind w:leftChars="100" w:left="210"/>
      </w:pPr>
      <w:r>
        <w:t xml:space="preserve">   FTP server is running          </w:t>
      </w:r>
    </w:p>
    <w:p w14:paraId="22EFBB39" w14:textId="77777777" w:rsidR="006763FE" w:rsidRDefault="006763FE" w:rsidP="006763FE">
      <w:pPr>
        <w:pStyle w:val="aff3"/>
        <w:ind w:leftChars="100" w:left="210"/>
      </w:pPr>
      <w:r>
        <w:t xml:space="preserve">   Max user number                 5</w:t>
      </w:r>
    </w:p>
    <w:p w14:paraId="61EE39B2" w14:textId="77777777" w:rsidR="006763FE" w:rsidRDefault="006763FE" w:rsidP="006763FE">
      <w:pPr>
        <w:pStyle w:val="aff3"/>
        <w:ind w:leftChars="100" w:left="210"/>
      </w:pPr>
      <w:r>
        <w:t xml:space="preserve">   User count                      0</w:t>
      </w:r>
    </w:p>
    <w:p w14:paraId="0B284027" w14:textId="77777777" w:rsidR="006763FE" w:rsidRDefault="006763FE" w:rsidP="006763FE">
      <w:pPr>
        <w:pStyle w:val="aff3"/>
        <w:ind w:leftChars="100" w:left="210"/>
      </w:pPr>
      <w:r>
        <w:t xml:space="preserve">   Timeout value(in minute)        30</w:t>
      </w:r>
    </w:p>
    <w:p w14:paraId="2231CD85" w14:textId="77777777" w:rsidR="006763FE" w:rsidRDefault="006763FE" w:rsidP="00540DD3">
      <w:pPr>
        <w:pStyle w:val="aff3"/>
        <w:ind w:leftChars="100" w:left="210" w:rightChars="100" w:right="210"/>
      </w:pPr>
      <w:r>
        <w:t xml:space="preserve">   </w:t>
      </w:r>
      <w:r w:rsidRPr="00540DD3">
        <w:rPr>
          <w:shd w:val="pct15" w:color="auto" w:fill="FFFFFF"/>
        </w:rPr>
        <w:t>Listening port                  21</w:t>
      </w:r>
    </w:p>
    <w:p w14:paraId="6BA62761" w14:textId="77777777" w:rsidR="006763FE" w:rsidRDefault="006763FE" w:rsidP="006763FE">
      <w:pPr>
        <w:pStyle w:val="aff3"/>
        <w:ind w:leftChars="100" w:left="210"/>
      </w:pPr>
      <w:r>
        <w:t xml:space="preserve">   Acl number                      0</w:t>
      </w:r>
    </w:p>
    <w:p w14:paraId="604199B1" w14:textId="77777777" w:rsidR="009C779F" w:rsidRPr="00266D68" w:rsidRDefault="006763FE" w:rsidP="009C779F">
      <w:pPr>
        <w:pStyle w:val="aff3"/>
        <w:ind w:leftChars="100" w:left="210"/>
      </w:pPr>
      <w:r>
        <w:t xml:space="preserve">   FTP server's source address     0.0.0.0</w:t>
      </w:r>
    </w:p>
    <w:p w14:paraId="4FB1F30B" w14:textId="77777777" w:rsidR="009C779F" w:rsidRPr="00F32D23" w:rsidRDefault="009C779F" w:rsidP="009C779F">
      <w:pPr>
        <w:pStyle w:val="aff2"/>
        <w:widowControl w:val="0"/>
        <w:topLinePunct w:val="0"/>
        <w:autoSpaceDE w:val="0"/>
        <w:autoSpaceDN w:val="0"/>
        <w:snapToGrid/>
        <w:spacing w:before="0" w:after="156"/>
        <w:ind w:left="0"/>
        <w:rPr>
          <w:kern w:val="0"/>
        </w:rPr>
      </w:pPr>
      <w:r w:rsidRPr="00F32D23">
        <w:rPr>
          <w:rFonts w:hint="eastAsia"/>
          <w:kern w:val="0"/>
        </w:rPr>
        <w:t>配置完成后，</w:t>
      </w:r>
      <w:r>
        <w:rPr>
          <w:rFonts w:hint="eastAsia"/>
          <w:kern w:val="0"/>
        </w:rPr>
        <w:t>可以看到</w:t>
      </w:r>
      <w:r w:rsidRPr="00F32D23">
        <w:rPr>
          <w:kern w:val="0"/>
        </w:rPr>
        <w:t>R1</w:t>
      </w:r>
      <w:r w:rsidRPr="00F32D23">
        <w:rPr>
          <w:rFonts w:hint="eastAsia"/>
          <w:kern w:val="0"/>
        </w:rPr>
        <w:t>为</w:t>
      </w:r>
      <w:r w:rsidRPr="00F32D23">
        <w:rPr>
          <w:kern w:val="0"/>
        </w:rPr>
        <w:t>FTP</w:t>
      </w:r>
      <w:r w:rsidRPr="00F32D23">
        <w:rPr>
          <w:rFonts w:hint="eastAsia"/>
          <w:kern w:val="0"/>
        </w:rPr>
        <w:t>服务器，默认情况下监听</w:t>
      </w:r>
      <w:r w:rsidRPr="00F32D23">
        <w:rPr>
          <w:kern w:val="0"/>
        </w:rPr>
        <w:t>TCP 21</w:t>
      </w:r>
      <w:r w:rsidRPr="00F32D23">
        <w:rPr>
          <w:rFonts w:hint="eastAsia"/>
          <w:kern w:val="0"/>
        </w:rPr>
        <w:t>号端口。</w:t>
      </w:r>
    </w:p>
    <w:p w14:paraId="78C5BB5E" w14:textId="77777777" w:rsidR="009C779F" w:rsidRPr="00F32D23" w:rsidRDefault="009C779F" w:rsidP="009C779F">
      <w:pPr>
        <w:pStyle w:val="a"/>
        <w:numPr>
          <w:ilvl w:val="0"/>
          <w:numId w:val="75"/>
        </w:numPr>
      </w:pPr>
      <w:r w:rsidRPr="00F32D23">
        <w:rPr>
          <w:rFonts w:hint="eastAsia"/>
        </w:rPr>
        <w:t>建立</w:t>
      </w:r>
      <w:r w:rsidRPr="00F32D23">
        <w:t>FTP</w:t>
      </w:r>
      <w:r w:rsidRPr="00F32D23">
        <w:rPr>
          <w:rFonts w:hint="eastAsia"/>
        </w:rPr>
        <w:t>客户端</w:t>
      </w:r>
      <w:r>
        <w:rPr>
          <w:rFonts w:hint="eastAsia"/>
        </w:rPr>
        <w:t>与服务器的</w:t>
      </w:r>
      <w:r w:rsidRPr="00F32D23">
        <w:rPr>
          <w:rFonts w:hint="eastAsia"/>
        </w:rPr>
        <w:t>连接。</w:t>
      </w:r>
    </w:p>
    <w:p w14:paraId="54B20533" w14:textId="77777777" w:rsidR="009C779F" w:rsidRPr="00F32D23" w:rsidRDefault="009C779F" w:rsidP="009C779F">
      <w:pPr>
        <w:pStyle w:val="aff2"/>
        <w:widowControl w:val="0"/>
        <w:topLinePunct w:val="0"/>
        <w:autoSpaceDE w:val="0"/>
        <w:autoSpaceDN w:val="0"/>
        <w:snapToGrid/>
        <w:spacing w:before="0" w:after="156"/>
        <w:ind w:left="0"/>
        <w:rPr>
          <w:kern w:val="0"/>
        </w:rPr>
      </w:pPr>
      <w:r w:rsidRPr="00F32D23">
        <w:rPr>
          <w:rFonts w:hint="eastAsia"/>
          <w:kern w:val="0"/>
        </w:rPr>
        <w:t>建立从</w:t>
      </w:r>
      <w:r>
        <w:rPr>
          <w:rFonts w:hint="eastAsia"/>
          <w:kern w:val="0"/>
        </w:rPr>
        <w:t>客户端（</w:t>
      </w:r>
      <w:r w:rsidRPr="00F32D23">
        <w:rPr>
          <w:kern w:val="0"/>
        </w:rPr>
        <w:t>R2</w:t>
      </w:r>
      <w:r>
        <w:rPr>
          <w:rFonts w:hint="eastAsia"/>
          <w:kern w:val="0"/>
        </w:rPr>
        <w:t>）</w:t>
      </w:r>
      <w:r w:rsidRPr="00F32D23">
        <w:rPr>
          <w:rFonts w:hint="eastAsia"/>
          <w:kern w:val="0"/>
        </w:rPr>
        <w:t>到</w:t>
      </w:r>
      <w:r w:rsidRPr="00F32D23">
        <w:rPr>
          <w:kern w:val="0"/>
        </w:rPr>
        <w:t>FTP</w:t>
      </w:r>
      <w:r w:rsidRPr="00F32D23">
        <w:rPr>
          <w:rFonts w:hint="eastAsia"/>
          <w:kern w:val="0"/>
        </w:rPr>
        <w:t>服务器</w:t>
      </w:r>
      <w:r>
        <w:rPr>
          <w:rFonts w:hint="eastAsia"/>
          <w:kern w:val="0"/>
        </w:rPr>
        <w:t>（R1）</w:t>
      </w:r>
      <w:r w:rsidRPr="00F32D23">
        <w:rPr>
          <w:rFonts w:hint="eastAsia"/>
          <w:kern w:val="0"/>
        </w:rPr>
        <w:t>的连接。</w:t>
      </w:r>
    </w:p>
    <w:p w14:paraId="4C7E5FB3" w14:textId="77777777" w:rsidR="009C779F" w:rsidRPr="00266D68" w:rsidRDefault="009C779F" w:rsidP="009C779F">
      <w:pPr>
        <w:pStyle w:val="aff3"/>
        <w:ind w:leftChars="100" w:left="210"/>
      </w:pPr>
      <w:r w:rsidRPr="00266D68">
        <w:t>&lt;R2&gt;ftp 10.0.12.1</w:t>
      </w:r>
    </w:p>
    <w:p w14:paraId="272A3EA1" w14:textId="77777777" w:rsidR="009C779F" w:rsidRPr="00266D68" w:rsidRDefault="009C779F" w:rsidP="009C779F">
      <w:pPr>
        <w:pStyle w:val="aff3"/>
        <w:ind w:leftChars="100" w:left="210"/>
      </w:pPr>
      <w:r w:rsidRPr="00266D68">
        <w:t>Trying 10.0.12.1 ...</w:t>
      </w:r>
    </w:p>
    <w:p w14:paraId="1AB16FD8" w14:textId="77777777" w:rsidR="009C779F" w:rsidRPr="00266D68" w:rsidRDefault="009C779F" w:rsidP="009C779F">
      <w:pPr>
        <w:pStyle w:val="aff3"/>
        <w:ind w:leftChars="100" w:left="210"/>
      </w:pPr>
      <w:r w:rsidRPr="00266D68">
        <w:t>Press CTRL+K to abort</w:t>
      </w:r>
    </w:p>
    <w:p w14:paraId="241C84A4" w14:textId="77777777" w:rsidR="009C779F" w:rsidRPr="00266D68" w:rsidRDefault="009C779F" w:rsidP="009C779F">
      <w:pPr>
        <w:pStyle w:val="aff3"/>
        <w:ind w:leftChars="100" w:left="210"/>
      </w:pPr>
      <w:r w:rsidRPr="00266D68">
        <w:t>Connected to 10.0.12.1.</w:t>
      </w:r>
    </w:p>
    <w:p w14:paraId="751952E1" w14:textId="77777777" w:rsidR="009C779F" w:rsidRPr="00266D68" w:rsidRDefault="009C779F" w:rsidP="009C779F">
      <w:pPr>
        <w:pStyle w:val="aff3"/>
        <w:ind w:leftChars="100" w:left="210"/>
      </w:pPr>
      <w:r w:rsidRPr="00266D68">
        <w:t>220 FTP service ready.</w:t>
      </w:r>
    </w:p>
    <w:p w14:paraId="678D70A1" w14:textId="77777777" w:rsidR="009C779F" w:rsidRPr="00266D68" w:rsidRDefault="009C779F" w:rsidP="009C779F">
      <w:pPr>
        <w:pStyle w:val="aff3"/>
        <w:ind w:leftChars="100" w:left="210"/>
      </w:pPr>
      <w:r w:rsidRPr="00266D68">
        <w:t>User(10.0.12.1:(none)):huawei</w:t>
      </w:r>
    </w:p>
    <w:p w14:paraId="3826CA19" w14:textId="77777777" w:rsidR="009C779F" w:rsidRPr="00266D68" w:rsidRDefault="009C779F" w:rsidP="009C779F">
      <w:pPr>
        <w:pStyle w:val="aff3"/>
        <w:ind w:leftChars="100" w:left="210"/>
      </w:pPr>
      <w:r w:rsidRPr="00266D68">
        <w:t>331 Password required for huawei.</w:t>
      </w:r>
    </w:p>
    <w:p w14:paraId="4323F35A" w14:textId="77777777" w:rsidR="009C779F" w:rsidRPr="00266D68" w:rsidRDefault="009C779F" w:rsidP="009C779F">
      <w:pPr>
        <w:pStyle w:val="aff3"/>
        <w:ind w:leftChars="100" w:left="210"/>
      </w:pPr>
      <w:r w:rsidRPr="00266D68">
        <w:t>Enter password:</w:t>
      </w:r>
    </w:p>
    <w:p w14:paraId="553BAE78" w14:textId="77777777" w:rsidR="009C779F" w:rsidRPr="00266D68" w:rsidRDefault="009C779F" w:rsidP="009C779F">
      <w:pPr>
        <w:pStyle w:val="aff3"/>
        <w:ind w:leftChars="100" w:left="210"/>
      </w:pPr>
      <w:r w:rsidRPr="00266D68">
        <w:t>230 User logged in.</w:t>
      </w:r>
    </w:p>
    <w:p w14:paraId="6DA10536" w14:textId="77777777" w:rsidR="009C779F" w:rsidRPr="00266D68" w:rsidRDefault="009C779F" w:rsidP="009C779F">
      <w:pPr>
        <w:pStyle w:val="aff3"/>
        <w:ind w:leftChars="100" w:left="210"/>
      </w:pPr>
      <w:r w:rsidRPr="00266D68">
        <w:t>[R2-ftp]</w:t>
      </w:r>
    </w:p>
    <w:p w14:paraId="5551DDBB" w14:textId="77777777" w:rsidR="009C779F" w:rsidRPr="00266D68" w:rsidRDefault="009C779F" w:rsidP="009C779F">
      <w:pPr>
        <w:pStyle w:val="aff3"/>
        <w:ind w:leftChars="100" w:left="210"/>
      </w:pPr>
    </w:p>
    <w:p w14:paraId="40B4252D" w14:textId="77777777" w:rsidR="009C779F" w:rsidRPr="00F32D23" w:rsidRDefault="009C779F" w:rsidP="009C779F">
      <w:pPr>
        <w:pStyle w:val="aff2"/>
        <w:widowControl w:val="0"/>
        <w:topLinePunct w:val="0"/>
        <w:autoSpaceDE w:val="0"/>
        <w:autoSpaceDN w:val="0"/>
        <w:snapToGrid/>
        <w:spacing w:before="0" w:after="156"/>
        <w:ind w:left="0"/>
        <w:rPr>
          <w:kern w:val="0"/>
        </w:rPr>
      </w:pPr>
      <w:r w:rsidRPr="00F32D23">
        <w:rPr>
          <w:rFonts w:hint="eastAsia"/>
          <w:kern w:val="0"/>
        </w:rPr>
        <w:t>输入正确的用户名和密码后，可以成功登陆</w:t>
      </w:r>
      <w:r w:rsidRPr="00F32D23">
        <w:rPr>
          <w:kern w:val="0"/>
        </w:rPr>
        <w:t>FTP</w:t>
      </w:r>
      <w:r w:rsidRPr="00F32D23">
        <w:rPr>
          <w:rFonts w:hint="eastAsia"/>
          <w:kern w:val="0"/>
        </w:rPr>
        <w:t>服务器。</w:t>
      </w:r>
    </w:p>
    <w:p w14:paraId="5A030BCF" w14:textId="77777777" w:rsidR="009C779F" w:rsidRPr="00F32D23" w:rsidRDefault="009C779F" w:rsidP="009C779F">
      <w:pPr>
        <w:pStyle w:val="aff2"/>
        <w:widowControl w:val="0"/>
        <w:topLinePunct w:val="0"/>
        <w:autoSpaceDE w:val="0"/>
        <w:autoSpaceDN w:val="0"/>
        <w:snapToGrid/>
        <w:spacing w:before="0" w:after="156"/>
        <w:ind w:left="0"/>
        <w:rPr>
          <w:kern w:val="0"/>
        </w:rPr>
      </w:pPr>
      <w:r w:rsidRPr="00F32D23">
        <w:rPr>
          <w:rFonts w:hint="eastAsia"/>
          <w:kern w:val="0"/>
        </w:rPr>
        <w:t>下载文件前或者上传文件后，执行</w:t>
      </w:r>
      <w:r w:rsidRPr="00F32D23">
        <w:rPr>
          <w:b/>
          <w:kern w:val="0"/>
        </w:rPr>
        <w:t>dir</w:t>
      </w:r>
      <w:r w:rsidRPr="00F32D23">
        <w:rPr>
          <w:rFonts w:hint="eastAsia"/>
          <w:kern w:val="0"/>
        </w:rPr>
        <w:t>命令查看文件的</w:t>
      </w:r>
      <w:r>
        <w:rPr>
          <w:rFonts w:hint="eastAsia"/>
          <w:kern w:val="0"/>
        </w:rPr>
        <w:t>详细</w:t>
      </w:r>
      <w:r w:rsidRPr="00F32D23">
        <w:rPr>
          <w:rFonts w:hint="eastAsia"/>
          <w:kern w:val="0"/>
        </w:rPr>
        <w:t>信息。</w:t>
      </w:r>
    </w:p>
    <w:p w14:paraId="41E8E395" w14:textId="77777777" w:rsidR="009C779F" w:rsidRPr="00266D68" w:rsidRDefault="009C779F" w:rsidP="009C779F">
      <w:pPr>
        <w:pStyle w:val="aff3"/>
        <w:ind w:leftChars="100" w:left="210"/>
      </w:pPr>
      <w:r w:rsidRPr="00266D68">
        <w:t>[R2-ftp]dir</w:t>
      </w:r>
    </w:p>
    <w:p w14:paraId="1E6FADBD" w14:textId="77777777" w:rsidR="00BD6AC9" w:rsidRDefault="00BD6AC9" w:rsidP="00BD6AC9">
      <w:pPr>
        <w:pStyle w:val="aff3"/>
        <w:ind w:leftChars="100" w:left="210"/>
      </w:pPr>
      <w:r>
        <w:t>200 Port command okay.</w:t>
      </w:r>
    </w:p>
    <w:p w14:paraId="3D68E0A3" w14:textId="77777777" w:rsidR="00BD6AC9" w:rsidRDefault="00BD6AC9" w:rsidP="00BD6AC9">
      <w:pPr>
        <w:pStyle w:val="aff3"/>
        <w:ind w:leftChars="100" w:left="210"/>
      </w:pPr>
      <w:r>
        <w:t>150 Opening ASCII mode data connection for *.</w:t>
      </w:r>
    </w:p>
    <w:p w14:paraId="7B7E90CC" w14:textId="77777777" w:rsidR="00BD6AC9" w:rsidRDefault="00BD6AC9" w:rsidP="00BD6AC9">
      <w:pPr>
        <w:pStyle w:val="aff3"/>
        <w:ind w:leftChars="100" w:left="210"/>
      </w:pPr>
      <w:r>
        <w:t>drwxrwxrwx   1 noone    nogroup         0 May 03 18:03 .</w:t>
      </w:r>
    </w:p>
    <w:p w14:paraId="4185DC2B" w14:textId="77777777" w:rsidR="00BD6AC9" w:rsidRDefault="00BD6AC9" w:rsidP="009B57CF">
      <w:pPr>
        <w:pStyle w:val="aff3"/>
        <w:wordWrap w:val="0"/>
        <w:ind w:leftChars="100" w:left="210"/>
      </w:pPr>
      <w:r>
        <w:t>-rwxrwxrwx   1 noone    nogroup 114552448 Jan 19  2012 AR2220E-V200R006C10SPC300.cc</w:t>
      </w:r>
    </w:p>
    <w:p w14:paraId="475C336A" w14:textId="77777777" w:rsidR="00BD6AC9" w:rsidRDefault="00BD6AC9" w:rsidP="00BD6AC9">
      <w:pPr>
        <w:pStyle w:val="aff3"/>
        <w:ind w:leftChars="100" w:left="210"/>
      </w:pPr>
      <w:r>
        <w:t>-rwxrwxrwx   1 noone    nogroup    159858 May 03 17:59 mon_file.txt</w:t>
      </w:r>
    </w:p>
    <w:p w14:paraId="372D4286" w14:textId="77777777" w:rsidR="00BD6AC9" w:rsidRDefault="00BD6AC9" w:rsidP="00BD6AC9">
      <w:pPr>
        <w:pStyle w:val="aff3"/>
        <w:ind w:leftChars="100" w:left="210"/>
      </w:pPr>
      <w:r>
        <w:t>-rwxrwxrwx   1 noone    nogroup    304700 Mar 03 11:11 sacrule.dat</w:t>
      </w:r>
    </w:p>
    <w:p w14:paraId="5E5DE06D" w14:textId="77777777" w:rsidR="00BD6AC9" w:rsidRDefault="00BD6AC9" w:rsidP="00BD6AC9">
      <w:pPr>
        <w:pStyle w:val="aff3"/>
        <w:ind w:leftChars="100" w:left="210"/>
      </w:pPr>
      <w:r>
        <w:t>-rwxrwxrwx   1 noone    nogroup       783 Mar 03 11:12 default_local.cer</w:t>
      </w:r>
    </w:p>
    <w:p w14:paraId="527795F4" w14:textId="77777777" w:rsidR="00BD6AC9" w:rsidRDefault="00BD6AC9" w:rsidP="00BD6AC9">
      <w:pPr>
        <w:pStyle w:val="aff3"/>
        <w:ind w:leftChars="100" w:left="210"/>
      </w:pPr>
      <w:r>
        <w:t>-rwxrwxrwx   1 noone    nogroup         0 Dec 20  2015 brdxpon_snmp_cfg.efs</w:t>
      </w:r>
    </w:p>
    <w:p w14:paraId="50C0A21B" w14:textId="77777777" w:rsidR="00BD6AC9" w:rsidRDefault="00BD6AC9" w:rsidP="00BD6AC9">
      <w:pPr>
        <w:pStyle w:val="aff3"/>
        <w:ind w:leftChars="100" w:left="210"/>
      </w:pPr>
      <w:r>
        <w:t>-rwxrwxrwx   1 noone    nogroup       777 May 03 18:03 vrpcfg.zip</w:t>
      </w:r>
    </w:p>
    <w:p w14:paraId="0917D84D" w14:textId="77777777" w:rsidR="00BD6AC9" w:rsidRDefault="00BD6AC9" w:rsidP="00BD6AC9">
      <w:pPr>
        <w:pStyle w:val="aff3"/>
        <w:ind w:leftChars="100" w:left="210"/>
      </w:pPr>
      <w:r>
        <w:t>drwxrwxrwx   1 noone    nogroup         0 Mar 10 11:14 update</w:t>
      </w:r>
    </w:p>
    <w:p w14:paraId="72D1CA6D" w14:textId="77777777" w:rsidR="00BD6AC9" w:rsidRDefault="00BD6AC9" w:rsidP="00BD6AC9">
      <w:pPr>
        <w:pStyle w:val="aff3"/>
        <w:ind w:leftChars="100" w:left="210"/>
      </w:pPr>
      <w:r>
        <w:t>drwxrwxrwx   1 noone    nogroup         0 May 03 18:03 localuser</w:t>
      </w:r>
    </w:p>
    <w:p w14:paraId="754FAA3C" w14:textId="77777777" w:rsidR="00BD6AC9" w:rsidRDefault="00BD6AC9" w:rsidP="00BD6AC9">
      <w:pPr>
        <w:pStyle w:val="aff3"/>
        <w:ind w:leftChars="100" w:left="210"/>
      </w:pPr>
      <w:r>
        <w:t>drwxrwxrwx   1 noone    nogroup         0 Mar 17 10:45 dhcp</w:t>
      </w:r>
    </w:p>
    <w:p w14:paraId="0C42BCB5" w14:textId="77777777" w:rsidR="00BD6AC9" w:rsidRDefault="00BD6AC9" w:rsidP="00BD6AC9">
      <w:pPr>
        <w:pStyle w:val="aff3"/>
        <w:ind w:leftChars="100" w:left="210"/>
      </w:pPr>
      <w:r>
        <w:t>-rwxrwxrwx   1 noone    nogroup       460 May 03 18:03 private-data.txt</w:t>
      </w:r>
    </w:p>
    <w:p w14:paraId="774E176F" w14:textId="77777777" w:rsidR="00BD6AC9" w:rsidRDefault="00BD6AC9" w:rsidP="009B57CF">
      <w:pPr>
        <w:pStyle w:val="aff3"/>
        <w:wordWrap w:val="0"/>
        <w:ind w:leftChars="100" w:left="210"/>
      </w:pPr>
      <w:r>
        <w:t>-rwxrwxrwx   1 noone    nogroup 126352896 Mar 10 11:09 AR2220E-V200R007C00SPC600.cc</w:t>
      </w:r>
    </w:p>
    <w:p w14:paraId="09E5F98F" w14:textId="77777777" w:rsidR="00BD6AC9" w:rsidRDefault="00BD6AC9" w:rsidP="00BD6AC9">
      <w:pPr>
        <w:pStyle w:val="aff3"/>
        <w:ind w:leftChars="100" w:left="210"/>
      </w:pPr>
      <w:r>
        <w:t>drwxrwxrwx   1 noone    nogroup         0 Mar 10 11:15 shelldir</w:t>
      </w:r>
    </w:p>
    <w:p w14:paraId="56A39CB8" w14:textId="77777777" w:rsidR="00BD6AC9" w:rsidRDefault="00BD6AC9" w:rsidP="00BD6AC9">
      <w:pPr>
        <w:pStyle w:val="aff3"/>
        <w:ind w:leftChars="100" w:left="210"/>
      </w:pPr>
      <w:r>
        <w:t>-rwxrwxrwx   1 noone    nogroup     11606 May 03 18:00 mon_lpu_file.txt</w:t>
      </w:r>
    </w:p>
    <w:p w14:paraId="5DC01A68" w14:textId="77777777" w:rsidR="00BD6AC9" w:rsidRDefault="00BD6AC9" w:rsidP="00BD6AC9">
      <w:pPr>
        <w:pStyle w:val="aff3"/>
        <w:ind w:leftChars="100" w:left="210"/>
      </w:pPr>
      <w:r>
        <w:t>drwxrwxrwx   1 noone    nogroup         0 Mar 18 14:45 huawei</w:t>
      </w:r>
    </w:p>
    <w:p w14:paraId="2DC1E046" w14:textId="77777777" w:rsidR="00BD6AC9" w:rsidRDefault="00BD6AC9" w:rsidP="00BD6AC9">
      <w:pPr>
        <w:pStyle w:val="aff3"/>
        <w:ind w:leftChars="100" w:left="210"/>
      </w:pPr>
      <w:r>
        <w:t>-rwxrwxrwx   1 noone    nogroup       120 Mar 18 15:02 text.txt</w:t>
      </w:r>
    </w:p>
    <w:p w14:paraId="01C5A4C4" w14:textId="77777777" w:rsidR="00BD6AC9" w:rsidRDefault="00BD6AC9" w:rsidP="00BD6AC9">
      <w:pPr>
        <w:pStyle w:val="aff3"/>
        <w:ind w:leftChars="100" w:left="210"/>
      </w:pPr>
      <w:r>
        <w:t>226 Transfer complete.</w:t>
      </w:r>
    </w:p>
    <w:p w14:paraId="164EA3AF" w14:textId="77777777" w:rsidR="009C779F" w:rsidRPr="00266D68" w:rsidRDefault="00BD6AC9" w:rsidP="009C779F">
      <w:pPr>
        <w:pStyle w:val="aff3"/>
        <w:ind w:leftChars="100" w:left="210"/>
      </w:pPr>
      <w:r>
        <w:t>FTP: 1112 byte(s) received in 0.134 second(s) 8.29Kbyte(s)/sec.</w:t>
      </w:r>
    </w:p>
    <w:p w14:paraId="61EA380E" w14:textId="77777777" w:rsidR="009C779F" w:rsidRPr="00F32D23" w:rsidRDefault="009C779F" w:rsidP="009C779F">
      <w:pPr>
        <w:pStyle w:val="aff2"/>
        <w:widowControl w:val="0"/>
        <w:topLinePunct w:val="0"/>
        <w:autoSpaceDE w:val="0"/>
        <w:autoSpaceDN w:val="0"/>
        <w:snapToGrid/>
        <w:spacing w:before="0" w:after="156"/>
        <w:ind w:left="0" w:firstLineChars="200" w:firstLine="480"/>
        <w:rPr>
          <w:kern w:val="0"/>
        </w:rPr>
      </w:pPr>
      <w:r w:rsidRPr="00F32D23">
        <w:rPr>
          <w:rFonts w:hint="eastAsia"/>
          <w:kern w:val="0"/>
        </w:rPr>
        <w:t>配置文件</w:t>
      </w:r>
      <w:r>
        <w:rPr>
          <w:rFonts w:hint="eastAsia"/>
          <w:kern w:val="0"/>
        </w:rPr>
        <w:t>的</w:t>
      </w:r>
      <w:r w:rsidRPr="00F32D23">
        <w:rPr>
          <w:rFonts w:hint="eastAsia"/>
          <w:kern w:val="0"/>
        </w:rPr>
        <w:t>传输模式。</w:t>
      </w:r>
    </w:p>
    <w:p w14:paraId="71756CDD" w14:textId="77777777" w:rsidR="009C779F" w:rsidRPr="00266D68" w:rsidRDefault="009C779F" w:rsidP="009C779F">
      <w:pPr>
        <w:pStyle w:val="aff3"/>
        <w:ind w:leftChars="100" w:left="210"/>
      </w:pPr>
      <w:r w:rsidRPr="00266D68">
        <w:t>[R2-ftp]binary</w:t>
      </w:r>
    </w:p>
    <w:p w14:paraId="40DE5D2F" w14:textId="77777777" w:rsidR="009C779F" w:rsidRPr="00266D68" w:rsidRDefault="009C779F" w:rsidP="009C779F">
      <w:pPr>
        <w:pStyle w:val="aff3"/>
        <w:ind w:leftChars="100" w:left="210"/>
      </w:pPr>
      <w:r w:rsidRPr="00266D68">
        <w:t>200 Type set to I.</w:t>
      </w:r>
    </w:p>
    <w:p w14:paraId="2DA9BA81" w14:textId="77777777" w:rsidR="009C779F" w:rsidRPr="00266D68" w:rsidRDefault="009C779F" w:rsidP="009C779F">
      <w:pPr>
        <w:pStyle w:val="aff3"/>
        <w:ind w:leftChars="100" w:left="210"/>
      </w:pPr>
    </w:p>
    <w:p w14:paraId="6364A5F3" w14:textId="77777777" w:rsidR="009C779F" w:rsidRPr="00F32D23" w:rsidRDefault="009C779F" w:rsidP="009C779F">
      <w:pPr>
        <w:pStyle w:val="aff2"/>
        <w:widowControl w:val="0"/>
        <w:topLinePunct w:val="0"/>
        <w:autoSpaceDE w:val="0"/>
        <w:autoSpaceDN w:val="0"/>
        <w:snapToGrid/>
        <w:spacing w:before="0" w:after="156"/>
        <w:ind w:left="0" w:firstLineChars="200" w:firstLine="480"/>
        <w:rPr>
          <w:kern w:val="0"/>
        </w:rPr>
      </w:pPr>
      <w:r w:rsidRPr="00F32D23">
        <w:rPr>
          <w:rFonts w:hint="eastAsia"/>
          <w:kern w:val="0"/>
        </w:rPr>
        <w:t>在</w:t>
      </w:r>
      <w:r w:rsidRPr="00F32D23">
        <w:rPr>
          <w:kern w:val="0"/>
        </w:rPr>
        <w:t>FTP</w:t>
      </w:r>
      <w:r w:rsidRPr="00F32D23">
        <w:rPr>
          <w:rFonts w:hint="eastAsia"/>
          <w:kern w:val="0"/>
        </w:rPr>
        <w:t>服务器上</w:t>
      </w:r>
      <w:r>
        <w:rPr>
          <w:rFonts w:hint="eastAsia"/>
          <w:kern w:val="0"/>
        </w:rPr>
        <w:t>下载</w:t>
      </w:r>
      <w:r w:rsidRPr="00F32D23">
        <w:rPr>
          <w:rFonts w:hint="eastAsia"/>
          <w:kern w:val="0"/>
        </w:rPr>
        <w:t>文件。</w:t>
      </w:r>
    </w:p>
    <w:p w14:paraId="273F593C" w14:textId="77777777" w:rsidR="009C779F" w:rsidRPr="00266D68" w:rsidRDefault="009C779F" w:rsidP="009C779F">
      <w:pPr>
        <w:pStyle w:val="aff3"/>
        <w:ind w:leftChars="100" w:left="210"/>
      </w:pPr>
      <w:r w:rsidRPr="00266D68">
        <w:t>[R2-ftp]get vrpcfg.zip vrpnew.zip</w:t>
      </w:r>
    </w:p>
    <w:p w14:paraId="444F133C" w14:textId="77777777" w:rsidR="009C779F" w:rsidRPr="00266D68" w:rsidRDefault="009C779F" w:rsidP="009C779F">
      <w:pPr>
        <w:pStyle w:val="aff3"/>
        <w:ind w:leftChars="100" w:left="210"/>
      </w:pPr>
      <w:r w:rsidRPr="00266D68">
        <w:t>200 Port command okay.</w:t>
      </w:r>
    </w:p>
    <w:p w14:paraId="28A1C6BB" w14:textId="77777777" w:rsidR="009C779F" w:rsidRPr="00266D68" w:rsidRDefault="009C779F" w:rsidP="009C779F">
      <w:pPr>
        <w:pStyle w:val="aff3"/>
        <w:ind w:leftChars="100" w:left="210"/>
      </w:pPr>
      <w:r w:rsidRPr="00266D68">
        <w:t>150 Opening BINARY mode data connection for vrpcfg.zip.</w:t>
      </w:r>
    </w:p>
    <w:p w14:paraId="6151B6EB" w14:textId="77777777" w:rsidR="009C779F" w:rsidRPr="00266D68" w:rsidRDefault="009C779F" w:rsidP="009C779F">
      <w:pPr>
        <w:pStyle w:val="aff3"/>
        <w:ind w:leftChars="100" w:left="210"/>
      </w:pPr>
      <w:r w:rsidRPr="00266D68">
        <w:t>226 Transfer complete.</w:t>
      </w:r>
    </w:p>
    <w:p w14:paraId="16E33E0C" w14:textId="77777777" w:rsidR="009C779F" w:rsidRPr="00266D68" w:rsidRDefault="009C779F" w:rsidP="009C779F">
      <w:pPr>
        <w:pStyle w:val="aff3"/>
        <w:ind w:leftChars="100" w:left="210"/>
      </w:pPr>
      <w:r w:rsidRPr="00266D68">
        <w:t>FTP: 120 byte(s) received in 0.678 second(s) 176.99byte(s)/sec.</w:t>
      </w:r>
    </w:p>
    <w:p w14:paraId="26D022AF" w14:textId="77777777" w:rsidR="009C779F" w:rsidRPr="00266D68" w:rsidRDefault="009C779F" w:rsidP="009C779F">
      <w:pPr>
        <w:pStyle w:val="aff3"/>
        <w:ind w:leftChars="100" w:left="210"/>
      </w:pPr>
    </w:p>
    <w:p w14:paraId="19CF62A0" w14:textId="77777777" w:rsidR="009C779F" w:rsidRPr="00F32D23" w:rsidRDefault="009C779F" w:rsidP="009C779F">
      <w:pPr>
        <w:pStyle w:val="aff2"/>
        <w:widowControl w:val="0"/>
        <w:topLinePunct w:val="0"/>
        <w:autoSpaceDE w:val="0"/>
        <w:autoSpaceDN w:val="0"/>
        <w:snapToGrid/>
        <w:spacing w:before="0" w:after="156"/>
        <w:ind w:left="0"/>
        <w:rPr>
          <w:kern w:val="0"/>
        </w:rPr>
      </w:pPr>
      <w:r w:rsidRPr="00F32D23">
        <w:rPr>
          <w:rFonts w:hint="eastAsia"/>
          <w:kern w:val="0"/>
        </w:rPr>
        <w:lastRenderedPageBreak/>
        <w:t>从</w:t>
      </w:r>
      <w:r w:rsidRPr="00F32D23">
        <w:rPr>
          <w:kern w:val="0"/>
        </w:rPr>
        <w:t>FTP</w:t>
      </w:r>
      <w:r w:rsidRPr="00F32D23">
        <w:rPr>
          <w:rFonts w:hint="eastAsia"/>
          <w:kern w:val="0"/>
        </w:rPr>
        <w:t>服务器上下载文件后，执行</w:t>
      </w:r>
      <w:r w:rsidRPr="00F32D23">
        <w:rPr>
          <w:b/>
          <w:kern w:val="0"/>
        </w:rPr>
        <w:t>bye</w:t>
      </w:r>
      <w:r w:rsidRPr="00F32D23">
        <w:rPr>
          <w:rFonts w:hint="eastAsia"/>
          <w:kern w:val="0"/>
        </w:rPr>
        <w:t>命令关闭连接。</w:t>
      </w:r>
    </w:p>
    <w:p w14:paraId="44075FCD" w14:textId="77777777" w:rsidR="009C779F" w:rsidRPr="00266D68" w:rsidRDefault="009C779F" w:rsidP="009C779F">
      <w:pPr>
        <w:pStyle w:val="aff3"/>
        <w:ind w:leftChars="100" w:left="210"/>
      </w:pPr>
      <w:r w:rsidRPr="00266D68">
        <w:t>[R2-ftp]bye</w:t>
      </w:r>
    </w:p>
    <w:p w14:paraId="69F326D8" w14:textId="77777777" w:rsidR="009C779F" w:rsidRPr="00266D68" w:rsidRDefault="009C779F" w:rsidP="009C779F">
      <w:pPr>
        <w:pStyle w:val="aff3"/>
        <w:ind w:leftChars="100" w:left="210"/>
      </w:pPr>
      <w:r w:rsidRPr="00266D68">
        <w:rPr>
          <w:shd w:val="pct15" w:color="auto" w:fill="FFFFFF"/>
        </w:rPr>
        <w:t>221 Server closing.</w:t>
      </w:r>
    </w:p>
    <w:p w14:paraId="30261179" w14:textId="77777777" w:rsidR="009C779F" w:rsidRPr="00266D68" w:rsidRDefault="009C779F" w:rsidP="009C779F">
      <w:pPr>
        <w:pStyle w:val="aff3"/>
        <w:ind w:leftChars="100" w:left="210"/>
      </w:pPr>
    </w:p>
    <w:p w14:paraId="3F79231A" w14:textId="77777777" w:rsidR="009C779F" w:rsidRPr="00266D68" w:rsidRDefault="009C779F" w:rsidP="009C779F">
      <w:pPr>
        <w:pStyle w:val="aff3"/>
        <w:ind w:leftChars="100" w:left="210"/>
      </w:pPr>
      <w:r w:rsidRPr="00266D68">
        <w:t>&lt;R2&gt;dir</w:t>
      </w:r>
    </w:p>
    <w:p w14:paraId="2544759D" w14:textId="77777777" w:rsidR="009C779F" w:rsidRPr="00266D68" w:rsidRDefault="009C779F" w:rsidP="009C779F">
      <w:pPr>
        <w:pStyle w:val="aff3"/>
        <w:ind w:leftChars="100" w:left="210"/>
      </w:pPr>
      <w:r w:rsidRPr="00266D68">
        <w:t xml:space="preserve">Directory of </w:t>
      </w:r>
      <w:r w:rsidR="00CF7CBE">
        <w:rPr>
          <w:rFonts w:hint="eastAsia"/>
        </w:rPr>
        <w:t>flash</w:t>
      </w:r>
      <w:r w:rsidRPr="00266D68">
        <w:t>:/</w:t>
      </w:r>
    </w:p>
    <w:p w14:paraId="4E60C15B" w14:textId="77777777" w:rsidR="00BD6AC9" w:rsidRDefault="00BD6AC9" w:rsidP="00BD6AC9">
      <w:pPr>
        <w:pStyle w:val="aff3"/>
        <w:ind w:leftChars="100" w:left="210"/>
      </w:pPr>
      <w:r>
        <w:t xml:space="preserve">  Idx  Attr     Size(Byte)  Date        Time(LMT)  FileName </w:t>
      </w:r>
    </w:p>
    <w:p w14:paraId="70E6982C" w14:textId="77777777" w:rsidR="00BD6AC9" w:rsidRDefault="00BD6AC9" w:rsidP="00BD6AC9">
      <w:pPr>
        <w:pStyle w:val="aff3"/>
        <w:ind w:leftChars="100" w:left="210"/>
      </w:pPr>
      <w:r>
        <w:t xml:space="preserve">    0  -rw-    114,552,448  Jan 19 2012 15:32:52   AR2220E-V200R006C10SPC300.cc</w:t>
      </w:r>
    </w:p>
    <w:p w14:paraId="5968C133" w14:textId="77777777" w:rsidR="00BD6AC9" w:rsidRDefault="00BD6AC9" w:rsidP="00BD6AC9">
      <w:pPr>
        <w:pStyle w:val="aff3"/>
        <w:ind w:leftChars="100" w:left="210"/>
      </w:pPr>
      <w:r>
        <w:t xml:space="preserve">    1  -rw-        270,176  Apr 30 2016 03:17:08   mon_file.txt</w:t>
      </w:r>
    </w:p>
    <w:p w14:paraId="22C8AD0D" w14:textId="77777777" w:rsidR="00BD6AC9" w:rsidRDefault="00BD6AC9" w:rsidP="00BD6AC9">
      <w:pPr>
        <w:pStyle w:val="aff3"/>
        <w:ind w:leftChars="100" w:left="210"/>
      </w:pPr>
      <w:r>
        <w:t xml:space="preserve">    2  -rw-        304,700  Mar 03 2016 11:11:44   sacrule.dat</w:t>
      </w:r>
    </w:p>
    <w:p w14:paraId="07A3984E" w14:textId="77777777" w:rsidR="00BD6AC9" w:rsidRDefault="00BD6AC9" w:rsidP="00BD6AC9">
      <w:pPr>
        <w:pStyle w:val="aff3"/>
        <w:ind w:leftChars="100" w:left="210"/>
      </w:pPr>
      <w:r>
        <w:t xml:space="preserve">    3  -rw-            783  Mar 03 2016 11:12:22   default_local.cer</w:t>
      </w:r>
    </w:p>
    <w:p w14:paraId="2A168DE0" w14:textId="77777777" w:rsidR="00BD6AC9" w:rsidRDefault="00BD6AC9" w:rsidP="00BD6AC9">
      <w:pPr>
        <w:pStyle w:val="aff3"/>
        <w:ind w:leftChars="100" w:left="210"/>
      </w:pPr>
      <w:r>
        <w:t xml:space="preserve">    4  -rw-              0  Dec 20 2015 00:06:14   brdxpon_snmp_cfg.efs</w:t>
      </w:r>
    </w:p>
    <w:p w14:paraId="3E4DA44A" w14:textId="77777777" w:rsidR="00BD6AC9" w:rsidRDefault="00BD6AC9" w:rsidP="00BD6AC9">
      <w:pPr>
        <w:pStyle w:val="aff3"/>
        <w:ind w:leftChars="100" w:left="210"/>
      </w:pPr>
      <w:r>
        <w:t xml:space="preserve">    5  -rw-            775  Apr 29 2016 17:51:48   vrpcfg.zip</w:t>
      </w:r>
    </w:p>
    <w:p w14:paraId="43A48386" w14:textId="77777777" w:rsidR="00BD6AC9" w:rsidRDefault="00BD6AC9" w:rsidP="00BD6AC9">
      <w:pPr>
        <w:pStyle w:val="aff3"/>
        <w:ind w:leftChars="100" w:left="210"/>
      </w:pPr>
      <w:r>
        <w:t xml:space="preserve">    6  drw-              -  Mar 10 2016 11:28:46   update</w:t>
      </w:r>
    </w:p>
    <w:p w14:paraId="195680F3" w14:textId="77777777" w:rsidR="00BD6AC9" w:rsidRDefault="00BD6AC9" w:rsidP="00BD6AC9">
      <w:pPr>
        <w:pStyle w:val="aff3"/>
        <w:ind w:leftChars="100" w:left="210"/>
      </w:pPr>
      <w:r>
        <w:t xml:space="preserve">    7  drw-              -  Apr 23 2016 17:33:38   localuser</w:t>
      </w:r>
    </w:p>
    <w:p w14:paraId="269DB8E1" w14:textId="77777777" w:rsidR="00BD6AC9" w:rsidRDefault="00BD6AC9" w:rsidP="00BD6AC9">
      <w:pPr>
        <w:pStyle w:val="aff3"/>
        <w:ind w:leftChars="100" w:left="210"/>
      </w:pPr>
      <w:r>
        <w:t xml:space="preserve">    8  drw-              -  Mar 21 2016 20:59:46   dhcp</w:t>
      </w:r>
    </w:p>
    <w:p w14:paraId="0BCA57F9" w14:textId="77777777" w:rsidR="00BD6AC9" w:rsidRDefault="00BD6AC9" w:rsidP="00BD6AC9">
      <w:pPr>
        <w:pStyle w:val="aff3"/>
        <w:ind w:leftChars="100" w:left="210"/>
      </w:pPr>
      <w:r>
        <w:t xml:space="preserve">    9  -rw-            394  Apr 29 2016 17:51:50   private-data.txt</w:t>
      </w:r>
    </w:p>
    <w:p w14:paraId="6C9DA2D4" w14:textId="77777777" w:rsidR="00BD6AC9" w:rsidRDefault="00BD6AC9" w:rsidP="00BD6AC9">
      <w:pPr>
        <w:pStyle w:val="aff3"/>
        <w:ind w:leftChars="100" w:left="210"/>
      </w:pPr>
      <w:r>
        <w:t xml:space="preserve">   10  -rw-    126,352,896  Mar 10 2016 11:14:40   AR2220E-V200R007C00SPC600.cc</w:t>
      </w:r>
    </w:p>
    <w:p w14:paraId="767C81C5" w14:textId="77777777" w:rsidR="00BD6AC9" w:rsidRDefault="00BD6AC9" w:rsidP="00BD6AC9">
      <w:pPr>
        <w:pStyle w:val="aff3"/>
        <w:ind w:leftChars="100" w:left="210"/>
      </w:pPr>
      <w:r>
        <w:t xml:space="preserve">   11  drw-              -  Mar 10 2016 11:29:20   shelldir</w:t>
      </w:r>
    </w:p>
    <w:p w14:paraId="218B4BFE" w14:textId="77777777" w:rsidR="00BD6AC9" w:rsidRDefault="00BD6AC9" w:rsidP="00BD6AC9">
      <w:pPr>
        <w:pStyle w:val="aff3"/>
        <w:ind w:leftChars="100" w:left="210"/>
      </w:pPr>
      <w:r>
        <w:t xml:space="preserve">   12  -rw-         23,950  Apr 27 2016 16:06:06   mon_lpu_file.txt</w:t>
      </w:r>
    </w:p>
    <w:p w14:paraId="77EF18A0" w14:textId="77777777" w:rsidR="00BD6AC9" w:rsidRDefault="00BD6AC9" w:rsidP="00BD6AC9">
      <w:pPr>
        <w:pStyle w:val="aff3"/>
        <w:ind w:leftChars="100" w:left="210"/>
      </w:pPr>
      <w:r>
        <w:t xml:space="preserve">   13  -rw-            120  Mar 24 2016 11:45:44   huawei.zip</w:t>
      </w:r>
    </w:p>
    <w:p w14:paraId="2A90ABA9" w14:textId="77777777" w:rsidR="009C779F" w:rsidRPr="00266D68" w:rsidRDefault="00BD6AC9" w:rsidP="009C779F">
      <w:pPr>
        <w:pStyle w:val="aff3"/>
        <w:ind w:leftChars="100" w:left="210"/>
      </w:pPr>
      <w:r>
        <w:t xml:space="preserve">   </w:t>
      </w:r>
      <w:r w:rsidRPr="009B57CF">
        <w:rPr>
          <w:shd w:val="pct15" w:color="auto" w:fill="FFFFFF"/>
        </w:rPr>
        <w:t>14  -rw-            777  May 10 2016 14:23:43   vrpnew.zip</w:t>
      </w:r>
    </w:p>
    <w:p w14:paraId="0B163DDA" w14:textId="77777777" w:rsidR="009C779F" w:rsidRPr="00F32D23" w:rsidRDefault="009C779F" w:rsidP="009C779F">
      <w:pPr>
        <w:pStyle w:val="aff2"/>
        <w:widowControl w:val="0"/>
        <w:topLinePunct w:val="0"/>
        <w:autoSpaceDE w:val="0"/>
        <w:autoSpaceDN w:val="0"/>
        <w:snapToGrid/>
        <w:spacing w:before="0" w:after="156"/>
        <w:ind w:left="0" w:firstLineChars="200" w:firstLine="480"/>
        <w:rPr>
          <w:kern w:val="0"/>
        </w:rPr>
      </w:pPr>
      <w:r w:rsidRPr="00F32D23">
        <w:rPr>
          <w:rFonts w:hint="eastAsia"/>
          <w:kern w:val="0"/>
        </w:rPr>
        <w:t>可以</w:t>
      </w:r>
      <w:r>
        <w:rPr>
          <w:rFonts w:hint="eastAsia"/>
          <w:kern w:val="0"/>
        </w:rPr>
        <w:t>通过</w:t>
      </w:r>
      <w:r w:rsidRPr="00F32D23">
        <w:rPr>
          <w:b/>
          <w:kern w:val="0"/>
        </w:rPr>
        <w:t>put</w:t>
      </w:r>
      <w:r w:rsidRPr="00F32D23">
        <w:rPr>
          <w:rFonts w:hint="eastAsia"/>
          <w:kern w:val="0"/>
        </w:rPr>
        <w:t>命令把一个文件上传到</w:t>
      </w:r>
      <w:r w:rsidRPr="00F32D23">
        <w:rPr>
          <w:kern w:val="0"/>
        </w:rPr>
        <w:t>FTP</w:t>
      </w:r>
      <w:r w:rsidRPr="00F32D23">
        <w:rPr>
          <w:rFonts w:hint="eastAsia"/>
          <w:kern w:val="0"/>
        </w:rPr>
        <w:t>服务器，</w:t>
      </w:r>
      <w:r>
        <w:rPr>
          <w:rFonts w:hint="eastAsia"/>
          <w:kern w:val="0"/>
        </w:rPr>
        <w:t>上传的同时</w:t>
      </w:r>
      <w:r w:rsidRPr="00F32D23">
        <w:rPr>
          <w:rFonts w:hint="eastAsia"/>
          <w:kern w:val="0"/>
        </w:rPr>
        <w:t>也可以为该文件配置新的文件名。</w:t>
      </w:r>
    </w:p>
    <w:p w14:paraId="6F4F844C" w14:textId="77777777" w:rsidR="009C779F" w:rsidRPr="00266D68" w:rsidRDefault="009C779F" w:rsidP="009C779F">
      <w:pPr>
        <w:pStyle w:val="aff3"/>
        <w:ind w:leftChars="100" w:left="210"/>
      </w:pPr>
      <w:r w:rsidRPr="00266D68">
        <w:t>[R2-ftp]put vrpnew.zip vrpnew2.zip</w:t>
      </w:r>
    </w:p>
    <w:p w14:paraId="589348FA" w14:textId="77777777" w:rsidR="009C779F" w:rsidRPr="00266D68" w:rsidRDefault="009C779F" w:rsidP="009C779F">
      <w:pPr>
        <w:pStyle w:val="aff3"/>
        <w:ind w:leftChars="100" w:left="210"/>
      </w:pPr>
      <w:r w:rsidRPr="00266D68">
        <w:t>200 Port command okay.</w:t>
      </w:r>
    </w:p>
    <w:p w14:paraId="256371EB" w14:textId="77777777" w:rsidR="009C779F" w:rsidRPr="00266D68" w:rsidRDefault="009C779F" w:rsidP="009C779F">
      <w:pPr>
        <w:pStyle w:val="aff3"/>
        <w:ind w:leftChars="100" w:left="210"/>
      </w:pPr>
      <w:r w:rsidRPr="00266D68">
        <w:t>150 Opening BINARY mode data connection for vrpnew2.zip.</w:t>
      </w:r>
    </w:p>
    <w:p w14:paraId="731608B4" w14:textId="77777777" w:rsidR="009C779F" w:rsidRPr="00266D68" w:rsidRDefault="009C779F" w:rsidP="009C779F">
      <w:pPr>
        <w:pStyle w:val="aff3"/>
        <w:ind w:leftChars="100" w:left="210"/>
      </w:pPr>
      <w:r w:rsidRPr="00266D68">
        <w:t xml:space="preserve">226 Transfer complete. </w:t>
      </w:r>
    </w:p>
    <w:p w14:paraId="2F58D468" w14:textId="77777777" w:rsidR="009C779F" w:rsidRPr="00266D68" w:rsidRDefault="009C779F" w:rsidP="009C779F">
      <w:pPr>
        <w:pStyle w:val="aff3"/>
        <w:ind w:leftChars="100" w:left="210"/>
      </w:pPr>
      <w:r w:rsidRPr="00266D68">
        <w:t>FTP: 120 byte(s) sent in 0.443 second(s) 270.88byte(s)/sec.</w:t>
      </w:r>
    </w:p>
    <w:p w14:paraId="7DD96CB9" w14:textId="77777777" w:rsidR="009C779F" w:rsidRPr="00266D68" w:rsidRDefault="009C779F" w:rsidP="009C779F">
      <w:pPr>
        <w:pStyle w:val="aff3"/>
        <w:ind w:leftChars="100" w:left="210"/>
      </w:pPr>
    </w:p>
    <w:p w14:paraId="192CF856" w14:textId="77777777" w:rsidR="009C779F" w:rsidRPr="00F32D23" w:rsidRDefault="009C779F" w:rsidP="009C779F">
      <w:pPr>
        <w:pStyle w:val="aff2"/>
        <w:widowControl w:val="0"/>
        <w:topLinePunct w:val="0"/>
        <w:autoSpaceDE w:val="0"/>
        <w:autoSpaceDN w:val="0"/>
        <w:snapToGrid/>
        <w:spacing w:before="0" w:after="156"/>
        <w:ind w:left="0" w:firstLineChars="200" w:firstLine="480"/>
        <w:rPr>
          <w:kern w:val="0"/>
        </w:rPr>
      </w:pPr>
      <w:r w:rsidRPr="00F32D23">
        <w:rPr>
          <w:rFonts w:hint="eastAsia"/>
          <w:kern w:val="0"/>
        </w:rPr>
        <w:t>上传文件后，执行</w:t>
      </w:r>
      <w:r w:rsidRPr="0023528F">
        <w:rPr>
          <w:b/>
          <w:kern w:val="0"/>
        </w:rPr>
        <w:t>dir</w:t>
      </w:r>
      <w:r w:rsidRPr="00F32D23">
        <w:rPr>
          <w:rFonts w:hint="eastAsia"/>
          <w:kern w:val="0"/>
        </w:rPr>
        <w:t>命令查看文件是否存在于</w:t>
      </w:r>
      <w:r w:rsidRPr="00F32D23">
        <w:rPr>
          <w:kern w:val="0"/>
        </w:rPr>
        <w:t>FTP</w:t>
      </w:r>
      <w:r w:rsidRPr="00F32D23">
        <w:rPr>
          <w:rFonts w:hint="eastAsia"/>
          <w:kern w:val="0"/>
        </w:rPr>
        <w:t>服务器上。</w:t>
      </w:r>
    </w:p>
    <w:p w14:paraId="6D3FA9EC" w14:textId="77777777" w:rsidR="009C779F" w:rsidRPr="00266D68" w:rsidRDefault="009C779F" w:rsidP="009C779F">
      <w:pPr>
        <w:pStyle w:val="aff3"/>
        <w:ind w:leftChars="100" w:left="210"/>
      </w:pPr>
      <w:r w:rsidRPr="00266D68">
        <w:t xml:space="preserve">&lt;R1&gt;dir </w:t>
      </w:r>
    </w:p>
    <w:p w14:paraId="3E66A2CB" w14:textId="77777777" w:rsidR="009C779F" w:rsidRPr="00266D68" w:rsidRDefault="009C779F" w:rsidP="009C779F">
      <w:pPr>
        <w:pStyle w:val="aff3"/>
        <w:ind w:leftChars="100" w:left="210"/>
      </w:pPr>
      <w:r w:rsidRPr="00266D68">
        <w:t xml:space="preserve">Directory of </w:t>
      </w:r>
      <w:r w:rsidR="00CF7CBE">
        <w:rPr>
          <w:rFonts w:hint="eastAsia"/>
        </w:rPr>
        <w:t>flash</w:t>
      </w:r>
      <w:r w:rsidRPr="00266D68">
        <w:t>:/</w:t>
      </w:r>
    </w:p>
    <w:p w14:paraId="02801A7E" w14:textId="77777777" w:rsidR="009C779F" w:rsidRPr="00266D68" w:rsidRDefault="009C779F" w:rsidP="009C779F">
      <w:pPr>
        <w:pStyle w:val="aff3"/>
        <w:ind w:leftChars="100" w:left="210"/>
      </w:pPr>
      <w:r w:rsidRPr="00266D68">
        <w:t xml:space="preserve">  Idx  Attr     Size(Byte)  Date        Time(LMT)  FileName </w:t>
      </w:r>
    </w:p>
    <w:p w14:paraId="078517F6" w14:textId="77777777" w:rsidR="009C779F" w:rsidRPr="00266D68" w:rsidRDefault="009C779F" w:rsidP="009C779F">
      <w:pPr>
        <w:pStyle w:val="aff3"/>
        <w:ind w:leftChars="100" w:left="210"/>
      </w:pPr>
      <w:r w:rsidRPr="00266D68">
        <w:t xml:space="preserve">    0  -rw-        286,620  Mar 14 201</w:t>
      </w:r>
      <w:r w:rsidR="00CF7CBE">
        <w:rPr>
          <w:rFonts w:hint="eastAsia"/>
        </w:rPr>
        <w:t>6</w:t>
      </w:r>
      <w:r w:rsidRPr="00266D68">
        <w:t xml:space="preserve"> 09:22:20   sacrule.dat</w:t>
      </w:r>
    </w:p>
    <w:p w14:paraId="17F4F716" w14:textId="77777777" w:rsidR="009C779F" w:rsidRPr="00266D68" w:rsidRDefault="009C779F" w:rsidP="009C779F">
      <w:pPr>
        <w:pStyle w:val="aff3"/>
        <w:ind w:leftChars="100" w:left="210"/>
      </w:pPr>
      <w:r w:rsidRPr="00266D68">
        <w:t xml:space="preserve">    1  -rw-        512,000  </w:t>
      </w:r>
      <w:r w:rsidR="00CF7CBE">
        <w:rPr>
          <w:rFonts w:hint="eastAsia"/>
        </w:rPr>
        <w:t>Mar</w:t>
      </w:r>
      <w:r w:rsidRPr="00266D68">
        <w:t xml:space="preserve"> 28 201</w:t>
      </w:r>
      <w:r w:rsidR="00CF7CBE">
        <w:rPr>
          <w:rFonts w:hint="eastAsia"/>
        </w:rPr>
        <w:t>6</w:t>
      </w:r>
      <w:r w:rsidRPr="00266D68">
        <w:t xml:space="preserve"> 14:39:16   mon_file.txt</w:t>
      </w:r>
    </w:p>
    <w:p w14:paraId="2BB7D2BD" w14:textId="77777777" w:rsidR="009C779F" w:rsidRPr="00266D68" w:rsidRDefault="009C779F" w:rsidP="009C779F">
      <w:pPr>
        <w:pStyle w:val="aff3"/>
        <w:ind w:leftChars="100" w:left="210"/>
      </w:pPr>
      <w:r w:rsidRPr="00266D68">
        <w:lastRenderedPageBreak/>
        <w:t xml:space="preserve">    2  -rw-      1,738,816  </w:t>
      </w:r>
      <w:r w:rsidR="00CF7CBE">
        <w:rPr>
          <w:rFonts w:hint="eastAsia"/>
        </w:rPr>
        <w:t>Mar</w:t>
      </w:r>
      <w:r w:rsidRPr="00266D68">
        <w:t xml:space="preserve"> 17 201</w:t>
      </w:r>
      <w:r w:rsidR="00CF7CBE">
        <w:rPr>
          <w:rFonts w:hint="eastAsia"/>
        </w:rPr>
        <w:t>6</w:t>
      </w:r>
      <w:r w:rsidRPr="00266D68">
        <w:t xml:space="preserve"> 12:05:36   web.zip</w:t>
      </w:r>
    </w:p>
    <w:p w14:paraId="461C5964" w14:textId="77777777" w:rsidR="009C779F" w:rsidRPr="00266D68" w:rsidRDefault="009C779F" w:rsidP="009C779F">
      <w:pPr>
        <w:pStyle w:val="aff3"/>
        <w:ind w:leftChars="100" w:left="210"/>
      </w:pPr>
      <w:r w:rsidRPr="00266D68">
        <w:t xml:space="preserve">    3  -rw-         48,128  </w:t>
      </w:r>
      <w:r w:rsidR="00CF7CBE">
        <w:rPr>
          <w:rFonts w:hint="eastAsia"/>
        </w:rPr>
        <w:t>Mar</w:t>
      </w:r>
      <w:r w:rsidRPr="00266D68">
        <w:t xml:space="preserve"> 10 201</w:t>
      </w:r>
      <w:r w:rsidR="00CF7CBE">
        <w:rPr>
          <w:rFonts w:hint="eastAsia"/>
        </w:rPr>
        <w:t>6</w:t>
      </w:r>
      <w:r w:rsidRPr="00266D68">
        <w:t xml:space="preserve"> 14:16:56   ar2220</w:t>
      </w:r>
      <w:r w:rsidR="002256CE">
        <w:rPr>
          <w:rFonts w:hint="eastAsia"/>
        </w:rPr>
        <w:t>E</w:t>
      </w:r>
      <w:r w:rsidRPr="00266D68">
        <w:t>_v200r001sph001.pat</w:t>
      </w:r>
    </w:p>
    <w:p w14:paraId="489E206A" w14:textId="77777777" w:rsidR="009C779F" w:rsidRPr="00266D68" w:rsidRDefault="009C779F" w:rsidP="009C779F">
      <w:pPr>
        <w:pStyle w:val="aff3"/>
        <w:ind w:leftChars="100" w:left="210"/>
      </w:pPr>
      <w:r w:rsidRPr="00266D68">
        <w:t xml:space="preserve">    4  -rw-            120  </w:t>
      </w:r>
      <w:r w:rsidR="00CF7CBE">
        <w:rPr>
          <w:rFonts w:hint="eastAsia"/>
        </w:rPr>
        <w:t>Mar</w:t>
      </w:r>
      <w:r w:rsidRPr="00266D68">
        <w:t xml:space="preserve"> 28 201</w:t>
      </w:r>
      <w:r w:rsidR="00CF7CBE">
        <w:rPr>
          <w:rFonts w:hint="eastAsia"/>
        </w:rPr>
        <w:t>6</w:t>
      </w:r>
      <w:r w:rsidRPr="00266D68">
        <w:t xml:space="preserve"> 10:09:50   iascfg.zip</w:t>
      </w:r>
    </w:p>
    <w:p w14:paraId="754E64D0" w14:textId="77777777" w:rsidR="009C779F" w:rsidRPr="00266D68" w:rsidRDefault="009C779F" w:rsidP="009C779F">
      <w:pPr>
        <w:pStyle w:val="aff3"/>
        <w:ind w:leftChars="100" w:left="210"/>
      </w:pPr>
      <w:r w:rsidRPr="00266D68">
        <w:t xml:space="preserve">    5  -rw-            699  </w:t>
      </w:r>
      <w:r w:rsidR="00CF7CBE">
        <w:rPr>
          <w:rFonts w:hint="eastAsia"/>
        </w:rPr>
        <w:t>Mar</w:t>
      </w:r>
      <w:r w:rsidRPr="00266D68">
        <w:t xml:space="preserve"> 28 201</w:t>
      </w:r>
      <w:r w:rsidR="00CF7CBE">
        <w:rPr>
          <w:rFonts w:hint="eastAsia"/>
        </w:rPr>
        <w:t>6</w:t>
      </w:r>
      <w:r w:rsidRPr="00266D68">
        <w:t xml:space="preserve"> 17:52:38   vrpcfg.zip</w:t>
      </w:r>
    </w:p>
    <w:p w14:paraId="5B7E6564" w14:textId="77777777" w:rsidR="009C779F" w:rsidRPr="00266D68" w:rsidRDefault="009C779F" w:rsidP="009C779F">
      <w:pPr>
        <w:pStyle w:val="aff3"/>
        <w:ind w:leftChars="100" w:left="210"/>
      </w:pPr>
      <w:r w:rsidRPr="00266D68">
        <w:t xml:space="preserve">    6  -rw-     93,871,872  Mar 14 201</w:t>
      </w:r>
      <w:r w:rsidR="00CF7CBE">
        <w:rPr>
          <w:rFonts w:hint="eastAsia"/>
        </w:rPr>
        <w:t>6</w:t>
      </w:r>
      <w:r w:rsidRPr="00266D68">
        <w:t xml:space="preserve"> 09:13:26   ar2220</w:t>
      </w:r>
      <w:r w:rsidR="00CF7CBE">
        <w:rPr>
          <w:rFonts w:hint="eastAsia"/>
        </w:rPr>
        <w:t>E</w:t>
      </w:r>
      <w:r w:rsidRPr="00266D68">
        <w:t>-</w:t>
      </w:r>
      <w:r w:rsidR="00391BD3">
        <w:t>V200R007C00SPC600</w:t>
      </w:r>
      <w:r w:rsidRPr="00266D68">
        <w:t>.cc</w:t>
      </w:r>
    </w:p>
    <w:p w14:paraId="1B04817A" w14:textId="77777777" w:rsidR="009C779F" w:rsidRPr="00266D68" w:rsidRDefault="009C779F" w:rsidP="009C779F">
      <w:pPr>
        <w:pStyle w:val="aff3"/>
        <w:ind w:leftChars="100" w:left="210"/>
      </w:pPr>
      <w:r w:rsidRPr="00266D68">
        <w:t xml:space="preserve">    7  -rw-        512,000  </w:t>
      </w:r>
      <w:r w:rsidR="00CF7CBE">
        <w:rPr>
          <w:rFonts w:hint="eastAsia"/>
        </w:rPr>
        <w:t>Mar</w:t>
      </w:r>
      <w:r w:rsidRPr="00266D68">
        <w:t xml:space="preserve"> 28 201</w:t>
      </w:r>
      <w:r w:rsidR="00CF7CBE">
        <w:rPr>
          <w:rFonts w:hint="eastAsia"/>
        </w:rPr>
        <w:t>6</w:t>
      </w:r>
      <w:r w:rsidRPr="00266D68">
        <w:t xml:space="preserve"> 14:40:20   mon_lpu_file.txt</w:t>
      </w:r>
    </w:p>
    <w:p w14:paraId="16E7D820" w14:textId="77777777" w:rsidR="009C779F" w:rsidRPr="00266D68" w:rsidRDefault="009C779F" w:rsidP="009C779F">
      <w:pPr>
        <w:pStyle w:val="aff3"/>
        <w:ind w:leftChars="100" w:left="210"/>
      </w:pPr>
      <w:r w:rsidRPr="00266D68">
        <w:t xml:space="preserve">    </w:t>
      </w:r>
      <w:r w:rsidRPr="00266D68">
        <w:rPr>
          <w:shd w:val="pct15" w:color="auto" w:fill="FFFFFF"/>
        </w:rPr>
        <w:t xml:space="preserve">8  -rw-            699  </w:t>
      </w:r>
      <w:r w:rsidR="00CF7CBE">
        <w:rPr>
          <w:rFonts w:hint="eastAsia"/>
          <w:shd w:val="pct15" w:color="auto" w:fill="FFFFFF"/>
        </w:rPr>
        <w:t>Mar</w:t>
      </w:r>
      <w:r w:rsidRPr="00266D68">
        <w:rPr>
          <w:shd w:val="pct15" w:color="auto" w:fill="FFFFFF"/>
        </w:rPr>
        <w:t xml:space="preserve"> 02 201</w:t>
      </w:r>
      <w:r w:rsidR="00CF7CBE">
        <w:rPr>
          <w:rFonts w:hint="eastAsia"/>
          <w:shd w:val="pct15" w:color="auto" w:fill="FFFFFF"/>
        </w:rPr>
        <w:t>6</w:t>
      </w:r>
      <w:r w:rsidRPr="00266D68">
        <w:rPr>
          <w:shd w:val="pct15" w:color="auto" w:fill="FFFFFF"/>
        </w:rPr>
        <w:t xml:space="preserve"> 15:44:16   vrpnew2.zip</w:t>
      </w:r>
    </w:p>
    <w:p w14:paraId="575AFCF2" w14:textId="77777777" w:rsidR="009C779F" w:rsidRPr="00266D68" w:rsidRDefault="009C779F" w:rsidP="009C779F">
      <w:pPr>
        <w:pStyle w:val="aff2"/>
        <w:spacing w:after="156"/>
        <w:ind w:leftChars="100" w:left="210" w:firstLine="0"/>
        <w:rPr>
          <w:rFonts w:eastAsiaTheme="minorEastAsia"/>
        </w:rPr>
      </w:pPr>
    </w:p>
    <w:p w14:paraId="58A6A807" w14:textId="77777777" w:rsidR="009C779F" w:rsidRPr="00F32D23" w:rsidRDefault="009C779F" w:rsidP="009C779F">
      <w:pPr>
        <w:pStyle w:val="aff2"/>
        <w:widowControl w:val="0"/>
        <w:topLinePunct w:val="0"/>
        <w:autoSpaceDE w:val="0"/>
        <w:autoSpaceDN w:val="0"/>
        <w:snapToGrid/>
        <w:spacing w:before="0" w:after="156"/>
        <w:ind w:left="0"/>
        <w:rPr>
          <w:kern w:val="0"/>
        </w:rPr>
      </w:pPr>
      <w:r w:rsidRPr="00F32D23">
        <w:rPr>
          <w:rFonts w:hint="eastAsia"/>
          <w:kern w:val="0"/>
        </w:rPr>
        <w:t>分别在</w:t>
      </w:r>
      <w:r w:rsidRPr="00F32D23">
        <w:rPr>
          <w:kern w:val="0"/>
        </w:rPr>
        <w:t>R1</w:t>
      </w:r>
      <w:r w:rsidRPr="00F32D23">
        <w:rPr>
          <w:rFonts w:hint="eastAsia"/>
          <w:kern w:val="0"/>
        </w:rPr>
        <w:t>和</w:t>
      </w:r>
      <w:r w:rsidRPr="00F32D23">
        <w:rPr>
          <w:kern w:val="0"/>
        </w:rPr>
        <w:t>R2</w:t>
      </w:r>
      <w:r w:rsidRPr="00F32D23">
        <w:rPr>
          <w:rFonts w:hint="eastAsia"/>
          <w:kern w:val="0"/>
        </w:rPr>
        <w:t>上删除创建的</w:t>
      </w:r>
      <w:r w:rsidRPr="00F32D23">
        <w:rPr>
          <w:kern w:val="0"/>
        </w:rPr>
        <w:t>vrpnew.zip</w:t>
      </w:r>
      <w:r w:rsidRPr="00F32D23">
        <w:rPr>
          <w:rFonts w:hint="eastAsia"/>
          <w:kern w:val="0"/>
        </w:rPr>
        <w:t>和</w:t>
      </w:r>
      <w:r w:rsidRPr="00F32D23">
        <w:rPr>
          <w:kern w:val="0"/>
        </w:rPr>
        <w:t>vrpnew2.zip</w:t>
      </w:r>
      <w:r w:rsidRPr="00F32D23">
        <w:rPr>
          <w:rFonts w:hint="eastAsia"/>
          <w:kern w:val="0"/>
        </w:rPr>
        <w:t>文件。</w:t>
      </w:r>
    </w:p>
    <w:p w14:paraId="0C8905C3" w14:textId="77777777" w:rsidR="009C779F" w:rsidRPr="00266D68" w:rsidRDefault="009C779F" w:rsidP="009C779F">
      <w:pPr>
        <w:pStyle w:val="aff3"/>
        <w:ind w:leftChars="100" w:left="210"/>
      </w:pPr>
      <w:r w:rsidRPr="00266D68">
        <w:t xml:space="preserve">&lt;R1&gt;delete </w:t>
      </w:r>
      <w:r w:rsidR="00CF7CBE">
        <w:rPr>
          <w:rFonts w:hint="eastAsia"/>
        </w:rPr>
        <w:t>flash</w:t>
      </w:r>
      <w:r w:rsidRPr="00266D68">
        <w:t>:/vrpnew2.zip</w:t>
      </w:r>
    </w:p>
    <w:p w14:paraId="7FAECEEC" w14:textId="77777777" w:rsidR="009C779F" w:rsidRPr="00266D68" w:rsidRDefault="009C779F" w:rsidP="009C779F">
      <w:pPr>
        <w:pStyle w:val="aff3"/>
        <w:ind w:leftChars="100" w:left="210"/>
      </w:pPr>
      <w:r w:rsidRPr="00266D68">
        <w:t xml:space="preserve">Delete </w:t>
      </w:r>
      <w:r w:rsidR="00737A54">
        <w:rPr>
          <w:rFonts w:hint="eastAsia"/>
        </w:rPr>
        <w:t>flash</w:t>
      </w:r>
      <w:r w:rsidRPr="00266D68">
        <w:t>:/vrpnew2.zip? (y/n)[n]:y</w:t>
      </w:r>
    </w:p>
    <w:p w14:paraId="70451FB4" w14:textId="77777777" w:rsidR="009C779F" w:rsidRPr="00266D68" w:rsidRDefault="009C779F" w:rsidP="009C779F">
      <w:pPr>
        <w:pStyle w:val="aff3"/>
        <w:ind w:leftChars="100" w:left="210"/>
      </w:pPr>
      <w:r w:rsidRPr="00266D68">
        <w:t xml:space="preserve">Info: Deleting file </w:t>
      </w:r>
      <w:r w:rsidR="004F48BB">
        <w:rPr>
          <w:rFonts w:hint="eastAsia"/>
        </w:rPr>
        <w:t>flash</w:t>
      </w:r>
      <w:r w:rsidRPr="00266D68">
        <w:t>:/vrpnew2.zip...succeed.</w:t>
      </w:r>
    </w:p>
    <w:p w14:paraId="26DE32DB" w14:textId="77777777" w:rsidR="009C779F" w:rsidRPr="00266D68" w:rsidRDefault="009C779F" w:rsidP="009C779F">
      <w:pPr>
        <w:pStyle w:val="aff3"/>
        <w:ind w:leftChars="100" w:left="210"/>
      </w:pPr>
    </w:p>
    <w:p w14:paraId="3551B5C7" w14:textId="77777777" w:rsidR="009C779F" w:rsidRPr="00266D68" w:rsidRDefault="009C779F" w:rsidP="009C779F">
      <w:pPr>
        <w:pStyle w:val="aff3"/>
        <w:ind w:leftChars="100" w:left="210"/>
      </w:pPr>
      <w:r w:rsidRPr="00266D68">
        <w:t xml:space="preserve">&lt;R2&gt;delete </w:t>
      </w:r>
      <w:r w:rsidR="00CF7CBE">
        <w:rPr>
          <w:rFonts w:hint="eastAsia"/>
        </w:rPr>
        <w:t>flash</w:t>
      </w:r>
      <w:r w:rsidRPr="00266D68">
        <w:t>:/vrpnew.zip</w:t>
      </w:r>
    </w:p>
    <w:p w14:paraId="1AB7724E" w14:textId="77777777" w:rsidR="009C779F" w:rsidRPr="00266D68" w:rsidRDefault="009C779F" w:rsidP="009C779F">
      <w:pPr>
        <w:pStyle w:val="aff3"/>
        <w:ind w:leftChars="100" w:left="210"/>
      </w:pPr>
      <w:r w:rsidRPr="00266D68">
        <w:t xml:space="preserve">Delete </w:t>
      </w:r>
      <w:r w:rsidR="00737A54">
        <w:rPr>
          <w:rFonts w:hint="eastAsia"/>
        </w:rPr>
        <w:t>flash</w:t>
      </w:r>
      <w:r w:rsidRPr="00266D68">
        <w:t>:/vrpnew.zip? (y/n)[n]:y</w:t>
      </w:r>
    </w:p>
    <w:p w14:paraId="0AA8DA1A" w14:textId="77777777" w:rsidR="009C779F" w:rsidRPr="00266D68" w:rsidRDefault="009C779F" w:rsidP="009C779F">
      <w:pPr>
        <w:pStyle w:val="aff3"/>
        <w:ind w:leftChars="100" w:left="210"/>
      </w:pPr>
      <w:r w:rsidRPr="00266D68">
        <w:t xml:space="preserve">Info: Deleting file </w:t>
      </w:r>
      <w:r w:rsidR="004F48BB">
        <w:rPr>
          <w:rFonts w:hint="eastAsia"/>
        </w:rPr>
        <w:t>flash</w:t>
      </w:r>
      <w:r w:rsidRPr="00266D68">
        <w:t>:/vrpnew.zip...succeed.</w:t>
      </w:r>
    </w:p>
    <w:p w14:paraId="0AC3E107" w14:textId="77777777" w:rsidR="009C779F" w:rsidRPr="00F32D23" w:rsidRDefault="009C779F" w:rsidP="009C779F">
      <w:pPr>
        <w:pStyle w:val="aff3"/>
        <w:ind w:leftChars="100" w:left="210"/>
        <w:rPr>
          <w:kern w:val="0"/>
        </w:rPr>
      </w:pPr>
    </w:p>
    <w:p w14:paraId="179C8B42" w14:textId="77777777" w:rsidR="009C779F" w:rsidRPr="00F32D23" w:rsidRDefault="009C779F" w:rsidP="009C779F">
      <w:pPr>
        <w:pStyle w:val="aff2"/>
        <w:widowControl w:val="0"/>
        <w:topLinePunct w:val="0"/>
        <w:autoSpaceDE w:val="0"/>
        <w:autoSpaceDN w:val="0"/>
        <w:snapToGrid/>
        <w:spacing w:before="0" w:after="156"/>
        <w:ind w:left="0"/>
        <w:rPr>
          <w:kern w:val="0"/>
        </w:rPr>
      </w:pPr>
      <w:bookmarkStart w:id="249" w:name="_Toc370463143"/>
      <w:bookmarkStart w:id="250" w:name="_Toc370484203"/>
      <w:bookmarkStart w:id="251" w:name="_Toc376167769"/>
      <w:r>
        <w:rPr>
          <w:rFonts w:hint="eastAsia"/>
          <w:kern w:val="0"/>
        </w:rPr>
        <w:t>注意</w:t>
      </w:r>
      <w:r w:rsidRPr="00F32D23">
        <w:rPr>
          <w:rFonts w:hint="eastAsia"/>
          <w:kern w:val="0"/>
        </w:rPr>
        <w:t>：删除配置文件时，请慎重执行，避免删除</w:t>
      </w:r>
      <w:r w:rsidRPr="00F32D23">
        <w:rPr>
          <w:kern w:val="0"/>
        </w:rPr>
        <w:t>R1</w:t>
      </w:r>
      <w:r w:rsidRPr="00F32D23">
        <w:rPr>
          <w:rFonts w:hint="eastAsia"/>
          <w:kern w:val="0"/>
        </w:rPr>
        <w:t>和</w:t>
      </w:r>
      <w:r w:rsidRPr="00F32D23">
        <w:rPr>
          <w:kern w:val="0"/>
        </w:rPr>
        <w:t>R2</w:t>
      </w:r>
      <w:r w:rsidRPr="00F32D23">
        <w:rPr>
          <w:rFonts w:hint="eastAsia"/>
          <w:kern w:val="0"/>
        </w:rPr>
        <w:t>上的整个</w:t>
      </w:r>
      <w:r w:rsidR="00C63426">
        <w:rPr>
          <w:rFonts w:hint="eastAsia"/>
          <w:kern w:val="0"/>
        </w:rPr>
        <w:t>flash:</w:t>
      </w:r>
      <w:r w:rsidRPr="00F32D23">
        <w:rPr>
          <w:kern w:val="0"/>
        </w:rPr>
        <w:t>/</w:t>
      </w:r>
      <w:r w:rsidRPr="00F32D23">
        <w:rPr>
          <w:rFonts w:hint="eastAsia"/>
          <w:kern w:val="0"/>
        </w:rPr>
        <w:t>目录。</w:t>
      </w:r>
    </w:p>
    <w:p w14:paraId="6B9721EA" w14:textId="77777777" w:rsidR="009C779F" w:rsidRPr="00F32D23" w:rsidRDefault="009C779F" w:rsidP="009C779F">
      <w:pPr>
        <w:pStyle w:val="21"/>
        <w:keepLines w:val="0"/>
        <w:numPr>
          <w:ilvl w:val="0"/>
          <w:numId w:val="0"/>
        </w:numPr>
        <w:topLinePunct w:val="0"/>
        <w:adjustRightInd/>
        <w:snapToGrid/>
        <w:spacing w:before="240" w:after="240" w:line="240" w:lineRule="auto"/>
        <w:jc w:val="both"/>
        <w:rPr>
          <w:rFonts w:ascii="微软雅黑" w:eastAsia="微软雅黑" w:hAnsi="微软雅黑" w:cs="Times New Roman"/>
          <w:szCs w:val="28"/>
        </w:rPr>
      </w:pPr>
      <w:bookmarkStart w:id="252" w:name="_Toc382494139"/>
      <w:bookmarkStart w:id="253" w:name="_Toc469933073"/>
      <w:bookmarkEnd w:id="249"/>
      <w:bookmarkEnd w:id="250"/>
      <w:bookmarkEnd w:id="251"/>
      <w:r w:rsidRPr="00F32D23">
        <w:rPr>
          <w:rFonts w:ascii="微软雅黑" w:eastAsia="微软雅黑" w:hAnsi="微软雅黑" w:cs="Times New Roman" w:hint="eastAsia"/>
          <w:b/>
          <w:noProof w:val="0"/>
          <w:sz w:val="28"/>
          <w:szCs w:val="28"/>
          <w:lang w:eastAsia="zh-CN"/>
        </w:rPr>
        <w:t>配置文件</w:t>
      </w:r>
      <w:bookmarkEnd w:id="252"/>
      <w:bookmarkEnd w:id="253"/>
    </w:p>
    <w:p w14:paraId="1FFCFE07" w14:textId="77777777" w:rsidR="009C779F" w:rsidRPr="00266D68" w:rsidRDefault="009C779F" w:rsidP="009C779F">
      <w:pPr>
        <w:pStyle w:val="aff3"/>
        <w:ind w:leftChars="100" w:left="210"/>
      </w:pPr>
      <w:r w:rsidRPr="00266D68">
        <w:t xml:space="preserve">&lt;R1&gt;display current-configuration </w:t>
      </w:r>
    </w:p>
    <w:p w14:paraId="47AA1B4C" w14:textId="77777777" w:rsidR="009C779F" w:rsidRPr="00266D68" w:rsidRDefault="009C779F" w:rsidP="009C779F">
      <w:pPr>
        <w:pStyle w:val="aff3"/>
        <w:ind w:leftChars="100" w:left="210"/>
      </w:pPr>
      <w:r w:rsidRPr="00266D68">
        <w:t>[</w:t>
      </w:r>
      <w:r w:rsidR="00391BD3">
        <w:t>V200R007C00SPC600</w:t>
      </w:r>
      <w:r w:rsidRPr="00266D68">
        <w:t>]</w:t>
      </w:r>
    </w:p>
    <w:p w14:paraId="63E61AC2" w14:textId="77777777" w:rsidR="009C779F" w:rsidRPr="00266D68" w:rsidRDefault="009C779F" w:rsidP="009C779F">
      <w:pPr>
        <w:pStyle w:val="aff3"/>
        <w:ind w:leftChars="100" w:left="210"/>
      </w:pPr>
      <w:r w:rsidRPr="00266D68">
        <w:t>#</w:t>
      </w:r>
    </w:p>
    <w:p w14:paraId="0D9D70C0" w14:textId="77777777" w:rsidR="009C779F" w:rsidRPr="00266D68" w:rsidRDefault="009C779F" w:rsidP="009C779F">
      <w:pPr>
        <w:pStyle w:val="aff3"/>
        <w:ind w:leftChars="100" w:left="210"/>
      </w:pPr>
      <w:r w:rsidRPr="00266D68">
        <w:t xml:space="preserve"> sysname R1</w:t>
      </w:r>
    </w:p>
    <w:p w14:paraId="6BFB3B48" w14:textId="77777777" w:rsidR="009C779F" w:rsidRPr="00266D68" w:rsidRDefault="009C779F" w:rsidP="009C779F">
      <w:pPr>
        <w:pStyle w:val="aff3"/>
        <w:ind w:leftChars="100" w:left="210"/>
      </w:pPr>
      <w:r w:rsidRPr="00266D68">
        <w:t xml:space="preserve"> ftp server enable</w:t>
      </w:r>
    </w:p>
    <w:p w14:paraId="201E2894" w14:textId="77777777" w:rsidR="009C779F" w:rsidRPr="00266D68" w:rsidRDefault="009C779F" w:rsidP="009C779F">
      <w:pPr>
        <w:pStyle w:val="aff3"/>
        <w:ind w:leftChars="100" w:left="210"/>
      </w:pPr>
      <w:r w:rsidRPr="00266D68">
        <w:t xml:space="preserve"> set default ftp-directory </w:t>
      </w:r>
      <w:r w:rsidR="00CF7CBE">
        <w:rPr>
          <w:rFonts w:hint="eastAsia"/>
        </w:rPr>
        <w:t>flash</w:t>
      </w:r>
      <w:r w:rsidRPr="00266D68">
        <w:t>:</w:t>
      </w:r>
    </w:p>
    <w:p w14:paraId="40076D23" w14:textId="77777777" w:rsidR="009C779F" w:rsidRPr="00266D68" w:rsidRDefault="009C779F" w:rsidP="009C779F">
      <w:pPr>
        <w:pStyle w:val="aff3"/>
        <w:ind w:leftChars="100" w:left="210"/>
      </w:pPr>
      <w:r w:rsidRPr="00266D68">
        <w:t>#</w:t>
      </w:r>
    </w:p>
    <w:p w14:paraId="77F2BA78" w14:textId="77777777" w:rsidR="009C779F" w:rsidRPr="00266D68" w:rsidRDefault="009C779F" w:rsidP="009C779F">
      <w:pPr>
        <w:pStyle w:val="aff3"/>
        <w:ind w:leftChars="100" w:left="210"/>
      </w:pPr>
      <w:r w:rsidRPr="00266D68">
        <w:t xml:space="preserve">aaa </w:t>
      </w:r>
    </w:p>
    <w:p w14:paraId="35E876DE" w14:textId="77777777" w:rsidR="009C779F" w:rsidRPr="00266D68" w:rsidRDefault="009C779F" w:rsidP="009C779F">
      <w:pPr>
        <w:pStyle w:val="aff3"/>
        <w:ind w:leftChars="100" w:left="210"/>
      </w:pPr>
      <w:r w:rsidRPr="00266D68">
        <w:t xml:space="preserve"> authentication-scheme default</w:t>
      </w:r>
    </w:p>
    <w:p w14:paraId="3225046E" w14:textId="77777777" w:rsidR="009C779F" w:rsidRPr="00266D68" w:rsidRDefault="009C779F" w:rsidP="009C779F">
      <w:pPr>
        <w:pStyle w:val="aff3"/>
        <w:ind w:leftChars="100" w:left="210"/>
      </w:pPr>
      <w:r w:rsidRPr="00266D68">
        <w:t xml:space="preserve"> authorization-scheme default</w:t>
      </w:r>
    </w:p>
    <w:p w14:paraId="5127CB5F" w14:textId="77777777" w:rsidR="009C779F" w:rsidRPr="00266D68" w:rsidRDefault="009C779F" w:rsidP="009C779F">
      <w:pPr>
        <w:pStyle w:val="aff3"/>
        <w:ind w:leftChars="100" w:left="210"/>
      </w:pPr>
      <w:r w:rsidRPr="00266D68">
        <w:t xml:space="preserve"> accounting-scheme default</w:t>
      </w:r>
    </w:p>
    <w:p w14:paraId="7EB1EC6D" w14:textId="77777777" w:rsidR="009C779F" w:rsidRPr="00266D68" w:rsidRDefault="009C779F" w:rsidP="009C779F">
      <w:pPr>
        <w:pStyle w:val="aff3"/>
        <w:ind w:leftChars="100" w:left="210"/>
      </w:pPr>
      <w:r w:rsidRPr="00266D68">
        <w:t xml:space="preserve"> domain default                           </w:t>
      </w:r>
    </w:p>
    <w:p w14:paraId="0AC8078A" w14:textId="77777777" w:rsidR="009C779F" w:rsidRPr="00266D68" w:rsidRDefault="009C779F" w:rsidP="009C779F">
      <w:pPr>
        <w:pStyle w:val="aff3"/>
        <w:ind w:leftChars="100" w:left="210"/>
      </w:pPr>
      <w:r w:rsidRPr="00266D68">
        <w:t xml:space="preserve"> domain default_admin </w:t>
      </w:r>
    </w:p>
    <w:p w14:paraId="36D5E903" w14:textId="77777777" w:rsidR="009C779F" w:rsidRPr="00266D68" w:rsidRDefault="009C779F" w:rsidP="009C779F">
      <w:pPr>
        <w:pStyle w:val="aff3"/>
        <w:ind w:leftChars="100" w:left="210"/>
      </w:pPr>
      <w:r w:rsidRPr="00266D68">
        <w:t xml:space="preserve"> local-user admin password cipher %$%$=i~&gt;Xp&amp;aY+*2cEVcS-A23Uwe%$%$</w:t>
      </w:r>
    </w:p>
    <w:p w14:paraId="4758F48D" w14:textId="77777777" w:rsidR="009C779F" w:rsidRPr="00266D68" w:rsidRDefault="009C779F" w:rsidP="009C779F">
      <w:pPr>
        <w:pStyle w:val="aff3"/>
        <w:ind w:leftChars="100" w:left="210"/>
      </w:pPr>
      <w:r w:rsidRPr="00266D68">
        <w:t xml:space="preserve"> local-user admin service-type http</w:t>
      </w:r>
    </w:p>
    <w:p w14:paraId="3AAAA49B" w14:textId="77777777" w:rsidR="009C779F" w:rsidRPr="00266D68" w:rsidRDefault="009C779F" w:rsidP="009C779F">
      <w:pPr>
        <w:pStyle w:val="aff3"/>
        <w:ind w:leftChars="100" w:left="210"/>
      </w:pPr>
      <w:r w:rsidRPr="00266D68">
        <w:lastRenderedPageBreak/>
        <w:t xml:space="preserve"> local-user huawei password cipher %$%$f+~&amp;ZkCn]NUX7m.t;tF9R48s%$%$</w:t>
      </w:r>
    </w:p>
    <w:p w14:paraId="3F79B0EA" w14:textId="77777777" w:rsidR="009C779F" w:rsidRPr="00266D68" w:rsidRDefault="009C779F" w:rsidP="009C779F">
      <w:pPr>
        <w:pStyle w:val="aff3"/>
        <w:ind w:leftChars="100" w:left="210"/>
      </w:pPr>
      <w:r w:rsidRPr="00266D68">
        <w:t xml:space="preserve"> local-user huawei privilege level 15</w:t>
      </w:r>
    </w:p>
    <w:p w14:paraId="3A84DC59" w14:textId="77777777" w:rsidR="009C779F" w:rsidRPr="00266D68" w:rsidRDefault="009C779F" w:rsidP="009C779F">
      <w:pPr>
        <w:pStyle w:val="aff3"/>
        <w:ind w:leftChars="100" w:left="210"/>
      </w:pPr>
      <w:r w:rsidRPr="00266D68">
        <w:t xml:space="preserve"> local-user huawei ftp-directory </w:t>
      </w:r>
      <w:r w:rsidR="00CF7CBE">
        <w:rPr>
          <w:rFonts w:hint="eastAsia"/>
        </w:rPr>
        <w:t>flash</w:t>
      </w:r>
      <w:r w:rsidRPr="00266D68">
        <w:t>:</w:t>
      </w:r>
      <w:r w:rsidR="00CF7CBE">
        <w:rPr>
          <w:rFonts w:hint="eastAsia"/>
        </w:rPr>
        <w:t>/</w:t>
      </w:r>
    </w:p>
    <w:p w14:paraId="160605EC" w14:textId="77777777" w:rsidR="009C779F" w:rsidRPr="00266D68" w:rsidRDefault="009C779F" w:rsidP="009C779F">
      <w:pPr>
        <w:pStyle w:val="aff3"/>
        <w:ind w:leftChars="100" w:left="210"/>
      </w:pPr>
      <w:r w:rsidRPr="00266D68">
        <w:t xml:space="preserve"> local-user huawei service-type ftp</w:t>
      </w:r>
    </w:p>
    <w:p w14:paraId="001DDC12" w14:textId="77777777" w:rsidR="009C779F" w:rsidRPr="00266D68" w:rsidRDefault="009C779F" w:rsidP="009C779F">
      <w:pPr>
        <w:pStyle w:val="aff3"/>
        <w:ind w:leftChars="100" w:left="210"/>
      </w:pPr>
      <w:r w:rsidRPr="00266D68">
        <w:t>#</w:t>
      </w:r>
    </w:p>
    <w:p w14:paraId="14904DE6" w14:textId="77777777" w:rsidR="009C779F" w:rsidRPr="00266D68" w:rsidRDefault="009C779F" w:rsidP="009C779F">
      <w:pPr>
        <w:pStyle w:val="aff3"/>
        <w:ind w:leftChars="100" w:left="210"/>
      </w:pPr>
      <w:r w:rsidRPr="00266D68">
        <w:t>interface GigabitEthernet0/0/1</w:t>
      </w:r>
    </w:p>
    <w:p w14:paraId="7F091C3C" w14:textId="77777777" w:rsidR="009C779F" w:rsidRPr="00266D68" w:rsidRDefault="009C779F" w:rsidP="009C779F">
      <w:pPr>
        <w:pStyle w:val="aff3"/>
        <w:ind w:leftChars="100" w:left="210"/>
      </w:pPr>
      <w:r w:rsidRPr="00266D68">
        <w:t xml:space="preserve"> ip address 10.0.12.1 255.255.255.0 </w:t>
      </w:r>
    </w:p>
    <w:p w14:paraId="1B8D3466" w14:textId="77777777" w:rsidR="009C779F" w:rsidRPr="00266D68" w:rsidRDefault="009C779F" w:rsidP="009C779F">
      <w:pPr>
        <w:pStyle w:val="aff3"/>
        <w:ind w:leftChars="100" w:left="210"/>
      </w:pPr>
      <w:r w:rsidRPr="00266D68">
        <w:t>#</w:t>
      </w:r>
    </w:p>
    <w:p w14:paraId="131FE9D3" w14:textId="77777777" w:rsidR="009C779F" w:rsidRPr="00266D68" w:rsidRDefault="009C779F" w:rsidP="009C779F">
      <w:pPr>
        <w:pStyle w:val="aff3"/>
        <w:ind w:leftChars="100" w:left="210"/>
      </w:pPr>
      <w:r w:rsidRPr="00266D68">
        <w:t xml:space="preserve">user-interface con 0                      </w:t>
      </w:r>
    </w:p>
    <w:p w14:paraId="4A5A030B" w14:textId="77777777" w:rsidR="009C779F" w:rsidRPr="00266D68" w:rsidRDefault="009C779F" w:rsidP="009C779F">
      <w:pPr>
        <w:pStyle w:val="aff3"/>
        <w:ind w:leftChars="100" w:left="210"/>
      </w:pPr>
      <w:r w:rsidRPr="00266D68">
        <w:t xml:space="preserve"> authentication-mode password</w:t>
      </w:r>
    </w:p>
    <w:p w14:paraId="7A338A18" w14:textId="77777777" w:rsidR="009C779F" w:rsidRPr="00266D68" w:rsidRDefault="009C779F" w:rsidP="009B57CF">
      <w:pPr>
        <w:pStyle w:val="aff3"/>
        <w:wordWrap w:val="0"/>
        <w:ind w:leftChars="100" w:left="210"/>
      </w:pPr>
      <w:r w:rsidRPr="00266D68">
        <w:t xml:space="preserve"> set authentication password cipher %$%$+L'YR&amp;IZt'4,)&gt;-*#lH",}%K-oJ_M9+'lOU~bD (\WTqB}%N,%$%$</w:t>
      </w:r>
    </w:p>
    <w:p w14:paraId="2645B767" w14:textId="77777777" w:rsidR="009C779F" w:rsidRPr="00266D68" w:rsidRDefault="009C779F" w:rsidP="009C779F">
      <w:pPr>
        <w:pStyle w:val="aff3"/>
        <w:ind w:leftChars="100" w:left="210"/>
      </w:pPr>
      <w:r w:rsidRPr="00266D68">
        <w:t>user-interface vty 0 4</w:t>
      </w:r>
    </w:p>
    <w:p w14:paraId="5B99A77C" w14:textId="77777777" w:rsidR="009C779F" w:rsidRPr="00266D68" w:rsidRDefault="009C779F" w:rsidP="009C779F">
      <w:pPr>
        <w:pStyle w:val="aff3"/>
        <w:ind w:leftChars="100" w:left="210"/>
      </w:pPr>
      <w:r w:rsidRPr="00266D68">
        <w:t>#</w:t>
      </w:r>
    </w:p>
    <w:p w14:paraId="30BB1B50" w14:textId="77777777" w:rsidR="009C779F" w:rsidRPr="00266D68" w:rsidRDefault="009C779F" w:rsidP="009C779F">
      <w:pPr>
        <w:pStyle w:val="aff3"/>
        <w:ind w:leftChars="100" w:left="210"/>
      </w:pPr>
      <w:r w:rsidRPr="00266D68">
        <w:t>return</w:t>
      </w:r>
    </w:p>
    <w:p w14:paraId="151388AF" w14:textId="77777777" w:rsidR="009C779F" w:rsidRPr="00266D68" w:rsidRDefault="009C779F" w:rsidP="009C779F">
      <w:pPr>
        <w:pStyle w:val="aff3"/>
        <w:ind w:leftChars="100" w:left="210"/>
      </w:pPr>
    </w:p>
    <w:p w14:paraId="296F5307" w14:textId="77777777" w:rsidR="009C779F" w:rsidRPr="00266D68" w:rsidRDefault="009C779F" w:rsidP="009C779F">
      <w:pPr>
        <w:pStyle w:val="aff3"/>
        <w:ind w:leftChars="100" w:left="210"/>
      </w:pPr>
      <w:r w:rsidRPr="00266D68">
        <w:t xml:space="preserve">&lt;R2&gt;display current-configuration </w:t>
      </w:r>
    </w:p>
    <w:p w14:paraId="2ED108E3" w14:textId="77777777" w:rsidR="009C779F" w:rsidRPr="00266D68" w:rsidRDefault="009C779F" w:rsidP="009C779F">
      <w:pPr>
        <w:pStyle w:val="aff3"/>
        <w:ind w:leftChars="100" w:left="210"/>
      </w:pPr>
      <w:r w:rsidRPr="00266D68">
        <w:t>[</w:t>
      </w:r>
      <w:r w:rsidR="00391BD3">
        <w:t>V200R007C00SPC600</w:t>
      </w:r>
      <w:r w:rsidRPr="00266D68">
        <w:t>]</w:t>
      </w:r>
    </w:p>
    <w:p w14:paraId="244EC209" w14:textId="77777777" w:rsidR="009C779F" w:rsidRPr="00266D68" w:rsidRDefault="009C779F" w:rsidP="009C779F">
      <w:pPr>
        <w:pStyle w:val="aff3"/>
        <w:ind w:leftChars="100" w:left="210"/>
      </w:pPr>
      <w:r w:rsidRPr="00266D68">
        <w:t>#</w:t>
      </w:r>
    </w:p>
    <w:p w14:paraId="7C769760" w14:textId="77777777" w:rsidR="009C779F" w:rsidRPr="00266D68" w:rsidRDefault="009C779F" w:rsidP="009C779F">
      <w:pPr>
        <w:pStyle w:val="aff3"/>
        <w:ind w:leftChars="100" w:left="210"/>
      </w:pPr>
      <w:r w:rsidRPr="00266D68">
        <w:t xml:space="preserve"> sysname R2</w:t>
      </w:r>
    </w:p>
    <w:p w14:paraId="6C9A4259" w14:textId="77777777" w:rsidR="009C779F" w:rsidRPr="00266D68" w:rsidRDefault="009C779F" w:rsidP="009C779F">
      <w:pPr>
        <w:pStyle w:val="aff3"/>
        <w:ind w:leftChars="100" w:left="210"/>
      </w:pPr>
      <w:r w:rsidRPr="00266D68">
        <w:t xml:space="preserve"> ftp server enable</w:t>
      </w:r>
    </w:p>
    <w:p w14:paraId="74F02F90" w14:textId="77777777" w:rsidR="009C779F" w:rsidRPr="00266D68" w:rsidRDefault="009C779F" w:rsidP="009C779F">
      <w:pPr>
        <w:pStyle w:val="aff3"/>
        <w:ind w:leftChars="100" w:left="210"/>
      </w:pPr>
      <w:r w:rsidRPr="00266D68">
        <w:t xml:space="preserve"> set default ftp-directory </w:t>
      </w:r>
      <w:r w:rsidR="00154FBB">
        <w:rPr>
          <w:rFonts w:hint="eastAsia"/>
        </w:rPr>
        <w:t>flash</w:t>
      </w:r>
      <w:r w:rsidRPr="00266D68">
        <w:t>:</w:t>
      </w:r>
    </w:p>
    <w:p w14:paraId="3D5DA26C" w14:textId="77777777" w:rsidR="009C779F" w:rsidRPr="00266D68" w:rsidRDefault="009C779F" w:rsidP="009C779F">
      <w:pPr>
        <w:pStyle w:val="aff3"/>
        <w:ind w:leftChars="100" w:left="210"/>
      </w:pPr>
      <w:r w:rsidRPr="00266D68">
        <w:t>#</w:t>
      </w:r>
    </w:p>
    <w:p w14:paraId="4C2CCD7E" w14:textId="77777777" w:rsidR="009C779F" w:rsidRPr="00266D68" w:rsidRDefault="009C779F" w:rsidP="009C779F">
      <w:pPr>
        <w:pStyle w:val="aff3"/>
        <w:ind w:leftChars="100" w:left="210"/>
      </w:pPr>
      <w:r w:rsidRPr="00266D68">
        <w:t xml:space="preserve">aaa </w:t>
      </w:r>
    </w:p>
    <w:p w14:paraId="6DD446D1" w14:textId="77777777" w:rsidR="009C779F" w:rsidRPr="00266D68" w:rsidRDefault="009C779F" w:rsidP="009C779F">
      <w:pPr>
        <w:pStyle w:val="aff3"/>
        <w:ind w:leftChars="100" w:left="210"/>
      </w:pPr>
      <w:r w:rsidRPr="00266D68">
        <w:t xml:space="preserve"> authentication-scheme default</w:t>
      </w:r>
    </w:p>
    <w:p w14:paraId="03ADBD49" w14:textId="77777777" w:rsidR="009C779F" w:rsidRPr="00266D68" w:rsidRDefault="009C779F" w:rsidP="009C779F">
      <w:pPr>
        <w:pStyle w:val="aff3"/>
        <w:ind w:leftChars="100" w:left="210"/>
      </w:pPr>
      <w:r w:rsidRPr="00266D68">
        <w:t xml:space="preserve"> authorization-scheme default</w:t>
      </w:r>
    </w:p>
    <w:p w14:paraId="3B4348A6" w14:textId="77777777" w:rsidR="009C779F" w:rsidRPr="00266D68" w:rsidRDefault="009C779F" w:rsidP="009C779F">
      <w:pPr>
        <w:pStyle w:val="aff3"/>
        <w:ind w:leftChars="100" w:left="210"/>
      </w:pPr>
      <w:r w:rsidRPr="00266D68">
        <w:t xml:space="preserve"> accounting-scheme default</w:t>
      </w:r>
    </w:p>
    <w:p w14:paraId="1F46EBD0" w14:textId="77777777" w:rsidR="009C779F" w:rsidRPr="00266D68" w:rsidRDefault="009C779F" w:rsidP="009C779F">
      <w:pPr>
        <w:pStyle w:val="aff3"/>
        <w:ind w:leftChars="100" w:left="210"/>
      </w:pPr>
      <w:r w:rsidRPr="00266D68">
        <w:t xml:space="preserve"> domain default                           </w:t>
      </w:r>
    </w:p>
    <w:p w14:paraId="7ED1466D" w14:textId="77777777" w:rsidR="009C779F" w:rsidRPr="00266D68" w:rsidRDefault="009C779F" w:rsidP="009C779F">
      <w:pPr>
        <w:pStyle w:val="aff3"/>
        <w:ind w:leftChars="100" w:left="210"/>
      </w:pPr>
      <w:r w:rsidRPr="00266D68">
        <w:t xml:space="preserve"> domain default_admin </w:t>
      </w:r>
    </w:p>
    <w:p w14:paraId="3D87C8D2" w14:textId="77777777" w:rsidR="009C779F" w:rsidRPr="00266D68" w:rsidRDefault="009C779F" w:rsidP="009C779F">
      <w:pPr>
        <w:pStyle w:val="aff3"/>
        <w:ind w:leftChars="100" w:left="210"/>
      </w:pPr>
      <w:r w:rsidRPr="00266D68">
        <w:t xml:space="preserve"> local-user admin password cipher %$%$=i~&gt;Xp&amp;aY+*2cEVcS-A23Uwe%$%$</w:t>
      </w:r>
    </w:p>
    <w:p w14:paraId="1D2FF8A2" w14:textId="77777777" w:rsidR="009C779F" w:rsidRPr="00266D68" w:rsidRDefault="009C779F" w:rsidP="009C779F">
      <w:pPr>
        <w:pStyle w:val="aff3"/>
        <w:ind w:leftChars="100" w:left="210"/>
      </w:pPr>
      <w:r w:rsidRPr="00266D68">
        <w:t xml:space="preserve"> local-user admin service-type http</w:t>
      </w:r>
    </w:p>
    <w:p w14:paraId="5462183F" w14:textId="77777777" w:rsidR="009C779F" w:rsidRPr="00266D68" w:rsidRDefault="009C779F" w:rsidP="009C779F">
      <w:pPr>
        <w:pStyle w:val="aff3"/>
        <w:ind w:leftChars="100" w:left="210"/>
      </w:pPr>
      <w:r w:rsidRPr="00266D68">
        <w:t xml:space="preserve"> local-user huawei password cipher %$%$&lt;;qM3D/O;ZLqy/"&amp;6wEESdg$%$%$</w:t>
      </w:r>
    </w:p>
    <w:p w14:paraId="524907F8" w14:textId="77777777" w:rsidR="009C779F" w:rsidRPr="00266D68" w:rsidRDefault="009C779F" w:rsidP="009C779F">
      <w:pPr>
        <w:pStyle w:val="aff3"/>
        <w:ind w:leftChars="100" w:left="210"/>
      </w:pPr>
      <w:r w:rsidRPr="00266D68">
        <w:t xml:space="preserve"> local-user huawei privilege level 15</w:t>
      </w:r>
    </w:p>
    <w:p w14:paraId="56C3A230" w14:textId="77777777" w:rsidR="009C779F" w:rsidRPr="00266D68" w:rsidRDefault="009C779F" w:rsidP="009C779F">
      <w:pPr>
        <w:pStyle w:val="aff3"/>
        <w:ind w:leftChars="100" w:left="210"/>
      </w:pPr>
      <w:r w:rsidRPr="00266D68">
        <w:t xml:space="preserve"> local-user huawei ftp-directory </w:t>
      </w:r>
      <w:r w:rsidR="00154FBB">
        <w:rPr>
          <w:rFonts w:hint="eastAsia"/>
        </w:rPr>
        <w:t>flash</w:t>
      </w:r>
      <w:r w:rsidRPr="00266D68">
        <w:t>:</w:t>
      </w:r>
      <w:r w:rsidR="00456DD8">
        <w:rPr>
          <w:rFonts w:hint="eastAsia"/>
        </w:rPr>
        <w:t>/</w:t>
      </w:r>
    </w:p>
    <w:p w14:paraId="2A31F743" w14:textId="77777777" w:rsidR="009C779F" w:rsidRPr="00266D68" w:rsidRDefault="009C779F" w:rsidP="009C779F">
      <w:pPr>
        <w:pStyle w:val="aff3"/>
        <w:ind w:leftChars="100" w:left="210"/>
      </w:pPr>
      <w:r w:rsidRPr="00266D68">
        <w:t xml:space="preserve"> local-user huawei service-type ftp</w:t>
      </w:r>
    </w:p>
    <w:p w14:paraId="59E7876D" w14:textId="77777777" w:rsidR="009C779F" w:rsidRPr="00266D68" w:rsidRDefault="009C779F" w:rsidP="009C779F">
      <w:pPr>
        <w:pStyle w:val="aff3"/>
        <w:ind w:leftChars="100" w:left="210"/>
      </w:pPr>
      <w:r w:rsidRPr="00266D68">
        <w:t xml:space="preserve">#                                         </w:t>
      </w:r>
    </w:p>
    <w:p w14:paraId="22434262" w14:textId="77777777" w:rsidR="009C779F" w:rsidRPr="00266D68" w:rsidRDefault="009C779F" w:rsidP="009C779F">
      <w:pPr>
        <w:pStyle w:val="aff3"/>
        <w:ind w:leftChars="100" w:left="210"/>
      </w:pPr>
      <w:r w:rsidRPr="00266D68">
        <w:t>interface GigabitEthernet0/0/1</w:t>
      </w:r>
    </w:p>
    <w:p w14:paraId="09565EA8" w14:textId="77777777" w:rsidR="009C779F" w:rsidRPr="00266D68" w:rsidRDefault="009C779F" w:rsidP="009C779F">
      <w:pPr>
        <w:pStyle w:val="aff3"/>
        <w:ind w:leftChars="100" w:left="210"/>
      </w:pPr>
      <w:r w:rsidRPr="00266D68">
        <w:lastRenderedPageBreak/>
        <w:t xml:space="preserve"> ip address 10.0.12.2 255.255.255.0 </w:t>
      </w:r>
    </w:p>
    <w:p w14:paraId="5179F739" w14:textId="77777777" w:rsidR="009C779F" w:rsidRPr="00266D68" w:rsidRDefault="009C779F" w:rsidP="009C779F">
      <w:pPr>
        <w:pStyle w:val="aff3"/>
        <w:ind w:leftChars="100" w:left="210"/>
      </w:pPr>
      <w:r w:rsidRPr="00266D68">
        <w:t>#</w:t>
      </w:r>
    </w:p>
    <w:p w14:paraId="4F0E1548" w14:textId="77777777" w:rsidR="009C779F" w:rsidRPr="00266D68" w:rsidRDefault="009C779F" w:rsidP="009C779F">
      <w:pPr>
        <w:pStyle w:val="aff3"/>
        <w:ind w:leftChars="100" w:left="210"/>
      </w:pPr>
      <w:r w:rsidRPr="00266D68">
        <w:t xml:space="preserve">user-interface con 0                      </w:t>
      </w:r>
    </w:p>
    <w:p w14:paraId="6A53413F" w14:textId="77777777" w:rsidR="009C779F" w:rsidRPr="00266D68" w:rsidRDefault="009C779F" w:rsidP="009C779F">
      <w:pPr>
        <w:pStyle w:val="aff3"/>
        <w:ind w:leftChars="100" w:left="210"/>
      </w:pPr>
      <w:r w:rsidRPr="00266D68">
        <w:t xml:space="preserve"> authentication-mode password</w:t>
      </w:r>
    </w:p>
    <w:p w14:paraId="16FB02C7" w14:textId="77777777" w:rsidR="009C779F" w:rsidRPr="00266D68" w:rsidRDefault="009C779F" w:rsidP="009B57CF">
      <w:pPr>
        <w:pStyle w:val="aff3"/>
        <w:wordWrap w:val="0"/>
        <w:ind w:leftChars="100" w:left="210"/>
      </w:pPr>
      <w:r w:rsidRPr="00266D68">
        <w:t xml:space="preserve"> set authentication password cipher %$%$1=cd%b%/O%Id-8X:by1N,+s}'4wD6TvO&lt;I|/pd# #44C@+s#,%$%$</w:t>
      </w:r>
    </w:p>
    <w:p w14:paraId="36A64D8E" w14:textId="77777777" w:rsidR="009C779F" w:rsidRPr="00266D68" w:rsidRDefault="009C779F" w:rsidP="009C779F">
      <w:pPr>
        <w:pStyle w:val="aff3"/>
        <w:ind w:leftChars="100" w:left="210"/>
      </w:pPr>
      <w:r w:rsidRPr="00266D68">
        <w:t>user-interface vty 0 4</w:t>
      </w:r>
    </w:p>
    <w:p w14:paraId="24FA2272" w14:textId="77777777" w:rsidR="009C779F" w:rsidRPr="00266D68" w:rsidRDefault="009C779F" w:rsidP="009C779F">
      <w:pPr>
        <w:pStyle w:val="aff3"/>
        <w:ind w:leftChars="100" w:left="210"/>
      </w:pPr>
      <w:r w:rsidRPr="00266D68">
        <w:t>#</w:t>
      </w:r>
    </w:p>
    <w:p w14:paraId="2B082B6F" w14:textId="77777777" w:rsidR="009C779F" w:rsidRPr="00266D68" w:rsidRDefault="009C779F" w:rsidP="009C779F">
      <w:pPr>
        <w:pStyle w:val="aff3"/>
        <w:ind w:leftChars="100" w:left="210"/>
      </w:pPr>
      <w:r w:rsidRPr="00266D68">
        <w:t>return</w:t>
      </w:r>
    </w:p>
    <w:p w14:paraId="737707C1" w14:textId="77777777" w:rsidR="009C779F" w:rsidRPr="00266D68" w:rsidRDefault="009C779F" w:rsidP="009C779F">
      <w:pPr>
        <w:adjustRightInd/>
        <w:spacing w:line="240" w:lineRule="auto"/>
        <w:ind w:leftChars="100" w:left="210"/>
        <w:rPr>
          <w:rFonts w:ascii="Courier New" w:hAnsi="Courier New" w:cs="Courier New"/>
          <w:sz w:val="18"/>
          <w:szCs w:val="18"/>
        </w:rPr>
      </w:pPr>
      <w:r w:rsidRPr="00266D68">
        <w:br w:type="page"/>
      </w:r>
    </w:p>
    <w:p w14:paraId="38716D6D" w14:textId="77777777" w:rsidR="009C779F" w:rsidRPr="00F32D23" w:rsidRDefault="009C779F" w:rsidP="009C779F">
      <w:pPr>
        <w:pStyle w:val="aff0"/>
        <w:keepLines w:val="0"/>
        <w:topLinePunct w:val="0"/>
        <w:adjustRightInd/>
        <w:snapToGrid/>
        <w:spacing w:before="240" w:after="240" w:line="240" w:lineRule="auto"/>
        <w:jc w:val="both"/>
        <w:rPr>
          <w:rFonts w:cs="Times New Roman"/>
          <w:lang w:eastAsia="zh-CN"/>
        </w:rPr>
      </w:pPr>
      <w:bookmarkStart w:id="254" w:name="_Toc469933074"/>
      <w:bookmarkStart w:id="255" w:name="_Toc370463145"/>
      <w:bookmarkStart w:id="256" w:name="_Toc370484205"/>
      <w:bookmarkStart w:id="257" w:name="_Toc376167771"/>
      <w:bookmarkStart w:id="258" w:name="_Toc376167770"/>
      <w:r w:rsidRPr="00F32D23">
        <w:rPr>
          <w:rFonts w:cs="Times New Roman" w:hint="eastAsia"/>
          <w:noProof w:val="0"/>
          <w:lang w:eastAsia="zh-CN"/>
        </w:rPr>
        <w:lastRenderedPageBreak/>
        <w:t>实验</w:t>
      </w:r>
      <w:r w:rsidRPr="00F32D23">
        <w:rPr>
          <w:rFonts w:cs="Times New Roman"/>
          <w:noProof w:val="0"/>
          <w:lang w:eastAsia="zh-CN"/>
        </w:rPr>
        <w:t xml:space="preserve">5-2 </w:t>
      </w:r>
      <w:r w:rsidRPr="00F32D23">
        <w:rPr>
          <w:rFonts w:cs="Times New Roman" w:hint="eastAsia"/>
          <w:noProof w:val="0"/>
          <w:lang w:eastAsia="zh-CN"/>
        </w:rPr>
        <w:t>配置</w:t>
      </w:r>
      <w:r w:rsidRPr="00F32D23">
        <w:rPr>
          <w:rFonts w:cs="Times New Roman"/>
          <w:noProof w:val="0"/>
          <w:lang w:eastAsia="zh-CN"/>
        </w:rPr>
        <w:t>DHCP</w:t>
      </w:r>
      <w:bookmarkEnd w:id="254"/>
    </w:p>
    <w:p w14:paraId="727FC13E" w14:textId="77777777" w:rsidR="009C779F" w:rsidRPr="00F32D23" w:rsidRDefault="009C779F" w:rsidP="009C779F">
      <w:pPr>
        <w:pStyle w:val="aff0"/>
        <w:keepLines w:val="0"/>
        <w:topLinePunct w:val="0"/>
        <w:adjustRightInd/>
        <w:snapToGrid/>
        <w:spacing w:before="240" w:after="240" w:line="240" w:lineRule="auto"/>
        <w:jc w:val="both"/>
        <w:rPr>
          <w:rFonts w:cs="Times New Roman"/>
          <w:lang w:eastAsia="zh-CN"/>
        </w:rPr>
      </w:pPr>
      <w:bookmarkStart w:id="259" w:name="_Toc382494141"/>
      <w:bookmarkStart w:id="260" w:name="_Toc469933075"/>
      <w:bookmarkEnd w:id="255"/>
      <w:bookmarkEnd w:id="256"/>
      <w:bookmarkEnd w:id="257"/>
      <w:bookmarkEnd w:id="258"/>
      <w:r w:rsidRPr="00F32D23">
        <w:rPr>
          <w:rFonts w:cs="Times New Roman" w:hint="eastAsia"/>
          <w:noProof w:val="0"/>
          <w:lang w:eastAsia="zh-CN"/>
        </w:rPr>
        <w:t>学习目标</w:t>
      </w:r>
      <w:bookmarkEnd w:id="259"/>
      <w:bookmarkEnd w:id="260"/>
    </w:p>
    <w:p w14:paraId="2A254EC7" w14:textId="77777777" w:rsidR="009C779F" w:rsidRPr="00D72F00" w:rsidRDefault="009C779F" w:rsidP="009C779F">
      <w:pPr>
        <w:pStyle w:val="a2"/>
        <w:widowControl w:val="0"/>
        <w:numPr>
          <w:ilvl w:val="0"/>
          <w:numId w:val="3"/>
        </w:numPr>
        <w:topLinePunct w:val="0"/>
        <w:autoSpaceDE w:val="0"/>
        <w:autoSpaceDN w:val="0"/>
        <w:snapToGrid/>
        <w:spacing w:before="0" w:after="0"/>
        <w:ind w:firstLine="0"/>
        <w:rPr>
          <w:rStyle w:val="aff8"/>
          <w:b w:val="0"/>
          <w:bCs w:val="0"/>
        </w:rPr>
      </w:pPr>
      <w:r w:rsidRPr="0023528F">
        <w:rPr>
          <w:rStyle w:val="aff8"/>
          <w:rFonts w:hint="eastAsia"/>
          <w:b w:val="0"/>
        </w:rPr>
        <w:t>掌握</w:t>
      </w:r>
      <w:r w:rsidRPr="0023528F">
        <w:rPr>
          <w:rStyle w:val="aff8"/>
          <w:b w:val="0"/>
        </w:rPr>
        <w:t>DHCP</w:t>
      </w:r>
      <w:r w:rsidRPr="0023528F">
        <w:rPr>
          <w:rStyle w:val="aff8"/>
          <w:rFonts w:hint="eastAsia"/>
          <w:b w:val="0"/>
        </w:rPr>
        <w:t>全局地址池的配置</w:t>
      </w:r>
      <w:r w:rsidRPr="0023528F">
        <w:rPr>
          <w:rStyle w:val="aff8"/>
          <w:rFonts w:hint="eastAsia"/>
          <w:b w:val="0"/>
          <w:bCs w:val="0"/>
          <w:kern w:val="0"/>
        </w:rPr>
        <w:t>方法</w:t>
      </w:r>
    </w:p>
    <w:p w14:paraId="744BE774" w14:textId="77777777" w:rsidR="009C779F" w:rsidRPr="00D72F00" w:rsidRDefault="009C779F" w:rsidP="009C779F">
      <w:pPr>
        <w:pStyle w:val="a2"/>
        <w:widowControl w:val="0"/>
        <w:numPr>
          <w:ilvl w:val="0"/>
          <w:numId w:val="3"/>
        </w:numPr>
        <w:topLinePunct w:val="0"/>
        <w:autoSpaceDE w:val="0"/>
        <w:autoSpaceDN w:val="0"/>
        <w:snapToGrid/>
        <w:spacing w:before="0" w:after="0"/>
        <w:ind w:firstLine="0"/>
        <w:rPr>
          <w:rStyle w:val="aff8"/>
          <w:b w:val="0"/>
          <w:bCs w:val="0"/>
        </w:rPr>
      </w:pPr>
      <w:r w:rsidRPr="0023528F">
        <w:rPr>
          <w:rStyle w:val="aff8"/>
          <w:rFonts w:hint="eastAsia"/>
          <w:b w:val="0"/>
        </w:rPr>
        <w:t>掌握</w:t>
      </w:r>
      <w:r w:rsidRPr="0023528F">
        <w:rPr>
          <w:rStyle w:val="aff8"/>
          <w:b w:val="0"/>
        </w:rPr>
        <w:t>DHCP</w:t>
      </w:r>
      <w:r w:rsidRPr="0023528F">
        <w:rPr>
          <w:rStyle w:val="aff8"/>
          <w:rFonts w:hint="eastAsia"/>
          <w:b w:val="0"/>
        </w:rPr>
        <w:t>接口地址池的配置</w:t>
      </w:r>
      <w:r w:rsidRPr="0023528F">
        <w:rPr>
          <w:rStyle w:val="aff8"/>
          <w:rFonts w:hint="eastAsia"/>
          <w:b w:val="0"/>
          <w:bCs w:val="0"/>
          <w:kern w:val="0"/>
        </w:rPr>
        <w:t>方法</w:t>
      </w:r>
    </w:p>
    <w:p w14:paraId="1EFB5211" w14:textId="77777777" w:rsidR="009C779F" w:rsidRPr="00D72F00" w:rsidRDefault="009C779F" w:rsidP="009C779F">
      <w:pPr>
        <w:pStyle w:val="a2"/>
        <w:widowControl w:val="0"/>
        <w:numPr>
          <w:ilvl w:val="0"/>
          <w:numId w:val="3"/>
        </w:numPr>
        <w:topLinePunct w:val="0"/>
        <w:autoSpaceDE w:val="0"/>
        <w:autoSpaceDN w:val="0"/>
        <w:snapToGrid/>
        <w:spacing w:before="0" w:after="0"/>
        <w:ind w:firstLine="0"/>
        <w:rPr>
          <w:rStyle w:val="aff8"/>
          <w:b w:val="0"/>
          <w:bCs w:val="0"/>
        </w:rPr>
      </w:pPr>
      <w:r w:rsidRPr="0023528F">
        <w:rPr>
          <w:rStyle w:val="aff8"/>
          <w:rFonts w:hint="eastAsia"/>
          <w:b w:val="0"/>
        </w:rPr>
        <w:t>掌握在交换机端口启用</w:t>
      </w:r>
      <w:r w:rsidRPr="0023528F">
        <w:rPr>
          <w:rStyle w:val="aff8"/>
          <w:b w:val="0"/>
        </w:rPr>
        <w:t>DHCP</w:t>
      </w:r>
      <w:r w:rsidRPr="0023528F">
        <w:rPr>
          <w:rStyle w:val="aff8"/>
          <w:rFonts w:hint="eastAsia"/>
          <w:b w:val="0"/>
        </w:rPr>
        <w:t>发现功能和</w:t>
      </w:r>
      <w:r w:rsidRPr="0023528F">
        <w:rPr>
          <w:rStyle w:val="aff8"/>
          <w:b w:val="0"/>
        </w:rPr>
        <w:t>IP</w:t>
      </w:r>
      <w:r w:rsidRPr="0023528F">
        <w:rPr>
          <w:rStyle w:val="aff8"/>
          <w:rFonts w:hint="eastAsia"/>
          <w:b w:val="0"/>
        </w:rPr>
        <w:t>地址分配功能的方法</w:t>
      </w:r>
    </w:p>
    <w:p w14:paraId="2A8812A5" w14:textId="77777777" w:rsidR="009C779F" w:rsidRPr="00F32D23" w:rsidRDefault="009C779F" w:rsidP="009C779F">
      <w:pPr>
        <w:pStyle w:val="21"/>
        <w:keepLines w:val="0"/>
        <w:numPr>
          <w:ilvl w:val="0"/>
          <w:numId w:val="0"/>
        </w:numPr>
        <w:topLinePunct w:val="0"/>
        <w:adjustRightInd/>
        <w:snapToGrid/>
        <w:spacing w:before="240" w:after="240" w:line="240" w:lineRule="auto"/>
        <w:jc w:val="both"/>
        <w:rPr>
          <w:rFonts w:ascii="微软雅黑" w:eastAsia="微软雅黑" w:hAnsi="微软雅黑" w:cs="Times New Roman"/>
          <w:szCs w:val="28"/>
        </w:rPr>
      </w:pPr>
      <w:bookmarkStart w:id="261" w:name="_Toc382494142"/>
      <w:bookmarkStart w:id="262" w:name="_Toc469933076"/>
      <w:r w:rsidRPr="00F32D23">
        <w:rPr>
          <w:rFonts w:ascii="微软雅黑" w:eastAsia="微软雅黑" w:hAnsi="微软雅黑" w:cs="Times New Roman" w:hint="eastAsia"/>
          <w:b/>
          <w:noProof w:val="0"/>
          <w:sz w:val="28"/>
          <w:szCs w:val="28"/>
          <w:lang w:eastAsia="zh-CN"/>
        </w:rPr>
        <w:t>拓扑图</w:t>
      </w:r>
      <w:bookmarkEnd w:id="261"/>
      <w:bookmarkEnd w:id="262"/>
    </w:p>
    <w:p w14:paraId="41400DD2" w14:textId="77777777" w:rsidR="009C779F" w:rsidRPr="00266D68" w:rsidRDefault="009C779F" w:rsidP="009C779F">
      <w:pPr>
        <w:pStyle w:val="aff3"/>
        <w:ind w:leftChars="100" w:left="210"/>
        <w:jc w:val="center"/>
      </w:pPr>
      <w:r w:rsidRPr="00266D68">
        <w:rPr>
          <w:noProof/>
        </w:rPr>
        <w:drawing>
          <wp:inline distT="0" distB="0" distL="0" distR="0" wp14:anchorId="150B7617" wp14:editId="73BE0554">
            <wp:extent cx="5274310" cy="2649855"/>
            <wp:effectExtent l="0" t="0" r="0" b="0"/>
            <wp:docPr id="2" name="Picture 1" descr="5-2 DH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 DHCP.png"/>
                    <pic:cNvPicPr/>
                  </pic:nvPicPr>
                  <pic:blipFill>
                    <a:blip r:embed="rId50" cstate="print"/>
                    <a:stretch>
                      <a:fillRect/>
                    </a:stretch>
                  </pic:blipFill>
                  <pic:spPr>
                    <a:xfrm>
                      <a:off x="0" y="0"/>
                      <a:ext cx="5274310" cy="2649855"/>
                    </a:xfrm>
                    <a:prstGeom prst="rect">
                      <a:avLst/>
                    </a:prstGeom>
                  </pic:spPr>
                </pic:pic>
              </a:graphicData>
            </a:graphic>
          </wp:inline>
        </w:drawing>
      </w:r>
    </w:p>
    <w:p w14:paraId="515F0EE0" w14:textId="77777777" w:rsidR="009C779F" w:rsidRPr="00F32D23" w:rsidRDefault="009C779F" w:rsidP="009C779F">
      <w:pPr>
        <w:pStyle w:val="aff1"/>
        <w:widowControl w:val="0"/>
        <w:topLinePunct w:val="0"/>
        <w:autoSpaceDE w:val="0"/>
        <w:autoSpaceDN w:val="0"/>
        <w:snapToGrid/>
        <w:spacing w:before="0" w:after="0" w:line="360" w:lineRule="auto"/>
        <w:ind w:left="0"/>
        <w:rPr>
          <w:rFonts w:cs="Times New Roman"/>
          <w:kern w:val="0"/>
        </w:rPr>
      </w:pPr>
      <w:bookmarkStart w:id="263" w:name="_Toc370463147"/>
      <w:bookmarkStart w:id="264" w:name="_Toc370484207"/>
      <w:bookmarkStart w:id="265" w:name="_Toc376167773"/>
      <w:r w:rsidRPr="00F32D23">
        <w:rPr>
          <w:rFonts w:cs="Times New Roman" w:hint="eastAsia"/>
          <w:kern w:val="0"/>
        </w:rPr>
        <w:t>图</w:t>
      </w:r>
      <w:r w:rsidRPr="00F32D23">
        <w:rPr>
          <w:rFonts w:cs="Times New Roman"/>
          <w:kern w:val="0"/>
        </w:rPr>
        <w:t xml:space="preserve">5.2 </w:t>
      </w:r>
      <w:r>
        <w:rPr>
          <w:rFonts w:cs="Times New Roman" w:hint="eastAsia"/>
          <w:kern w:val="0"/>
        </w:rPr>
        <w:t>配置</w:t>
      </w:r>
      <w:r w:rsidRPr="00F32D23">
        <w:rPr>
          <w:rFonts w:cs="Times New Roman"/>
          <w:kern w:val="0"/>
        </w:rPr>
        <w:t>DHCP</w:t>
      </w:r>
      <w:r>
        <w:rPr>
          <w:rFonts w:cs="Times New Roman" w:hint="eastAsia"/>
          <w:kern w:val="0"/>
        </w:rPr>
        <w:t>实验</w:t>
      </w:r>
      <w:r w:rsidRPr="00F32D23">
        <w:rPr>
          <w:rFonts w:cs="Times New Roman" w:hint="eastAsia"/>
          <w:kern w:val="0"/>
        </w:rPr>
        <w:t>拓扑图</w:t>
      </w:r>
    </w:p>
    <w:p w14:paraId="46CA7C32" w14:textId="77777777" w:rsidR="009C779F" w:rsidRPr="00F32D23" w:rsidRDefault="009C779F" w:rsidP="009C779F">
      <w:pPr>
        <w:pStyle w:val="aff0"/>
        <w:keepLines w:val="0"/>
        <w:topLinePunct w:val="0"/>
        <w:adjustRightInd/>
        <w:snapToGrid/>
        <w:spacing w:before="240" w:after="240" w:line="240" w:lineRule="auto"/>
        <w:jc w:val="both"/>
        <w:rPr>
          <w:rFonts w:cs="Times New Roman"/>
          <w:lang w:eastAsia="zh-CN"/>
        </w:rPr>
      </w:pPr>
      <w:bookmarkStart w:id="266" w:name="_Toc382494143"/>
      <w:bookmarkStart w:id="267" w:name="_Toc469933077"/>
      <w:bookmarkEnd w:id="263"/>
      <w:bookmarkEnd w:id="264"/>
      <w:bookmarkEnd w:id="265"/>
      <w:r w:rsidRPr="00F32D23">
        <w:rPr>
          <w:rFonts w:cs="Times New Roman" w:hint="eastAsia"/>
          <w:noProof w:val="0"/>
          <w:lang w:eastAsia="zh-CN"/>
        </w:rPr>
        <w:t>场景</w:t>
      </w:r>
      <w:bookmarkEnd w:id="266"/>
      <w:bookmarkEnd w:id="267"/>
    </w:p>
    <w:p w14:paraId="610B5551" w14:textId="55EE027D" w:rsidR="009C779F" w:rsidRDefault="009C779F" w:rsidP="009C779F">
      <w:pPr>
        <w:pStyle w:val="aff2"/>
        <w:widowControl w:val="0"/>
        <w:topLinePunct w:val="0"/>
        <w:autoSpaceDE w:val="0"/>
        <w:autoSpaceDN w:val="0"/>
        <w:snapToGrid/>
        <w:spacing w:before="0" w:after="156"/>
        <w:ind w:left="0"/>
        <w:rPr>
          <w:b/>
          <w:bCs/>
          <w:sz w:val="28"/>
          <w:szCs w:val="28"/>
        </w:rPr>
      </w:pPr>
      <w:bookmarkStart w:id="268" w:name="_Toc370463148"/>
      <w:bookmarkStart w:id="269" w:name="_Toc370484208"/>
      <w:r>
        <w:rPr>
          <w:rFonts w:hint="eastAsia"/>
          <w:kern w:val="0"/>
        </w:rPr>
        <w:t>您</w:t>
      </w:r>
      <w:r w:rsidRPr="00F32D23">
        <w:rPr>
          <w:rFonts w:hint="eastAsia"/>
          <w:kern w:val="0"/>
        </w:rPr>
        <w:t>是公司的网络管理员，</w:t>
      </w:r>
      <w:r>
        <w:rPr>
          <w:rFonts w:hint="eastAsia"/>
          <w:kern w:val="0"/>
        </w:rPr>
        <w:t>公司</w:t>
      </w:r>
      <w:r w:rsidRPr="00F32D23">
        <w:rPr>
          <w:rFonts w:hint="eastAsia"/>
          <w:kern w:val="0"/>
        </w:rPr>
        <w:t>网络</w:t>
      </w:r>
      <w:r>
        <w:rPr>
          <w:rFonts w:hint="eastAsia"/>
          <w:kern w:val="0"/>
        </w:rPr>
        <w:t>需要</w:t>
      </w:r>
      <w:r w:rsidRPr="00F32D23">
        <w:rPr>
          <w:rFonts w:hint="eastAsia"/>
          <w:kern w:val="0"/>
        </w:rPr>
        <w:t>配置</w:t>
      </w:r>
      <w:r w:rsidRPr="00F32D23">
        <w:rPr>
          <w:kern w:val="0"/>
        </w:rPr>
        <w:t>DHCP</w:t>
      </w:r>
      <w:r w:rsidRPr="00F32D23">
        <w:rPr>
          <w:rFonts w:hint="eastAsia"/>
          <w:kern w:val="0"/>
        </w:rPr>
        <w:t>业务</w:t>
      </w:r>
      <w:r>
        <w:rPr>
          <w:rFonts w:hint="eastAsia"/>
          <w:kern w:val="0"/>
        </w:rPr>
        <w:t>，将</w:t>
      </w:r>
      <w:r w:rsidRPr="00F32D23">
        <w:rPr>
          <w:rFonts w:hint="eastAsia"/>
          <w:kern w:val="0"/>
        </w:rPr>
        <w:t>网关路由器</w:t>
      </w:r>
      <w:r w:rsidRPr="005D05FE">
        <w:rPr>
          <w:kern w:val="0"/>
        </w:rPr>
        <w:t>R1</w:t>
      </w:r>
      <w:r w:rsidRPr="005D05FE">
        <w:rPr>
          <w:rFonts w:hint="eastAsia"/>
          <w:kern w:val="0"/>
        </w:rPr>
        <w:t>和</w:t>
      </w:r>
      <w:r w:rsidRPr="005D05FE">
        <w:rPr>
          <w:kern w:val="0"/>
        </w:rPr>
        <w:t>R3</w:t>
      </w:r>
      <w:r w:rsidRPr="00F32D23">
        <w:rPr>
          <w:rFonts w:hint="eastAsia"/>
          <w:kern w:val="0"/>
        </w:rPr>
        <w:t>配置为</w:t>
      </w:r>
      <w:r w:rsidRPr="00F32D23">
        <w:rPr>
          <w:kern w:val="0"/>
        </w:rPr>
        <w:t>DHCP</w:t>
      </w:r>
      <w:r w:rsidRPr="00F32D23">
        <w:rPr>
          <w:rFonts w:hint="eastAsia"/>
          <w:kern w:val="0"/>
        </w:rPr>
        <w:t>服务器，</w:t>
      </w:r>
      <w:r>
        <w:rPr>
          <w:rFonts w:hint="eastAsia"/>
          <w:kern w:val="0"/>
        </w:rPr>
        <w:t>并</w:t>
      </w:r>
      <w:r w:rsidRPr="00F32D23">
        <w:rPr>
          <w:rFonts w:hint="eastAsia"/>
          <w:kern w:val="0"/>
        </w:rPr>
        <w:t>配置</w:t>
      </w:r>
      <w:r>
        <w:rPr>
          <w:rFonts w:hint="eastAsia"/>
          <w:kern w:val="0"/>
        </w:rPr>
        <w:t>全局地址池和接口</w:t>
      </w:r>
      <w:r w:rsidRPr="00F32D23">
        <w:rPr>
          <w:rFonts w:hint="eastAsia"/>
          <w:kern w:val="0"/>
        </w:rPr>
        <w:t>地址池，为接入层设备分配</w:t>
      </w:r>
      <w:r w:rsidRPr="00F32D23">
        <w:rPr>
          <w:kern w:val="0"/>
        </w:rPr>
        <w:t>IP</w:t>
      </w:r>
      <w:r w:rsidRPr="00F32D23">
        <w:rPr>
          <w:rFonts w:hint="eastAsia"/>
          <w:kern w:val="0"/>
        </w:rPr>
        <w:t>地址。</w:t>
      </w:r>
      <w:bookmarkEnd w:id="268"/>
      <w:bookmarkEnd w:id="269"/>
    </w:p>
    <w:p w14:paraId="0AD4E563" w14:textId="77777777" w:rsidR="009C779F" w:rsidRPr="00F32D23" w:rsidRDefault="009C779F" w:rsidP="009C779F">
      <w:pPr>
        <w:pStyle w:val="aff0"/>
        <w:keepLines w:val="0"/>
        <w:topLinePunct w:val="0"/>
        <w:adjustRightInd/>
        <w:snapToGrid/>
        <w:spacing w:before="240" w:after="240" w:line="240" w:lineRule="auto"/>
        <w:jc w:val="both"/>
        <w:rPr>
          <w:rFonts w:cs="Times New Roman"/>
        </w:rPr>
      </w:pPr>
      <w:bookmarkStart w:id="270" w:name="_Toc382494144"/>
      <w:bookmarkStart w:id="271" w:name="_Toc469933078"/>
      <w:bookmarkStart w:id="272" w:name="_Toc376167774"/>
      <w:r w:rsidRPr="00F32D23">
        <w:rPr>
          <w:rFonts w:cs="Times New Roman" w:hint="eastAsia"/>
          <w:noProof w:val="0"/>
          <w:lang w:eastAsia="zh-CN"/>
        </w:rPr>
        <w:lastRenderedPageBreak/>
        <w:t>操作步骤</w:t>
      </w:r>
      <w:bookmarkEnd w:id="270"/>
      <w:bookmarkEnd w:id="271"/>
    </w:p>
    <w:bookmarkEnd w:id="272"/>
    <w:p w14:paraId="2470BC17" w14:textId="77777777" w:rsidR="009C779F" w:rsidRPr="00F32D23" w:rsidRDefault="009C779F" w:rsidP="009C779F">
      <w:pPr>
        <w:pStyle w:val="a"/>
        <w:numPr>
          <w:ilvl w:val="0"/>
          <w:numId w:val="196"/>
        </w:numPr>
      </w:pPr>
      <w:r w:rsidRPr="00F32D23">
        <w:rPr>
          <w:rFonts w:hint="eastAsia"/>
        </w:rPr>
        <w:t>实验环境准备。</w:t>
      </w:r>
    </w:p>
    <w:p w14:paraId="13EC8FE1" w14:textId="77777777" w:rsidR="009C779F" w:rsidRPr="00F32D23" w:rsidRDefault="009C779F" w:rsidP="009C779F">
      <w:pPr>
        <w:pStyle w:val="aff2"/>
        <w:widowControl w:val="0"/>
        <w:topLinePunct w:val="0"/>
        <w:autoSpaceDE w:val="0"/>
        <w:autoSpaceDN w:val="0"/>
        <w:snapToGrid/>
        <w:spacing w:before="0" w:after="156"/>
        <w:ind w:left="0"/>
        <w:rPr>
          <w:kern w:val="0"/>
        </w:rPr>
      </w:pPr>
      <w:r w:rsidRPr="00F32D23">
        <w:rPr>
          <w:rFonts w:hint="eastAsia"/>
          <w:kern w:val="0"/>
        </w:rPr>
        <w:t>如果本任务中</w:t>
      </w:r>
      <w:r>
        <w:rPr>
          <w:rFonts w:hint="eastAsia"/>
          <w:kern w:val="0"/>
        </w:rPr>
        <w:t>您</w:t>
      </w:r>
      <w:r w:rsidRPr="00F32D23">
        <w:rPr>
          <w:rFonts w:hint="eastAsia"/>
          <w:kern w:val="0"/>
        </w:rPr>
        <w:t>使用的是空配置设备，需要从步骤</w:t>
      </w:r>
      <w:r w:rsidRPr="00F32D23">
        <w:rPr>
          <w:kern w:val="0"/>
        </w:rPr>
        <w:t>1</w:t>
      </w:r>
      <w:r w:rsidRPr="00F32D23">
        <w:rPr>
          <w:rFonts w:hint="eastAsia"/>
          <w:kern w:val="0"/>
        </w:rPr>
        <w:t>开始，并跳过步骤</w:t>
      </w:r>
      <w:r w:rsidRPr="00F32D23">
        <w:rPr>
          <w:kern w:val="0"/>
        </w:rPr>
        <w:t>2</w:t>
      </w:r>
      <w:r w:rsidRPr="00F32D23">
        <w:rPr>
          <w:rFonts w:hint="eastAsia"/>
          <w:kern w:val="0"/>
        </w:rPr>
        <w:t>。如果使用的设备包含上一个实验的配置，请直接从步骤</w:t>
      </w:r>
      <w:r w:rsidRPr="00F32D23">
        <w:rPr>
          <w:kern w:val="0"/>
        </w:rPr>
        <w:t>2</w:t>
      </w:r>
      <w:r w:rsidRPr="00F32D23">
        <w:rPr>
          <w:rFonts w:hint="eastAsia"/>
          <w:kern w:val="0"/>
        </w:rPr>
        <w:t>开始。</w:t>
      </w:r>
    </w:p>
    <w:p w14:paraId="75587630" w14:textId="77777777" w:rsidR="009C779F" w:rsidRPr="00F32D23" w:rsidRDefault="009C779F" w:rsidP="009C779F">
      <w:pPr>
        <w:pStyle w:val="aff2"/>
        <w:widowControl w:val="0"/>
        <w:topLinePunct w:val="0"/>
        <w:autoSpaceDE w:val="0"/>
        <w:autoSpaceDN w:val="0"/>
        <w:snapToGrid/>
        <w:spacing w:before="0" w:after="156"/>
        <w:ind w:left="0"/>
        <w:rPr>
          <w:kern w:val="0"/>
        </w:rPr>
      </w:pPr>
      <w:r>
        <w:rPr>
          <w:rFonts w:hint="eastAsia"/>
          <w:kern w:val="0"/>
        </w:rPr>
        <w:t>按照实验拓扑图进行基础配置以及IP编址</w:t>
      </w:r>
      <w:r w:rsidRPr="00F32D23">
        <w:rPr>
          <w:rFonts w:hint="eastAsia"/>
          <w:kern w:val="0"/>
        </w:rPr>
        <w:t>，暂时关闭</w:t>
      </w:r>
      <w:r w:rsidRPr="00F32D23">
        <w:rPr>
          <w:kern w:val="0"/>
        </w:rPr>
        <w:t>R1</w:t>
      </w:r>
      <w:r w:rsidRPr="00F32D23">
        <w:rPr>
          <w:rFonts w:hint="eastAsia"/>
          <w:kern w:val="0"/>
        </w:rPr>
        <w:t>上的</w:t>
      </w:r>
      <w:r w:rsidRPr="00F32D23">
        <w:rPr>
          <w:kern w:val="0"/>
        </w:rPr>
        <w:t>G0/0/2</w:t>
      </w:r>
      <w:r w:rsidRPr="00F32D23">
        <w:rPr>
          <w:rFonts w:hint="eastAsia"/>
          <w:kern w:val="0"/>
        </w:rPr>
        <w:t>接口和</w:t>
      </w:r>
      <w:r w:rsidRPr="00F32D23">
        <w:rPr>
          <w:kern w:val="0"/>
        </w:rPr>
        <w:t>R3</w:t>
      </w:r>
      <w:r w:rsidRPr="00F32D23">
        <w:rPr>
          <w:rFonts w:hint="eastAsia"/>
          <w:kern w:val="0"/>
        </w:rPr>
        <w:t>上的</w:t>
      </w:r>
      <w:r w:rsidRPr="00F32D23">
        <w:rPr>
          <w:kern w:val="0"/>
        </w:rPr>
        <w:t>G0/0/1</w:t>
      </w:r>
      <w:r w:rsidRPr="00F32D23">
        <w:rPr>
          <w:rFonts w:hint="eastAsia"/>
          <w:kern w:val="0"/>
        </w:rPr>
        <w:t>接口。</w:t>
      </w:r>
    </w:p>
    <w:p w14:paraId="5DBB0C44" w14:textId="77777777" w:rsidR="009C779F" w:rsidRPr="00266D68" w:rsidRDefault="009C779F" w:rsidP="009C779F">
      <w:pPr>
        <w:pStyle w:val="aff3"/>
        <w:ind w:leftChars="100" w:left="210"/>
      </w:pPr>
      <w:r w:rsidRPr="00266D68">
        <w:t xml:space="preserve">&lt;Huawei&gt;system-view </w:t>
      </w:r>
    </w:p>
    <w:p w14:paraId="6BD27E38" w14:textId="77777777" w:rsidR="009C779F" w:rsidRPr="00266D68" w:rsidRDefault="009C779F" w:rsidP="009C779F">
      <w:pPr>
        <w:pStyle w:val="aff3"/>
        <w:ind w:leftChars="100" w:left="210"/>
      </w:pPr>
      <w:r w:rsidRPr="00266D68">
        <w:t>Enter system view, return user view with Ctrl+Z.</w:t>
      </w:r>
    </w:p>
    <w:p w14:paraId="05410B4E" w14:textId="77777777" w:rsidR="009C779F" w:rsidRPr="00266D68" w:rsidRDefault="009C779F" w:rsidP="009C779F">
      <w:pPr>
        <w:pStyle w:val="aff3"/>
        <w:ind w:leftChars="100" w:left="210"/>
      </w:pPr>
      <w:r w:rsidRPr="00266D68">
        <w:t>[Huawei]sysname R1</w:t>
      </w:r>
    </w:p>
    <w:p w14:paraId="2B5B649D" w14:textId="77777777" w:rsidR="009C779F" w:rsidRPr="00266D68" w:rsidRDefault="009C779F" w:rsidP="009C779F">
      <w:pPr>
        <w:pStyle w:val="aff3"/>
        <w:ind w:leftChars="100" w:left="210"/>
      </w:pPr>
      <w:r w:rsidRPr="00266D68">
        <w:t>[R1]interface GigabitEthernet 0/0/</w:t>
      </w:r>
      <w:r w:rsidRPr="00266D68">
        <w:rPr>
          <w:rFonts w:hint="eastAsia"/>
        </w:rPr>
        <w:t>1</w:t>
      </w:r>
    </w:p>
    <w:p w14:paraId="6C2F9421" w14:textId="77777777" w:rsidR="009C779F" w:rsidRPr="00266D68" w:rsidRDefault="009C779F" w:rsidP="009C779F">
      <w:pPr>
        <w:pStyle w:val="aff3"/>
        <w:ind w:leftChars="100" w:left="210"/>
      </w:pPr>
      <w:r w:rsidRPr="00266D68">
        <w:t>[R1-GigabitEthernet0/0/1]ip add</w:t>
      </w:r>
      <w:r w:rsidRPr="00266D68">
        <w:rPr>
          <w:rFonts w:hint="eastAsia"/>
        </w:rPr>
        <w:t>ress</w:t>
      </w:r>
      <w:r w:rsidRPr="00266D68">
        <w:t xml:space="preserve"> 10.0.12.1 24</w:t>
      </w:r>
    </w:p>
    <w:p w14:paraId="78529F8F" w14:textId="77777777" w:rsidR="009C779F" w:rsidRPr="00266D68" w:rsidRDefault="009C779F" w:rsidP="009C779F">
      <w:pPr>
        <w:pStyle w:val="aff3"/>
        <w:ind w:leftChars="100" w:left="210"/>
      </w:pPr>
      <w:r w:rsidRPr="00266D68">
        <w:t>[R1-GigabitEthernet0/0/1]quit</w:t>
      </w:r>
    </w:p>
    <w:p w14:paraId="14C02E9B" w14:textId="77777777" w:rsidR="009C779F" w:rsidRPr="00266D68" w:rsidRDefault="009C779F" w:rsidP="009C779F">
      <w:pPr>
        <w:pStyle w:val="aff3"/>
        <w:ind w:leftChars="100" w:left="210"/>
      </w:pPr>
    </w:p>
    <w:p w14:paraId="2BC8BB50" w14:textId="77777777" w:rsidR="009C779F" w:rsidRPr="00266D68" w:rsidRDefault="009C779F" w:rsidP="009C779F">
      <w:pPr>
        <w:pStyle w:val="aff3"/>
        <w:ind w:leftChars="100" w:left="210"/>
      </w:pPr>
      <w:r w:rsidRPr="00266D68">
        <w:t xml:space="preserve">&lt;Huawei&gt;system-view </w:t>
      </w:r>
    </w:p>
    <w:p w14:paraId="4EC6BF15" w14:textId="77777777" w:rsidR="009C779F" w:rsidRPr="00266D68" w:rsidRDefault="009C779F" w:rsidP="009C779F">
      <w:pPr>
        <w:pStyle w:val="aff3"/>
        <w:ind w:leftChars="100" w:left="210"/>
      </w:pPr>
      <w:r w:rsidRPr="00266D68">
        <w:t>Enter system view, return user view with Ctrl+Z.</w:t>
      </w:r>
    </w:p>
    <w:p w14:paraId="399D6C5C" w14:textId="77777777" w:rsidR="009C779F" w:rsidRPr="00266D68" w:rsidRDefault="009C779F" w:rsidP="009C779F">
      <w:pPr>
        <w:pStyle w:val="aff3"/>
        <w:ind w:leftChars="100" w:left="210"/>
      </w:pPr>
      <w:r w:rsidRPr="00266D68">
        <w:t>[Huawei]sysname R3</w:t>
      </w:r>
    </w:p>
    <w:p w14:paraId="6752D631" w14:textId="77777777" w:rsidR="009C779F" w:rsidRPr="00266D68" w:rsidRDefault="009C779F" w:rsidP="009C779F">
      <w:pPr>
        <w:pStyle w:val="aff3"/>
        <w:ind w:leftChars="100" w:left="210"/>
      </w:pPr>
      <w:r w:rsidRPr="00266D68">
        <w:t>[R3]interface GigabitEthernet 0/0/</w:t>
      </w:r>
      <w:r w:rsidRPr="00266D68">
        <w:rPr>
          <w:rFonts w:hint="eastAsia"/>
        </w:rPr>
        <w:t>1</w:t>
      </w:r>
    </w:p>
    <w:p w14:paraId="6FF00EA8" w14:textId="77777777" w:rsidR="009C779F" w:rsidRPr="00266D68" w:rsidRDefault="009C779F" w:rsidP="009C779F">
      <w:pPr>
        <w:pStyle w:val="aff3"/>
        <w:ind w:leftChars="100" w:left="210"/>
      </w:pPr>
      <w:r w:rsidRPr="00266D68">
        <w:t>[R3-GigabitEthernet0/0/1]ip add</w:t>
      </w:r>
      <w:r w:rsidRPr="00266D68">
        <w:rPr>
          <w:rFonts w:hint="eastAsia"/>
        </w:rPr>
        <w:t>ress</w:t>
      </w:r>
      <w:r w:rsidRPr="00266D68">
        <w:t xml:space="preserve"> 10.0.12.3 24</w:t>
      </w:r>
    </w:p>
    <w:p w14:paraId="676F42B5" w14:textId="77777777" w:rsidR="009C779F" w:rsidRPr="00266D68" w:rsidRDefault="009C779F" w:rsidP="009C779F">
      <w:pPr>
        <w:pStyle w:val="aff3"/>
        <w:ind w:leftChars="100" w:left="210"/>
      </w:pPr>
      <w:r w:rsidRPr="00266D68">
        <w:t>[R3-GigabitEthernet0/0/1]shutdown</w:t>
      </w:r>
    </w:p>
    <w:p w14:paraId="325F0760" w14:textId="77777777" w:rsidR="009C779F" w:rsidRPr="00266D68" w:rsidRDefault="009C779F" w:rsidP="009C779F">
      <w:pPr>
        <w:pStyle w:val="aff3"/>
        <w:ind w:leftChars="100" w:left="210"/>
      </w:pPr>
      <w:r w:rsidRPr="00266D68">
        <w:t>[R3-GigabitEthernet0/0/1]quit</w:t>
      </w:r>
    </w:p>
    <w:p w14:paraId="02AABDC1" w14:textId="77777777" w:rsidR="009C779F" w:rsidRPr="00266D68" w:rsidRDefault="009C779F" w:rsidP="009C779F">
      <w:pPr>
        <w:pStyle w:val="aff3"/>
        <w:ind w:leftChars="100" w:left="210"/>
      </w:pPr>
      <w:r w:rsidRPr="00266D68">
        <w:t>[R3]interface GigabitEthernet 0/0/2</w:t>
      </w:r>
    </w:p>
    <w:p w14:paraId="6B3E3A5A" w14:textId="77777777" w:rsidR="009C779F" w:rsidRPr="00266D68" w:rsidRDefault="009C779F" w:rsidP="009C779F">
      <w:pPr>
        <w:pStyle w:val="aff3"/>
        <w:ind w:leftChars="100" w:left="210"/>
      </w:pPr>
      <w:r w:rsidRPr="00266D68">
        <w:t>[R3-GigabitEthernet0/0/2]ip add</w:t>
      </w:r>
      <w:r w:rsidRPr="00266D68">
        <w:rPr>
          <w:rFonts w:hint="eastAsia"/>
        </w:rPr>
        <w:t>ress</w:t>
      </w:r>
      <w:r w:rsidRPr="00266D68">
        <w:t xml:space="preserve"> 10.0.23.3 24</w:t>
      </w:r>
    </w:p>
    <w:p w14:paraId="4D51731A" w14:textId="77777777" w:rsidR="009C779F" w:rsidRPr="00266D68" w:rsidRDefault="009C779F" w:rsidP="009C779F">
      <w:pPr>
        <w:pStyle w:val="aff2"/>
        <w:spacing w:after="156"/>
        <w:ind w:leftChars="100" w:left="210" w:firstLine="0"/>
      </w:pPr>
    </w:p>
    <w:p w14:paraId="48B98649" w14:textId="77777777" w:rsidR="009C779F" w:rsidRPr="00266D68" w:rsidRDefault="009C779F" w:rsidP="009C779F">
      <w:pPr>
        <w:pStyle w:val="aff3"/>
        <w:ind w:leftChars="100" w:left="210"/>
      </w:pPr>
      <w:r w:rsidRPr="00266D68">
        <w:t xml:space="preserve">&lt;Quidway&gt;system-view </w:t>
      </w:r>
    </w:p>
    <w:p w14:paraId="10617032" w14:textId="77777777" w:rsidR="009C779F" w:rsidRPr="00266D68" w:rsidRDefault="009C779F" w:rsidP="009C779F">
      <w:pPr>
        <w:pStyle w:val="aff3"/>
        <w:ind w:leftChars="100" w:left="210"/>
      </w:pPr>
      <w:r w:rsidRPr="00266D68">
        <w:t>Enter system view, return user view with Ctrl+Z.</w:t>
      </w:r>
    </w:p>
    <w:p w14:paraId="0519E132" w14:textId="77777777" w:rsidR="009C779F" w:rsidRPr="00266D68" w:rsidRDefault="009C779F" w:rsidP="009C779F">
      <w:pPr>
        <w:pStyle w:val="aff3"/>
        <w:ind w:leftChars="100" w:left="210"/>
      </w:pPr>
      <w:r w:rsidRPr="00266D68">
        <w:t>[Quidway]sysname S1</w:t>
      </w:r>
    </w:p>
    <w:p w14:paraId="4CE0E307" w14:textId="77777777" w:rsidR="009C779F" w:rsidRPr="00266D68" w:rsidRDefault="009C779F" w:rsidP="009C779F">
      <w:pPr>
        <w:pStyle w:val="aff2"/>
        <w:spacing w:after="156"/>
        <w:ind w:leftChars="100" w:left="210" w:firstLine="0"/>
      </w:pPr>
    </w:p>
    <w:p w14:paraId="6A724F4B" w14:textId="77777777" w:rsidR="009C779F" w:rsidRPr="00266D68" w:rsidRDefault="009C779F" w:rsidP="009C779F">
      <w:pPr>
        <w:pStyle w:val="aff3"/>
        <w:ind w:leftChars="100" w:left="210"/>
      </w:pPr>
      <w:r w:rsidRPr="00266D68">
        <w:t xml:space="preserve">&lt;Quidway&gt;system-view </w:t>
      </w:r>
    </w:p>
    <w:p w14:paraId="3E58E296" w14:textId="77777777" w:rsidR="009C779F" w:rsidRPr="00266D68" w:rsidRDefault="009C779F" w:rsidP="009C779F">
      <w:pPr>
        <w:pStyle w:val="aff3"/>
        <w:ind w:leftChars="100" w:left="210"/>
      </w:pPr>
      <w:r w:rsidRPr="00266D68">
        <w:t>Enter system view, return user view with Ctrl+Z.</w:t>
      </w:r>
    </w:p>
    <w:p w14:paraId="72F9755F" w14:textId="77777777" w:rsidR="009C779F" w:rsidRDefault="009C779F" w:rsidP="009C779F">
      <w:pPr>
        <w:pStyle w:val="aff3"/>
        <w:ind w:leftChars="100" w:left="210"/>
      </w:pPr>
      <w:r w:rsidRPr="00266D68">
        <w:t>[Quidway]sysname S2</w:t>
      </w:r>
    </w:p>
    <w:p w14:paraId="6718B864" w14:textId="77777777" w:rsidR="009C779F" w:rsidRPr="00F32D23" w:rsidRDefault="009C779F" w:rsidP="009C779F">
      <w:pPr>
        <w:pStyle w:val="a"/>
        <w:numPr>
          <w:ilvl w:val="0"/>
          <w:numId w:val="75"/>
        </w:numPr>
      </w:pPr>
      <w:r w:rsidRPr="00F32D23">
        <w:rPr>
          <w:rFonts w:hint="eastAsia"/>
        </w:rPr>
        <w:lastRenderedPageBreak/>
        <w:t>清除设备上已有的配置。</w:t>
      </w:r>
    </w:p>
    <w:p w14:paraId="3A66D056" w14:textId="77777777" w:rsidR="009C779F" w:rsidRPr="00F32D23" w:rsidRDefault="009C779F" w:rsidP="009C779F">
      <w:pPr>
        <w:pStyle w:val="aff2"/>
        <w:widowControl w:val="0"/>
        <w:topLinePunct w:val="0"/>
        <w:autoSpaceDE w:val="0"/>
        <w:autoSpaceDN w:val="0"/>
        <w:snapToGrid/>
        <w:spacing w:before="0" w:after="156"/>
        <w:ind w:left="0"/>
        <w:rPr>
          <w:kern w:val="0"/>
        </w:rPr>
      </w:pPr>
      <w:r w:rsidRPr="00F32D23">
        <w:rPr>
          <w:rFonts w:hint="eastAsia"/>
          <w:kern w:val="0"/>
        </w:rPr>
        <w:t>重新开启</w:t>
      </w:r>
      <w:r w:rsidRPr="00F32D23">
        <w:rPr>
          <w:kern w:val="0"/>
        </w:rPr>
        <w:t>R3</w:t>
      </w:r>
      <w:r w:rsidRPr="00F32D23">
        <w:rPr>
          <w:rFonts w:hint="eastAsia"/>
          <w:kern w:val="0"/>
        </w:rPr>
        <w:t>上的</w:t>
      </w:r>
      <w:r w:rsidRPr="00F32D23">
        <w:rPr>
          <w:kern w:val="0"/>
        </w:rPr>
        <w:t>G0/0/2</w:t>
      </w:r>
      <w:r w:rsidRPr="00F32D23">
        <w:rPr>
          <w:rFonts w:hint="eastAsia"/>
          <w:kern w:val="0"/>
        </w:rPr>
        <w:t>接口。</w:t>
      </w:r>
    </w:p>
    <w:p w14:paraId="15533E53" w14:textId="77777777" w:rsidR="009C779F" w:rsidRDefault="009C779F" w:rsidP="009C779F">
      <w:pPr>
        <w:pStyle w:val="aff3"/>
        <w:ind w:left="0"/>
      </w:pPr>
      <w:r w:rsidRPr="00266D68">
        <w:t xml:space="preserve"> [R3]interface GigabitEthernet 0/0/2</w:t>
      </w:r>
    </w:p>
    <w:p w14:paraId="358AA9C7" w14:textId="77777777" w:rsidR="009C779F" w:rsidRDefault="009C779F" w:rsidP="009C779F">
      <w:pPr>
        <w:pStyle w:val="aff3"/>
        <w:ind w:left="0" w:firstLineChars="50" w:firstLine="90"/>
      </w:pPr>
      <w:r w:rsidRPr="00266D68">
        <w:t>[R3-GigabitEthernet0/0/2]undo shutdown</w:t>
      </w:r>
    </w:p>
    <w:p w14:paraId="23A016E7" w14:textId="77777777" w:rsidR="009C779F" w:rsidRPr="00F32D23" w:rsidRDefault="009C779F" w:rsidP="009C779F">
      <w:pPr>
        <w:pStyle w:val="a"/>
        <w:numPr>
          <w:ilvl w:val="0"/>
          <w:numId w:val="75"/>
        </w:numPr>
      </w:pPr>
      <w:r w:rsidRPr="00F32D23">
        <w:rPr>
          <w:rFonts w:hint="eastAsia"/>
        </w:rPr>
        <w:t>进行其他</w:t>
      </w:r>
      <w:r>
        <w:rPr>
          <w:rFonts w:hint="eastAsia"/>
        </w:rPr>
        <w:t>准备</w:t>
      </w:r>
      <w:r w:rsidRPr="00F32D23">
        <w:rPr>
          <w:rFonts w:hint="eastAsia"/>
        </w:rPr>
        <w:t>配置。</w:t>
      </w:r>
    </w:p>
    <w:p w14:paraId="4F9B6D11" w14:textId="77777777" w:rsidR="009C779F" w:rsidRPr="00F32D23" w:rsidRDefault="009C779F" w:rsidP="009C779F">
      <w:pPr>
        <w:pStyle w:val="aff2"/>
        <w:widowControl w:val="0"/>
        <w:topLinePunct w:val="0"/>
        <w:autoSpaceDE w:val="0"/>
        <w:autoSpaceDN w:val="0"/>
        <w:snapToGrid/>
        <w:spacing w:before="0" w:after="156"/>
        <w:ind w:left="0"/>
        <w:rPr>
          <w:kern w:val="0"/>
        </w:rPr>
      </w:pPr>
      <w:r w:rsidRPr="00F32D23">
        <w:rPr>
          <w:rFonts w:hint="eastAsia"/>
          <w:kern w:val="0"/>
        </w:rPr>
        <w:t>关闭</w:t>
      </w:r>
      <w:r w:rsidRPr="00F32D23">
        <w:rPr>
          <w:kern w:val="0"/>
        </w:rPr>
        <w:t>S1</w:t>
      </w:r>
      <w:r w:rsidRPr="00F32D23">
        <w:rPr>
          <w:rFonts w:hint="eastAsia"/>
          <w:kern w:val="0"/>
        </w:rPr>
        <w:t>和</w:t>
      </w:r>
      <w:r w:rsidRPr="00F32D23">
        <w:rPr>
          <w:kern w:val="0"/>
        </w:rPr>
        <w:t>S2</w:t>
      </w:r>
      <w:r>
        <w:rPr>
          <w:rFonts w:hint="eastAsia"/>
          <w:kern w:val="0"/>
        </w:rPr>
        <w:t>上其他无关端口</w:t>
      </w:r>
      <w:r w:rsidRPr="00F32D23">
        <w:rPr>
          <w:rFonts w:hint="eastAsia"/>
          <w:kern w:val="0"/>
        </w:rPr>
        <w:t>。</w:t>
      </w:r>
    </w:p>
    <w:p w14:paraId="18B3F427" w14:textId="77777777" w:rsidR="009C779F" w:rsidRPr="00266D68" w:rsidRDefault="009C779F" w:rsidP="009C779F">
      <w:pPr>
        <w:pStyle w:val="33"/>
        <w:ind w:leftChars="100" w:left="210"/>
        <w:rPr>
          <w:rFonts w:cstheme="minorBidi"/>
          <w:szCs w:val="24"/>
        </w:rPr>
      </w:pPr>
      <w:r w:rsidRPr="00266D68">
        <w:rPr>
          <w:rFonts w:cstheme="minorBidi"/>
          <w:szCs w:val="24"/>
        </w:rPr>
        <w:t>[S1]interface GigabitEthernet 0/0/9</w:t>
      </w:r>
    </w:p>
    <w:p w14:paraId="4AAA40E0" w14:textId="77777777" w:rsidR="009C779F" w:rsidRPr="00266D68" w:rsidRDefault="009C779F" w:rsidP="009C779F">
      <w:pPr>
        <w:pStyle w:val="aff3"/>
        <w:ind w:leftChars="100" w:left="210"/>
      </w:pPr>
      <w:r w:rsidRPr="00266D68">
        <w:t>[S1-GigabitEthernet0/0/9]shutdown</w:t>
      </w:r>
    </w:p>
    <w:p w14:paraId="0087C0DF" w14:textId="77777777" w:rsidR="009C779F" w:rsidRPr="00266D68" w:rsidRDefault="009C779F" w:rsidP="009C779F">
      <w:pPr>
        <w:pStyle w:val="aff3"/>
        <w:ind w:leftChars="100" w:left="210"/>
      </w:pPr>
      <w:r w:rsidRPr="00266D68">
        <w:t>[S1-GigabitEthernet0/0/9]quit</w:t>
      </w:r>
    </w:p>
    <w:p w14:paraId="72FEE946" w14:textId="77777777" w:rsidR="009C779F" w:rsidRPr="00266D68" w:rsidRDefault="009C779F" w:rsidP="009C779F">
      <w:pPr>
        <w:pStyle w:val="aff3"/>
        <w:ind w:leftChars="100" w:left="210"/>
      </w:pPr>
      <w:r w:rsidRPr="00266D68">
        <w:t>[S1]interface GigabitEthernet 0/0/10</w:t>
      </w:r>
    </w:p>
    <w:p w14:paraId="38482076" w14:textId="77777777" w:rsidR="009C779F" w:rsidRPr="00266D68" w:rsidRDefault="009C779F" w:rsidP="009C779F">
      <w:pPr>
        <w:pStyle w:val="aff3"/>
        <w:ind w:leftChars="100" w:left="210"/>
      </w:pPr>
      <w:r w:rsidRPr="00266D68">
        <w:t>[S1-GigabitEthernet0/0/10]shutdown</w:t>
      </w:r>
    </w:p>
    <w:p w14:paraId="421221D0" w14:textId="77777777" w:rsidR="009C779F" w:rsidRPr="00266D68" w:rsidRDefault="009C779F" w:rsidP="009C779F">
      <w:pPr>
        <w:pStyle w:val="aff3"/>
        <w:ind w:leftChars="100" w:left="210"/>
      </w:pPr>
      <w:r w:rsidRPr="00266D68">
        <w:t>[S1-GigabitEthernet0/0/10]quit</w:t>
      </w:r>
    </w:p>
    <w:p w14:paraId="4CA80553" w14:textId="77777777" w:rsidR="009C779F" w:rsidRPr="00266D68" w:rsidRDefault="009C779F" w:rsidP="009C779F">
      <w:pPr>
        <w:pStyle w:val="aff3"/>
        <w:ind w:leftChars="100" w:left="210"/>
      </w:pPr>
      <w:r w:rsidRPr="00266D68">
        <w:t>[S1]interface GigabitEthernet 0/0/13</w:t>
      </w:r>
    </w:p>
    <w:p w14:paraId="64E1160B" w14:textId="77777777" w:rsidR="009C779F" w:rsidRPr="00266D68" w:rsidRDefault="009C779F" w:rsidP="009C779F">
      <w:pPr>
        <w:pStyle w:val="aff3"/>
        <w:ind w:leftChars="100" w:left="210"/>
      </w:pPr>
      <w:r w:rsidRPr="00266D68">
        <w:t>[S1-GigabitEthernet0/0/13]shutdown</w:t>
      </w:r>
    </w:p>
    <w:p w14:paraId="2A179C7C" w14:textId="77777777" w:rsidR="009C779F" w:rsidRPr="00266D68" w:rsidRDefault="009C779F" w:rsidP="009C779F">
      <w:pPr>
        <w:pStyle w:val="aff3"/>
        <w:ind w:leftChars="100" w:left="210"/>
      </w:pPr>
      <w:r w:rsidRPr="00266D68">
        <w:t>[S1-GigabitEthernet0/0/13]quit</w:t>
      </w:r>
    </w:p>
    <w:p w14:paraId="66DAF785" w14:textId="77777777" w:rsidR="009C779F" w:rsidRPr="00266D68" w:rsidRDefault="009C779F" w:rsidP="009C779F">
      <w:pPr>
        <w:pStyle w:val="aff3"/>
        <w:ind w:leftChars="100" w:left="210"/>
      </w:pPr>
      <w:r w:rsidRPr="00266D68">
        <w:t>[S1]interface GigabitEthernet 0/0/14</w:t>
      </w:r>
    </w:p>
    <w:p w14:paraId="7956852D" w14:textId="77777777" w:rsidR="009C779F" w:rsidRPr="00266D68" w:rsidRDefault="009C779F" w:rsidP="009C779F">
      <w:pPr>
        <w:pStyle w:val="aff3"/>
        <w:ind w:leftChars="100" w:left="210"/>
      </w:pPr>
      <w:r w:rsidRPr="00266D68">
        <w:t>[S1-GigabitEthernet0/0/14]shutdown</w:t>
      </w:r>
    </w:p>
    <w:p w14:paraId="074003B7" w14:textId="77777777" w:rsidR="009C779F" w:rsidRDefault="009C779F" w:rsidP="009C779F">
      <w:pPr>
        <w:pStyle w:val="aff3"/>
        <w:ind w:leftChars="100" w:left="210"/>
      </w:pPr>
    </w:p>
    <w:p w14:paraId="3DDB3A67" w14:textId="77777777" w:rsidR="001E17F1" w:rsidRPr="00266D68" w:rsidRDefault="001E17F1" w:rsidP="001E17F1">
      <w:pPr>
        <w:pStyle w:val="aff3"/>
        <w:ind w:leftChars="100" w:left="210"/>
      </w:pPr>
      <w:r w:rsidRPr="00266D68">
        <w:t>[S2]interface GigabitEthernet 0/0/</w:t>
      </w:r>
      <w:r>
        <w:rPr>
          <w:rFonts w:hint="eastAsia"/>
        </w:rPr>
        <w:t>6</w:t>
      </w:r>
    </w:p>
    <w:p w14:paraId="1E5C60BB" w14:textId="77777777" w:rsidR="001E17F1" w:rsidRDefault="001E17F1" w:rsidP="001E17F1">
      <w:pPr>
        <w:pStyle w:val="aff3"/>
        <w:ind w:leftChars="100" w:left="210"/>
      </w:pPr>
      <w:r w:rsidRPr="00266D68">
        <w:t>[S2-GigabitEthernet0/0/</w:t>
      </w:r>
      <w:r>
        <w:rPr>
          <w:rFonts w:hint="eastAsia"/>
        </w:rPr>
        <w:t>6</w:t>
      </w:r>
      <w:r w:rsidRPr="00266D68">
        <w:t>]shutdown</w:t>
      </w:r>
    </w:p>
    <w:p w14:paraId="58F79B35" w14:textId="77777777" w:rsidR="001E17F1" w:rsidRPr="00266D68" w:rsidRDefault="001E17F1" w:rsidP="001E17F1">
      <w:pPr>
        <w:pStyle w:val="aff3"/>
        <w:ind w:leftChars="100" w:left="210"/>
      </w:pPr>
      <w:r w:rsidRPr="00266D68">
        <w:t>[S2]interface GigabitEthernet 0/0/</w:t>
      </w:r>
      <w:r>
        <w:rPr>
          <w:rFonts w:hint="eastAsia"/>
        </w:rPr>
        <w:t>7</w:t>
      </w:r>
    </w:p>
    <w:p w14:paraId="2E0A1FB7" w14:textId="77777777" w:rsidR="001E17F1" w:rsidRDefault="001E17F1" w:rsidP="001E17F1">
      <w:pPr>
        <w:pStyle w:val="aff3"/>
        <w:ind w:leftChars="100" w:left="210"/>
      </w:pPr>
      <w:r w:rsidRPr="00266D68">
        <w:t>[S2-GigabitEthernet0/0/</w:t>
      </w:r>
      <w:r>
        <w:rPr>
          <w:rFonts w:hint="eastAsia"/>
        </w:rPr>
        <w:t>7</w:t>
      </w:r>
      <w:r w:rsidRPr="00266D68">
        <w:t>]shutdown</w:t>
      </w:r>
    </w:p>
    <w:p w14:paraId="556F72B1" w14:textId="77777777" w:rsidR="001E17F1" w:rsidRPr="00266D68" w:rsidRDefault="001E17F1" w:rsidP="001E17F1">
      <w:pPr>
        <w:pStyle w:val="aff3"/>
        <w:ind w:leftChars="100" w:left="210"/>
      </w:pPr>
      <w:r w:rsidRPr="00266D68">
        <w:t>[S2-GigabitEthernet0/0/</w:t>
      </w:r>
      <w:r>
        <w:rPr>
          <w:rFonts w:hint="eastAsia"/>
        </w:rPr>
        <w:t>7</w:t>
      </w:r>
      <w:r w:rsidRPr="00266D68">
        <w:t>]quit</w:t>
      </w:r>
    </w:p>
    <w:p w14:paraId="2F8FC785" w14:textId="77777777" w:rsidR="009C779F" w:rsidRPr="00266D68" w:rsidRDefault="009C779F" w:rsidP="009C779F">
      <w:pPr>
        <w:pStyle w:val="aff3"/>
        <w:ind w:leftChars="100" w:left="210"/>
      </w:pPr>
      <w:r w:rsidRPr="00266D68">
        <w:t xml:space="preserve">[S2]interface GigabitEthernet 0/0/9 </w:t>
      </w:r>
    </w:p>
    <w:p w14:paraId="39E5FD47" w14:textId="77777777" w:rsidR="009C779F" w:rsidRPr="00266D68" w:rsidRDefault="009C779F" w:rsidP="009C779F">
      <w:pPr>
        <w:pStyle w:val="aff3"/>
        <w:ind w:leftChars="100" w:left="210"/>
      </w:pPr>
      <w:r w:rsidRPr="00266D68">
        <w:t>[S2-GigabitEthernet0/0/9]shutdown</w:t>
      </w:r>
    </w:p>
    <w:p w14:paraId="47325CF7" w14:textId="77777777" w:rsidR="009C779F" w:rsidRPr="00266D68" w:rsidRDefault="009C779F" w:rsidP="009C779F">
      <w:pPr>
        <w:pStyle w:val="aff3"/>
        <w:ind w:leftChars="100" w:left="210"/>
      </w:pPr>
      <w:r w:rsidRPr="00266D68">
        <w:t>[S2-GigabitEthernet0/0/9]quit</w:t>
      </w:r>
    </w:p>
    <w:p w14:paraId="72255734" w14:textId="77777777" w:rsidR="009C779F" w:rsidRPr="00266D68" w:rsidRDefault="009C779F" w:rsidP="009C779F">
      <w:pPr>
        <w:pStyle w:val="aff3"/>
        <w:ind w:leftChars="100" w:left="210"/>
      </w:pPr>
      <w:r w:rsidRPr="00266D68">
        <w:t>[S2]interface GigabitEthernet 0/0/10</w:t>
      </w:r>
    </w:p>
    <w:p w14:paraId="1D8F602D" w14:textId="77777777" w:rsidR="009C779F" w:rsidRPr="00266D68" w:rsidRDefault="009C779F" w:rsidP="009C779F">
      <w:pPr>
        <w:pStyle w:val="aff3"/>
        <w:ind w:leftChars="100" w:left="210"/>
      </w:pPr>
      <w:r w:rsidRPr="00266D68">
        <w:t>[S2-GigabitEthernet0/0/10]shutdown</w:t>
      </w:r>
    </w:p>
    <w:p w14:paraId="2069629C" w14:textId="77777777" w:rsidR="001E17F1" w:rsidRPr="00266D68" w:rsidRDefault="009C779F" w:rsidP="009C779F">
      <w:pPr>
        <w:pStyle w:val="aff3"/>
        <w:ind w:leftChars="100" w:left="210"/>
      </w:pPr>
      <w:r w:rsidRPr="00266D68">
        <w:t>[S2-GigabitEthernet0/0/10]quit</w:t>
      </w:r>
    </w:p>
    <w:p w14:paraId="05F8C05C" w14:textId="77777777" w:rsidR="009C779F" w:rsidRPr="00266D68" w:rsidRDefault="009C779F" w:rsidP="009C779F">
      <w:pPr>
        <w:pStyle w:val="aff3"/>
        <w:ind w:leftChars="100" w:left="210"/>
      </w:pPr>
    </w:p>
    <w:p w14:paraId="32F83A0D" w14:textId="77777777" w:rsidR="009C779F" w:rsidRPr="00266D68" w:rsidRDefault="009C779F" w:rsidP="009C779F">
      <w:pPr>
        <w:pStyle w:val="aff3"/>
        <w:ind w:leftChars="100" w:left="210"/>
      </w:pPr>
      <w:r w:rsidRPr="00266D68">
        <w:t>[R1]interface GigabitEthernet 0/0/2</w:t>
      </w:r>
    </w:p>
    <w:p w14:paraId="77D7DA23" w14:textId="77777777" w:rsidR="009C779F" w:rsidRPr="00266D68" w:rsidRDefault="009C779F" w:rsidP="009C779F">
      <w:pPr>
        <w:pStyle w:val="aff3"/>
        <w:ind w:leftChars="100" w:left="210"/>
      </w:pPr>
      <w:r w:rsidRPr="00266D68">
        <w:t>[R1-GigabitEthernet0/0/2]ip address 10.0.23.1 24</w:t>
      </w:r>
    </w:p>
    <w:p w14:paraId="2ED8739E" w14:textId="77777777" w:rsidR="009C779F" w:rsidRPr="00266D68" w:rsidRDefault="009C779F" w:rsidP="009C779F">
      <w:pPr>
        <w:pStyle w:val="aff3"/>
        <w:ind w:leftChars="100" w:left="210"/>
      </w:pPr>
      <w:r w:rsidRPr="00266D68">
        <w:t>[R1-GigabitEthernet0/0/2]shutdown</w:t>
      </w:r>
    </w:p>
    <w:p w14:paraId="40D83476" w14:textId="77777777" w:rsidR="009C779F" w:rsidRPr="00266D68" w:rsidRDefault="009C779F" w:rsidP="009C779F">
      <w:pPr>
        <w:pStyle w:val="aff3"/>
        <w:ind w:leftChars="100" w:left="210"/>
        <w:rPr>
          <w:rFonts w:ascii="微软雅黑" w:eastAsia="微软雅黑" w:hAnsi="微软雅黑" w:cs="Arial"/>
          <w:sz w:val="24"/>
          <w:szCs w:val="24"/>
        </w:rPr>
      </w:pPr>
    </w:p>
    <w:p w14:paraId="41617852" w14:textId="77777777" w:rsidR="009C779F" w:rsidRPr="00F32D23" w:rsidRDefault="009C779F" w:rsidP="009C779F">
      <w:pPr>
        <w:pStyle w:val="aff2"/>
        <w:widowControl w:val="0"/>
        <w:topLinePunct w:val="0"/>
        <w:autoSpaceDE w:val="0"/>
        <w:autoSpaceDN w:val="0"/>
        <w:snapToGrid/>
        <w:spacing w:before="0" w:after="156"/>
        <w:ind w:left="0"/>
        <w:rPr>
          <w:kern w:val="0"/>
        </w:rPr>
      </w:pPr>
      <w:r>
        <w:rPr>
          <w:rFonts w:hint="eastAsia"/>
          <w:kern w:val="0"/>
        </w:rPr>
        <w:t>确认</w:t>
      </w:r>
      <w:r w:rsidRPr="00F32D23">
        <w:rPr>
          <w:kern w:val="0"/>
        </w:rPr>
        <w:t>S1</w:t>
      </w:r>
      <w:r w:rsidRPr="00F32D23">
        <w:rPr>
          <w:rFonts w:hint="eastAsia"/>
          <w:kern w:val="0"/>
        </w:rPr>
        <w:t>上的</w:t>
      </w:r>
      <w:r w:rsidRPr="00F32D23">
        <w:rPr>
          <w:kern w:val="0"/>
        </w:rPr>
        <w:t>G0/0/9</w:t>
      </w:r>
      <w:r w:rsidRPr="00F32D23">
        <w:rPr>
          <w:rFonts w:hint="eastAsia"/>
          <w:kern w:val="0"/>
        </w:rPr>
        <w:t>，</w:t>
      </w:r>
      <w:r w:rsidRPr="00F32D23">
        <w:rPr>
          <w:kern w:val="0"/>
        </w:rPr>
        <w:t>G0/0/10</w:t>
      </w:r>
      <w:r w:rsidRPr="00F32D23">
        <w:rPr>
          <w:rFonts w:hint="eastAsia"/>
          <w:kern w:val="0"/>
        </w:rPr>
        <w:t>，</w:t>
      </w:r>
      <w:r w:rsidRPr="00F32D23">
        <w:rPr>
          <w:kern w:val="0"/>
        </w:rPr>
        <w:t>G0/0/13</w:t>
      </w:r>
      <w:r w:rsidRPr="00F32D23">
        <w:rPr>
          <w:rFonts w:hint="eastAsia"/>
          <w:kern w:val="0"/>
        </w:rPr>
        <w:t>，</w:t>
      </w:r>
      <w:r w:rsidRPr="00F32D23">
        <w:rPr>
          <w:kern w:val="0"/>
        </w:rPr>
        <w:t>G0/0/14</w:t>
      </w:r>
      <w:r w:rsidRPr="00F32D23">
        <w:rPr>
          <w:rFonts w:hint="eastAsia"/>
          <w:kern w:val="0"/>
        </w:rPr>
        <w:t>端口已关闭，</w:t>
      </w:r>
      <w:r w:rsidRPr="00F32D23">
        <w:rPr>
          <w:kern w:val="0"/>
        </w:rPr>
        <w:t>S2</w:t>
      </w:r>
      <w:r w:rsidRPr="00F32D23">
        <w:rPr>
          <w:rFonts w:hint="eastAsia"/>
          <w:kern w:val="0"/>
        </w:rPr>
        <w:t>上的</w:t>
      </w:r>
      <w:r w:rsidR="00A22757" w:rsidRPr="00F32D23">
        <w:rPr>
          <w:kern w:val="0"/>
        </w:rPr>
        <w:t>G0/0/</w:t>
      </w:r>
      <w:r w:rsidR="00A22757">
        <w:rPr>
          <w:rFonts w:hint="eastAsia"/>
          <w:kern w:val="0"/>
        </w:rPr>
        <w:t>6</w:t>
      </w:r>
      <w:r w:rsidR="00A22757" w:rsidRPr="00F32D23">
        <w:rPr>
          <w:rFonts w:hint="eastAsia"/>
          <w:kern w:val="0"/>
        </w:rPr>
        <w:t>，</w:t>
      </w:r>
      <w:r w:rsidR="001E17F1" w:rsidRPr="00F32D23">
        <w:rPr>
          <w:kern w:val="0"/>
        </w:rPr>
        <w:t>G</w:t>
      </w:r>
      <w:r w:rsidR="001E17F1">
        <w:rPr>
          <w:rFonts w:hint="eastAsia"/>
          <w:kern w:val="0"/>
        </w:rPr>
        <w:t>0</w:t>
      </w:r>
      <w:r w:rsidR="001E17F1" w:rsidRPr="00F32D23">
        <w:rPr>
          <w:kern w:val="0"/>
        </w:rPr>
        <w:t>/0/</w:t>
      </w:r>
      <w:r w:rsidR="001E17F1">
        <w:rPr>
          <w:rFonts w:hint="eastAsia"/>
          <w:kern w:val="0"/>
        </w:rPr>
        <w:t>7</w:t>
      </w:r>
      <w:r w:rsidR="001E17F1" w:rsidRPr="00F32D23">
        <w:rPr>
          <w:rFonts w:hint="eastAsia"/>
          <w:kern w:val="0"/>
        </w:rPr>
        <w:t>，</w:t>
      </w:r>
      <w:r w:rsidR="00A22757" w:rsidRPr="00F32D23">
        <w:rPr>
          <w:kern w:val="0"/>
        </w:rPr>
        <w:t xml:space="preserve"> </w:t>
      </w:r>
      <w:r w:rsidRPr="00F32D23">
        <w:rPr>
          <w:kern w:val="0"/>
        </w:rPr>
        <w:t>G0/0/9</w:t>
      </w:r>
      <w:r w:rsidRPr="00F32D23">
        <w:rPr>
          <w:rFonts w:hint="eastAsia"/>
          <w:kern w:val="0"/>
        </w:rPr>
        <w:t>，</w:t>
      </w:r>
      <w:r w:rsidRPr="00F32D23">
        <w:rPr>
          <w:kern w:val="0"/>
        </w:rPr>
        <w:t>G0/0/10</w:t>
      </w:r>
      <w:r w:rsidRPr="00F32D23">
        <w:rPr>
          <w:rFonts w:hint="eastAsia"/>
          <w:kern w:val="0"/>
        </w:rPr>
        <w:t>端口已关闭。</w:t>
      </w:r>
    </w:p>
    <w:p w14:paraId="5351B961" w14:textId="77777777" w:rsidR="009C779F" w:rsidRPr="00266D68" w:rsidRDefault="009C779F" w:rsidP="009C779F">
      <w:pPr>
        <w:pStyle w:val="aff3"/>
        <w:ind w:leftChars="100" w:left="210"/>
      </w:pPr>
      <w:r w:rsidRPr="00266D68">
        <w:t xml:space="preserve">&lt;S1&gt;display interface brief </w:t>
      </w:r>
    </w:p>
    <w:p w14:paraId="0141A50B" w14:textId="1AEDBB95" w:rsidR="009C779F" w:rsidRPr="00266D68" w:rsidRDefault="009C779F" w:rsidP="009C779F">
      <w:pPr>
        <w:pStyle w:val="aff3"/>
        <w:ind w:leftChars="100" w:left="210"/>
      </w:pPr>
      <w:r w:rsidRPr="00266D68">
        <w:t xml:space="preserve">…output </w:t>
      </w:r>
      <w:r w:rsidR="00161426">
        <w:t>omit</w:t>
      </w:r>
      <w:r w:rsidRPr="00266D68">
        <w:t>…</w:t>
      </w:r>
    </w:p>
    <w:p w14:paraId="4E655290" w14:textId="77777777" w:rsidR="009C779F" w:rsidRPr="00266D68" w:rsidRDefault="009C779F" w:rsidP="009C779F">
      <w:pPr>
        <w:pStyle w:val="aff3"/>
        <w:ind w:leftChars="100" w:left="210"/>
      </w:pPr>
      <w:r w:rsidRPr="00266D68">
        <w:t>Interface</w:t>
      </w:r>
      <w:r w:rsidRPr="00266D68">
        <w:tab/>
      </w:r>
      <w:r w:rsidRPr="00266D68">
        <w:tab/>
      </w:r>
      <w:r w:rsidRPr="00266D68">
        <w:tab/>
      </w:r>
      <w:r w:rsidRPr="00266D68">
        <w:tab/>
        <w:t>PHY   Protocol InUti OutUti   inErrors  outErrors</w:t>
      </w:r>
    </w:p>
    <w:p w14:paraId="201D47AA" w14:textId="77777777" w:rsidR="009C779F" w:rsidRPr="00266D68" w:rsidRDefault="009C779F" w:rsidP="009C779F">
      <w:pPr>
        <w:pStyle w:val="aff3"/>
        <w:ind w:leftChars="100" w:left="210"/>
      </w:pPr>
      <w:r w:rsidRPr="00266D68">
        <w:t>GigabitEthernet0/0/1</w:t>
      </w:r>
      <w:r w:rsidRPr="00266D68">
        <w:tab/>
        <w:t>up</w:t>
      </w:r>
      <w:r w:rsidRPr="00266D68">
        <w:tab/>
      </w:r>
      <w:r w:rsidRPr="00266D68">
        <w:tab/>
        <w:t>up</w:t>
      </w:r>
      <w:r w:rsidRPr="00266D68">
        <w:tab/>
      </w:r>
      <w:r w:rsidRPr="00266D68">
        <w:tab/>
        <w:t>0.01%</w:t>
      </w:r>
      <w:r w:rsidRPr="00266D68">
        <w:tab/>
        <w:t>0.01%</w:t>
      </w:r>
      <w:r w:rsidRPr="00266D68">
        <w:tab/>
      </w:r>
      <w:r w:rsidRPr="00266D68">
        <w:tab/>
        <w:t>0          0</w:t>
      </w:r>
    </w:p>
    <w:p w14:paraId="1E531289" w14:textId="77777777" w:rsidR="009C779F" w:rsidRPr="00266D68" w:rsidRDefault="009C779F" w:rsidP="009C779F">
      <w:pPr>
        <w:pStyle w:val="aff3"/>
        <w:ind w:leftChars="100" w:left="210"/>
      </w:pPr>
      <w:r w:rsidRPr="00266D68">
        <w:t>GigabitEthernet0/0/2</w:t>
      </w:r>
      <w:r w:rsidRPr="00266D68">
        <w:tab/>
        <w:t>up</w:t>
      </w:r>
      <w:r w:rsidRPr="00266D68">
        <w:tab/>
      </w:r>
      <w:r w:rsidRPr="00266D68">
        <w:tab/>
        <w:t>up</w:t>
      </w:r>
      <w:r w:rsidRPr="00266D68">
        <w:tab/>
      </w:r>
      <w:r w:rsidRPr="00266D68">
        <w:tab/>
        <w:t>0.01%</w:t>
      </w:r>
      <w:r w:rsidRPr="00266D68">
        <w:tab/>
        <w:t>0.01%</w:t>
      </w:r>
      <w:r w:rsidRPr="00266D68">
        <w:tab/>
      </w:r>
      <w:r w:rsidRPr="00266D68">
        <w:tab/>
        <w:t>0          0</w:t>
      </w:r>
    </w:p>
    <w:p w14:paraId="73FADA13" w14:textId="77777777" w:rsidR="009C779F" w:rsidRPr="00266D68" w:rsidRDefault="009C779F" w:rsidP="009C779F">
      <w:pPr>
        <w:pStyle w:val="aff3"/>
        <w:ind w:leftChars="100" w:left="210"/>
      </w:pPr>
      <w:r w:rsidRPr="00266D68">
        <w:t>GigabitEthernet0/0/3</w:t>
      </w:r>
      <w:r w:rsidRPr="00266D68">
        <w:tab/>
        <w:t>down</w:t>
      </w:r>
      <w:r w:rsidRPr="00266D68">
        <w:tab/>
        <w:t>down</w:t>
      </w:r>
      <w:r w:rsidRPr="00266D68">
        <w:tab/>
        <w:t xml:space="preserve">   0%</w:t>
      </w:r>
      <w:r w:rsidRPr="00266D68">
        <w:tab/>
        <w:t xml:space="preserve">   0%</w:t>
      </w:r>
      <w:r w:rsidRPr="00266D68">
        <w:tab/>
      </w:r>
      <w:r w:rsidRPr="00266D68">
        <w:tab/>
        <w:t>0          0</w:t>
      </w:r>
    </w:p>
    <w:p w14:paraId="798CEF9A" w14:textId="77777777" w:rsidR="009C779F" w:rsidRPr="00266D68" w:rsidRDefault="009C779F" w:rsidP="009C779F">
      <w:pPr>
        <w:pStyle w:val="aff3"/>
        <w:ind w:leftChars="100" w:left="210"/>
      </w:pPr>
      <w:r w:rsidRPr="00266D68">
        <w:t>GigabitEthernet0/0/4</w:t>
      </w:r>
      <w:r w:rsidRPr="00266D68">
        <w:tab/>
        <w:t>up</w:t>
      </w:r>
      <w:r w:rsidRPr="00266D68">
        <w:tab/>
      </w:r>
      <w:r w:rsidRPr="00266D68">
        <w:tab/>
        <w:t>up</w:t>
      </w:r>
      <w:r w:rsidRPr="00266D68">
        <w:tab/>
      </w:r>
      <w:r w:rsidRPr="00266D68">
        <w:tab/>
        <w:t xml:space="preserve">   0%</w:t>
      </w:r>
      <w:r w:rsidRPr="00266D68">
        <w:tab/>
        <w:t>0.01%</w:t>
      </w:r>
      <w:r w:rsidRPr="00266D68">
        <w:tab/>
      </w:r>
      <w:r w:rsidRPr="00266D68">
        <w:tab/>
        <w:t>0          0</w:t>
      </w:r>
    </w:p>
    <w:p w14:paraId="2ED0EBF2" w14:textId="77777777" w:rsidR="009C779F" w:rsidRPr="00266D68" w:rsidRDefault="009C779F" w:rsidP="009C779F">
      <w:pPr>
        <w:pStyle w:val="aff3"/>
        <w:ind w:leftChars="100" w:left="210"/>
      </w:pPr>
      <w:r w:rsidRPr="00266D68">
        <w:t>GigabitEthernet0/0/5</w:t>
      </w:r>
      <w:r w:rsidRPr="00266D68">
        <w:tab/>
        <w:t>up</w:t>
      </w:r>
      <w:r w:rsidRPr="00266D68">
        <w:tab/>
      </w:r>
      <w:r w:rsidRPr="00266D68">
        <w:tab/>
        <w:t>up</w:t>
      </w:r>
      <w:r w:rsidRPr="00266D68">
        <w:tab/>
      </w:r>
      <w:r w:rsidRPr="00266D68">
        <w:tab/>
        <w:t xml:space="preserve">   0%</w:t>
      </w:r>
      <w:r w:rsidRPr="00266D68">
        <w:tab/>
        <w:t>0.01%</w:t>
      </w:r>
      <w:r w:rsidRPr="00266D68">
        <w:tab/>
      </w:r>
      <w:r w:rsidRPr="00266D68">
        <w:tab/>
        <w:t>0          0</w:t>
      </w:r>
    </w:p>
    <w:p w14:paraId="1FF86647" w14:textId="77777777" w:rsidR="009C779F" w:rsidRPr="00266D68" w:rsidRDefault="009C779F" w:rsidP="009C779F">
      <w:pPr>
        <w:pStyle w:val="aff3"/>
        <w:ind w:leftChars="100" w:left="210"/>
      </w:pPr>
      <w:r w:rsidRPr="00266D68">
        <w:t>GigabitEthernet0/0/6</w:t>
      </w:r>
      <w:r w:rsidRPr="00266D68">
        <w:tab/>
        <w:t>down</w:t>
      </w:r>
      <w:r w:rsidRPr="00266D68">
        <w:tab/>
        <w:t>down</w:t>
      </w:r>
      <w:r w:rsidRPr="00266D68">
        <w:tab/>
        <w:t xml:space="preserve">   0%</w:t>
      </w:r>
      <w:r w:rsidRPr="00266D68">
        <w:tab/>
        <w:t xml:space="preserve">   0%</w:t>
      </w:r>
      <w:r w:rsidRPr="00266D68">
        <w:tab/>
      </w:r>
      <w:r w:rsidRPr="00266D68">
        <w:tab/>
        <w:t>0          0</w:t>
      </w:r>
    </w:p>
    <w:p w14:paraId="17787096" w14:textId="77777777" w:rsidR="009C779F" w:rsidRPr="00266D68" w:rsidRDefault="009C779F" w:rsidP="009C779F">
      <w:pPr>
        <w:pStyle w:val="aff3"/>
        <w:ind w:leftChars="100" w:left="210"/>
      </w:pPr>
      <w:r w:rsidRPr="00266D68">
        <w:t>GigabitEthernet0/0/7</w:t>
      </w:r>
      <w:r w:rsidRPr="00266D68">
        <w:tab/>
        <w:t>down</w:t>
      </w:r>
      <w:r w:rsidRPr="00266D68">
        <w:tab/>
        <w:t>down</w:t>
      </w:r>
      <w:r w:rsidRPr="00266D68">
        <w:tab/>
        <w:t xml:space="preserve">   0%</w:t>
      </w:r>
      <w:r w:rsidRPr="00266D68">
        <w:tab/>
        <w:t xml:space="preserve">   0%</w:t>
      </w:r>
      <w:r w:rsidRPr="00266D68">
        <w:tab/>
      </w:r>
      <w:r w:rsidRPr="00266D68">
        <w:tab/>
        <w:t>0          0</w:t>
      </w:r>
    </w:p>
    <w:p w14:paraId="0283E637" w14:textId="77777777" w:rsidR="009C779F" w:rsidRPr="00266D68" w:rsidRDefault="009C779F" w:rsidP="009C779F">
      <w:pPr>
        <w:pStyle w:val="aff3"/>
        <w:ind w:leftChars="100" w:left="210"/>
      </w:pPr>
      <w:r w:rsidRPr="00266D68">
        <w:t>GigabitEthernet0/0/8</w:t>
      </w:r>
      <w:r w:rsidRPr="00266D68">
        <w:tab/>
        <w:t>down</w:t>
      </w:r>
      <w:r w:rsidRPr="00266D68">
        <w:tab/>
        <w:t>down</w:t>
      </w:r>
      <w:r w:rsidRPr="00266D68">
        <w:tab/>
        <w:t xml:space="preserve">   0%</w:t>
      </w:r>
      <w:r w:rsidRPr="00266D68">
        <w:tab/>
        <w:t xml:space="preserve">   0%</w:t>
      </w:r>
      <w:r w:rsidRPr="00266D68">
        <w:tab/>
      </w:r>
      <w:r w:rsidRPr="00266D68">
        <w:tab/>
        <w:t>0          0</w:t>
      </w:r>
    </w:p>
    <w:p w14:paraId="1923768B" w14:textId="77777777" w:rsidR="009C779F" w:rsidRPr="00266D68" w:rsidRDefault="009C779F" w:rsidP="009C779F">
      <w:pPr>
        <w:pStyle w:val="aff3"/>
        <w:ind w:leftChars="100" w:left="210"/>
        <w:rPr>
          <w:shd w:val="pct15" w:color="auto" w:fill="FFFFFF"/>
        </w:rPr>
      </w:pPr>
      <w:r w:rsidRPr="00266D68">
        <w:rPr>
          <w:shd w:val="pct15" w:color="auto" w:fill="FFFFFF"/>
        </w:rPr>
        <w:t>GigabitEthernet0/0/9</w:t>
      </w:r>
      <w:r w:rsidRPr="00266D68">
        <w:rPr>
          <w:shd w:val="pct15" w:color="auto" w:fill="FFFFFF"/>
        </w:rPr>
        <w:tab/>
        <w:t>*down</w:t>
      </w:r>
      <w:r w:rsidRPr="00266D68">
        <w:rPr>
          <w:shd w:val="pct15" w:color="auto" w:fill="FFFFFF"/>
        </w:rPr>
        <w:tab/>
        <w:t>down</w:t>
      </w:r>
      <w:r w:rsidRPr="00266D68">
        <w:rPr>
          <w:shd w:val="pct15" w:color="auto" w:fill="FFFFFF"/>
        </w:rPr>
        <w:tab/>
        <w:t xml:space="preserve">   0%</w:t>
      </w:r>
      <w:r w:rsidRPr="00266D68">
        <w:rPr>
          <w:shd w:val="pct15" w:color="auto" w:fill="FFFFFF"/>
        </w:rPr>
        <w:tab/>
        <w:t xml:space="preserve">   0%</w:t>
      </w:r>
      <w:r w:rsidRPr="00266D68">
        <w:rPr>
          <w:shd w:val="pct15" w:color="auto" w:fill="FFFFFF"/>
        </w:rPr>
        <w:tab/>
      </w:r>
      <w:r w:rsidRPr="00266D68">
        <w:rPr>
          <w:shd w:val="pct15" w:color="auto" w:fill="FFFFFF"/>
        </w:rPr>
        <w:tab/>
        <w:t>0          0</w:t>
      </w:r>
    </w:p>
    <w:p w14:paraId="00876C92" w14:textId="77777777" w:rsidR="009C779F" w:rsidRPr="00266D68" w:rsidRDefault="009C779F" w:rsidP="009C779F">
      <w:pPr>
        <w:pStyle w:val="aff3"/>
        <w:ind w:leftChars="100" w:left="210"/>
        <w:rPr>
          <w:shd w:val="pct15" w:color="auto" w:fill="FFFFFF"/>
        </w:rPr>
      </w:pPr>
      <w:r w:rsidRPr="00266D68">
        <w:rPr>
          <w:shd w:val="pct15" w:color="auto" w:fill="FFFFFF"/>
        </w:rPr>
        <w:t>GigabitEthernet0/0/10</w:t>
      </w:r>
      <w:r w:rsidRPr="00266D68">
        <w:rPr>
          <w:shd w:val="pct15" w:color="auto" w:fill="FFFFFF"/>
        </w:rPr>
        <w:tab/>
        <w:t>*down</w:t>
      </w:r>
      <w:r w:rsidRPr="00266D68">
        <w:rPr>
          <w:shd w:val="pct15" w:color="auto" w:fill="FFFFFF"/>
        </w:rPr>
        <w:tab/>
        <w:t>down</w:t>
      </w:r>
      <w:r w:rsidRPr="00266D68">
        <w:rPr>
          <w:shd w:val="pct15" w:color="auto" w:fill="FFFFFF"/>
        </w:rPr>
        <w:tab/>
        <w:t xml:space="preserve">   0%</w:t>
      </w:r>
      <w:r w:rsidRPr="00266D68">
        <w:rPr>
          <w:shd w:val="pct15" w:color="auto" w:fill="FFFFFF"/>
        </w:rPr>
        <w:tab/>
        <w:t xml:space="preserve">   0%</w:t>
      </w:r>
      <w:r w:rsidRPr="00266D68">
        <w:rPr>
          <w:shd w:val="pct15" w:color="auto" w:fill="FFFFFF"/>
        </w:rPr>
        <w:tab/>
      </w:r>
      <w:r w:rsidRPr="00266D68">
        <w:rPr>
          <w:shd w:val="pct15" w:color="auto" w:fill="FFFFFF"/>
        </w:rPr>
        <w:tab/>
        <w:t>0          0</w:t>
      </w:r>
    </w:p>
    <w:p w14:paraId="665CDEC0" w14:textId="77777777" w:rsidR="009C779F" w:rsidRPr="00266D68" w:rsidRDefault="009C779F" w:rsidP="009C779F">
      <w:pPr>
        <w:pStyle w:val="aff3"/>
        <w:ind w:leftChars="100" w:left="210"/>
      </w:pPr>
      <w:r w:rsidRPr="00266D68">
        <w:t>GigabitEthernet0/0/11</w:t>
      </w:r>
      <w:r w:rsidRPr="00266D68">
        <w:tab/>
        <w:t>down</w:t>
      </w:r>
      <w:r w:rsidRPr="00266D68">
        <w:tab/>
        <w:t>down</w:t>
      </w:r>
      <w:r w:rsidRPr="00266D68">
        <w:tab/>
        <w:t xml:space="preserve">   0%</w:t>
      </w:r>
      <w:r w:rsidRPr="00266D68">
        <w:tab/>
        <w:t xml:space="preserve">   0%</w:t>
      </w:r>
      <w:r w:rsidRPr="00266D68">
        <w:tab/>
      </w:r>
      <w:r w:rsidRPr="00266D68">
        <w:tab/>
        <w:t>0          0</w:t>
      </w:r>
    </w:p>
    <w:p w14:paraId="13DA510F" w14:textId="77777777" w:rsidR="009C779F" w:rsidRPr="00266D68" w:rsidRDefault="009C779F" w:rsidP="009C779F">
      <w:pPr>
        <w:pStyle w:val="aff3"/>
        <w:ind w:leftChars="100" w:left="210"/>
      </w:pPr>
      <w:r w:rsidRPr="00266D68">
        <w:t>GigabitEthernet0/0/12</w:t>
      </w:r>
      <w:r w:rsidRPr="00266D68">
        <w:tab/>
        <w:t>down</w:t>
      </w:r>
      <w:r w:rsidRPr="00266D68">
        <w:tab/>
        <w:t>down</w:t>
      </w:r>
      <w:r w:rsidRPr="00266D68">
        <w:tab/>
        <w:t xml:space="preserve">   0%</w:t>
      </w:r>
      <w:r w:rsidRPr="00266D68">
        <w:tab/>
        <w:t xml:space="preserve">   0%</w:t>
      </w:r>
      <w:r w:rsidRPr="00266D68">
        <w:tab/>
      </w:r>
      <w:r w:rsidRPr="00266D68">
        <w:tab/>
        <w:t>0          0</w:t>
      </w:r>
    </w:p>
    <w:p w14:paraId="39645B35" w14:textId="77777777" w:rsidR="009C779F" w:rsidRPr="00266D68" w:rsidRDefault="009C779F" w:rsidP="009C779F">
      <w:pPr>
        <w:pStyle w:val="aff3"/>
        <w:ind w:leftChars="100" w:left="210"/>
        <w:rPr>
          <w:shd w:val="pct15" w:color="auto" w:fill="FFFFFF"/>
        </w:rPr>
      </w:pPr>
      <w:r w:rsidRPr="00266D68">
        <w:rPr>
          <w:shd w:val="pct15" w:color="auto" w:fill="FFFFFF"/>
        </w:rPr>
        <w:t>GigabitEthernet0/0/1</w:t>
      </w:r>
      <w:bookmarkStart w:id="273" w:name="OLE_LINK13"/>
      <w:bookmarkStart w:id="274" w:name="OLE_LINK14"/>
      <w:r w:rsidRPr="00266D68">
        <w:rPr>
          <w:shd w:val="pct15" w:color="auto" w:fill="FFFFFF"/>
        </w:rPr>
        <w:t>3</w:t>
      </w:r>
      <w:r w:rsidRPr="00266D68">
        <w:rPr>
          <w:shd w:val="pct15" w:color="auto" w:fill="FFFFFF"/>
        </w:rPr>
        <w:tab/>
        <w:t>*do</w:t>
      </w:r>
      <w:bookmarkEnd w:id="273"/>
      <w:bookmarkEnd w:id="274"/>
      <w:r w:rsidRPr="00266D68">
        <w:rPr>
          <w:shd w:val="pct15" w:color="auto" w:fill="FFFFFF"/>
        </w:rPr>
        <w:t>wn</w:t>
      </w:r>
      <w:r w:rsidRPr="00266D68">
        <w:rPr>
          <w:shd w:val="pct15" w:color="auto" w:fill="FFFFFF"/>
        </w:rPr>
        <w:tab/>
        <w:t>down</w:t>
      </w:r>
      <w:r w:rsidRPr="00266D68">
        <w:rPr>
          <w:shd w:val="pct15" w:color="auto" w:fill="FFFFFF"/>
        </w:rPr>
        <w:tab/>
        <w:t xml:space="preserve">   0%</w:t>
      </w:r>
      <w:r w:rsidRPr="00266D68">
        <w:rPr>
          <w:shd w:val="pct15" w:color="auto" w:fill="FFFFFF"/>
        </w:rPr>
        <w:tab/>
        <w:t xml:space="preserve">   0%</w:t>
      </w:r>
      <w:r w:rsidRPr="00266D68">
        <w:rPr>
          <w:shd w:val="pct15" w:color="auto" w:fill="FFFFFF"/>
        </w:rPr>
        <w:tab/>
      </w:r>
      <w:r w:rsidRPr="00266D68">
        <w:rPr>
          <w:shd w:val="pct15" w:color="auto" w:fill="FFFFFF"/>
        </w:rPr>
        <w:tab/>
        <w:t>0          0</w:t>
      </w:r>
    </w:p>
    <w:p w14:paraId="5A0BC0EA" w14:textId="77777777" w:rsidR="009C779F" w:rsidRPr="00266D68" w:rsidRDefault="009C779F" w:rsidP="009C779F">
      <w:pPr>
        <w:pStyle w:val="aff3"/>
        <w:ind w:leftChars="100" w:left="210"/>
        <w:rPr>
          <w:shd w:val="pct15" w:color="auto" w:fill="FFFFFF"/>
        </w:rPr>
      </w:pPr>
      <w:r w:rsidRPr="00266D68">
        <w:rPr>
          <w:shd w:val="pct15" w:color="auto" w:fill="FFFFFF"/>
        </w:rPr>
        <w:t>GigabitEthernet0/0/14</w:t>
      </w:r>
      <w:r w:rsidRPr="00266D68">
        <w:rPr>
          <w:shd w:val="pct15" w:color="auto" w:fill="FFFFFF"/>
        </w:rPr>
        <w:tab/>
        <w:t>*down</w:t>
      </w:r>
      <w:r w:rsidRPr="00266D68">
        <w:rPr>
          <w:shd w:val="pct15" w:color="auto" w:fill="FFFFFF"/>
        </w:rPr>
        <w:tab/>
        <w:t>down</w:t>
      </w:r>
      <w:r w:rsidRPr="00266D68">
        <w:rPr>
          <w:shd w:val="pct15" w:color="auto" w:fill="FFFFFF"/>
        </w:rPr>
        <w:tab/>
        <w:t xml:space="preserve">   0%</w:t>
      </w:r>
      <w:r w:rsidRPr="00266D68">
        <w:rPr>
          <w:shd w:val="pct15" w:color="auto" w:fill="FFFFFF"/>
        </w:rPr>
        <w:tab/>
        <w:t xml:space="preserve">   0%</w:t>
      </w:r>
      <w:r w:rsidRPr="00266D68">
        <w:rPr>
          <w:shd w:val="pct15" w:color="auto" w:fill="FFFFFF"/>
        </w:rPr>
        <w:tab/>
      </w:r>
      <w:r w:rsidRPr="00266D68">
        <w:rPr>
          <w:shd w:val="pct15" w:color="auto" w:fill="FFFFFF"/>
        </w:rPr>
        <w:tab/>
        <w:t>0          0</w:t>
      </w:r>
    </w:p>
    <w:p w14:paraId="0FF4C7D9" w14:textId="5AF3F80F" w:rsidR="009C779F" w:rsidRPr="00266D68" w:rsidRDefault="009C779F" w:rsidP="009C779F">
      <w:pPr>
        <w:pStyle w:val="aff3"/>
        <w:ind w:leftChars="100" w:left="210"/>
      </w:pPr>
      <w:r w:rsidRPr="00266D68">
        <w:t xml:space="preserve">…output </w:t>
      </w:r>
      <w:r w:rsidR="00161426">
        <w:t>omit</w:t>
      </w:r>
      <w:r w:rsidRPr="00266D68">
        <w:t>…</w:t>
      </w:r>
    </w:p>
    <w:p w14:paraId="3CA38675" w14:textId="77777777" w:rsidR="009C779F" w:rsidRPr="00266D68" w:rsidRDefault="009C779F" w:rsidP="009C779F">
      <w:pPr>
        <w:pStyle w:val="aff3"/>
        <w:ind w:leftChars="100" w:left="210"/>
      </w:pPr>
    </w:p>
    <w:p w14:paraId="6869F9F0" w14:textId="77777777" w:rsidR="009C779F" w:rsidRPr="00266D68" w:rsidRDefault="009C779F" w:rsidP="009C779F">
      <w:pPr>
        <w:pStyle w:val="aff3"/>
        <w:ind w:leftChars="100" w:left="210"/>
      </w:pPr>
      <w:r w:rsidRPr="00266D68">
        <w:t xml:space="preserve">&lt;S2&gt;display interface brief </w:t>
      </w:r>
    </w:p>
    <w:p w14:paraId="44A6584F" w14:textId="3FF212E5" w:rsidR="009C779F" w:rsidRPr="00266D68" w:rsidRDefault="009C779F" w:rsidP="009C779F">
      <w:pPr>
        <w:pStyle w:val="aff3"/>
        <w:ind w:leftChars="100" w:left="210"/>
      </w:pPr>
      <w:r w:rsidRPr="00266D68">
        <w:t xml:space="preserve">…output </w:t>
      </w:r>
      <w:r w:rsidR="00161426">
        <w:t>omit</w:t>
      </w:r>
      <w:r w:rsidRPr="00266D68">
        <w:t>…</w:t>
      </w:r>
    </w:p>
    <w:p w14:paraId="0EC339AC" w14:textId="77777777" w:rsidR="007128E4" w:rsidRPr="00540DD3" w:rsidRDefault="007128E4" w:rsidP="007128E4">
      <w:pPr>
        <w:pStyle w:val="aff3"/>
        <w:ind w:leftChars="100" w:left="210"/>
      </w:pPr>
      <w:r w:rsidRPr="00540DD3">
        <w:t>GigabitEthernet0/0/1        up    up           0%  4.06%          0          0</w:t>
      </w:r>
    </w:p>
    <w:p w14:paraId="728838EC" w14:textId="77777777" w:rsidR="007128E4" w:rsidRPr="00540DD3" w:rsidRDefault="007128E4" w:rsidP="007128E4">
      <w:pPr>
        <w:pStyle w:val="aff3"/>
        <w:ind w:leftChars="100" w:left="210"/>
      </w:pPr>
      <w:r w:rsidRPr="00540DD3">
        <w:t>GigabitEthernet0/0/2        up    up           0%  4.06%          0          0</w:t>
      </w:r>
    </w:p>
    <w:p w14:paraId="6EFCB3D6" w14:textId="77777777" w:rsidR="007128E4" w:rsidRPr="00540DD3" w:rsidRDefault="007128E4" w:rsidP="007128E4">
      <w:pPr>
        <w:pStyle w:val="aff3"/>
        <w:ind w:leftChars="100" w:left="210"/>
      </w:pPr>
      <w:r w:rsidRPr="00540DD3">
        <w:t>GigabitEthernet0/0/3        up    up           0%  4.06%          0          0</w:t>
      </w:r>
    </w:p>
    <w:p w14:paraId="6F8C0D8E" w14:textId="77777777" w:rsidR="007128E4" w:rsidRPr="00540DD3" w:rsidRDefault="007128E4" w:rsidP="007128E4">
      <w:pPr>
        <w:pStyle w:val="aff3"/>
        <w:ind w:leftChars="100" w:left="210"/>
      </w:pPr>
      <w:r w:rsidRPr="00540DD3">
        <w:t>GigabitEthernet0/0/4        up    up           0% 20.40%          0          0</w:t>
      </w:r>
    </w:p>
    <w:p w14:paraId="6AF0E151" w14:textId="77777777" w:rsidR="007128E4" w:rsidRPr="00540DD3" w:rsidRDefault="007128E4" w:rsidP="007128E4">
      <w:pPr>
        <w:pStyle w:val="aff3"/>
        <w:ind w:leftChars="100" w:left="210"/>
      </w:pPr>
      <w:r w:rsidRPr="00540DD3">
        <w:t>GigabitEthernet0/0/5        up    up           0% 20.40%          0          0</w:t>
      </w:r>
    </w:p>
    <w:p w14:paraId="3600CD73" w14:textId="77777777" w:rsidR="007128E4" w:rsidRPr="007128E4" w:rsidRDefault="007128E4" w:rsidP="007128E4">
      <w:pPr>
        <w:pStyle w:val="aff3"/>
        <w:ind w:leftChars="100" w:left="210"/>
        <w:rPr>
          <w:shd w:val="pct15" w:color="auto" w:fill="FFFFFF"/>
        </w:rPr>
      </w:pPr>
      <w:r w:rsidRPr="007128E4">
        <w:rPr>
          <w:shd w:val="pct15" w:color="auto" w:fill="FFFFFF"/>
        </w:rPr>
        <w:t>GigabitEthernet0/0/6        *down down         0%  2.04%          0          0</w:t>
      </w:r>
    </w:p>
    <w:p w14:paraId="57D67357" w14:textId="77777777" w:rsidR="007128E4" w:rsidRPr="007128E4" w:rsidRDefault="007128E4" w:rsidP="007128E4">
      <w:pPr>
        <w:pStyle w:val="aff3"/>
        <w:ind w:leftChars="100" w:left="210"/>
        <w:rPr>
          <w:shd w:val="pct15" w:color="auto" w:fill="FFFFFF"/>
        </w:rPr>
      </w:pPr>
      <w:r w:rsidRPr="007128E4">
        <w:rPr>
          <w:shd w:val="pct15" w:color="auto" w:fill="FFFFFF"/>
        </w:rPr>
        <w:t>GigabitEthernet0/0/7        *down down      2.03%  2.03%          0          0</w:t>
      </w:r>
    </w:p>
    <w:p w14:paraId="5913C425" w14:textId="77777777" w:rsidR="007128E4" w:rsidRPr="00540DD3" w:rsidRDefault="007128E4" w:rsidP="007128E4">
      <w:pPr>
        <w:pStyle w:val="aff3"/>
        <w:ind w:leftChars="100" w:left="210"/>
      </w:pPr>
      <w:r w:rsidRPr="00540DD3">
        <w:t>GigabitEthernet0/0/8        down  down         0%     0%          0          0</w:t>
      </w:r>
    </w:p>
    <w:p w14:paraId="66589CBA" w14:textId="77777777" w:rsidR="007128E4" w:rsidRPr="007128E4" w:rsidRDefault="007128E4" w:rsidP="007128E4">
      <w:pPr>
        <w:pStyle w:val="aff3"/>
        <w:ind w:leftChars="100" w:left="210"/>
        <w:rPr>
          <w:shd w:val="pct15" w:color="auto" w:fill="FFFFFF"/>
        </w:rPr>
      </w:pPr>
      <w:r w:rsidRPr="007128E4">
        <w:rPr>
          <w:shd w:val="pct15" w:color="auto" w:fill="FFFFFF"/>
        </w:rPr>
        <w:t>GigabitEthernet0/0/9        *down down      1.91%  1.91%          0          0</w:t>
      </w:r>
    </w:p>
    <w:p w14:paraId="70816AE0" w14:textId="77777777" w:rsidR="007128E4" w:rsidRPr="007128E4" w:rsidRDefault="007128E4" w:rsidP="007128E4">
      <w:pPr>
        <w:pStyle w:val="aff3"/>
        <w:ind w:leftChars="100" w:left="210"/>
        <w:rPr>
          <w:shd w:val="pct15" w:color="auto" w:fill="FFFFFF"/>
        </w:rPr>
      </w:pPr>
      <w:r w:rsidRPr="007128E4">
        <w:rPr>
          <w:shd w:val="pct15" w:color="auto" w:fill="FFFFFF"/>
        </w:rPr>
        <w:t>GigabitEthernet0/0/10       *down down      3.95%  0.12%          0          0</w:t>
      </w:r>
    </w:p>
    <w:p w14:paraId="2FEE1560" w14:textId="77777777" w:rsidR="007128E4" w:rsidRPr="00540DD3" w:rsidRDefault="007128E4" w:rsidP="007128E4">
      <w:pPr>
        <w:pStyle w:val="aff3"/>
        <w:ind w:leftChars="100" w:left="210"/>
      </w:pPr>
      <w:r w:rsidRPr="00540DD3">
        <w:t>GigabitEthernet0/0/11       up    up           0%  4.06%          0          0</w:t>
      </w:r>
    </w:p>
    <w:p w14:paraId="2745929C" w14:textId="3328A8FE" w:rsidR="009C779F" w:rsidRPr="00266D68" w:rsidRDefault="007128E4" w:rsidP="009C779F">
      <w:pPr>
        <w:pStyle w:val="aff3"/>
        <w:ind w:leftChars="100" w:left="210"/>
        <w:rPr>
          <w:shd w:val="pct15" w:color="auto" w:fill="FFFFFF"/>
        </w:rPr>
      </w:pPr>
      <w:r w:rsidRPr="00540DD3">
        <w:t>GigabitEthernet0/0/12       up    up           0%  4.06%          0          0</w:t>
      </w:r>
    </w:p>
    <w:p w14:paraId="3316281D" w14:textId="5711F863" w:rsidR="009C779F" w:rsidRPr="00266D68" w:rsidRDefault="009C779F" w:rsidP="009C779F">
      <w:pPr>
        <w:pStyle w:val="aff3"/>
        <w:ind w:leftChars="100" w:left="210"/>
      </w:pPr>
      <w:r w:rsidRPr="00266D68">
        <w:lastRenderedPageBreak/>
        <w:t xml:space="preserve">…output </w:t>
      </w:r>
      <w:r w:rsidR="00161426">
        <w:t>omit</w:t>
      </w:r>
      <w:r w:rsidRPr="00266D68">
        <w:t>…</w:t>
      </w:r>
    </w:p>
    <w:p w14:paraId="740DB846" w14:textId="77777777" w:rsidR="009C779F" w:rsidRPr="00266D68" w:rsidRDefault="009C779F" w:rsidP="009C779F">
      <w:pPr>
        <w:pStyle w:val="aff3"/>
        <w:ind w:leftChars="100" w:left="210"/>
        <w:rPr>
          <w:rFonts w:ascii="微软雅黑" w:eastAsia="微软雅黑" w:hAnsi="微软雅黑" w:cs="Arial"/>
          <w:sz w:val="24"/>
          <w:szCs w:val="24"/>
        </w:rPr>
      </w:pPr>
    </w:p>
    <w:p w14:paraId="4D634A2B" w14:textId="77777777" w:rsidR="009C779F" w:rsidRPr="00F32D23" w:rsidRDefault="009C779F" w:rsidP="009C779F">
      <w:pPr>
        <w:pStyle w:val="aff2"/>
        <w:widowControl w:val="0"/>
        <w:topLinePunct w:val="0"/>
        <w:autoSpaceDE w:val="0"/>
        <w:autoSpaceDN w:val="0"/>
        <w:snapToGrid/>
        <w:spacing w:before="0" w:after="156"/>
        <w:ind w:left="0"/>
        <w:rPr>
          <w:kern w:val="0"/>
        </w:rPr>
      </w:pPr>
      <w:r>
        <w:rPr>
          <w:rFonts w:hint="eastAsia"/>
          <w:kern w:val="0"/>
        </w:rPr>
        <w:t>确认</w:t>
      </w:r>
      <w:r w:rsidRPr="00F32D23">
        <w:rPr>
          <w:kern w:val="0"/>
        </w:rPr>
        <w:t>R1</w:t>
      </w:r>
      <w:r w:rsidRPr="00F32D23">
        <w:rPr>
          <w:rFonts w:hint="eastAsia"/>
          <w:kern w:val="0"/>
        </w:rPr>
        <w:t>上只有</w:t>
      </w:r>
      <w:r w:rsidRPr="00F32D23">
        <w:rPr>
          <w:kern w:val="0"/>
        </w:rPr>
        <w:t>G0/0/2</w:t>
      </w:r>
      <w:r w:rsidRPr="00F32D23">
        <w:rPr>
          <w:rFonts w:hint="eastAsia"/>
          <w:kern w:val="0"/>
        </w:rPr>
        <w:t>端口被关闭，</w:t>
      </w:r>
      <w:r w:rsidRPr="00F32D23">
        <w:rPr>
          <w:kern w:val="0"/>
        </w:rPr>
        <w:t>R3</w:t>
      </w:r>
      <w:r w:rsidRPr="00F32D23">
        <w:rPr>
          <w:rFonts w:hint="eastAsia"/>
          <w:kern w:val="0"/>
        </w:rPr>
        <w:t>上只有</w:t>
      </w:r>
      <w:r w:rsidRPr="00F32D23">
        <w:rPr>
          <w:kern w:val="0"/>
        </w:rPr>
        <w:t>G0/0/1</w:t>
      </w:r>
      <w:r w:rsidRPr="00F32D23">
        <w:rPr>
          <w:rFonts w:hint="eastAsia"/>
          <w:kern w:val="0"/>
        </w:rPr>
        <w:t>端口被关闭。</w:t>
      </w:r>
    </w:p>
    <w:p w14:paraId="75212D75" w14:textId="77777777" w:rsidR="009C779F" w:rsidRPr="00266D68" w:rsidRDefault="009C779F" w:rsidP="009C779F">
      <w:pPr>
        <w:pStyle w:val="aff3"/>
        <w:ind w:leftChars="100" w:left="210"/>
      </w:pPr>
      <w:r w:rsidRPr="00266D68">
        <w:t>&lt;R1&gt;display ip interface brief</w:t>
      </w:r>
    </w:p>
    <w:p w14:paraId="14D9D98B" w14:textId="3995F970" w:rsidR="009C779F" w:rsidRPr="00266D68" w:rsidRDefault="009C779F" w:rsidP="009C779F">
      <w:pPr>
        <w:pStyle w:val="aff3"/>
        <w:ind w:leftChars="100" w:left="210"/>
      </w:pPr>
      <w:r w:rsidRPr="00266D68">
        <w:t xml:space="preserve">…output </w:t>
      </w:r>
      <w:r w:rsidR="00161426">
        <w:t>omit</w:t>
      </w:r>
      <w:r w:rsidRPr="00266D68">
        <w:t>…</w:t>
      </w:r>
    </w:p>
    <w:p w14:paraId="047B5CAD" w14:textId="77777777" w:rsidR="009C779F" w:rsidRPr="00266D68" w:rsidRDefault="009C779F" w:rsidP="009C779F">
      <w:pPr>
        <w:pStyle w:val="aff3"/>
        <w:ind w:leftChars="100" w:left="210"/>
      </w:pPr>
      <w:r w:rsidRPr="00266D68">
        <w:t>GigabitEthernet0/0/1</w:t>
      </w:r>
      <w:r w:rsidRPr="00266D68">
        <w:tab/>
      </w:r>
      <w:r w:rsidRPr="00266D68">
        <w:tab/>
      </w:r>
      <w:r w:rsidRPr="00266D68">
        <w:tab/>
        <w:t>10.0.12.1/24</w:t>
      </w:r>
      <w:r w:rsidRPr="00266D68">
        <w:tab/>
      </w:r>
      <w:r w:rsidRPr="00266D68">
        <w:tab/>
        <w:t>up</w:t>
      </w:r>
      <w:r w:rsidRPr="00266D68">
        <w:tab/>
      </w:r>
      <w:r w:rsidRPr="00266D68">
        <w:tab/>
      </w:r>
      <w:r w:rsidRPr="00266D68">
        <w:tab/>
        <w:t xml:space="preserve">up        </w:t>
      </w:r>
    </w:p>
    <w:p w14:paraId="0B9F0EA6" w14:textId="77777777" w:rsidR="009C779F" w:rsidRPr="00266D68" w:rsidRDefault="009C779F" w:rsidP="009C779F">
      <w:pPr>
        <w:pStyle w:val="aff3"/>
        <w:ind w:leftChars="100" w:left="210"/>
        <w:rPr>
          <w:shd w:val="pct15" w:color="auto" w:fill="FFFFFF"/>
        </w:rPr>
      </w:pPr>
      <w:r w:rsidRPr="00266D68">
        <w:rPr>
          <w:shd w:val="pct15" w:color="auto" w:fill="FFFFFF"/>
        </w:rPr>
        <w:t>GigabitEthernet0/0/2</w:t>
      </w:r>
      <w:r w:rsidRPr="00266D68">
        <w:rPr>
          <w:shd w:val="pct15" w:color="auto" w:fill="FFFFFF"/>
        </w:rPr>
        <w:tab/>
      </w:r>
      <w:r w:rsidRPr="00266D68">
        <w:rPr>
          <w:shd w:val="pct15" w:color="auto" w:fill="FFFFFF"/>
        </w:rPr>
        <w:tab/>
      </w:r>
      <w:r w:rsidRPr="00266D68">
        <w:rPr>
          <w:shd w:val="pct15" w:color="auto" w:fill="FFFFFF"/>
        </w:rPr>
        <w:tab/>
        <w:t>10.0.23.1/24</w:t>
      </w:r>
      <w:r w:rsidRPr="00266D68">
        <w:rPr>
          <w:shd w:val="pct15" w:color="auto" w:fill="FFFFFF"/>
        </w:rPr>
        <w:tab/>
      </w:r>
      <w:r w:rsidRPr="00266D68">
        <w:rPr>
          <w:shd w:val="pct15" w:color="auto" w:fill="FFFFFF"/>
        </w:rPr>
        <w:tab/>
        <w:t>*down</w:t>
      </w:r>
      <w:r w:rsidRPr="00266D68">
        <w:rPr>
          <w:shd w:val="pct15" w:color="auto" w:fill="FFFFFF"/>
        </w:rPr>
        <w:tab/>
      </w:r>
      <w:r w:rsidRPr="00266D68">
        <w:rPr>
          <w:shd w:val="pct15" w:color="auto" w:fill="FFFFFF"/>
        </w:rPr>
        <w:tab/>
        <w:t>down</w:t>
      </w:r>
      <w:r w:rsidRPr="00266D68">
        <w:t xml:space="preserve">      </w:t>
      </w:r>
    </w:p>
    <w:p w14:paraId="7001B9D0" w14:textId="131315DF" w:rsidR="009C779F" w:rsidRPr="00266D68" w:rsidRDefault="009C779F" w:rsidP="009C779F">
      <w:pPr>
        <w:pStyle w:val="aff3"/>
        <w:ind w:leftChars="100" w:left="210"/>
      </w:pPr>
      <w:r w:rsidRPr="00266D68">
        <w:t xml:space="preserve">…output </w:t>
      </w:r>
      <w:r w:rsidR="00161426">
        <w:t>omit</w:t>
      </w:r>
      <w:r w:rsidRPr="00266D68">
        <w:t>…</w:t>
      </w:r>
    </w:p>
    <w:p w14:paraId="0D4253A8" w14:textId="77777777" w:rsidR="009C779F" w:rsidRPr="00266D68" w:rsidRDefault="009C779F" w:rsidP="009C779F">
      <w:pPr>
        <w:pStyle w:val="aff3"/>
        <w:ind w:leftChars="100" w:left="210"/>
      </w:pPr>
    </w:p>
    <w:p w14:paraId="44900782" w14:textId="77777777" w:rsidR="009C779F" w:rsidRPr="00266D68" w:rsidRDefault="009C779F" w:rsidP="009C779F">
      <w:pPr>
        <w:pStyle w:val="aff3"/>
        <w:ind w:leftChars="100" w:left="210"/>
      </w:pPr>
      <w:r w:rsidRPr="00266D68">
        <w:t>&lt;R3&gt;display ip interface brief</w:t>
      </w:r>
    </w:p>
    <w:p w14:paraId="647CD7E6" w14:textId="0FC26539" w:rsidR="009C779F" w:rsidRPr="00266D68" w:rsidRDefault="009C779F" w:rsidP="009C779F">
      <w:pPr>
        <w:pStyle w:val="aff3"/>
        <w:ind w:leftChars="100" w:left="210"/>
      </w:pPr>
      <w:r w:rsidRPr="00266D68">
        <w:t xml:space="preserve">…output </w:t>
      </w:r>
      <w:r w:rsidR="00161426">
        <w:t>omit</w:t>
      </w:r>
      <w:r w:rsidRPr="00266D68">
        <w:t>…</w:t>
      </w:r>
    </w:p>
    <w:p w14:paraId="24736BF2" w14:textId="77777777" w:rsidR="009C779F" w:rsidRPr="00266D68" w:rsidRDefault="009C779F" w:rsidP="009C779F">
      <w:pPr>
        <w:pStyle w:val="aff3"/>
        <w:ind w:leftChars="100" w:left="210"/>
        <w:rPr>
          <w:shd w:val="pct15" w:color="auto" w:fill="FFFFFF"/>
        </w:rPr>
      </w:pPr>
      <w:r w:rsidRPr="00266D68">
        <w:rPr>
          <w:shd w:val="pct15" w:color="auto" w:fill="FFFFFF"/>
        </w:rPr>
        <w:t>GigabitEthernet0/0/1</w:t>
      </w:r>
      <w:r w:rsidRPr="00266D68">
        <w:rPr>
          <w:shd w:val="pct15" w:color="auto" w:fill="FFFFFF"/>
        </w:rPr>
        <w:tab/>
      </w:r>
      <w:r w:rsidRPr="00266D68">
        <w:rPr>
          <w:shd w:val="pct15" w:color="auto" w:fill="FFFFFF"/>
        </w:rPr>
        <w:tab/>
      </w:r>
      <w:r w:rsidRPr="00266D68">
        <w:rPr>
          <w:shd w:val="pct15" w:color="auto" w:fill="FFFFFF"/>
        </w:rPr>
        <w:tab/>
        <w:t>10.0.12.3/24</w:t>
      </w:r>
      <w:r w:rsidRPr="00266D68">
        <w:rPr>
          <w:shd w:val="pct15" w:color="auto" w:fill="FFFFFF"/>
        </w:rPr>
        <w:tab/>
      </w:r>
      <w:r w:rsidRPr="00266D68">
        <w:rPr>
          <w:shd w:val="pct15" w:color="auto" w:fill="FFFFFF"/>
        </w:rPr>
        <w:tab/>
        <w:t>*down</w:t>
      </w:r>
      <w:r w:rsidRPr="00266D68">
        <w:rPr>
          <w:shd w:val="pct15" w:color="auto" w:fill="FFFFFF"/>
        </w:rPr>
        <w:tab/>
      </w:r>
      <w:r w:rsidRPr="00266D68">
        <w:rPr>
          <w:shd w:val="pct15" w:color="auto" w:fill="FFFFFF"/>
        </w:rPr>
        <w:tab/>
        <w:t>down</w:t>
      </w:r>
      <w:r w:rsidRPr="00266D68">
        <w:t xml:space="preserve">      </w:t>
      </w:r>
    </w:p>
    <w:p w14:paraId="7B00F123" w14:textId="77777777" w:rsidR="009C779F" w:rsidRPr="00266D68" w:rsidRDefault="009C779F" w:rsidP="009C779F">
      <w:pPr>
        <w:pStyle w:val="aff3"/>
        <w:ind w:leftChars="100" w:left="210"/>
      </w:pPr>
      <w:r w:rsidRPr="00266D68">
        <w:t>GigabitEthernet0/0/2</w:t>
      </w:r>
      <w:r w:rsidRPr="00266D68">
        <w:tab/>
      </w:r>
      <w:r w:rsidRPr="00266D68">
        <w:tab/>
      </w:r>
      <w:r w:rsidRPr="00266D68">
        <w:tab/>
        <w:t>10.0.23.3/24</w:t>
      </w:r>
      <w:r w:rsidRPr="00266D68">
        <w:tab/>
      </w:r>
      <w:r w:rsidRPr="00266D68">
        <w:tab/>
        <w:t>up</w:t>
      </w:r>
      <w:r w:rsidRPr="00266D68">
        <w:tab/>
      </w:r>
      <w:r w:rsidRPr="00266D68">
        <w:tab/>
      </w:r>
      <w:r w:rsidRPr="00266D68">
        <w:tab/>
        <w:t xml:space="preserve">up     </w:t>
      </w:r>
    </w:p>
    <w:p w14:paraId="6E2FBDD4" w14:textId="57FDF213" w:rsidR="009C779F" w:rsidRPr="00266D68" w:rsidRDefault="009C779F" w:rsidP="009C779F">
      <w:pPr>
        <w:pStyle w:val="aff3"/>
        <w:ind w:leftChars="100" w:left="210"/>
      </w:pPr>
      <w:r w:rsidRPr="00266D68">
        <w:t xml:space="preserve">…output </w:t>
      </w:r>
      <w:r w:rsidR="00161426">
        <w:t>omit</w:t>
      </w:r>
      <w:r w:rsidRPr="00266D68">
        <w:t>…</w:t>
      </w:r>
    </w:p>
    <w:p w14:paraId="3892606F" w14:textId="77777777" w:rsidR="009C779F" w:rsidRPr="00F32D23" w:rsidRDefault="009C779F" w:rsidP="009C779F">
      <w:pPr>
        <w:pStyle w:val="a"/>
        <w:numPr>
          <w:ilvl w:val="0"/>
          <w:numId w:val="75"/>
        </w:numPr>
      </w:pPr>
      <w:r w:rsidRPr="00F32D23">
        <w:rPr>
          <w:rFonts w:hint="eastAsia"/>
        </w:rPr>
        <w:t>启用</w:t>
      </w:r>
      <w:r w:rsidRPr="00F32D23">
        <w:t>DHCP</w:t>
      </w:r>
      <w:r w:rsidRPr="00F32D23">
        <w:rPr>
          <w:rFonts w:hint="eastAsia"/>
        </w:rPr>
        <w:t>功能。</w:t>
      </w:r>
    </w:p>
    <w:p w14:paraId="628A43E2" w14:textId="77777777" w:rsidR="009C779F" w:rsidRPr="00F32D23" w:rsidRDefault="009C779F" w:rsidP="009C779F">
      <w:pPr>
        <w:pStyle w:val="aff2"/>
        <w:widowControl w:val="0"/>
        <w:topLinePunct w:val="0"/>
        <w:autoSpaceDE w:val="0"/>
        <w:autoSpaceDN w:val="0"/>
        <w:snapToGrid/>
        <w:spacing w:before="0" w:after="156"/>
        <w:ind w:left="0"/>
        <w:rPr>
          <w:kern w:val="0"/>
        </w:rPr>
      </w:pPr>
      <w:r w:rsidRPr="00F32D23">
        <w:rPr>
          <w:rFonts w:hint="eastAsia"/>
          <w:kern w:val="0"/>
        </w:rPr>
        <w:t>默认情况下，</w:t>
      </w:r>
      <w:r w:rsidRPr="00F32D23">
        <w:rPr>
          <w:kern w:val="0"/>
        </w:rPr>
        <w:t>DHCP</w:t>
      </w:r>
      <w:r w:rsidRPr="00F32D23">
        <w:rPr>
          <w:rFonts w:hint="eastAsia"/>
          <w:kern w:val="0"/>
        </w:rPr>
        <w:t>功能</w:t>
      </w:r>
      <w:r>
        <w:rPr>
          <w:rFonts w:hint="eastAsia"/>
          <w:kern w:val="0"/>
        </w:rPr>
        <w:t>并</w:t>
      </w:r>
      <w:r w:rsidRPr="00F32D23">
        <w:rPr>
          <w:rFonts w:hint="eastAsia"/>
          <w:kern w:val="0"/>
        </w:rPr>
        <w:t>未启用。在路由器上启用</w:t>
      </w:r>
      <w:r w:rsidRPr="00F32D23">
        <w:rPr>
          <w:kern w:val="0"/>
        </w:rPr>
        <w:t>DHCP</w:t>
      </w:r>
      <w:r w:rsidRPr="00F32D23">
        <w:rPr>
          <w:rFonts w:hint="eastAsia"/>
          <w:kern w:val="0"/>
        </w:rPr>
        <w:t>功能。</w:t>
      </w:r>
    </w:p>
    <w:p w14:paraId="6D5B32D4" w14:textId="77777777" w:rsidR="009C779F" w:rsidRPr="00266D68" w:rsidRDefault="009C779F" w:rsidP="009C779F">
      <w:pPr>
        <w:pStyle w:val="aff3"/>
        <w:ind w:leftChars="100" w:left="210"/>
      </w:pPr>
      <w:r w:rsidRPr="00266D68">
        <w:t>[R1]dhcp enable</w:t>
      </w:r>
    </w:p>
    <w:p w14:paraId="5EB9E746" w14:textId="77777777" w:rsidR="009C779F" w:rsidRPr="00266D68" w:rsidRDefault="009C779F" w:rsidP="009C779F">
      <w:pPr>
        <w:pStyle w:val="aff3"/>
        <w:ind w:leftChars="100" w:left="210"/>
      </w:pPr>
    </w:p>
    <w:p w14:paraId="1CEA56CD" w14:textId="77777777" w:rsidR="009C779F" w:rsidRPr="00266D68" w:rsidRDefault="009C779F" w:rsidP="009C779F">
      <w:pPr>
        <w:pStyle w:val="aff3"/>
        <w:ind w:leftChars="100" w:left="210"/>
      </w:pPr>
      <w:r w:rsidRPr="00266D68">
        <w:t>[R3]dhcp enable</w:t>
      </w:r>
    </w:p>
    <w:p w14:paraId="6510BF4D" w14:textId="77777777" w:rsidR="009C779F" w:rsidRPr="00F32D23" w:rsidRDefault="009C779F" w:rsidP="009C779F">
      <w:pPr>
        <w:pStyle w:val="a"/>
        <w:numPr>
          <w:ilvl w:val="0"/>
          <w:numId w:val="75"/>
        </w:numPr>
      </w:pPr>
      <w:r w:rsidRPr="00F32D23">
        <w:rPr>
          <w:rFonts w:hint="eastAsia"/>
        </w:rPr>
        <w:t>创建全局</w:t>
      </w:r>
      <w:r w:rsidRPr="00F32D23">
        <w:t>IP</w:t>
      </w:r>
      <w:r w:rsidRPr="00F32D23">
        <w:rPr>
          <w:rFonts w:hint="eastAsia"/>
        </w:rPr>
        <w:t>地址池。</w:t>
      </w:r>
    </w:p>
    <w:p w14:paraId="4E87DC17" w14:textId="77777777" w:rsidR="009C779F" w:rsidRPr="00F32D23" w:rsidRDefault="009C779F" w:rsidP="009C779F">
      <w:pPr>
        <w:pStyle w:val="aff2"/>
        <w:widowControl w:val="0"/>
        <w:topLinePunct w:val="0"/>
        <w:autoSpaceDE w:val="0"/>
        <w:autoSpaceDN w:val="0"/>
        <w:snapToGrid/>
        <w:spacing w:before="0" w:after="156"/>
        <w:ind w:left="0"/>
        <w:rPr>
          <w:kern w:val="0"/>
        </w:rPr>
      </w:pPr>
      <w:r w:rsidRPr="00F32D23">
        <w:rPr>
          <w:rFonts w:hint="eastAsia"/>
          <w:kern w:val="0"/>
        </w:rPr>
        <w:t>在</w:t>
      </w:r>
      <w:r w:rsidRPr="00F32D23">
        <w:rPr>
          <w:kern w:val="0"/>
        </w:rPr>
        <w:t>R1</w:t>
      </w:r>
      <w:r w:rsidRPr="00F32D23">
        <w:rPr>
          <w:rFonts w:hint="eastAsia"/>
          <w:kern w:val="0"/>
        </w:rPr>
        <w:t>和</w:t>
      </w:r>
      <w:r w:rsidRPr="00F32D23">
        <w:rPr>
          <w:kern w:val="0"/>
        </w:rPr>
        <w:t>R2</w:t>
      </w:r>
      <w:r w:rsidRPr="00F32D23">
        <w:rPr>
          <w:rFonts w:hint="eastAsia"/>
          <w:kern w:val="0"/>
        </w:rPr>
        <w:t>上分别创建名为</w:t>
      </w:r>
      <w:r w:rsidRPr="00F32D23">
        <w:rPr>
          <w:kern w:val="0"/>
        </w:rPr>
        <w:t>pool1</w:t>
      </w:r>
      <w:r w:rsidRPr="00F32D23">
        <w:rPr>
          <w:rFonts w:hint="eastAsia"/>
          <w:kern w:val="0"/>
        </w:rPr>
        <w:t>和</w:t>
      </w:r>
      <w:r w:rsidRPr="00F32D23">
        <w:rPr>
          <w:kern w:val="0"/>
        </w:rPr>
        <w:t>pool2</w:t>
      </w:r>
      <w:r w:rsidRPr="00F32D23">
        <w:rPr>
          <w:rFonts w:hint="eastAsia"/>
          <w:kern w:val="0"/>
        </w:rPr>
        <w:t>的地址池，并配置地址池</w:t>
      </w:r>
      <w:r>
        <w:rPr>
          <w:rFonts w:hint="eastAsia"/>
          <w:kern w:val="0"/>
        </w:rPr>
        <w:t>中</w:t>
      </w:r>
      <w:r w:rsidRPr="00F32D23">
        <w:rPr>
          <w:rFonts w:hint="eastAsia"/>
          <w:kern w:val="0"/>
        </w:rPr>
        <w:t>地址</w:t>
      </w:r>
      <w:r>
        <w:rPr>
          <w:rFonts w:hint="eastAsia"/>
          <w:kern w:val="0"/>
        </w:rPr>
        <w:t>的起始</w:t>
      </w:r>
      <w:r w:rsidRPr="00F32D23">
        <w:rPr>
          <w:rFonts w:hint="eastAsia"/>
          <w:kern w:val="0"/>
        </w:rPr>
        <w:t>范围</w:t>
      </w:r>
      <w:r>
        <w:rPr>
          <w:rFonts w:hint="eastAsia"/>
          <w:kern w:val="0"/>
        </w:rPr>
        <w:t>、</w:t>
      </w:r>
      <w:r w:rsidRPr="00F32D23">
        <w:rPr>
          <w:rFonts w:hint="eastAsia"/>
          <w:kern w:val="0"/>
        </w:rPr>
        <w:t>网关</w:t>
      </w:r>
      <w:r>
        <w:rPr>
          <w:rFonts w:hint="eastAsia"/>
          <w:kern w:val="0"/>
        </w:rPr>
        <w:t>地址</w:t>
      </w:r>
      <w:r w:rsidRPr="00F32D23">
        <w:rPr>
          <w:rFonts w:hint="eastAsia"/>
          <w:kern w:val="0"/>
        </w:rPr>
        <w:t>和地址租期。</w:t>
      </w:r>
    </w:p>
    <w:p w14:paraId="4D134681" w14:textId="77777777" w:rsidR="009C779F" w:rsidRPr="00266D68" w:rsidRDefault="009C779F" w:rsidP="009C779F">
      <w:pPr>
        <w:pStyle w:val="aff3"/>
        <w:ind w:leftChars="100" w:left="210"/>
      </w:pPr>
      <w:r w:rsidRPr="00266D68">
        <w:t>[R1]ip pool pool1</w:t>
      </w:r>
    </w:p>
    <w:p w14:paraId="7784AF22" w14:textId="77777777" w:rsidR="009C779F" w:rsidRPr="00266D68" w:rsidRDefault="009C779F" w:rsidP="009C779F">
      <w:pPr>
        <w:pStyle w:val="aff3"/>
        <w:ind w:leftChars="100" w:left="210"/>
      </w:pPr>
      <w:r w:rsidRPr="00266D68">
        <w:t>Info: It's successful to create an IP address pool.</w:t>
      </w:r>
    </w:p>
    <w:p w14:paraId="383F9740" w14:textId="77777777" w:rsidR="009C779F" w:rsidRPr="00266D68" w:rsidRDefault="009C779F" w:rsidP="009C779F">
      <w:pPr>
        <w:pStyle w:val="aff3"/>
        <w:ind w:leftChars="100" w:left="210"/>
      </w:pPr>
      <w:r w:rsidRPr="00266D68">
        <w:t>[R1-ip-pool-pool1]network 10.0.12.0 mask 24</w:t>
      </w:r>
    </w:p>
    <w:p w14:paraId="7A9A3B4D" w14:textId="77777777" w:rsidR="009C779F" w:rsidRPr="00266D68" w:rsidRDefault="009C779F" w:rsidP="009C779F">
      <w:pPr>
        <w:pStyle w:val="aff3"/>
        <w:ind w:leftChars="100" w:left="210"/>
      </w:pPr>
      <w:r w:rsidRPr="00266D68">
        <w:t>[R1-ip-pool-pool1]gateway-list 10.0.12.1</w:t>
      </w:r>
    </w:p>
    <w:p w14:paraId="09E1FD00" w14:textId="77777777" w:rsidR="009C779F" w:rsidRPr="00266D68" w:rsidRDefault="009C779F" w:rsidP="009C779F">
      <w:pPr>
        <w:pStyle w:val="aff3"/>
        <w:ind w:leftChars="100" w:left="210"/>
      </w:pPr>
      <w:r w:rsidRPr="00266D68">
        <w:t>[R1-ip-pool-pool1]lease day 1 hour 12</w:t>
      </w:r>
    </w:p>
    <w:p w14:paraId="3DB39E93" w14:textId="77777777" w:rsidR="009C779F" w:rsidRPr="00266D68" w:rsidRDefault="009C779F" w:rsidP="009C779F">
      <w:pPr>
        <w:pStyle w:val="aff3"/>
        <w:ind w:leftChars="100" w:left="210"/>
      </w:pPr>
      <w:r w:rsidRPr="00266D68">
        <w:t>[R1]interface GigabitEthernet 0/0/1</w:t>
      </w:r>
    </w:p>
    <w:p w14:paraId="2ED7425F" w14:textId="77777777" w:rsidR="009C779F" w:rsidRPr="00266D68" w:rsidRDefault="009C779F" w:rsidP="009C779F">
      <w:pPr>
        <w:pStyle w:val="aff3"/>
        <w:ind w:leftChars="100" w:left="210"/>
      </w:pPr>
      <w:r w:rsidRPr="00266D68">
        <w:t>[R1-GigabitEthernet0/0/1]dhcp select global</w:t>
      </w:r>
    </w:p>
    <w:p w14:paraId="131A0F9B" w14:textId="77777777" w:rsidR="009C779F" w:rsidRPr="00266D68" w:rsidRDefault="009C779F" w:rsidP="009C779F">
      <w:pPr>
        <w:pStyle w:val="aff3"/>
        <w:ind w:leftChars="100" w:left="210"/>
      </w:pPr>
    </w:p>
    <w:p w14:paraId="69D55FA8" w14:textId="77777777" w:rsidR="009C779F" w:rsidRPr="00266D68" w:rsidRDefault="009C779F" w:rsidP="009C779F">
      <w:pPr>
        <w:pStyle w:val="aff3"/>
        <w:ind w:leftChars="100" w:left="210"/>
      </w:pPr>
      <w:r w:rsidRPr="00266D68">
        <w:t>[R3]ip pool pool2</w:t>
      </w:r>
    </w:p>
    <w:p w14:paraId="39C3B2A2" w14:textId="77777777" w:rsidR="009C779F" w:rsidRPr="00266D68" w:rsidRDefault="009C779F" w:rsidP="009C779F">
      <w:pPr>
        <w:pStyle w:val="aff3"/>
        <w:ind w:leftChars="100" w:left="210"/>
      </w:pPr>
      <w:r w:rsidRPr="00266D68">
        <w:t>Info: It's successful to create an IP address pool.</w:t>
      </w:r>
    </w:p>
    <w:p w14:paraId="23A8BB55" w14:textId="77777777" w:rsidR="009C779F" w:rsidRPr="00266D68" w:rsidRDefault="009C779F" w:rsidP="009C779F">
      <w:pPr>
        <w:pStyle w:val="aff3"/>
        <w:ind w:leftChars="100" w:left="210"/>
      </w:pPr>
      <w:r w:rsidRPr="00266D68">
        <w:lastRenderedPageBreak/>
        <w:t>[R3-ip-pool-pool2]network 10.0.23.0 mask 24</w:t>
      </w:r>
    </w:p>
    <w:p w14:paraId="1B27747D" w14:textId="77777777" w:rsidR="009C779F" w:rsidRPr="00266D68" w:rsidRDefault="009C779F" w:rsidP="009C779F">
      <w:pPr>
        <w:pStyle w:val="aff3"/>
        <w:ind w:leftChars="100" w:left="210"/>
      </w:pPr>
      <w:r w:rsidRPr="00266D68">
        <w:t>[R3-ip-pool-pool2]gateway-list 10.0.23.3</w:t>
      </w:r>
    </w:p>
    <w:p w14:paraId="53AC9342" w14:textId="77777777" w:rsidR="009C779F" w:rsidRPr="00266D68" w:rsidRDefault="009C779F" w:rsidP="009C779F">
      <w:pPr>
        <w:pStyle w:val="aff3"/>
        <w:ind w:leftChars="100" w:left="210"/>
      </w:pPr>
      <w:r w:rsidRPr="00266D68">
        <w:t>[R3-ip-pool-pool2]lease day 1 hour 12</w:t>
      </w:r>
    </w:p>
    <w:p w14:paraId="1E9A3F7E" w14:textId="77777777" w:rsidR="009C779F" w:rsidRPr="00266D68" w:rsidRDefault="009C779F" w:rsidP="009C779F">
      <w:pPr>
        <w:pStyle w:val="aff3"/>
        <w:ind w:leftChars="100" w:left="210"/>
      </w:pPr>
      <w:r w:rsidRPr="00266D68">
        <w:t>[R3]interface GigabitEthernet 0/0/2</w:t>
      </w:r>
    </w:p>
    <w:p w14:paraId="1E82898F" w14:textId="77777777" w:rsidR="009C779F" w:rsidRPr="00266D68" w:rsidRDefault="009C779F" w:rsidP="009C779F">
      <w:pPr>
        <w:pStyle w:val="aff3"/>
        <w:ind w:leftChars="100" w:left="210"/>
      </w:pPr>
      <w:r w:rsidRPr="00266D68">
        <w:t>[R3-GigabitEthernet0/0/2]dhcp select global</w:t>
      </w:r>
    </w:p>
    <w:p w14:paraId="10E4030D" w14:textId="77777777" w:rsidR="009C779F" w:rsidRPr="00266D68" w:rsidRDefault="009C779F" w:rsidP="009C779F">
      <w:pPr>
        <w:pStyle w:val="aff3"/>
        <w:ind w:leftChars="100" w:left="210"/>
      </w:pPr>
    </w:p>
    <w:p w14:paraId="1655C3DF" w14:textId="77777777" w:rsidR="009C779F" w:rsidRPr="00F32D23" w:rsidRDefault="009C779F" w:rsidP="009C779F">
      <w:pPr>
        <w:pStyle w:val="aff2"/>
        <w:widowControl w:val="0"/>
        <w:topLinePunct w:val="0"/>
        <w:autoSpaceDE w:val="0"/>
        <w:autoSpaceDN w:val="0"/>
        <w:snapToGrid/>
        <w:spacing w:before="0" w:after="156"/>
        <w:ind w:left="0"/>
        <w:rPr>
          <w:kern w:val="0"/>
        </w:rPr>
      </w:pPr>
      <w:r w:rsidRPr="00F32D23">
        <w:rPr>
          <w:rFonts w:hint="eastAsia"/>
          <w:kern w:val="0"/>
        </w:rPr>
        <w:t>在路由器上执行</w:t>
      </w:r>
      <w:r w:rsidRPr="00F32D23">
        <w:rPr>
          <w:b/>
          <w:kern w:val="0"/>
        </w:rPr>
        <w:t>display ip pool name</w:t>
      </w:r>
      <w:r w:rsidRPr="00F32D23">
        <w:rPr>
          <w:kern w:val="0"/>
        </w:rPr>
        <w:t xml:space="preserve"> &lt;</w:t>
      </w:r>
      <w:r w:rsidRPr="00F32D23">
        <w:rPr>
          <w:i/>
          <w:kern w:val="0"/>
        </w:rPr>
        <w:t>name</w:t>
      </w:r>
      <w:r w:rsidRPr="00F32D23">
        <w:rPr>
          <w:kern w:val="0"/>
        </w:rPr>
        <w:t>&gt;</w:t>
      </w:r>
      <w:r w:rsidRPr="00F32D23">
        <w:rPr>
          <w:rFonts w:hint="eastAsia"/>
          <w:kern w:val="0"/>
        </w:rPr>
        <w:t>命令，查看配置的</w:t>
      </w:r>
      <w:r w:rsidRPr="00F32D23">
        <w:rPr>
          <w:kern w:val="0"/>
        </w:rPr>
        <w:t>IP</w:t>
      </w:r>
      <w:r w:rsidRPr="00F32D23">
        <w:rPr>
          <w:rFonts w:hint="eastAsia"/>
          <w:kern w:val="0"/>
        </w:rPr>
        <w:t>地址池</w:t>
      </w:r>
      <w:r>
        <w:rPr>
          <w:rFonts w:hint="eastAsia"/>
          <w:kern w:val="0"/>
        </w:rPr>
        <w:t>中的</w:t>
      </w:r>
      <w:r w:rsidRPr="00F32D23">
        <w:rPr>
          <w:rFonts w:hint="eastAsia"/>
          <w:kern w:val="0"/>
        </w:rPr>
        <w:t>参数。</w:t>
      </w:r>
    </w:p>
    <w:p w14:paraId="7347F3B0" w14:textId="77777777" w:rsidR="009C779F" w:rsidRPr="00266D68" w:rsidRDefault="009C779F" w:rsidP="009C779F">
      <w:pPr>
        <w:pStyle w:val="aff3"/>
        <w:ind w:leftChars="100" w:left="210"/>
      </w:pPr>
      <w:r w:rsidRPr="00266D68">
        <w:t xml:space="preserve">&lt;R1&gt;display ip pool name pool1 </w:t>
      </w:r>
    </w:p>
    <w:p w14:paraId="2A5C9130" w14:textId="77777777" w:rsidR="009C779F" w:rsidRPr="00266D68" w:rsidRDefault="009C779F" w:rsidP="009C779F">
      <w:pPr>
        <w:pStyle w:val="aff3"/>
        <w:ind w:leftChars="100" w:left="210"/>
      </w:pPr>
      <w:r w:rsidRPr="00266D68">
        <w:t xml:space="preserve">  </w:t>
      </w:r>
      <w:r w:rsidRPr="00266D68">
        <w:rPr>
          <w:shd w:val="pct15" w:color="auto" w:fill="FFFFFF"/>
        </w:rPr>
        <w:t>Pool-name</w:t>
      </w:r>
      <w:r w:rsidRPr="00266D68">
        <w:rPr>
          <w:shd w:val="pct15" w:color="auto" w:fill="FFFFFF"/>
        </w:rPr>
        <w:tab/>
      </w:r>
      <w:r w:rsidRPr="00266D68">
        <w:rPr>
          <w:shd w:val="pct15" w:color="auto" w:fill="FFFFFF"/>
        </w:rPr>
        <w:tab/>
        <w:t>: pool1</w:t>
      </w:r>
    </w:p>
    <w:p w14:paraId="3C3AA7CB" w14:textId="77777777" w:rsidR="009C779F" w:rsidRPr="00266D68" w:rsidRDefault="009C779F" w:rsidP="009C779F">
      <w:pPr>
        <w:pStyle w:val="aff3"/>
        <w:ind w:leftChars="100" w:left="210"/>
      </w:pPr>
      <w:r w:rsidRPr="00266D68">
        <w:t xml:space="preserve">  Pool-No</w:t>
      </w:r>
      <w:r w:rsidRPr="00266D68">
        <w:tab/>
      </w:r>
      <w:r w:rsidRPr="00266D68">
        <w:tab/>
        <w:t>: 0</w:t>
      </w:r>
    </w:p>
    <w:p w14:paraId="3143E9EB" w14:textId="77777777" w:rsidR="009C779F" w:rsidRPr="00266D68" w:rsidRDefault="009C779F" w:rsidP="009C779F">
      <w:pPr>
        <w:pStyle w:val="aff3"/>
        <w:ind w:leftChars="100" w:left="210"/>
      </w:pPr>
      <w:r w:rsidRPr="00266D68">
        <w:t xml:space="preserve">  </w:t>
      </w:r>
      <w:r w:rsidRPr="00266D68">
        <w:rPr>
          <w:shd w:val="pct15" w:color="auto" w:fill="FFFFFF"/>
        </w:rPr>
        <w:t>Lease</w:t>
      </w:r>
      <w:r w:rsidRPr="00266D68">
        <w:rPr>
          <w:shd w:val="pct15" w:color="auto" w:fill="FFFFFF"/>
        </w:rPr>
        <w:tab/>
      </w:r>
      <w:r w:rsidRPr="00266D68">
        <w:rPr>
          <w:shd w:val="pct15" w:color="auto" w:fill="FFFFFF"/>
        </w:rPr>
        <w:tab/>
      </w:r>
      <w:r w:rsidRPr="00266D68">
        <w:rPr>
          <w:shd w:val="pct15" w:color="auto" w:fill="FFFFFF"/>
        </w:rPr>
        <w:tab/>
        <w:t>: 1 Days 12 Hours 0 Minutes</w:t>
      </w:r>
    </w:p>
    <w:p w14:paraId="1571A7AD" w14:textId="77777777" w:rsidR="009C779F" w:rsidRPr="00266D68" w:rsidRDefault="009C779F" w:rsidP="009C779F">
      <w:pPr>
        <w:pStyle w:val="aff3"/>
        <w:ind w:leftChars="100" w:left="210"/>
      </w:pPr>
      <w:r w:rsidRPr="00266D68">
        <w:t xml:space="preserve">  Domain-name</w:t>
      </w:r>
      <w:r w:rsidRPr="00266D68">
        <w:tab/>
        <w:t>: -</w:t>
      </w:r>
    </w:p>
    <w:p w14:paraId="443A6061" w14:textId="77777777" w:rsidR="009C779F" w:rsidRPr="00266D68" w:rsidRDefault="009C779F" w:rsidP="009C779F">
      <w:pPr>
        <w:pStyle w:val="aff3"/>
        <w:ind w:leftChars="100" w:left="210"/>
      </w:pPr>
      <w:r w:rsidRPr="00266D68">
        <w:t xml:space="preserve">  DNS-server0</w:t>
      </w:r>
      <w:r w:rsidRPr="00266D68">
        <w:tab/>
        <w:t xml:space="preserve">: -               </w:t>
      </w:r>
    </w:p>
    <w:p w14:paraId="0E903C7D" w14:textId="77777777" w:rsidR="009C779F" w:rsidRPr="00266D68" w:rsidRDefault="009C779F" w:rsidP="009C779F">
      <w:pPr>
        <w:pStyle w:val="aff3"/>
        <w:ind w:leftChars="100" w:left="210"/>
      </w:pPr>
      <w:r w:rsidRPr="00266D68">
        <w:t xml:space="preserve">  NBNS-server0</w:t>
      </w:r>
      <w:r w:rsidRPr="00266D68">
        <w:tab/>
        <w:t xml:space="preserve">: -               </w:t>
      </w:r>
    </w:p>
    <w:p w14:paraId="4E6D3351" w14:textId="77777777" w:rsidR="009C779F" w:rsidRPr="00266D68" w:rsidRDefault="009C779F" w:rsidP="009C779F">
      <w:pPr>
        <w:pStyle w:val="aff3"/>
        <w:ind w:leftChars="100" w:left="210"/>
      </w:pPr>
      <w:r w:rsidRPr="00266D68">
        <w:t xml:space="preserve">  Netbios-type</w:t>
      </w:r>
      <w:r w:rsidRPr="00266D68">
        <w:tab/>
        <w:t xml:space="preserve">: -               </w:t>
      </w:r>
    </w:p>
    <w:p w14:paraId="4E569533" w14:textId="77777777" w:rsidR="009C779F" w:rsidRPr="00266D68" w:rsidRDefault="009C779F" w:rsidP="009C779F">
      <w:pPr>
        <w:pStyle w:val="aff3"/>
        <w:ind w:leftChars="100" w:left="210"/>
      </w:pPr>
      <w:r w:rsidRPr="00266D68">
        <w:t xml:space="preserve">  Position</w:t>
      </w:r>
      <w:r w:rsidRPr="00266D68">
        <w:tab/>
      </w:r>
      <w:r w:rsidRPr="00266D68">
        <w:tab/>
        <w:t>: Local           Status           : Unlocked</w:t>
      </w:r>
    </w:p>
    <w:p w14:paraId="6AA69925" w14:textId="77777777" w:rsidR="009C779F" w:rsidRDefault="009C779F" w:rsidP="009C779F">
      <w:pPr>
        <w:pStyle w:val="aff3"/>
        <w:ind w:leftChars="100" w:left="210"/>
      </w:pPr>
      <w:r w:rsidRPr="00266D68">
        <w:t xml:space="preserve">  </w:t>
      </w:r>
      <w:r w:rsidRPr="00266D68">
        <w:rPr>
          <w:shd w:val="pct15" w:color="auto" w:fill="FFFFFF"/>
        </w:rPr>
        <w:t>Gateway-0</w:t>
      </w:r>
      <w:r w:rsidRPr="00266D68">
        <w:rPr>
          <w:shd w:val="pct15" w:color="auto" w:fill="FFFFFF"/>
        </w:rPr>
        <w:tab/>
      </w:r>
      <w:r w:rsidRPr="00266D68">
        <w:rPr>
          <w:shd w:val="pct15" w:color="auto" w:fill="FFFFFF"/>
        </w:rPr>
        <w:tab/>
        <w:t>: 10.0.12.1</w:t>
      </w:r>
      <w:r w:rsidRPr="00266D68">
        <w:t xml:space="preserve">       </w:t>
      </w:r>
    </w:p>
    <w:p w14:paraId="75C0FBB8" w14:textId="71FE80A1" w:rsidR="007128E4" w:rsidRPr="00266D68" w:rsidRDefault="007128E4" w:rsidP="009C779F">
      <w:pPr>
        <w:pStyle w:val="aff3"/>
        <w:ind w:leftChars="100" w:left="210"/>
      </w:pPr>
      <w:r w:rsidRPr="007128E4">
        <w:t xml:space="preserve">  Network        : 10.0.12.0</w:t>
      </w:r>
    </w:p>
    <w:p w14:paraId="144E158F" w14:textId="77777777" w:rsidR="009C779F" w:rsidRPr="00266D68" w:rsidRDefault="009C779F" w:rsidP="009C779F">
      <w:pPr>
        <w:pStyle w:val="aff3"/>
        <w:ind w:leftChars="100" w:left="210"/>
      </w:pPr>
      <w:r w:rsidRPr="00266D68">
        <w:t xml:space="preserve">  Mask</w:t>
      </w:r>
      <w:r w:rsidRPr="00266D68">
        <w:tab/>
      </w:r>
      <w:r w:rsidRPr="00266D68">
        <w:tab/>
      </w:r>
      <w:r w:rsidRPr="00266D68">
        <w:tab/>
        <w:t>: 255.255.255.0</w:t>
      </w:r>
    </w:p>
    <w:p w14:paraId="129DBEC2" w14:textId="77777777" w:rsidR="009C779F" w:rsidRPr="00266D68" w:rsidRDefault="009C779F" w:rsidP="009C779F">
      <w:pPr>
        <w:pStyle w:val="aff3"/>
        <w:ind w:leftChars="100" w:left="210"/>
      </w:pPr>
      <w:r w:rsidRPr="00266D68">
        <w:t xml:space="preserve">  VPN instance</w:t>
      </w:r>
      <w:r w:rsidRPr="00266D68">
        <w:tab/>
        <w:t>: --</w:t>
      </w:r>
    </w:p>
    <w:p w14:paraId="48ABC79B" w14:textId="77777777" w:rsidR="009C779F" w:rsidRPr="00266D68" w:rsidRDefault="009C779F" w:rsidP="009C779F">
      <w:pPr>
        <w:pStyle w:val="aff3"/>
        <w:ind w:leftChars="100" w:left="210"/>
      </w:pPr>
      <w:r w:rsidRPr="00266D68">
        <w:t xml:space="preserve">--------------------------------------------------------------------------      </w:t>
      </w:r>
      <w:r w:rsidRPr="00266D68">
        <w:tab/>
        <w:t>Start</w:t>
      </w:r>
      <w:r w:rsidRPr="00266D68">
        <w:tab/>
      </w:r>
      <w:r w:rsidRPr="00266D68">
        <w:tab/>
      </w:r>
      <w:r w:rsidRPr="00266D68">
        <w:tab/>
        <w:t xml:space="preserve">End     </w:t>
      </w:r>
      <w:r w:rsidRPr="00266D68">
        <w:tab/>
        <w:t xml:space="preserve"> Total  Used  Idle(Expired)  Conflict  Disable</w:t>
      </w:r>
    </w:p>
    <w:p w14:paraId="011568D1" w14:textId="77777777" w:rsidR="009C779F" w:rsidRPr="00266D68" w:rsidRDefault="009C779F" w:rsidP="009C779F">
      <w:pPr>
        <w:pStyle w:val="aff3"/>
        <w:ind w:leftChars="100" w:left="210"/>
      </w:pPr>
      <w:r w:rsidRPr="00266D68">
        <w:t>--------------------------------------------------------------------------</w:t>
      </w:r>
    </w:p>
    <w:p w14:paraId="2D62D5CC" w14:textId="77777777" w:rsidR="009C779F" w:rsidRPr="00266D68" w:rsidRDefault="009C779F" w:rsidP="009C779F">
      <w:pPr>
        <w:pStyle w:val="aff3"/>
        <w:ind w:leftChars="100" w:left="210"/>
      </w:pPr>
      <w:r w:rsidRPr="00266D68">
        <w:t xml:space="preserve">   10.0.12.1</w:t>
      </w:r>
      <w:r w:rsidRPr="00266D68">
        <w:tab/>
      </w:r>
      <w:r w:rsidRPr="00266D68">
        <w:tab/>
        <w:t xml:space="preserve">10.0.12.254   253     </w:t>
      </w:r>
      <w:r w:rsidRPr="00266D68">
        <w:rPr>
          <w:shd w:val="pct15" w:color="auto" w:fill="FFFFFF"/>
        </w:rPr>
        <w:t>0</w:t>
      </w:r>
      <w:r w:rsidRPr="00266D68">
        <w:t xml:space="preserve">        253(0)          0</w:t>
      </w:r>
      <w:r w:rsidRPr="00266D68">
        <w:tab/>
      </w:r>
      <w:r w:rsidRPr="00266D68">
        <w:tab/>
        <w:t xml:space="preserve">  0</w:t>
      </w:r>
    </w:p>
    <w:p w14:paraId="43B0AB9B" w14:textId="77777777" w:rsidR="009C779F" w:rsidRPr="00266D68" w:rsidRDefault="009C779F" w:rsidP="009C779F">
      <w:pPr>
        <w:pStyle w:val="aff3"/>
        <w:ind w:leftChars="100" w:left="210"/>
      </w:pPr>
      <w:r w:rsidRPr="00266D68">
        <w:t>--------------------------------------------------------------------------</w:t>
      </w:r>
    </w:p>
    <w:p w14:paraId="6BB43D00" w14:textId="77777777" w:rsidR="009C779F" w:rsidRPr="00266D68" w:rsidRDefault="009C779F" w:rsidP="009C779F">
      <w:pPr>
        <w:pStyle w:val="aff3"/>
        <w:ind w:leftChars="100" w:left="210"/>
        <w:rPr>
          <w:rFonts w:ascii="微软雅黑" w:eastAsia="微软雅黑" w:hAnsi="微软雅黑" w:cs="Arial"/>
          <w:sz w:val="24"/>
          <w:szCs w:val="24"/>
        </w:rPr>
      </w:pPr>
    </w:p>
    <w:p w14:paraId="7C950981" w14:textId="77777777" w:rsidR="009C779F" w:rsidRPr="00F32D23" w:rsidRDefault="009C779F" w:rsidP="009C779F">
      <w:pPr>
        <w:pStyle w:val="aff2"/>
        <w:widowControl w:val="0"/>
        <w:topLinePunct w:val="0"/>
        <w:autoSpaceDE w:val="0"/>
        <w:autoSpaceDN w:val="0"/>
        <w:snapToGrid/>
        <w:spacing w:before="0" w:after="156"/>
        <w:ind w:left="0" w:firstLineChars="200" w:firstLine="480"/>
        <w:rPr>
          <w:kern w:val="0"/>
        </w:rPr>
      </w:pPr>
      <w:r w:rsidRPr="00F32D23">
        <w:rPr>
          <w:rFonts w:hint="eastAsia"/>
          <w:kern w:val="0"/>
        </w:rPr>
        <w:t>配置</w:t>
      </w:r>
      <w:r w:rsidRPr="00F32D23">
        <w:rPr>
          <w:kern w:val="0"/>
        </w:rPr>
        <w:t>S1</w:t>
      </w:r>
      <w:r>
        <w:rPr>
          <w:rFonts w:hint="eastAsia"/>
          <w:kern w:val="0"/>
        </w:rPr>
        <w:t>通过</w:t>
      </w:r>
      <w:r w:rsidRPr="00F32D23">
        <w:rPr>
          <w:rFonts w:hint="eastAsia"/>
          <w:kern w:val="0"/>
        </w:rPr>
        <w:t>缺省管理端口</w:t>
      </w:r>
      <w:r>
        <w:rPr>
          <w:rFonts w:hint="eastAsia"/>
          <w:kern w:val="0"/>
        </w:rPr>
        <w:t>VLANIF 1</w:t>
      </w:r>
      <w:r w:rsidRPr="00F32D23">
        <w:rPr>
          <w:rFonts w:hint="eastAsia"/>
          <w:kern w:val="0"/>
        </w:rPr>
        <w:t>向</w:t>
      </w:r>
      <w:r w:rsidRPr="00F32D23">
        <w:rPr>
          <w:kern w:val="0"/>
        </w:rPr>
        <w:t>DHCP</w:t>
      </w:r>
      <w:r w:rsidRPr="00F32D23">
        <w:rPr>
          <w:rFonts w:hint="eastAsia"/>
          <w:kern w:val="0"/>
        </w:rPr>
        <w:t>服务器（</w:t>
      </w:r>
      <w:r w:rsidRPr="00F32D23">
        <w:rPr>
          <w:kern w:val="0"/>
        </w:rPr>
        <w:t>R1</w:t>
      </w:r>
      <w:r w:rsidRPr="00F32D23">
        <w:rPr>
          <w:rFonts w:hint="eastAsia"/>
          <w:kern w:val="0"/>
        </w:rPr>
        <w:t>）申请</w:t>
      </w:r>
      <w:r w:rsidRPr="00F32D23">
        <w:rPr>
          <w:kern w:val="0"/>
        </w:rPr>
        <w:t>IP</w:t>
      </w:r>
      <w:r w:rsidRPr="00F32D23">
        <w:rPr>
          <w:rFonts w:hint="eastAsia"/>
          <w:kern w:val="0"/>
        </w:rPr>
        <w:t>地址。在</w:t>
      </w:r>
      <w:r w:rsidRPr="00F32D23">
        <w:rPr>
          <w:kern w:val="0"/>
        </w:rPr>
        <w:t>S2</w:t>
      </w:r>
      <w:r w:rsidRPr="00F32D23">
        <w:rPr>
          <w:rFonts w:hint="eastAsia"/>
          <w:kern w:val="0"/>
        </w:rPr>
        <w:t>上使用相同</w:t>
      </w:r>
      <w:r>
        <w:rPr>
          <w:rFonts w:hint="eastAsia"/>
          <w:kern w:val="0"/>
        </w:rPr>
        <w:t>配置</w:t>
      </w:r>
      <w:r w:rsidRPr="00F32D23">
        <w:rPr>
          <w:rFonts w:hint="eastAsia"/>
          <w:kern w:val="0"/>
        </w:rPr>
        <w:t>向</w:t>
      </w:r>
      <w:r w:rsidRPr="00F32D23">
        <w:rPr>
          <w:kern w:val="0"/>
        </w:rPr>
        <w:t>R3</w:t>
      </w:r>
      <w:r w:rsidRPr="00F32D23">
        <w:rPr>
          <w:rFonts w:hint="eastAsia"/>
          <w:kern w:val="0"/>
        </w:rPr>
        <w:t>申请</w:t>
      </w:r>
      <w:r w:rsidRPr="00F32D23">
        <w:rPr>
          <w:kern w:val="0"/>
        </w:rPr>
        <w:t>IP</w:t>
      </w:r>
      <w:r w:rsidRPr="00F32D23">
        <w:rPr>
          <w:rFonts w:hint="eastAsia"/>
          <w:kern w:val="0"/>
        </w:rPr>
        <w:t>地址。</w:t>
      </w:r>
    </w:p>
    <w:p w14:paraId="7C9A9844" w14:textId="77777777" w:rsidR="009C779F" w:rsidRPr="00266D68" w:rsidRDefault="009C779F" w:rsidP="009C779F">
      <w:pPr>
        <w:pStyle w:val="aff3"/>
        <w:ind w:leftChars="100" w:left="210"/>
      </w:pPr>
      <w:r w:rsidRPr="00266D68">
        <w:t>[S1]dhcp enable</w:t>
      </w:r>
    </w:p>
    <w:p w14:paraId="51D05307" w14:textId="77777777" w:rsidR="009C779F" w:rsidRPr="00266D68" w:rsidRDefault="009C779F" w:rsidP="009C779F">
      <w:pPr>
        <w:pStyle w:val="aff3"/>
        <w:ind w:leftChars="100" w:left="210"/>
      </w:pPr>
      <w:r w:rsidRPr="00266D68">
        <w:t>[S1]interface Vlanif 1</w:t>
      </w:r>
    </w:p>
    <w:p w14:paraId="400E03CB" w14:textId="77777777" w:rsidR="009C779F" w:rsidRPr="00266D68" w:rsidRDefault="009C779F" w:rsidP="009C779F">
      <w:pPr>
        <w:pStyle w:val="aff3"/>
        <w:ind w:leftChars="100" w:left="210"/>
      </w:pPr>
      <w:r w:rsidRPr="00266D68">
        <w:t xml:space="preserve">[S1-Vlanif1]ip address dhcp-alloc </w:t>
      </w:r>
    </w:p>
    <w:p w14:paraId="74B44AD3" w14:textId="77777777" w:rsidR="009C779F" w:rsidRPr="00266D68" w:rsidRDefault="009C779F" w:rsidP="009C779F">
      <w:pPr>
        <w:pStyle w:val="aff3"/>
        <w:ind w:leftChars="100" w:left="210"/>
      </w:pPr>
    </w:p>
    <w:p w14:paraId="43A776D0" w14:textId="77777777" w:rsidR="009C779F" w:rsidRPr="00266D68" w:rsidRDefault="009C779F" w:rsidP="009C779F">
      <w:pPr>
        <w:pStyle w:val="aff3"/>
        <w:ind w:leftChars="100" w:left="210"/>
      </w:pPr>
      <w:r w:rsidRPr="00266D68">
        <w:t>&lt;S1&gt;display ip interface brief</w:t>
      </w:r>
    </w:p>
    <w:p w14:paraId="0A85F4A3" w14:textId="63E2FBDE" w:rsidR="009C779F" w:rsidRPr="00266D68" w:rsidRDefault="009C779F" w:rsidP="009C779F">
      <w:pPr>
        <w:pStyle w:val="aff3"/>
        <w:ind w:leftChars="100" w:left="210"/>
      </w:pPr>
      <w:r w:rsidRPr="00266D68">
        <w:t xml:space="preserve">…output </w:t>
      </w:r>
      <w:r w:rsidR="00161426">
        <w:t>omit</w:t>
      </w:r>
      <w:r w:rsidRPr="00266D68">
        <w:t>…</w:t>
      </w:r>
    </w:p>
    <w:p w14:paraId="5006DA58" w14:textId="77777777" w:rsidR="009C779F" w:rsidRPr="00266D68" w:rsidRDefault="009C779F" w:rsidP="009C779F">
      <w:pPr>
        <w:pStyle w:val="aff3"/>
        <w:ind w:leftChars="100" w:left="210"/>
      </w:pPr>
      <w:r w:rsidRPr="00266D68">
        <w:t>Interface</w:t>
      </w:r>
      <w:r w:rsidRPr="00266D68">
        <w:tab/>
      </w:r>
      <w:r w:rsidRPr="00266D68">
        <w:tab/>
      </w:r>
      <w:r w:rsidRPr="00266D68">
        <w:tab/>
      </w:r>
      <w:r w:rsidRPr="00266D68">
        <w:tab/>
        <w:t xml:space="preserve">  IP Address/Mask</w:t>
      </w:r>
      <w:r w:rsidRPr="00266D68">
        <w:tab/>
        <w:t xml:space="preserve">  Physical   Protocol  </w:t>
      </w:r>
    </w:p>
    <w:p w14:paraId="31F34699" w14:textId="77777777" w:rsidR="009C779F" w:rsidRPr="00266D68" w:rsidRDefault="009C779F" w:rsidP="009C779F">
      <w:pPr>
        <w:pStyle w:val="aff3"/>
        <w:ind w:leftChars="100" w:left="210"/>
      </w:pPr>
      <w:r w:rsidRPr="00266D68">
        <w:t>MEth0/0/1</w:t>
      </w:r>
      <w:r w:rsidRPr="00266D68">
        <w:tab/>
      </w:r>
      <w:r w:rsidRPr="00266D68">
        <w:tab/>
      </w:r>
      <w:r w:rsidRPr="00266D68">
        <w:tab/>
      </w:r>
      <w:r w:rsidRPr="00266D68">
        <w:tab/>
      </w:r>
      <w:r w:rsidRPr="00266D68">
        <w:tab/>
        <w:t>unassigned</w:t>
      </w:r>
      <w:r w:rsidRPr="00266D68">
        <w:tab/>
      </w:r>
      <w:r w:rsidRPr="00266D68">
        <w:tab/>
      </w:r>
      <w:r w:rsidRPr="00266D68">
        <w:tab/>
        <w:t xml:space="preserve">down       down      </w:t>
      </w:r>
    </w:p>
    <w:p w14:paraId="5CE8333F" w14:textId="77777777" w:rsidR="009C779F" w:rsidRPr="00266D68" w:rsidRDefault="009C779F" w:rsidP="009C779F">
      <w:pPr>
        <w:pStyle w:val="aff3"/>
        <w:ind w:leftChars="100" w:left="210"/>
      </w:pPr>
      <w:r w:rsidRPr="00266D68">
        <w:lastRenderedPageBreak/>
        <w:t>NULL0</w:t>
      </w:r>
      <w:r w:rsidRPr="00266D68">
        <w:tab/>
      </w:r>
      <w:r w:rsidRPr="00266D68">
        <w:tab/>
      </w:r>
      <w:r w:rsidRPr="00266D68">
        <w:tab/>
      </w:r>
      <w:r w:rsidRPr="00266D68">
        <w:tab/>
      </w:r>
      <w:r w:rsidRPr="00266D68">
        <w:tab/>
      </w:r>
      <w:r w:rsidRPr="00266D68">
        <w:tab/>
        <w:t>unassigned</w:t>
      </w:r>
      <w:r w:rsidRPr="00266D68">
        <w:tab/>
      </w:r>
      <w:r w:rsidRPr="00266D68">
        <w:tab/>
      </w:r>
      <w:r w:rsidRPr="00266D68">
        <w:tab/>
        <w:t xml:space="preserve">up         up(s)     </w:t>
      </w:r>
    </w:p>
    <w:p w14:paraId="5302E5A8" w14:textId="39E7F676" w:rsidR="009C779F" w:rsidRPr="00266D68" w:rsidRDefault="009C779F" w:rsidP="009C779F">
      <w:pPr>
        <w:pStyle w:val="aff3"/>
        <w:ind w:leftChars="100" w:left="210"/>
      </w:pPr>
      <w:r w:rsidRPr="00266D68">
        <w:rPr>
          <w:shd w:val="pct15" w:color="auto" w:fill="FFFFFF"/>
        </w:rPr>
        <w:t>Vlanif1</w:t>
      </w:r>
      <w:r w:rsidRPr="00266D68">
        <w:rPr>
          <w:shd w:val="pct15" w:color="auto" w:fill="FFFFFF"/>
        </w:rPr>
        <w:tab/>
      </w:r>
      <w:r w:rsidRPr="00266D68">
        <w:rPr>
          <w:shd w:val="pct15" w:color="auto" w:fill="FFFFFF"/>
        </w:rPr>
        <w:tab/>
      </w:r>
      <w:r w:rsidRPr="00266D68">
        <w:rPr>
          <w:shd w:val="pct15" w:color="auto" w:fill="FFFFFF"/>
        </w:rPr>
        <w:tab/>
      </w:r>
      <w:r w:rsidRPr="00266D68">
        <w:rPr>
          <w:shd w:val="pct15" w:color="auto" w:fill="FFFFFF"/>
        </w:rPr>
        <w:tab/>
      </w:r>
      <w:r w:rsidRPr="00266D68">
        <w:rPr>
          <w:shd w:val="pct15" w:color="auto" w:fill="FFFFFF"/>
        </w:rPr>
        <w:tab/>
        <w:t>10.0.12.254/24</w:t>
      </w:r>
      <w:r w:rsidRPr="00266D68">
        <w:rPr>
          <w:shd w:val="pct15" w:color="auto" w:fill="FFFFFF"/>
        </w:rPr>
        <w:tab/>
      </w:r>
      <w:r w:rsidRPr="00266D68">
        <w:rPr>
          <w:shd w:val="pct15" w:color="auto" w:fill="FFFFFF"/>
        </w:rPr>
        <w:tab/>
        <w:t>up         up</w:t>
      </w:r>
      <w:r w:rsidRPr="00540DD3">
        <w:rPr>
          <w:shd w:val="pct15" w:color="auto" w:fill="FFFFFF"/>
        </w:rPr>
        <w:t xml:space="preserve">   </w:t>
      </w:r>
      <w:r w:rsidR="007128E4" w:rsidRPr="00540DD3">
        <w:rPr>
          <w:shd w:val="pct15" w:color="auto" w:fill="FFFFFF"/>
        </w:rPr>
        <w:t xml:space="preserve">      </w:t>
      </w:r>
    </w:p>
    <w:p w14:paraId="31313BD8" w14:textId="77777777" w:rsidR="009C779F" w:rsidRPr="00266D68" w:rsidRDefault="009C779F" w:rsidP="009C779F">
      <w:pPr>
        <w:pStyle w:val="aff3"/>
        <w:ind w:leftChars="100" w:left="210"/>
        <w:rPr>
          <w:rFonts w:ascii="微软雅黑" w:eastAsia="微软雅黑" w:hAnsi="微软雅黑" w:cs="Arial"/>
          <w:sz w:val="24"/>
          <w:szCs w:val="24"/>
        </w:rPr>
      </w:pPr>
    </w:p>
    <w:p w14:paraId="48D190D4" w14:textId="12E6CCB6" w:rsidR="009C779F" w:rsidRPr="00F32D23" w:rsidRDefault="009C779F" w:rsidP="009C779F">
      <w:pPr>
        <w:pStyle w:val="aff2"/>
        <w:widowControl w:val="0"/>
        <w:topLinePunct w:val="0"/>
        <w:autoSpaceDE w:val="0"/>
        <w:autoSpaceDN w:val="0"/>
        <w:snapToGrid/>
        <w:spacing w:before="0" w:after="156"/>
        <w:ind w:left="0"/>
        <w:rPr>
          <w:kern w:val="0"/>
        </w:rPr>
      </w:pPr>
      <w:r w:rsidRPr="00F32D23">
        <w:rPr>
          <w:rFonts w:hint="eastAsia"/>
          <w:kern w:val="0"/>
        </w:rPr>
        <w:t>验证</w:t>
      </w:r>
      <w:r w:rsidRPr="00F32D23">
        <w:rPr>
          <w:kern w:val="0"/>
        </w:rPr>
        <w:t>S1</w:t>
      </w:r>
      <w:r w:rsidRPr="00F32D23">
        <w:rPr>
          <w:rFonts w:hint="eastAsia"/>
          <w:kern w:val="0"/>
        </w:rPr>
        <w:t>从</w:t>
      </w:r>
      <w:r w:rsidRPr="00F32D23">
        <w:rPr>
          <w:kern w:val="0"/>
        </w:rPr>
        <w:t>R1</w:t>
      </w:r>
      <w:r w:rsidRPr="00F32D23">
        <w:rPr>
          <w:rFonts w:hint="eastAsia"/>
          <w:kern w:val="0"/>
        </w:rPr>
        <w:t>上名为</w:t>
      </w:r>
      <w:r w:rsidRPr="00F32D23">
        <w:rPr>
          <w:kern w:val="0"/>
        </w:rPr>
        <w:t>pool1</w:t>
      </w:r>
      <w:r w:rsidRPr="00F32D23">
        <w:rPr>
          <w:rFonts w:hint="eastAsia"/>
          <w:kern w:val="0"/>
        </w:rPr>
        <w:t>的</w:t>
      </w:r>
      <w:r w:rsidRPr="00F32D23">
        <w:rPr>
          <w:kern w:val="0"/>
        </w:rPr>
        <w:t>DHCP</w:t>
      </w:r>
      <w:r w:rsidRPr="00F32D23">
        <w:rPr>
          <w:rFonts w:hint="eastAsia"/>
          <w:kern w:val="0"/>
        </w:rPr>
        <w:t>地址池获取</w:t>
      </w:r>
      <w:r w:rsidRPr="00F32D23">
        <w:rPr>
          <w:kern w:val="0"/>
        </w:rPr>
        <w:t>IP</w:t>
      </w:r>
      <w:r w:rsidRPr="00F32D23">
        <w:rPr>
          <w:rFonts w:hint="eastAsia"/>
          <w:kern w:val="0"/>
        </w:rPr>
        <w:t>地址，</w:t>
      </w:r>
      <w:r w:rsidRPr="00F32D23">
        <w:rPr>
          <w:kern w:val="0"/>
        </w:rPr>
        <w:t>S2</w:t>
      </w:r>
      <w:r w:rsidRPr="00F32D23">
        <w:rPr>
          <w:rFonts w:hint="eastAsia"/>
          <w:kern w:val="0"/>
        </w:rPr>
        <w:t>从</w:t>
      </w:r>
      <w:r w:rsidRPr="00F32D23">
        <w:rPr>
          <w:kern w:val="0"/>
        </w:rPr>
        <w:t>R3</w:t>
      </w:r>
      <w:r w:rsidRPr="00F32D23">
        <w:rPr>
          <w:rFonts w:hint="eastAsia"/>
          <w:kern w:val="0"/>
        </w:rPr>
        <w:t>上名为</w:t>
      </w:r>
      <w:r w:rsidRPr="00F32D23">
        <w:rPr>
          <w:kern w:val="0"/>
        </w:rPr>
        <w:t>pool2</w:t>
      </w:r>
      <w:r w:rsidRPr="00F32D23">
        <w:rPr>
          <w:rFonts w:hint="eastAsia"/>
          <w:kern w:val="0"/>
        </w:rPr>
        <w:t>的</w:t>
      </w:r>
      <w:r w:rsidRPr="00F32D23">
        <w:rPr>
          <w:kern w:val="0"/>
        </w:rPr>
        <w:t>DHCP</w:t>
      </w:r>
      <w:r w:rsidRPr="00F32D23">
        <w:rPr>
          <w:rFonts w:hint="eastAsia"/>
          <w:kern w:val="0"/>
        </w:rPr>
        <w:t>地址池获取</w:t>
      </w:r>
      <w:r w:rsidRPr="00F32D23">
        <w:rPr>
          <w:kern w:val="0"/>
        </w:rPr>
        <w:t>IP</w:t>
      </w:r>
      <w:r w:rsidRPr="00F32D23">
        <w:rPr>
          <w:rFonts w:hint="eastAsia"/>
          <w:kern w:val="0"/>
        </w:rPr>
        <w:t>地址。</w:t>
      </w:r>
    </w:p>
    <w:p w14:paraId="2AADFA2C" w14:textId="77777777" w:rsidR="009C779F" w:rsidRPr="00266D68" w:rsidRDefault="009C779F" w:rsidP="009C779F">
      <w:pPr>
        <w:pStyle w:val="aff3"/>
        <w:ind w:leftChars="100" w:left="210"/>
      </w:pPr>
      <w:r w:rsidRPr="00266D68">
        <w:t xml:space="preserve">&lt;R1&gt;display ip pool name pool1  </w:t>
      </w:r>
    </w:p>
    <w:p w14:paraId="6F6325B3" w14:textId="77777777" w:rsidR="009C779F" w:rsidRPr="00266D68" w:rsidRDefault="009C779F" w:rsidP="009C779F">
      <w:pPr>
        <w:pStyle w:val="aff3"/>
        <w:ind w:leftChars="100" w:left="210"/>
      </w:pPr>
      <w:r w:rsidRPr="00266D68">
        <w:t xml:space="preserve">  Pool-name</w:t>
      </w:r>
      <w:r w:rsidRPr="00266D68">
        <w:tab/>
      </w:r>
      <w:r w:rsidRPr="00266D68">
        <w:tab/>
        <w:t>: pool1</w:t>
      </w:r>
    </w:p>
    <w:p w14:paraId="49AA3B50" w14:textId="77777777" w:rsidR="009C779F" w:rsidRPr="00266D68" w:rsidRDefault="009C779F" w:rsidP="009C779F">
      <w:pPr>
        <w:pStyle w:val="aff3"/>
        <w:ind w:leftChars="100" w:left="210"/>
      </w:pPr>
      <w:r w:rsidRPr="00266D68">
        <w:t xml:space="preserve">  Pool-No</w:t>
      </w:r>
      <w:r w:rsidRPr="00266D68">
        <w:tab/>
      </w:r>
      <w:r w:rsidRPr="00266D68">
        <w:tab/>
        <w:t>: 0</w:t>
      </w:r>
    </w:p>
    <w:p w14:paraId="22B24C7F" w14:textId="77777777" w:rsidR="009C779F" w:rsidRPr="00266D68" w:rsidRDefault="009C779F" w:rsidP="009C779F">
      <w:pPr>
        <w:pStyle w:val="aff3"/>
        <w:ind w:leftChars="100" w:left="210"/>
      </w:pPr>
      <w:r w:rsidRPr="00266D68">
        <w:t xml:space="preserve">  Lease</w:t>
      </w:r>
      <w:r w:rsidRPr="00266D68">
        <w:tab/>
      </w:r>
      <w:r w:rsidRPr="00266D68">
        <w:tab/>
      </w:r>
      <w:r w:rsidRPr="00266D68">
        <w:tab/>
        <w:t>: 1 Days 12 Hours 0 Minutes</w:t>
      </w:r>
    </w:p>
    <w:p w14:paraId="2D2D7536" w14:textId="77777777" w:rsidR="009C779F" w:rsidRPr="00266D68" w:rsidRDefault="009C779F" w:rsidP="009C779F">
      <w:pPr>
        <w:pStyle w:val="aff3"/>
        <w:ind w:leftChars="100" w:left="210"/>
      </w:pPr>
      <w:r w:rsidRPr="00266D68">
        <w:t xml:space="preserve">  Domain-name</w:t>
      </w:r>
      <w:r w:rsidRPr="00266D68">
        <w:tab/>
        <w:t>: -</w:t>
      </w:r>
    </w:p>
    <w:p w14:paraId="43F660A0" w14:textId="77777777" w:rsidR="009C779F" w:rsidRPr="00266D68" w:rsidRDefault="009C779F" w:rsidP="009C779F">
      <w:pPr>
        <w:pStyle w:val="aff3"/>
        <w:ind w:leftChars="100" w:left="210"/>
      </w:pPr>
      <w:r w:rsidRPr="00266D68">
        <w:t xml:space="preserve">  DNS-server0</w:t>
      </w:r>
      <w:r w:rsidRPr="00266D68">
        <w:tab/>
        <w:t xml:space="preserve">: -               </w:t>
      </w:r>
    </w:p>
    <w:p w14:paraId="5DE5A2F4" w14:textId="77777777" w:rsidR="009C779F" w:rsidRPr="00266D68" w:rsidRDefault="009C779F" w:rsidP="009C779F">
      <w:pPr>
        <w:pStyle w:val="aff3"/>
        <w:ind w:leftChars="100" w:left="210"/>
      </w:pPr>
      <w:r w:rsidRPr="00266D68">
        <w:t xml:space="preserve">  NBNS-server0</w:t>
      </w:r>
      <w:r w:rsidRPr="00266D68">
        <w:tab/>
        <w:t xml:space="preserve">: -               </w:t>
      </w:r>
    </w:p>
    <w:p w14:paraId="4DA959C2" w14:textId="77777777" w:rsidR="009C779F" w:rsidRPr="00266D68" w:rsidRDefault="009C779F" w:rsidP="009C779F">
      <w:pPr>
        <w:pStyle w:val="aff3"/>
        <w:ind w:leftChars="100" w:left="210"/>
      </w:pPr>
      <w:r w:rsidRPr="00266D68">
        <w:t xml:space="preserve">  Netbios-type</w:t>
      </w:r>
      <w:r w:rsidRPr="00266D68">
        <w:tab/>
        <w:t xml:space="preserve">: -               </w:t>
      </w:r>
    </w:p>
    <w:p w14:paraId="74E54FA0" w14:textId="77777777" w:rsidR="009C779F" w:rsidRPr="00266D68" w:rsidRDefault="009C779F" w:rsidP="009C779F">
      <w:pPr>
        <w:pStyle w:val="aff3"/>
        <w:ind w:leftChars="100" w:left="210"/>
      </w:pPr>
      <w:r w:rsidRPr="00266D68">
        <w:t xml:space="preserve">  Position       : Local           Status           : Unlocked</w:t>
      </w:r>
    </w:p>
    <w:p w14:paraId="1C2C9966" w14:textId="77777777" w:rsidR="009C779F" w:rsidRDefault="009C779F" w:rsidP="009C779F">
      <w:pPr>
        <w:pStyle w:val="aff3"/>
        <w:ind w:leftChars="100" w:left="210"/>
      </w:pPr>
      <w:r w:rsidRPr="00266D68">
        <w:t xml:space="preserve">  Gateway-0</w:t>
      </w:r>
      <w:r w:rsidRPr="00266D68">
        <w:tab/>
      </w:r>
      <w:r w:rsidRPr="00266D68">
        <w:tab/>
        <w:t xml:space="preserve">: </w:t>
      </w:r>
      <w:r w:rsidRPr="00266D68">
        <w:rPr>
          <w:shd w:val="pct15" w:color="auto" w:fill="FFFFFF"/>
        </w:rPr>
        <w:t>10.0.12.1</w:t>
      </w:r>
      <w:r w:rsidRPr="00266D68">
        <w:t xml:space="preserve">       </w:t>
      </w:r>
    </w:p>
    <w:p w14:paraId="0DF9B8A1" w14:textId="4B6091BD" w:rsidR="004D4BA0" w:rsidRPr="00266D68" w:rsidRDefault="004D4BA0" w:rsidP="009C779F">
      <w:pPr>
        <w:pStyle w:val="aff3"/>
        <w:ind w:leftChars="100" w:left="210"/>
      </w:pPr>
      <w:r>
        <w:rPr>
          <w:rFonts w:hint="eastAsia"/>
        </w:rPr>
        <w:t xml:space="preserve">  </w:t>
      </w:r>
      <w:r w:rsidRPr="004D4BA0">
        <w:t>Network        : 10.0.12.0</w:t>
      </w:r>
    </w:p>
    <w:p w14:paraId="7605A3A9" w14:textId="77777777" w:rsidR="009C779F" w:rsidRPr="00266D68" w:rsidRDefault="009C779F" w:rsidP="009C779F">
      <w:pPr>
        <w:pStyle w:val="aff3"/>
        <w:ind w:leftChars="100" w:left="210"/>
      </w:pPr>
      <w:r w:rsidRPr="00266D68">
        <w:t xml:space="preserve">  Mask</w:t>
      </w:r>
      <w:r w:rsidRPr="00266D68">
        <w:tab/>
      </w:r>
      <w:r w:rsidRPr="00266D68">
        <w:tab/>
      </w:r>
      <w:r w:rsidRPr="00266D68">
        <w:tab/>
        <w:t>: 255.255.255.0</w:t>
      </w:r>
    </w:p>
    <w:p w14:paraId="516480C8" w14:textId="77777777" w:rsidR="009C779F" w:rsidRPr="00266D68" w:rsidRDefault="009C779F" w:rsidP="009C779F">
      <w:pPr>
        <w:pStyle w:val="aff3"/>
        <w:ind w:leftChars="100" w:left="210"/>
      </w:pPr>
      <w:r w:rsidRPr="00266D68">
        <w:t xml:space="preserve">  VPN instance</w:t>
      </w:r>
      <w:r w:rsidRPr="00266D68">
        <w:tab/>
        <w:t>: --</w:t>
      </w:r>
    </w:p>
    <w:p w14:paraId="17AD5233" w14:textId="77777777" w:rsidR="009C779F" w:rsidRPr="00266D68" w:rsidRDefault="009C779F" w:rsidP="009C779F">
      <w:pPr>
        <w:pStyle w:val="aff3"/>
        <w:ind w:leftChars="100" w:left="210"/>
      </w:pPr>
      <w:r w:rsidRPr="00266D68">
        <w:t xml:space="preserve">--------------------------------------------------------------------------            </w:t>
      </w:r>
    </w:p>
    <w:p w14:paraId="6F372453" w14:textId="77777777" w:rsidR="009C779F" w:rsidRPr="00266D68" w:rsidRDefault="009C779F" w:rsidP="009C779F">
      <w:pPr>
        <w:pStyle w:val="aff3"/>
        <w:ind w:leftChars="100" w:left="210" w:firstLine="420"/>
      </w:pPr>
      <w:r w:rsidRPr="00266D68">
        <w:t>Start</w:t>
      </w:r>
      <w:r w:rsidRPr="00266D68">
        <w:tab/>
      </w:r>
      <w:r w:rsidRPr="00266D68">
        <w:tab/>
      </w:r>
      <w:r w:rsidRPr="00266D68">
        <w:tab/>
        <w:t>End</w:t>
      </w:r>
      <w:r w:rsidRPr="00266D68">
        <w:tab/>
      </w:r>
      <w:r w:rsidRPr="00266D68">
        <w:tab/>
        <w:t>Total  Used  Idle(Expired)  Conflict  Disable</w:t>
      </w:r>
    </w:p>
    <w:p w14:paraId="31796E07" w14:textId="77777777" w:rsidR="009C779F" w:rsidRPr="00266D68" w:rsidRDefault="009C779F" w:rsidP="009C779F">
      <w:pPr>
        <w:pStyle w:val="aff3"/>
        <w:ind w:leftChars="100" w:left="210"/>
      </w:pPr>
      <w:r w:rsidRPr="00266D68">
        <w:t>--------------------------------------------------------------------------</w:t>
      </w:r>
    </w:p>
    <w:p w14:paraId="1A7ECF59" w14:textId="77777777" w:rsidR="009C779F" w:rsidRPr="00266D68" w:rsidRDefault="009C779F" w:rsidP="009C779F">
      <w:pPr>
        <w:pStyle w:val="aff3"/>
        <w:ind w:leftChars="100" w:left="210"/>
      </w:pPr>
      <w:r w:rsidRPr="00266D68">
        <w:t xml:space="preserve">   10.0.12.1    10.0.12.254   253     </w:t>
      </w:r>
      <w:r w:rsidRPr="00266D68">
        <w:rPr>
          <w:shd w:val="pct15" w:color="auto" w:fill="FFFFFF"/>
        </w:rPr>
        <w:t>1</w:t>
      </w:r>
      <w:r w:rsidRPr="00266D68">
        <w:t xml:space="preserve">        252(0)         0        0</w:t>
      </w:r>
    </w:p>
    <w:p w14:paraId="0DE543C8" w14:textId="77777777" w:rsidR="009C779F" w:rsidRPr="00266D68" w:rsidRDefault="009C779F" w:rsidP="009C779F">
      <w:pPr>
        <w:pStyle w:val="aff3"/>
        <w:ind w:leftChars="100" w:left="210"/>
      </w:pPr>
      <w:r w:rsidRPr="00266D68">
        <w:t>-------------------------------------------------------------------------</w:t>
      </w:r>
    </w:p>
    <w:p w14:paraId="2F65F6D8" w14:textId="77777777" w:rsidR="009C779F" w:rsidRPr="00266D68" w:rsidRDefault="009C779F" w:rsidP="009C779F">
      <w:pPr>
        <w:adjustRightInd/>
        <w:spacing w:line="240" w:lineRule="auto"/>
        <w:ind w:leftChars="100" w:left="210"/>
        <w:rPr>
          <w:rFonts w:ascii="Courier New" w:hAnsi="Courier New" w:cs="Courier New"/>
          <w:sz w:val="18"/>
          <w:szCs w:val="18"/>
        </w:rPr>
      </w:pPr>
    </w:p>
    <w:p w14:paraId="75BB963B" w14:textId="77777777" w:rsidR="009C779F" w:rsidRPr="00266D68" w:rsidRDefault="009C779F" w:rsidP="009C779F">
      <w:pPr>
        <w:pStyle w:val="aff3"/>
        <w:ind w:leftChars="100" w:left="210"/>
      </w:pPr>
      <w:r w:rsidRPr="00266D68">
        <w:t xml:space="preserve"> &lt;R3&gt;display ip pool name pool2 </w:t>
      </w:r>
    </w:p>
    <w:p w14:paraId="387F4680" w14:textId="77777777" w:rsidR="009C779F" w:rsidRPr="00266D68" w:rsidRDefault="009C779F" w:rsidP="009C779F">
      <w:pPr>
        <w:pStyle w:val="aff3"/>
        <w:ind w:leftChars="100" w:left="210"/>
      </w:pPr>
      <w:r w:rsidRPr="00266D68">
        <w:t xml:space="preserve">  Pool-name</w:t>
      </w:r>
      <w:r w:rsidRPr="00266D68">
        <w:tab/>
      </w:r>
      <w:r w:rsidRPr="00266D68">
        <w:tab/>
        <w:t>: pool2</w:t>
      </w:r>
    </w:p>
    <w:p w14:paraId="05C07A17" w14:textId="77777777" w:rsidR="009C779F" w:rsidRPr="00266D68" w:rsidRDefault="009C779F" w:rsidP="009C779F">
      <w:pPr>
        <w:pStyle w:val="aff3"/>
        <w:ind w:leftChars="100" w:left="210"/>
      </w:pPr>
      <w:r w:rsidRPr="00266D68">
        <w:t xml:space="preserve">  Pool-No</w:t>
      </w:r>
      <w:r w:rsidRPr="00266D68">
        <w:tab/>
      </w:r>
      <w:r w:rsidRPr="00266D68">
        <w:tab/>
        <w:t>: 0</w:t>
      </w:r>
    </w:p>
    <w:p w14:paraId="441872D0" w14:textId="77777777" w:rsidR="009C779F" w:rsidRPr="00266D68" w:rsidRDefault="009C779F" w:rsidP="009C779F">
      <w:pPr>
        <w:pStyle w:val="aff3"/>
        <w:ind w:leftChars="100" w:left="210"/>
      </w:pPr>
      <w:r w:rsidRPr="00266D68">
        <w:t xml:space="preserve">  Lease</w:t>
      </w:r>
      <w:r w:rsidRPr="00266D68">
        <w:tab/>
      </w:r>
      <w:r w:rsidRPr="00266D68">
        <w:tab/>
      </w:r>
      <w:r w:rsidRPr="00266D68">
        <w:tab/>
        <w:t>: 1 Days 12 Hours 0 Minutes</w:t>
      </w:r>
    </w:p>
    <w:p w14:paraId="78F960B6" w14:textId="77777777" w:rsidR="009C779F" w:rsidRPr="00266D68" w:rsidRDefault="009C779F" w:rsidP="009C779F">
      <w:pPr>
        <w:pStyle w:val="aff3"/>
        <w:ind w:leftChars="100" w:left="210"/>
      </w:pPr>
      <w:r w:rsidRPr="00266D68">
        <w:t xml:space="preserve">  Domain-name</w:t>
      </w:r>
      <w:r w:rsidRPr="00266D68">
        <w:tab/>
        <w:t>: -</w:t>
      </w:r>
    </w:p>
    <w:p w14:paraId="12002D71" w14:textId="77777777" w:rsidR="009C779F" w:rsidRPr="00266D68" w:rsidRDefault="009C779F" w:rsidP="009C779F">
      <w:pPr>
        <w:pStyle w:val="aff3"/>
        <w:ind w:leftChars="100" w:left="210"/>
      </w:pPr>
      <w:r w:rsidRPr="00266D68">
        <w:t xml:space="preserve">  DNS-server0</w:t>
      </w:r>
      <w:r w:rsidRPr="00266D68">
        <w:tab/>
        <w:t xml:space="preserve">: -               </w:t>
      </w:r>
    </w:p>
    <w:p w14:paraId="2BDBFD54" w14:textId="77777777" w:rsidR="009C779F" w:rsidRPr="00266D68" w:rsidRDefault="009C779F" w:rsidP="009C779F">
      <w:pPr>
        <w:pStyle w:val="aff3"/>
        <w:ind w:leftChars="100" w:left="210"/>
      </w:pPr>
      <w:r w:rsidRPr="00266D68">
        <w:t xml:space="preserve">  NBNS-server0</w:t>
      </w:r>
      <w:r w:rsidRPr="00266D68">
        <w:tab/>
        <w:t xml:space="preserve">: -               </w:t>
      </w:r>
    </w:p>
    <w:p w14:paraId="3192389D" w14:textId="77777777" w:rsidR="009C779F" w:rsidRPr="00266D68" w:rsidRDefault="009C779F" w:rsidP="009C779F">
      <w:pPr>
        <w:pStyle w:val="aff3"/>
        <w:ind w:leftChars="100" w:left="210"/>
      </w:pPr>
      <w:r w:rsidRPr="00266D68">
        <w:t xml:space="preserve">  Netbios-type</w:t>
      </w:r>
      <w:r w:rsidRPr="00266D68">
        <w:tab/>
        <w:t xml:space="preserve">: -               </w:t>
      </w:r>
    </w:p>
    <w:p w14:paraId="5192A23F" w14:textId="77777777" w:rsidR="009C779F" w:rsidRPr="00266D68" w:rsidRDefault="009C779F" w:rsidP="009C779F">
      <w:pPr>
        <w:pStyle w:val="aff3"/>
        <w:ind w:leftChars="100" w:left="210"/>
      </w:pPr>
      <w:r w:rsidRPr="00266D68">
        <w:t xml:space="preserve">  Position</w:t>
      </w:r>
      <w:r w:rsidRPr="00266D68">
        <w:tab/>
      </w:r>
      <w:r w:rsidRPr="00266D68">
        <w:tab/>
        <w:t>: Local           Status           : Unlocked</w:t>
      </w:r>
    </w:p>
    <w:p w14:paraId="0167221B" w14:textId="77777777" w:rsidR="009C779F" w:rsidRDefault="009C779F" w:rsidP="009C779F">
      <w:pPr>
        <w:pStyle w:val="aff3"/>
        <w:ind w:leftChars="100" w:left="210"/>
      </w:pPr>
      <w:r w:rsidRPr="00266D68">
        <w:t xml:space="preserve">  Gateway-0</w:t>
      </w:r>
      <w:r w:rsidRPr="00266D68">
        <w:tab/>
      </w:r>
      <w:r w:rsidRPr="00266D68">
        <w:tab/>
        <w:t xml:space="preserve">: </w:t>
      </w:r>
      <w:r w:rsidRPr="00266D68">
        <w:rPr>
          <w:shd w:val="pct15" w:color="auto" w:fill="FFFFFF"/>
        </w:rPr>
        <w:t>10.0.23.3</w:t>
      </w:r>
      <w:r w:rsidRPr="00266D68">
        <w:t xml:space="preserve">       </w:t>
      </w:r>
    </w:p>
    <w:p w14:paraId="2035BD33" w14:textId="74201605" w:rsidR="004D4BA0" w:rsidRPr="00266D68" w:rsidRDefault="004D4BA0" w:rsidP="009C779F">
      <w:pPr>
        <w:pStyle w:val="aff3"/>
        <w:ind w:leftChars="100" w:left="210"/>
      </w:pPr>
      <w:r>
        <w:rPr>
          <w:rFonts w:hint="eastAsia"/>
        </w:rPr>
        <w:t xml:space="preserve">  </w:t>
      </w:r>
      <w:r w:rsidRPr="004D4BA0">
        <w:t>Network        : 10.0.2</w:t>
      </w:r>
      <w:r>
        <w:rPr>
          <w:rFonts w:hint="eastAsia"/>
        </w:rPr>
        <w:t>3</w:t>
      </w:r>
      <w:r w:rsidRPr="004D4BA0">
        <w:t>.0</w:t>
      </w:r>
    </w:p>
    <w:p w14:paraId="6C9429C4" w14:textId="77777777" w:rsidR="009C779F" w:rsidRPr="00266D68" w:rsidRDefault="009C779F" w:rsidP="009C779F">
      <w:pPr>
        <w:pStyle w:val="aff3"/>
        <w:ind w:leftChars="100" w:left="210"/>
      </w:pPr>
      <w:r w:rsidRPr="00266D68">
        <w:t xml:space="preserve">  Mask</w:t>
      </w:r>
      <w:r w:rsidRPr="00266D68">
        <w:tab/>
      </w:r>
      <w:r w:rsidRPr="00266D68">
        <w:tab/>
      </w:r>
      <w:r w:rsidRPr="00266D68">
        <w:tab/>
        <w:t>: 255.255.255.0</w:t>
      </w:r>
    </w:p>
    <w:p w14:paraId="0B133ABF" w14:textId="77777777" w:rsidR="009C779F" w:rsidRPr="00266D68" w:rsidRDefault="009C779F" w:rsidP="009C779F">
      <w:pPr>
        <w:pStyle w:val="aff3"/>
        <w:ind w:leftChars="100" w:left="210"/>
      </w:pPr>
      <w:r w:rsidRPr="00266D68">
        <w:lastRenderedPageBreak/>
        <w:t xml:space="preserve">  VPN instance</w:t>
      </w:r>
      <w:r w:rsidRPr="00266D68">
        <w:tab/>
        <w:t>: --</w:t>
      </w:r>
    </w:p>
    <w:p w14:paraId="7BC157AC" w14:textId="77777777" w:rsidR="009C779F" w:rsidRPr="00266D68" w:rsidRDefault="009C779F" w:rsidP="009C779F">
      <w:pPr>
        <w:pStyle w:val="aff3"/>
        <w:ind w:leftChars="100" w:left="210"/>
      </w:pPr>
      <w:r w:rsidRPr="00266D68">
        <w:t>--------------------------------------------------------------------------</w:t>
      </w:r>
    </w:p>
    <w:p w14:paraId="434D5AB8" w14:textId="77777777" w:rsidR="009C779F" w:rsidRPr="00266D68" w:rsidRDefault="009C779F" w:rsidP="009C779F">
      <w:pPr>
        <w:pStyle w:val="aff3"/>
        <w:ind w:leftChars="100" w:left="210"/>
      </w:pPr>
      <w:r w:rsidRPr="00266D68">
        <w:t xml:space="preserve">         Start          End       Total  Used  Idle(Expired)  Conflict  Disable</w:t>
      </w:r>
    </w:p>
    <w:p w14:paraId="099E1ACA" w14:textId="77777777" w:rsidR="009C779F" w:rsidRPr="00266D68" w:rsidRDefault="009C779F" w:rsidP="009C779F">
      <w:pPr>
        <w:pStyle w:val="aff3"/>
        <w:ind w:leftChars="100" w:left="210"/>
      </w:pPr>
      <w:r w:rsidRPr="00266D68">
        <w:t>--------------------------------------------------------------------------</w:t>
      </w:r>
    </w:p>
    <w:p w14:paraId="117677F9" w14:textId="77777777" w:rsidR="009C779F" w:rsidRPr="00266D68" w:rsidRDefault="009C779F" w:rsidP="009C779F">
      <w:pPr>
        <w:pStyle w:val="aff3"/>
        <w:ind w:leftChars="100" w:left="210"/>
      </w:pPr>
      <w:r w:rsidRPr="00266D68">
        <w:t xml:space="preserve">       10.0.23.1   10.0.23.254   253     </w:t>
      </w:r>
      <w:r w:rsidRPr="00266D68">
        <w:rPr>
          <w:shd w:val="pct15" w:color="auto" w:fill="FFFFFF"/>
        </w:rPr>
        <w:t>1</w:t>
      </w:r>
      <w:r w:rsidRPr="00266D68">
        <w:t xml:space="preserve">        252(0)           0     </w:t>
      </w:r>
      <w:r w:rsidRPr="00266D68">
        <w:tab/>
        <w:t xml:space="preserve">    0</w:t>
      </w:r>
    </w:p>
    <w:p w14:paraId="08E554F7" w14:textId="77777777" w:rsidR="009C779F" w:rsidRPr="00266D68" w:rsidRDefault="009C779F" w:rsidP="009C779F">
      <w:pPr>
        <w:pStyle w:val="aff3"/>
        <w:ind w:leftChars="100" w:left="210"/>
      </w:pPr>
      <w:r w:rsidRPr="00266D68">
        <w:t>--------------------------------------------------------------------------</w:t>
      </w:r>
    </w:p>
    <w:p w14:paraId="60F94279" w14:textId="77777777" w:rsidR="009C779F" w:rsidRPr="00266D68" w:rsidRDefault="009C779F" w:rsidP="009C779F">
      <w:pPr>
        <w:pStyle w:val="aff2"/>
        <w:spacing w:after="156"/>
        <w:ind w:leftChars="100" w:left="210" w:firstLine="0"/>
      </w:pPr>
    </w:p>
    <w:p w14:paraId="55780561" w14:textId="77777777" w:rsidR="009C779F" w:rsidRPr="00F32D23" w:rsidRDefault="009C779F" w:rsidP="009C779F">
      <w:pPr>
        <w:pStyle w:val="aff2"/>
        <w:widowControl w:val="0"/>
        <w:topLinePunct w:val="0"/>
        <w:autoSpaceDE w:val="0"/>
        <w:autoSpaceDN w:val="0"/>
        <w:snapToGrid/>
        <w:spacing w:before="0" w:after="156"/>
        <w:ind w:left="0"/>
        <w:rPr>
          <w:kern w:val="0"/>
        </w:rPr>
      </w:pPr>
      <w:r w:rsidRPr="00F32D23">
        <w:rPr>
          <w:rFonts w:hint="eastAsia"/>
          <w:kern w:val="0"/>
        </w:rPr>
        <w:t>进行新的配置前，确保</w:t>
      </w:r>
      <w:r w:rsidRPr="00F32D23">
        <w:rPr>
          <w:kern w:val="0"/>
        </w:rPr>
        <w:t>R1</w:t>
      </w:r>
      <w:r w:rsidRPr="00F32D23">
        <w:rPr>
          <w:rFonts w:hint="eastAsia"/>
          <w:kern w:val="0"/>
        </w:rPr>
        <w:t>和</w:t>
      </w:r>
      <w:r w:rsidRPr="00F32D23">
        <w:rPr>
          <w:kern w:val="0"/>
        </w:rPr>
        <w:t>R3</w:t>
      </w:r>
      <w:r w:rsidRPr="00F32D23">
        <w:rPr>
          <w:rFonts w:hint="eastAsia"/>
          <w:kern w:val="0"/>
        </w:rPr>
        <w:t>上的全局地址池配置已经完成。</w:t>
      </w:r>
    </w:p>
    <w:p w14:paraId="787349E1" w14:textId="77777777" w:rsidR="009C779F" w:rsidRPr="00F32D23" w:rsidRDefault="009C779F" w:rsidP="009C779F">
      <w:pPr>
        <w:pStyle w:val="a"/>
        <w:numPr>
          <w:ilvl w:val="0"/>
          <w:numId w:val="75"/>
        </w:numPr>
      </w:pPr>
      <w:r w:rsidRPr="00F32D23">
        <w:rPr>
          <w:rFonts w:hint="eastAsia"/>
        </w:rPr>
        <w:t>创建接口地址池。</w:t>
      </w:r>
    </w:p>
    <w:p w14:paraId="79E62F4D" w14:textId="77777777" w:rsidR="009C779F" w:rsidRPr="00F32D23" w:rsidRDefault="009C779F" w:rsidP="009C779F">
      <w:pPr>
        <w:pStyle w:val="aff2"/>
        <w:widowControl w:val="0"/>
        <w:topLinePunct w:val="0"/>
        <w:autoSpaceDE w:val="0"/>
        <w:autoSpaceDN w:val="0"/>
        <w:snapToGrid/>
        <w:spacing w:before="0" w:after="156"/>
        <w:ind w:left="0"/>
        <w:rPr>
          <w:kern w:val="0"/>
        </w:rPr>
      </w:pPr>
      <w:r w:rsidRPr="00F32D23">
        <w:rPr>
          <w:rFonts w:hint="eastAsia"/>
          <w:kern w:val="0"/>
        </w:rPr>
        <w:t>关闭</w:t>
      </w:r>
      <w:r w:rsidRPr="00F32D23">
        <w:rPr>
          <w:kern w:val="0"/>
        </w:rPr>
        <w:t>R1</w:t>
      </w:r>
      <w:r w:rsidRPr="00F32D23">
        <w:rPr>
          <w:rFonts w:hint="eastAsia"/>
          <w:kern w:val="0"/>
        </w:rPr>
        <w:t>上的</w:t>
      </w:r>
      <w:r w:rsidRPr="00F32D23">
        <w:rPr>
          <w:kern w:val="0"/>
        </w:rPr>
        <w:t>G0/0/1</w:t>
      </w:r>
      <w:r w:rsidRPr="00F32D23">
        <w:rPr>
          <w:rFonts w:hint="eastAsia"/>
          <w:kern w:val="0"/>
        </w:rPr>
        <w:t>接口，</w:t>
      </w:r>
      <w:r w:rsidRPr="00F32D23">
        <w:rPr>
          <w:kern w:val="0"/>
        </w:rPr>
        <w:t>R3</w:t>
      </w:r>
      <w:r w:rsidRPr="00F32D23">
        <w:rPr>
          <w:rFonts w:hint="eastAsia"/>
          <w:kern w:val="0"/>
        </w:rPr>
        <w:t>上的</w:t>
      </w:r>
      <w:r w:rsidRPr="00F32D23">
        <w:rPr>
          <w:kern w:val="0"/>
        </w:rPr>
        <w:t>G0/0/2</w:t>
      </w:r>
      <w:r w:rsidRPr="00F32D23">
        <w:rPr>
          <w:rFonts w:hint="eastAsia"/>
          <w:kern w:val="0"/>
        </w:rPr>
        <w:t>接口。</w:t>
      </w:r>
    </w:p>
    <w:p w14:paraId="0EB192D7" w14:textId="77777777" w:rsidR="009C779F" w:rsidRPr="00266D68" w:rsidRDefault="009C779F" w:rsidP="009C779F">
      <w:pPr>
        <w:pStyle w:val="aff3"/>
        <w:ind w:leftChars="100" w:left="210"/>
      </w:pPr>
      <w:r w:rsidRPr="00266D68">
        <w:t>[R1]interface GigabitEthernet 0/0/1</w:t>
      </w:r>
    </w:p>
    <w:p w14:paraId="4D5AEAF1" w14:textId="77777777" w:rsidR="009C779F" w:rsidRPr="00266D68" w:rsidRDefault="009C779F" w:rsidP="009C779F">
      <w:pPr>
        <w:pStyle w:val="aff3"/>
        <w:ind w:leftChars="100" w:left="210"/>
      </w:pPr>
      <w:r w:rsidRPr="00266D68">
        <w:t>[R1-GigabitEthernet0/0/1]shutdown</w:t>
      </w:r>
    </w:p>
    <w:p w14:paraId="33F3F92B" w14:textId="77777777" w:rsidR="009C779F" w:rsidRPr="00266D68" w:rsidRDefault="009C779F" w:rsidP="009C779F">
      <w:pPr>
        <w:pStyle w:val="aff3"/>
        <w:ind w:leftChars="100" w:left="210"/>
      </w:pPr>
    </w:p>
    <w:p w14:paraId="31AAA364" w14:textId="77777777" w:rsidR="009C779F" w:rsidRPr="00266D68" w:rsidRDefault="009C779F" w:rsidP="009C779F">
      <w:pPr>
        <w:pStyle w:val="aff3"/>
        <w:ind w:leftChars="100" w:left="210"/>
      </w:pPr>
      <w:r w:rsidRPr="00266D68">
        <w:t>[R3]interface GigabitEthernet 0/0/2</w:t>
      </w:r>
    </w:p>
    <w:p w14:paraId="7A4AF2B7" w14:textId="77777777" w:rsidR="009C779F" w:rsidRPr="00266D68" w:rsidRDefault="009C779F" w:rsidP="009C779F">
      <w:pPr>
        <w:pStyle w:val="aff3"/>
        <w:ind w:leftChars="100" w:left="210"/>
      </w:pPr>
      <w:r w:rsidRPr="00266D68">
        <w:t>[R3-GigabitEthernet0/0/2]shutdown</w:t>
      </w:r>
    </w:p>
    <w:p w14:paraId="284E49F2" w14:textId="77777777" w:rsidR="009C779F" w:rsidRPr="00266D68" w:rsidRDefault="009C779F" w:rsidP="009C779F">
      <w:pPr>
        <w:pStyle w:val="aff3"/>
        <w:ind w:leftChars="100" w:left="210"/>
      </w:pPr>
    </w:p>
    <w:p w14:paraId="5E779F4E" w14:textId="77777777" w:rsidR="009C779F" w:rsidRPr="00F32D23" w:rsidRDefault="009C779F" w:rsidP="009C779F">
      <w:pPr>
        <w:pStyle w:val="aff2"/>
        <w:widowControl w:val="0"/>
        <w:topLinePunct w:val="0"/>
        <w:autoSpaceDE w:val="0"/>
        <w:autoSpaceDN w:val="0"/>
        <w:snapToGrid/>
        <w:spacing w:before="0" w:after="156"/>
        <w:ind w:left="0"/>
        <w:rPr>
          <w:kern w:val="0"/>
        </w:rPr>
      </w:pPr>
      <w:r>
        <w:rPr>
          <w:rFonts w:hint="eastAsia"/>
          <w:kern w:val="0"/>
        </w:rPr>
        <w:t>执行</w:t>
      </w:r>
      <w:r w:rsidRPr="00F32D23">
        <w:rPr>
          <w:b/>
          <w:kern w:val="0"/>
        </w:rPr>
        <w:t>dhcp select interface</w:t>
      </w:r>
      <w:r w:rsidRPr="00F32D23">
        <w:rPr>
          <w:rFonts w:hint="eastAsia"/>
          <w:kern w:val="0"/>
        </w:rPr>
        <w:t>命令</w:t>
      </w:r>
      <w:r>
        <w:rPr>
          <w:rFonts w:hint="eastAsia"/>
          <w:kern w:val="0"/>
        </w:rPr>
        <w:t>开启</w:t>
      </w:r>
      <w:r w:rsidRPr="00F32D23">
        <w:rPr>
          <w:rFonts w:hint="eastAsia"/>
          <w:kern w:val="0"/>
        </w:rPr>
        <w:t>接口的DHCP服务功能，指定</w:t>
      </w:r>
      <w:r>
        <w:rPr>
          <w:rFonts w:hint="eastAsia"/>
          <w:kern w:val="0"/>
        </w:rPr>
        <w:t>路由器</w:t>
      </w:r>
      <w:r w:rsidRPr="00F32D23">
        <w:rPr>
          <w:rFonts w:hint="eastAsia"/>
          <w:kern w:val="0"/>
        </w:rPr>
        <w:t>从接口地址池分配地址。</w:t>
      </w:r>
      <w:r>
        <w:rPr>
          <w:rFonts w:hint="eastAsia"/>
          <w:kern w:val="0"/>
        </w:rPr>
        <w:t>此时</w:t>
      </w:r>
      <w:r w:rsidRPr="00F32D23">
        <w:rPr>
          <w:rFonts w:hint="eastAsia"/>
          <w:kern w:val="0"/>
        </w:rPr>
        <w:t>，</w:t>
      </w:r>
      <w:r>
        <w:rPr>
          <w:rFonts w:hint="eastAsia"/>
          <w:kern w:val="0"/>
        </w:rPr>
        <w:t>我们还不希望激活网络中的DHCP服务，所以</w:t>
      </w:r>
      <w:r w:rsidRPr="00F32D23">
        <w:rPr>
          <w:rFonts w:hint="eastAsia"/>
          <w:kern w:val="0"/>
        </w:rPr>
        <w:t>先不</w:t>
      </w:r>
      <w:r>
        <w:rPr>
          <w:rFonts w:hint="eastAsia"/>
          <w:kern w:val="0"/>
        </w:rPr>
        <w:t>用</w:t>
      </w:r>
      <w:r w:rsidRPr="00F32D23">
        <w:rPr>
          <w:rFonts w:hint="eastAsia"/>
          <w:kern w:val="0"/>
        </w:rPr>
        <w:t>开启这两个接口。</w:t>
      </w:r>
    </w:p>
    <w:p w14:paraId="2E275DBC" w14:textId="77777777" w:rsidR="009C779F" w:rsidRPr="00266D68" w:rsidRDefault="009C779F" w:rsidP="009C779F">
      <w:pPr>
        <w:pStyle w:val="aff3"/>
        <w:ind w:leftChars="100" w:left="210"/>
      </w:pPr>
      <w:r w:rsidRPr="00266D68">
        <w:t>[R1]interface GigabitEthernet 0/0/2</w:t>
      </w:r>
    </w:p>
    <w:p w14:paraId="3743CC70" w14:textId="77777777" w:rsidR="009C779F" w:rsidRPr="00266D68" w:rsidRDefault="009C779F" w:rsidP="009C779F">
      <w:pPr>
        <w:pStyle w:val="aff3"/>
        <w:ind w:leftChars="100" w:left="210"/>
      </w:pPr>
      <w:r w:rsidRPr="00266D68">
        <w:t xml:space="preserve">[R1-GigabitEthernet0/0/2]dhcp select interface </w:t>
      </w:r>
    </w:p>
    <w:p w14:paraId="3F06C80B" w14:textId="77777777" w:rsidR="009C779F" w:rsidRPr="00266D68" w:rsidRDefault="009C779F" w:rsidP="009C779F">
      <w:pPr>
        <w:adjustRightInd/>
        <w:spacing w:line="240" w:lineRule="auto"/>
        <w:ind w:leftChars="100" w:left="210"/>
        <w:rPr>
          <w:rFonts w:ascii="微软雅黑" w:eastAsia="微软雅黑" w:hAnsi="微软雅黑"/>
          <w:sz w:val="24"/>
          <w:szCs w:val="24"/>
        </w:rPr>
      </w:pPr>
    </w:p>
    <w:p w14:paraId="0235224B" w14:textId="77777777" w:rsidR="009C779F" w:rsidRPr="00266D68" w:rsidRDefault="009C779F" w:rsidP="009C779F">
      <w:pPr>
        <w:pStyle w:val="aff3"/>
        <w:ind w:leftChars="100" w:left="210"/>
      </w:pPr>
      <w:r w:rsidRPr="00266D68">
        <w:t>[R3]interface GigabitEthernet 0/0/1</w:t>
      </w:r>
    </w:p>
    <w:p w14:paraId="4B7157FC" w14:textId="77777777" w:rsidR="009C779F" w:rsidRPr="00266D68" w:rsidRDefault="009C779F" w:rsidP="009C779F">
      <w:pPr>
        <w:pStyle w:val="aff3"/>
        <w:ind w:leftChars="100" w:left="210"/>
      </w:pPr>
      <w:r w:rsidRPr="00266D68">
        <w:t>[R3-GigabitEthernet0/0/1]dhcp select interface</w:t>
      </w:r>
    </w:p>
    <w:p w14:paraId="564935FD" w14:textId="77777777" w:rsidR="009C779F" w:rsidRPr="00266D68" w:rsidRDefault="009C779F" w:rsidP="009C779F">
      <w:pPr>
        <w:adjustRightInd/>
        <w:spacing w:line="240" w:lineRule="auto"/>
        <w:ind w:leftChars="100" w:left="210"/>
        <w:rPr>
          <w:rFonts w:ascii="微软雅黑" w:eastAsia="微软雅黑" w:hAnsi="微软雅黑"/>
          <w:sz w:val="24"/>
          <w:szCs w:val="24"/>
        </w:rPr>
      </w:pPr>
    </w:p>
    <w:p w14:paraId="51A91AC7" w14:textId="77777777" w:rsidR="009C779F" w:rsidRPr="00F32D23" w:rsidRDefault="009C779F" w:rsidP="009C779F">
      <w:pPr>
        <w:pStyle w:val="aff2"/>
        <w:widowControl w:val="0"/>
        <w:topLinePunct w:val="0"/>
        <w:autoSpaceDE w:val="0"/>
        <w:autoSpaceDN w:val="0"/>
        <w:snapToGrid/>
        <w:spacing w:before="0" w:after="156"/>
        <w:ind w:left="0"/>
        <w:rPr>
          <w:kern w:val="0"/>
        </w:rPr>
      </w:pPr>
      <w:r w:rsidRPr="00F32D23">
        <w:rPr>
          <w:rFonts w:hint="eastAsia"/>
          <w:kern w:val="0"/>
        </w:rPr>
        <w:t>从</w:t>
      </w:r>
      <w:r w:rsidRPr="00F32D23">
        <w:rPr>
          <w:kern w:val="0"/>
        </w:rPr>
        <w:t>R1</w:t>
      </w:r>
      <w:r w:rsidRPr="00F32D23">
        <w:rPr>
          <w:rFonts w:hint="eastAsia"/>
          <w:kern w:val="0"/>
        </w:rPr>
        <w:t>和</w:t>
      </w:r>
      <w:r w:rsidRPr="00F32D23">
        <w:rPr>
          <w:kern w:val="0"/>
        </w:rPr>
        <w:t>R3</w:t>
      </w:r>
      <w:r w:rsidRPr="00F32D23">
        <w:rPr>
          <w:rFonts w:hint="eastAsia"/>
          <w:kern w:val="0"/>
        </w:rPr>
        <w:t>的接口地址池中为</w:t>
      </w:r>
      <w:r w:rsidRPr="00F32D23">
        <w:rPr>
          <w:kern w:val="0"/>
        </w:rPr>
        <w:t>DNS</w:t>
      </w:r>
      <w:r w:rsidRPr="00F32D23">
        <w:rPr>
          <w:rFonts w:hint="eastAsia"/>
          <w:kern w:val="0"/>
        </w:rPr>
        <w:t>业务预留</w:t>
      </w:r>
      <w:r w:rsidRPr="00F32D23">
        <w:rPr>
          <w:kern w:val="0"/>
        </w:rPr>
        <w:t>IP</w:t>
      </w:r>
      <w:r w:rsidRPr="00F32D23">
        <w:rPr>
          <w:rFonts w:hint="eastAsia"/>
          <w:kern w:val="0"/>
        </w:rPr>
        <w:t>地址，并设置接口地址池的地址租期。</w:t>
      </w:r>
    </w:p>
    <w:p w14:paraId="5F752566" w14:textId="77777777" w:rsidR="009C779F" w:rsidRPr="00266D68" w:rsidRDefault="009C779F" w:rsidP="009C779F">
      <w:pPr>
        <w:pStyle w:val="aff3"/>
        <w:ind w:leftChars="100" w:left="210"/>
      </w:pPr>
      <w:r w:rsidRPr="00266D68">
        <w:t>[R1-GigabitEthernet0/0/2]dhcp server dns-list 10.0.23.254</w:t>
      </w:r>
    </w:p>
    <w:p w14:paraId="2C28A37B" w14:textId="77777777" w:rsidR="009C779F" w:rsidRPr="00266D68" w:rsidRDefault="009C779F" w:rsidP="009C779F">
      <w:pPr>
        <w:pStyle w:val="aff3"/>
        <w:ind w:leftChars="100" w:left="210"/>
      </w:pPr>
      <w:r w:rsidRPr="00266D68">
        <w:t>[R1-GigabitEthernet0/0/2]dhcp server excluded-ip-address 10.0.23.254</w:t>
      </w:r>
    </w:p>
    <w:p w14:paraId="2E146EF7" w14:textId="77777777" w:rsidR="009C779F" w:rsidRPr="00266D68" w:rsidRDefault="009C779F" w:rsidP="009C779F">
      <w:pPr>
        <w:pStyle w:val="aff3"/>
        <w:ind w:leftChars="100" w:left="210"/>
      </w:pPr>
      <w:r w:rsidRPr="00266D68">
        <w:t>[R1-GigabitEthernet0/0/2]dhcp server lease day  1 hour 12</w:t>
      </w:r>
    </w:p>
    <w:p w14:paraId="60F1C5EE" w14:textId="77777777" w:rsidR="009C779F" w:rsidRPr="00266D68" w:rsidRDefault="009C779F" w:rsidP="009C779F">
      <w:pPr>
        <w:pStyle w:val="aff3"/>
        <w:ind w:leftChars="100" w:left="210"/>
      </w:pPr>
    </w:p>
    <w:p w14:paraId="36433140" w14:textId="77777777" w:rsidR="009C779F" w:rsidRPr="00266D68" w:rsidRDefault="009C779F" w:rsidP="009C779F">
      <w:pPr>
        <w:pStyle w:val="aff3"/>
        <w:ind w:leftChars="100" w:left="210"/>
      </w:pPr>
      <w:r w:rsidRPr="00266D68">
        <w:t>[R3-GigabitEthernet0/0/1]dhcp server dns-list 10.0.12.254</w:t>
      </w:r>
    </w:p>
    <w:p w14:paraId="4AC52C68" w14:textId="77777777" w:rsidR="009C779F" w:rsidRPr="00266D68" w:rsidRDefault="009C779F" w:rsidP="009C779F">
      <w:pPr>
        <w:pStyle w:val="aff3"/>
        <w:ind w:leftChars="100" w:left="210"/>
      </w:pPr>
      <w:r w:rsidRPr="00266D68">
        <w:t>[R3-GigabitEthernet0/0/1]dhcp server excluded-ip-address 10.0.12.254</w:t>
      </w:r>
    </w:p>
    <w:p w14:paraId="0945688D" w14:textId="77777777" w:rsidR="009C779F" w:rsidRPr="00266D68" w:rsidRDefault="009C779F" w:rsidP="009C779F">
      <w:pPr>
        <w:pStyle w:val="aff3"/>
        <w:ind w:leftChars="100" w:left="210"/>
      </w:pPr>
      <w:r w:rsidRPr="00266D68">
        <w:t>[R3-GigabitEthernet0/0/1]dhcp server lease day 1 hour 12</w:t>
      </w:r>
    </w:p>
    <w:p w14:paraId="46C8A9BC" w14:textId="77777777" w:rsidR="009C779F" w:rsidRPr="00266D68" w:rsidRDefault="009C779F" w:rsidP="009C779F">
      <w:pPr>
        <w:pStyle w:val="aff3"/>
        <w:ind w:leftChars="100" w:left="210"/>
      </w:pPr>
    </w:p>
    <w:p w14:paraId="1B247A33" w14:textId="77777777" w:rsidR="009C779F" w:rsidRPr="00F32D23" w:rsidRDefault="009C779F" w:rsidP="009C779F">
      <w:pPr>
        <w:pStyle w:val="aff2"/>
        <w:widowControl w:val="0"/>
        <w:topLinePunct w:val="0"/>
        <w:autoSpaceDE w:val="0"/>
        <w:autoSpaceDN w:val="0"/>
        <w:snapToGrid/>
        <w:spacing w:before="0" w:after="156"/>
        <w:ind w:left="0"/>
        <w:rPr>
          <w:kern w:val="0"/>
        </w:rPr>
      </w:pPr>
      <w:r w:rsidRPr="00F32D23">
        <w:rPr>
          <w:rFonts w:hint="eastAsia"/>
          <w:kern w:val="0"/>
        </w:rPr>
        <w:lastRenderedPageBreak/>
        <w:t>在路由器上执行</w:t>
      </w:r>
      <w:r w:rsidRPr="00F32D23">
        <w:rPr>
          <w:b/>
          <w:kern w:val="0"/>
        </w:rPr>
        <w:t>display ip pool interface</w:t>
      </w:r>
      <w:r w:rsidRPr="00F32D23">
        <w:rPr>
          <w:rFonts w:hint="eastAsia"/>
          <w:kern w:val="0"/>
        </w:rPr>
        <w:t>命令，查看配置的接口地址池参数。</w:t>
      </w:r>
      <w:r>
        <w:rPr>
          <w:rFonts w:hint="eastAsia"/>
          <w:kern w:val="0"/>
        </w:rPr>
        <w:t>此处以R1为例</w:t>
      </w:r>
      <w:r w:rsidRPr="00F32D23">
        <w:rPr>
          <w:rFonts w:hint="eastAsia"/>
          <w:kern w:val="0"/>
        </w:rPr>
        <w:t>。</w:t>
      </w:r>
    </w:p>
    <w:p w14:paraId="6170B564" w14:textId="77777777" w:rsidR="009C779F" w:rsidRPr="00266D68" w:rsidRDefault="009C779F" w:rsidP="009C779F">
      <w:pPr>
        <w:pStyle w:val="aff3"/>
        <w:ind w:leftChars="100" w:left="210"/>
      </w:pPr>
      <w:r w:rsidRPr="00266D68">
        <w:t xml:space="preserve">&lt;R1&gt;display ip pool interface GigabitEthernet0/0/2 </w:t>
      </w:r>
    </w:p>
    <w:p w14:paraId="3BEBA661" w14:textId="77777777" w:rsidR="009C779F" w:rsidRPr="00266D68" w:rsidRDefault="009C779F" w:rsidP="009C779F">
      <w:pPr>
        <w:pStyle w:val="aff3"/>
        <w:ind w:leftChars="100" w:left="210"/>
      </w:pPr>
      <w:r w:rsidRPr="00266D68">
        <w:t xml:space="preserve">  Pool-name</w:t>
      </w:r>
      <w:r w:rsidRPr="00266D68">
        <w:tab/>
      </w:r>
      <w:r w:rsidRPr="00266D68">
        <w:tab/>
        <w:t>: GigabitEthernet0/0/2</w:t>
      </w:r>
    </w:p>
    <w:p w14:paraId="5A5AA40A" w14:textId="73C351A7" w:rsidR="009C779F" w:rsidRPr="00266D68" w:rsidRDefault="009C779F" w:rsidP="009C779F">
      <w:pPr>
        <w:pStyle w:val="aff3"/>
        <w:ind w:leftChars="100" w:left="210"/>
      </w:pPr>
      <w:r w:rsidRPr="00266D68">
        <w:t xml:space="preserve">  Pool-No</w:t>
      </w:r>
      <w:r w:rsidRPr="00266D68">
        <w:tab/>
      </w:r>
      <w:r w:rsidRPr="00266D68">
        <w:tab/>
      </w:r>
      <w:r w:rsidR="00C05800">
        <w:rPr>
          <w:rFonts w:hint="eastAsia"/>
        </w:rPr>
        <w:t xml:space="preserve">     </w:t>
      </w:r>
      <w:r w:rsidRPr="00266D68">
        <w:t>: 1</w:t>
      </w:r>
    </w:p>
    <w:p w14:paraId="6253F470" w14:textId="77777777" w:rsidR="009C779F" w:rsidRPr="00266D68" w:rsidRDefault="009C779F" w:rsidP="009C779F">
      <w:pPr>
        <w:pStyle w:val="aff3"/>
        <w:ind w:leftChars="100" w:left="210"/>
      </w:pPr>
      <w:r w:rsidRPr="00266D68">
        <w:t xml:space="preserve">  Lease</w:t>
      </w:r>
      <w:r w:rsidRPr="00266D68">
        <w:tab/>
      </w:r>
      <w:r w:rsidRPr="00266D68">
        <w:tab/>
      </w:r>
      <w:r w:rsidRPr="00266D68">
        <w:tab/>
        <w:t>: 1 Days 12 Hours 0 Minutes</w:t>
      </w:r>
    </w:p>
    <w:p w14:paraId="49D5609A" w14:textId="7DAAA1FA" w:rsidR="009C779F" w:rsidRPr="00266D68" w:rsidRDefault="009C779F" w:rsidP="009C779F">
      <w:pPr>
        <w:pStyle w:val="aff3"/>
        <w:ind w:leftChars="100" w:left="210"/>
      </w:pPr>
      <w:r w:rsidRPr="00266D68">
        <w:t xml:space="preserve">  Domain-name</w:t>
      </w:r>
      <w:r w:rsidRPr="00266D68">
        <w:tab/>
      </w:r>
      <w:r w:rsidR="00C05800">
        <w:rPr>
          <w:rFonts w:hint="eastAsia"/>
        </w:rPr>
        <w:t xml:space="preserve">     </w:t>
      </w:r>
      <w:r w:rsidRPr="00266D68">
        <w:t>: -</w:t>
      </w:r>
    </w:p>
    <w:p w14:paraId="19E7CDB6" w14:textId="64262932" w:rsidR="009C779F" w:rsidRPr="00266D68" w:rsidRDefault="009C779F" w:rsidP="009C779F">
      <w:pPr>
        <w:pStyle w:val="aff3"/>
        <w:ind w:leftChars="100" w:left="210"/>
      </w:pPr>
      <w:r w:rsidRPr="00266D68">
        <w:t xml:space="preserve">  DNS-server0</w:t>
      </w:r>
      <w:r w:rsidRPr="00266D68">
        <w:tab/>
      </w:r>
      <w:r w:rsidR="00C05800">
        <w:rPr>
          <w:rFonts w:hint="eastAsia"/>
        </w:rPr>
        <w:t xml:space="preserve">     </w:t>
      </w:r>
      <w:r w:rsidRPr="00266D68">
        <w:t xml:space="preserve">: 10.0.23.254     </w:t>
      </w:r>
    </w:p>
    <w:p w14:paraId="6CCB89D1" w14:textId="77777777" w:rsidR="009C779F" w:rsidRPr="00266D68" w:rsidRDefault="009C779F" w:rsidP="009C779F">
      <w:pPr>
        <w:pStyle w:val="aff3"/>
        <w:ind w:leftChars="100" w:left="210"/>
      </w:pPr>
      <w:r w:rsidRPr="00266D68">
        <w:t xml:space="preserve">  NBNS-server0</w:t>
      </w:r>
      <w:r w:rsidRPr="00266D68">
        <w:tab/>
        <w:t xml:space="preserve">: -               </w:t>
      </w:r>
    </w:p>
    <w:p w14:paraId="57731ACC" w14:textId="77777777" w:rsidR="009C779F" w:rsidRPr="00266D68" w:rsidRDefault="009C779F" w:rsidP="009C779F">
      <w:pPr>
        <w:pStyle w:val="aff3"/>
        <w:ind w:leftChars="100" w:left="210"/>
      </w:pPr>
      <w:r w:rsidRPr="00266D68">
        <w:t xml:space="preserve">  Netbios-type</w:t>
      </w:r>
      <w:r w:rsidRPr="00266D68">
        <w:tab/>
        <w:t xml:space="preserve">: -               </w:t>
      </w:r>
    </w:p>
    <w:p w14:paraId="75D7F852" w14:textId="77777777" w:rsidR="009C779F" w:rsidRPr="00266D68" w:rsidRDefault="009C779F" w:rsidP="009C779F">
      <w:pPr>
        <w:pStyle w:val="aff3"/>
        <w:ind w:leftChars="100" w:left="210"/>
      </w:pPr>
      <w:r w:rsidRPr="00266D68">
        <w:t xml:space="preserve">  Position</w:t>
      </w:r>
      <w:r w:rsidRPr="00266D68">
        <w:tab/>
      </w:r>
      <w:r w:rsidRPr="00266D68">
        <w:tab/>
        <w:t>: Interface       Status           : Unlocked</w:t>
      </w:r>
    </w:p>
    <w:p w14:paraId="795E576C" w14:textId="77777777" w:rsidR="009C779F" w:rsidRDefault="009C779F" w:rsidP="009C779F">
      <w:pPr>
        <w:pStyle w:val="aff3"/>
        <w:ind w:leftChars="100" w:left="210"/>
      </w:pPr>
      <w:r w:rsidRPr="00266D68">
        <w:t xml:space="preserve">  Gateway-0</w:t>
      </w:r>
      <w:r w:rsidRPr="00266D68">
        <w:tab/>
      </w:r>
      <w:r w:rsidRPr="00266D68">
        <w:tab/>
        <w:t xml:space="preserve">: </w:t>
      </w:r>
      <w:r w:rsidRPr="00266D68">
        <w:rPr>
          <w:shd w:val="pct15" w:color="auto" w:fill="FFFFFF"/>
        </w:rPr>
        <w:t>10.0.23.1</w:t>
      </w:r>
      <w:r w:rsidRPr="00266D68">
        <w:t xml:space="preserve">       </w:t>
      </w:r>
    </w:p>
    <w:p w14:paraId="27206BEE" w14:textId="7C5AFB2B" w:rsidR="00C05800" w:rsidRPr="00266D68" w:rsidRDefault="00C05800" w:rsidP="009C779F">
      <w:pPr>
        <w:pStyle w:val="aff3"/>
        <w:ind w:leftChars="100" w:left="210"/>
      </w:pPr>
      <w:r>
        <w:rPr>
          <w:rFonts w:hint="eastAsia"/>
        </w:rPr>
        <w:t xml:space="preserve">  </w:t>
      </w:r>
      <w:r w:rsidRPr="00C05800">
        <w:t xml:space="preserve">Network        </w:t>
      </w:r>
      <w:r>
        <w:rPr>
          <w:rFonts w:hint="eastAsia"/>
        </w:rPr>
        <w:t xml:space="preserve">   </w:t>
      </w:r>
      <w:r w:rsidRPr="00C05800">
        <w:t>: 10.0.23.0</w:t>
      </w:r>
    </w:p>
    <w:p w14:paraId="334CD155" w14:textId="5802BEB5" w:rsidR="009C779F" w:rsidRPr="00266D68" w:rsidRDefault="009C779F" w:rsidP="009C779F">
      <w:pPr>
        <w:pStyle w:val="aff3"/>
        <w:ind w:leftChars="100" w:left="210"/>
      </w:pPr>
      <w:r w:rsidRPr="00266D68">
        <w:t xml:space="preserve">  Mask</w:t>
      </w:r>
      <w:r w:rsidRPr="00266D68">
        <w:tab/>
      </w:r>
      <w:r w:rsidRPr="00266D68">
        <w:tab/>
      </w:r>
      <w:r w:rsidRPr="00266D68">
        <w:tab/>
      </w:r>
      <w:r w:rsidR="00C05800">
        <w:rPr>
          <w:rFonts w:hint="eastAsia"/>
        </w:rPr>
        <w:t xml:space="preserve">     </w:t>
      </w:r>
      <w:r w:rsidRPr="00266D68">
        <w:t>: 255.255.255.0</w:t>
      </w:r>
    </w:p>
    <w:p w14:paraId="2507708A" w14:textId="77777777" w:rsidR="009C779F" w:rsidRPr="00266D68" w:rsidRDefault="009C779F" w:rsidP="009C779F">
      <w:pPr>
        <w:pStyle w:val="aff3"/>
        <w:ind w:leftChars="100" w:left="210"/>
      </w:pPr>
      <w:r w:rsidRPr="00266D68">
        <w:t xml:space="preserve">  VPN instance</w:t>
      </w:r>
      <w:r w:rsidRPr="00266D68">
        <w:tab/>
        <w:t>: --</w:t>
      </w:r>
    </w:p>
    <w:p w14:paraId="29751CA0" w14:textId="77777777" w:rsidR="009C779F" w:rsidRPr="00266D68" w:rsidRDefault="009C779F" w:rsidP="009C779F">
      <w:pPr>
        <w:pStyle w:val="aff3"/>
        <w:ind w:leftChars="100" w:left="210"/>
      </w:pPr>
      <w:r w:rsidRPr="00266D68">
        <w:t xml:space="preserve"> --------------------------------------------------------------------------</w:t>
      </w:r>
    </w:p>
    <w:p w14:paraId="0CD7EC56" w14:textId="77777777" w:rsidR="009C779F" w:rsidRPr="00266D68" w:rsidRDefault="009C779F" w:rsidP="009C779F">
      <w:pPr>
        <w:pStyle w:val="aff3"/>
        <w:ind w:leftChars="100" w:left="210"/>
      </w:pPr>
      <w:r w:rsidRPr="00266D68">
        <w:t xml:space="preserve">         Start</w:t>
      </w:r>
      <w:r w:rsidRPr="00266D68">
        <w:tab/>
      </w:r>
      <w:r w:rsidRPr="00266D68">
        <w:tab/>
        <w:t xml:space="preserve">  End</w:t>
      </w:r>
      <w:r w:rsidRPr="00266D68">
        <w:tab/>
        <w:t xml:space="preserve">   Total  Used  Idle(Expired)  Conflict  Disable</w:t>
      </w:r>
    </w:p>
    <w:p w14:paraId="52925A49" w14:textId="77777777" w:rsidR="009C779F" w:rsidRPr="00266D68" w:rsidRDefault="009C779F" w:rsidP="009C779F">
      <w:pPr>
        <w:pStyle w:val="aff3"/>
        <w:ind w:leftChars="100" w:left="210"/>
      </w:pPr>
      <w:r w:rsidRPr="00266D68">
        <w:t xml:space="preserve"> --------------------------------------------------------------------------</w:t>
      </w:r>
    </w:p>
    <w:p w14:paraId="539E8174" w14:textId="77777777" w:rsidR="009C779F" w:rsidRPr="00266D68" w:rsidRDefault="009C779F" w:rsidP="009C779F">
      <w:pPr>
        <w:pStyle w:val="aff3"/>
        <w:ind w:leftChars="100" w:left="210"/>
      </w:pPr>
      <w:r w:rsidRPr="00266D68">
        <w:t xml:space="preserve">       10.0.23.1</w:t>
      </w:r>
      <w:r w:rsidRPr="00266D68">
        <w:tab/>
        <w:t xml:space="preserve">  10.0.23.254   253     </w:t>
      </w:r>
      <w:r w:rsidRPr="00266D68">
        <w:rPr>
          <w:shd w:val="pct15" w:color="auto" w:fill="FFFFFF"/>
        </w:rPr>
        <w:t>0</w:t>
      </w:r>
      <w:r w:rsidRPr="00266D68">
        <w:t xml:space="preserve">        252(0)         0           1</w:t>
      </w:r>
    </w:p>
    <w:p w14:paraId="02D91E4E" w14:textId="77777777" w:rsidR="009C779F" w:rsidRPr="00266D68" w:rsidRDefault="009C779F" w:rsidP="009C779F">
      <w:pPr>
        <w:pStyle w:val="aff3"/>
        <w:ind w:leftChars="100" w:left="210"/>
      </w:pPr>
      <w:r w:rsidRPr="00266D68">
        <w:t xml:space="preserve"> -------------------------------------------------------------------------- </w:t>
      </w:r>
    </w:p>
    <w:p w14:paraId="5E6C3DAC" w14:textId="77777777" w:rsidR="009C779F" w:rsidRPr="00266D68" w:rsidRDefault="009C779F" w:rsidP="009C779F">
      <w:pPr>
        <w:pStyle w:val="aff3"/>
        <w:ind w:leftChars="100" w:left="210"/>
        <w:jc w:val="both"/>
      </w:pPr>
    </w:p>
    <w:p w14:paraId="7986D72F" w14:textId="77777777" w:rsidR="009C779F" w:rsidRPr="00F32D23" w:rsidRDefault="009C779F" w:rsidP="009C779F">
      <w:pPr>
        <w:pStyle w:val="aff2"/>
        <w:widowControl w:val="0"/>
        <w:topLinePunct w:val="0"/>
        <w:autoSpaceDE w:val="0"/>
        <w:autoSpaceDN w:val="0"/>
        <w:snapToGrid/>
        <w:spacing w:before="0" w:after="156"/>
        <w:ind w:left="0"/>
        <w:rPr>
          <w:kern w:val="0"/>
        </w:rPr>
      </w:pPr>
      <w:bookmarkStart w:id="275" w:name="_Toc370463149"/>
      <w:bookmarkStart w:id="276" w:name="_Toc370484209"/>
      <w:r>
        <w:rPr>
          <w:rFonts w:hint="eastAsia"/>
          <w:kern w:val="0"/>
        </w:rPr>
        <w:t>关闭</w:t>
      </w:r>
      <w:r w:rsidRPr="00F32D23">
        <w:rPr>
          <w:kern w:val="0"/>
        </w:rPr>
        <w:t>S2</w:t>
      </w:r>
      <w:r w:rsidRPr="00F32D23">
        <w:rPr>
          <w:rFonts w:hint="eastAsia"/>
          <w:kern w:val="0"/>
        </w:rPr>
        <w:t>上</w:t>
      </w:r>
      <w:r w:rsidRPr="00F32D23">
        <w:rPr>
          <w:kern w:val="0"/>
        </w:rPr>
        <w:t>VLANIF</w:t>
      </w:r>
      <w:r>
        <w:rPr>
          <w:rFonts w:hint="eastAsia"/>
          <w:kern w:val="0"/>
        </w:rPr>
        <w:t xml:space="preserve"> </w:t>
      </w:r>
      <w:r w:rsidRPr="00F32D23">
        <w:rPr>
          <w:kern w:val="0"/>
        </w:rPr>
        <w:t>1</w:t>
      </w:r>
      <w:r w:rsidRPr="00F32D23">
        <w:rPr>
          <w:rFonts w:hint="eastAsia"/>
          <w:kern w:val="0"/>
        </w:rPr>
        <w:t>接口</w:t>
      </w:r>
      <w:r>
        <w:rPr>
          <w:rFonts w:hint="eastAsia"/>
          <w:kern w:val="0"/>
        </w:rPr>
        <w:t>以清除接口现有的</w:t>
      </w:r>
      <w:r w:rsidRPr="00F32D23">
        <w:rPr>
          <w:kern w:val="0"/>
        </w:rPr>
        <w:t>IP</w:t>
      </w:r>
      <w:r w:rsidRPr="00F32D23">
        <w:rPr>
          <w:rFonts w:hint="eastAsia"/>
          <w:kern w:val="0"/>
        </w:rPr>
        <w:t>地址，</w:t>
      </w:r>
      <w:r>
        <w:rPr>
          <w:rFonts w:hint="eastAsia"/>
          <w:kern w:val="0"/>
        </w:rPr>
        <w:t>然后重新开启此</w:t>
      </w:r>
      <w:r w:rsidRPr="00F32D23">
        <w:rPr>
          <w:rFonts w:hint="eastAsia"/>
          <w:kern w:val="0"/>
        </w:rPr>
        <w:t>接口</w:t>
      </w:r>
      <w:r>
        <w:rPr>
          <w:rFonts w:hint="eastAsia"/>
          <w:kern w:val="0"/>
        </w:rPr>
        <w:t>以便重新从R1的</w:t>
      </w:r>
      <w:r w:rsidRPr="00F32D23">
        <w:rPr>
          <w:rFonts w:hint="eastAsia"/>
          <w:kern w:val="0"/>
        </w:rPr>
        <w:t>接口地址池获取新的</w:t>
      </w:r>
      <w:r w:rsidRPr="00F32D23">
        <w:rPr>
          <w:kern w:val="0"/>
        </w:rPr>
        <w:t>IP</w:t>
      </w:r>
      <w:r w:rsidRPr="00F32D23">
        <w:rPr>
          <w:rFonts w:hint="eastAsia"/>
          <w:kern w:val="0"/>
        </w:rPr>
        <w:t>地址。</w:t>
      </w:r>
    </w:p>
    <w:bookmarkEnd w:id="275"/>
    <w:bookmarkEnd w:id="276"/>
    <w:p w14:paraId="44FA25E7" w14:textId="77777777" w:rsidR="009C779F" w:rsidRPr="00266D68" w:rsidRDefault="009C779F" w:rsidP="009C779F">
      <w:pPr>
        <w:pStyle w:val="aff3"/>
        <w:ind w:leftChars="100" w:left="210"/>
      </w:pPr>
      <w:r w:rsidRPr="00266D68">
        <w:t>[S2]interface Vlanif 1</w:t>
      </w:r>
    </w:p>
    <w:p w14:paraId="4B8CE443" w14:textId="77777777" w:rsidR="009C779F" w:rsidRPr="00266D68" w:rsidRDefault="009C779F" w:rsidP="009C779F">
      <w:pPr>
        <w:pStyle w:val="aff3"/>
        <w:ind w:leftChars="100" w:left="210"/>
      </w:pPr>
      <w:r w:rsidRPr="00266D68">
        <w:t>[S2-Vlanif1]shutdown</w:t>
      </w:r>
    </w:p>
    <w:p w14:paraId="771DB3E8" w14:textId="77777777" w:rsidR="009C779F" w:rsidRPr="00266D68" w:rsidRDefault="009C779F" w:rsidP="009C779F">
      <w:pPr>
        <w:pStyle w:val="aff3"/>
        <w:ind w:leftChars="100" w:left="210"/>
      </w:pPr>
      <w:r w:rsidRPr="00266D68">
        <w:t>[S2-Vlanif1]undo shutdown</w:t>
      </w:r>
    </w:p>
    <w:p w14:paraId="498BB5C1" w14:textId="77777777" w:rsidR="009C779F" w:rsidRPr="00266D68" w:rsidRDefault="009C779F" w:rsidP="009C779F">
      <w:pPr>
        <w:pStyle w:val="aff3"/>
        <w:ind w:leftChars="100" w:left="210"/>
      </w:pPr>
    </w:p>
    <w:p w14:paraId="0FC88B4D" w14:textId="77777777" w:rsidR="009C779F" w:rsidRPr="00F32D23" w:rsidRDefault="009C779F" w:rsidP="009C779F">
      <w:pPr>
        <w:pStyle w:val="aff2"/>
        <w:widowControl w:val="0"/>
        <w:topLinePunct w:val="0"/>
        <w:autoSpaceDE w:val="0"/>
        <w:autoSpaceDN w:val="0"/>
        <w:snapToGrid/>
        <w:spacing w:before="0" w:after="156"/>
        <w:ind w:left="0"/>
        <w:rPr>
          <w:kern w:val="0"/>
        </w:rPr>
      </w:pPr>
      <w:r w:rsidRPr="00F32D23">
        <w:rPr>
          <w:rFonts w:hint="eastAsia"/>
          <w:kern w:val="0"/>
        </w:rPr>
        <w:t>开启R1的</w:t>
      </w:r>
      <w:r w:rsidRPr="00F32D23">
        <w:rPr>
          <w:kern w:val="0"/>
        </w:rPr>
        <w:t>G0/0/2</w:t>
      </w:r>
      <w:r w:rsidRPr="00F32D23">
        <w:rPr>
          <w:rFonts w:hint="eastAsia"/>
          <w:kern w:val="0"/>
        </w:rPr>
        <w:t>接口，</w:t>
      </w:r>
      <w:r>
        <w:rPr>
          <w:rFonts w:hint="eastAsia"/>
          <w:kern w:val="0"/>
        </w:rPr>
        <w:t>使R1可以通过此接口从接口地址池中分配IP地址</w:t>
      </w:r>
      <w:r w:rsidRPr="00F32D23">
        <w:rPr>
          <w:rFonts w:hint="eastAsia"/>
          <w:kern w:val="0"/>
        </w:rPr>
        <w:t>。</w:t>
      </w:r>
    </w:p>
    <w:p w14:paraId="1B94C8D0" w14:textId="77777777" w:rsidR="009C779F" w:rsidRPr="00266D68" w:rsidRDefault="009C779F" w:rsidP="009C779F">
      <w:pPr>
        <w:pStyle w:val="aff3"/>
        <w:ind w:leftChars="100" w:left="210"/>
      </w:pPr>
      <w:r w:rsidRPr="00266D68">
        <w:t>[R1]interface GigabitEthernet0/0/2</w:t>
      </w:r>
    </w:p>
    <w:p w14:paraId="35E8A41D" w14:textId="77777777" w:rsidR="009C779F" w:rsidRPr="00266D68" w:rsidRDefault="009C779F" w:rsidP="009C779F">
      <w:pPr>
        <w:pStyle w:val="aff3"/>
        <w:ind w:leftChars="100" w:left="210"/>
      </w:pPr>
      <w:r w:rsidRPr="00266D68">
        <w:t>[R1-GigabitEthernet0/0/2]undo shutdown</w:t>
      </w:r>
    </w:p>
    <w:p w14:paraId="38ECAA21" w14:textId="77777777" w:rsidR="009C779F" w:rsidRDefault="009C779F" w:rsidP="009C779F">
      <w:pPr>
        <w:pStyle w:val="aff3"/>
        <w:ind w:leftChars="100" w:left="210"/>
      </w:pPr>
    </w:p>
    <w:p w14:paraId="6A47734D" w14:textId="77777777" w:rsidR="009C779F" w:rsidRPr="000908F8" w:rsidRDefault="009C779F" w:rsidP="009C779F">
      <w:pPr>
        <w:pStyle w:val="aff2"/>
        <w:widowControl w:val="0"/>
        <w:topLinePunct w:val="0"/>
        <w:autoSpaceDE w:val="0"/>
        <w:autoSpaceDN w:val="0"/>
        <w:snapToGrid/>
        <w:spacing w:before="0" w:after="156"/>
        <w:ind w:left="0"/>
        <w:rPr>
          <w:kern w:val="0"/>
        </w:rPr>
      </w:pPr>
      <w:r w:rsidRPr="000908F8">
        <w:rPr>
          <w:rFonts w:hint="eastAsia"/>
          <w:kern w:val="0"/>
        </w:rPr>
        <w:t>验证</w:t>
      </w:r>
      <w:r>
        <w:rPr>
          <w:rFonts w:hint="eastAsia"/>
          <w:kern w:val="0"/>
        </w:rPr>
        <w:t>R1从</w:t>
      </w:r>
      <w:r w:rsidRPr="000908F8">
        <w:rPr>
          <w:rFonts w:hint="eastAsia"/>
          <w:kern w:val="0"/>
        </w:rPr>
        <w:t>接口地址池</w:t>
      </w:r>
      <w:r>
        <w:rPr>
          <w:rFonts w:hint="eastAsia"/>
          <w:kern w:val="0"/>
        </w:rPr>
        <w:t>中</w:t>
      </w:r>
      <w:r w:rsidRPr="000908F8">
        <w:rPr>
          <w:rFonts w:hint="eastAsia"/>
          <w:kern w:val="0"/>
        </w:rPr>
        <w:t>为</w:t>
      </w:r>
      <w:r>
        <w:rPr>
          <w:rFonts w:hint="eastAsia"/>
          <w:kern w:val="0"/>
        </w:rPr>
        <w:t>S2的</w:t>
      </w:r>
      <w:r w:rsidRPr="000908F8">
        <w:rPr>
          <w:kern w:val="0"/>
        </w:rPr>
        <w:t>VLANIF1</w:t>
      </w:r>
      <w:r w:rsidRPr="000908F8">
        <w:rPr>
          <w:rFonts w:hint="eastAsia"/>
          <w:kern w:val="0"/>
        </w:rPr>
        <w:t>接口分配了新的</w:t>
      </w:r>
      <w:r w:rsidRPr="000908F8">
        <w:rPr>
          <w:kern w:val="0"/>
        </w:rPr>
        <w:t>IP</w:t>
      </w:r>
      <w:r w:rsidRPr="000908F8">
        <w:rPr>
          <w:rFonts w:hint="eastAsia"/>
          <w:kern w:val="0"/>
        </w:rPr>
        <w:t>地址。</w:t>
      </w:r>
    </w:p>
    <w:p w14:paraId="521F3D78" w14:textId="77777777" w:rsidR="009C779F" w:rsidRPr="00266D68" w:rsidRDefault="009C779F" w:rsidP="009C779F">
      <w:pPr>
        <w:adjustRightInd/>
        <w:spacing w:line="240" w:lineRule="auto"/>
        <w:ind w:leftChars="100" w:left="210"/>
        <w:rPr>
          <w:rFonts w:ascii="Courier New" w:hAnsi="Courier New" w:cs="Courier New"/>
          <w:sz w:val="18"/>
          <w:szCs w:val="18"/>
        </w:rPr>
      </w:pPr>
      <w:r w:rsidRPr="00266D68">
        <w:rPr>
          <w:rFonts w:ascii="Courier New" w:hAnsi="Courier New" w:cs="Courier New"/>
          <w:sz w:val="18"/>
          <w:szCs w:val="18"/>
        </w:rPr>
        <w:t xml:space="preserve">&lt;R1&gt;display ip pool interface GigabitEthernet0/0/2 </w:t>
      </w:r>
    </w:p>
    <w:p w14:paraId="1385FF09" w14:textId="77777777" w:rsidR="009C779F" w:rsidRPr="00266D68" w:rsidRDefault="009C779F" w:rsidP="009C779F">
      <w:pPr>
        <w:adjustRightInd/>
        <w:spacing w:line="240" w:lineRule="auto"/>
        <w:ind w:leftChars="100" w:left="210"/>
        <w:rPr>
          <w:rFonts w:ascii="Courier New" w:hAnsi="Courier New" w:cs="Courier New"/>
          <w:sz w:val="18"/>
          <w:szCs w:val="18"/>
        </w:rPr>
      </w:pPr>
      <w:r w:rsidRPr="00266D68">
        <w:rPr>
          <w:rFonts w:ascii="Courier New" w:hAnsi="Courier New" w:cs="Courier New"/>
          <w:sz w:val="18"/>
          <w:szCs w:val="18"/>
        </w:rPr>
        <w:t xml:space="preserve">  Pool-name</w:t>
      </w:r>
      <w:r w:rsidRPr="00266D68">
        <w:rPr>
          <w:rFonts w:ascii="Courier New" w:hAnsi="Courier New" w:cs="Courier New"/>
          <w:sz w:val="18"/>
          <w:szCs w:val="18"/>
        </w:rPr>
        <w:tab/>
      </w:r>
      <w:r w:rsidRPr="00266D68">
        <w:rPr>
          <w:rFonts w:ascii="Courier New" w:hAnsi="Courier New" w:cs="Courier New"/>
          <w:sz w:val="18"/>
          <w:szCs w:val="18"/>
        </w:rPr>
        <w:tab/>
        <w:t>: GigabitEthernet0/0/2</w:t>
      </w:r>
    </w:p>
    <w:p w14:paraId="1695B8F7" w14:textId="77777777" w:rsidR="009C779F" w:rsidRPr="00266D68" w:rsidRDefault="009C779F" w:rsidP="009C779F">
      <w:pPr>
        <w:adjustRightInd/>
        <w:spacing w:line="240" w:lineRule="auto"/>
        <w:ind w:leftChars="100" w:left="210"/>
        <w:rPr>
          <w:rFonts w:ascii="Courier New" w:hAnsi="Courier New" w:cs="Courier New"/>
          <w:sz w:val="18"/>
          <w:szCs w:val="18"/>
        </w:rPr>
      </w:pPr>
      <w:r w:rsidRPr="00266D68">
        <w:rPr>
          <w:rFonts w:ascii="Courier New" w:hAnsi="Courier New" w:cs="Courier New"/>
          <w:sz w:val="18"/>
          <w:szCs w:val="18"/>
        </w:rPr>
        <w:t xml:space="preserve">  Pool-No</w:t>
      </w:r>
      <w:r w:rsidRPr="00266D68">
        <w:rPr>
          <w:rFonts w:ascii="Courier New" w:hAnsi="Courier New" w:cs="Courier New"/>
          <w:sz w:val="18"/>
          <w:szCs w:val="18"/>
        </w:rPr>
        <w:tab/>
      </w:r>
      <w:r w:rsidRPr="00266D68">
        <w:rPr>
          <w:rFonts w:ascii="Courier New" w:hAnsi="Courier New" w:cs="Courier New"/>
          <w:sz w:val="18"/>
          <w:szCs w:val="18"/>
        </w:rPr>
        <w:tab/>
        <w:t>: 1</w:t>
      </w:r>
    </w:p>
    <w:p w14:paraId="08E59428" w14:textId="77777777" w:rsidR="009C779F" w:rsidRPr="00266D68" w:rsidRDefault="009C779F" w:rsidP="009C779F">
      <w:pPr>
        <w:adjustRightInd/>
        <w:spacing w:line="240" w:lineRule="auto"/>
        <w:ind w:leftChars="100" w:left="210"/>
        <w:rPr>
          <w:rFonts w:ascii="Courier New" w:hAnsi="Courier New" w:cs="Courier New"/>
          <w:sz w:val="18"/>
          <w:szCs w:val="18"/>
        </w:rPr>
      </w:pPr>
      <w:r w:rsidRPr="00266D68">
        <w:rPr>
          <w:rFonts w:ascii="Courier New" w:hAnsi="Courier New" w:cs="Courier New"/>
          <w:sz w:val="18"/>
          <w:szCs w:val="18"/>
        </w:rPr>
        <w:t xml:space="preserve">  Lease</w:t>
      </w:r>
      <w:r w:rsidRPr="00266D68">
        <w:rPr>
          <w:rFonts w:ascii="Courier New" w:hAnsi="Courier New" w:cs="Courier New"/>
          <w:sz w:val="18"/>
          <w:szCs w:val="18"/>
        </w:rPr>
        <w:tab/>
      </w:r>
      <w:r w:rsidRPr="00266D68">
        <w:rPr>
          <w:rFonts w:ascii="Courier New" w:hAnsi="Courier New" w:cs="Courier New"/>
          <w:sz w:val="18"/>
          <w:szCs w:val="18"/>
        </w:rPr>
        <w:tab/>
      </w:r>
      <w:r w:rsidRPr="00266D68">
        <w:rPr>
          <w:rFonts w:ascii="Courier New" w:hAnsi="Courier New" w:cs="Courier New"/>
          <w:sz w:val="18"/>
          <w:szCs w:val="18"/>
        </w:rPr>
        <w:tab/>
        <w:t>: 1 Days 12 Hours 0 Minutes</w:t>
      </w:r>
    </w:p>
    <w:p w14:paraId="6A716D63" w14:textId="77777777" w:rsidR="009C779F" w:rsidRPr="00266D68" w:rsidRDefault="009C779F" w:rsidP="009C779F">
      <w:pPr>
        <w:adjustRightInd/>
        <w:spacing w:line="240" w:lineRule="auto"/>
        <w:ind w:leftChars="100" w:left="210"/>
        <w:rPr>
          <w:rFonts w:ascii="Courier New" w:hAnsi="Courier New" w:cs="Courier New"/>
          <w:sz w:val="18"/>
          <w:szCs w:val="18"/>
        </w:rPr>
      </w:pPr>
      <w:r w:rsidRPr="00266D68">
        <w:rPr>
          <w:rFonts w:ascii="Courier New" w:hAnsi="Courier New" w:cs="Courier New"/>
          <w:sz w:val="18"/>
          <w:szCs w:val="18"/>
        </w:rPr>
        <w:lastRenderedPageBreak/>
        <w:t xml:space="preserve">  Domain-name</w:t>
      </w:r>
      <w:r w:rsidRPr="00266D68">
        <w:rPr>
          <w:rFonts w:ascii="Courier New" w:hAnsi="Courier New" w:cs="Courier New"/>
          <w:sz w:val="18"/>
          <w:szCs w:val="18"/>
        </w:rPr>
        <w:tab/>
        <w:t>: -</w:t>
      </w:r>
    </w:p>
    <w:p w14:paraId="1C7E6B46" w14:textId="77777777" w:rsidR="009C779F" w:rsidRPr="00266D68" w:rsidRDefault="009C779F" w:rsidP="009C779F">
      <w:pPr>
        <w:adjustRightInd/>
        <w:spacing w:line="240" w:lineRule="auto"/>
        <w:ind w:leftChars="100" w:left="210"/>
        <w:rPr>
          <w:rFonts w:ascii="Courier New" w:hAnsi="Courier New" w:cs="Courier New"/>
          <w:sz w:val="18"/>
          <w:szCs w:val="18"/>
        </w:rPr>
      </w:pPr>
      <w:r w:rsidRPr="00266D68">
        <w:rPr>
          <w:rFonts w:ascii="Courier New" w:hAnsi="Courier New" w:cs="Courier New"/>
          <w:sz w:val="18"/>
          <w:szCs w:val="18"/>
        </w:rPr>
        <w:t xml:space="preserve">  DNS-server0</w:t>
      </w:r>
      <w:r w:rsidRPr="00266D68">
        <w:rPr>
          <w:rFonts w:ascii="Courier New" w:hAnsi="Courier New" w:cs="Courier New"/>
          <w:sz w:val="18"/>
          <w:szCs w:val="18"/>
        </w:rPr>
        <w:tab/>
        <w:t xml:space="preserve">: 10.0.23.254     </w:t>
      </w:r>
    </w:p>
    <w:p w14:paraId="38E61D05" w14:textId="77777777" w:rsidR="009C779F" w:rsidRPr="00266D68" w:rsidRDefault="009C779F" w:rsidP="009C779F">
      <w:pPr>
        <w:adjustRightInd/>
        <w:spacing w:line="240" w:lineRule="auto"/>
        <w:ind w:leftChars="100" w:left="210"/>
        <w:rPr>
          <w:rFonts w:ascii="Courier New" w:hAnsi="Courier New" w:cs="Courier New"/>
          <w:sz w:val="18"/>
          <w:szCs w:val="18"/>
        </w:rPr>
      </w:pPr>
      <w:r w:rsidRPr="00266D68">
        <w:rPr>
          <w:rFonts w:ascii="Courier New" w:hAnsi="Courier New" w:cs="Courier New"/>
          <w:sz w:val="18"/>
          <w:szCs w:val="18"/>
        </w:rPr>
        <w:t xml:space="preserve">  NBNS-server0</w:t>
      </w:r>
      <w:r w:rsidRPr="00266D68">
        <w:rPr>
          <w:rFonts w:ascii="Courier New" w:hAnsi="Courier New" w:cs="Courier New"/>
          <w:sz w:val="18"/>
          <w:szCs w:val="18"/>
        </w:rPr>
        <w:tab/>
        <w:t xml:space="preserve">: -               </w:t>
      </w:r>
    </w:p>
    <w:p w14:paraId="6EF41252" w14:textId="77777777" w:rsidR="009C779F" w:rsidRPr="00266D68" w:rsidRDefault="009C779F" w:rsidP="009C779F">
      <w:pPr>
        <w:adjustRightInd/>
        <w:spacing w:line="240" w:lineRule="auto"/>
        <w:ind w:leftChars="100" w:left="210"/>
        <w:rPr>
          <w:rFonts w:ascii="Courier New" w:hAnsi="Courier New" w:cs="Courier New"/>
          <w:sz w:val="18"/>
          <w:szCs w:val="18"/>
        </w:rPr>
      </w:pPr>
      <w:r w:rsidRPr="00266D68">
        <w:rPr>
          <w:rFonts w:ascii="Courier New" w:hAnsi="Courier New" w:cs="Courier New"/>
          <w:sz w:val="18"/>
          <w:szCs w:val="18"/>
        </w:rPr>
        <w:t xml:space="preserve">  Netbios-type</w:t>
      </w:r>
      <w:r w:rsidRPr="00266D68">
        <w:rPr>
          <w:rFonts w:ascii="Courier New" w:hAnsi="Courier New" w:cs="Courier New"/>
          <w:sz w:val="18"/>
          <w:szCs w:val="18"/>
        </w:rPr>
        <w:tab/>
        <w:t xml:space="preserve">: -               </w:t>
      </w:r>
    </w:p>
    <w:p w14:paraId="246FB4E6" w14:textId="77777777" w:rsidR="009C779F" w:rsidRPr="00266D68" w:rsidRDefault="009C779F" w:rsidP="009C779F">
      <w:pPr>
        <w:adjustRightInd/>
        <w:spacing w:line="240" w:lineRule="auto"/>
        <w:ind w:leftChars="100" w:left="210"/>
        <w:rPr>
          <w:rFonts w:ascii="Courier New" w:hAnsi="Courier New" w:cs="Courier New"/>
          <w:sz w:val="18"/>
          <w:szCs w:val="18"/>
        </w:rPr>
      </w:pPr>
      <w:r w:rsidRPr="00266D68">
        <w:rPr>
          <w:rFonts w:ascii="Courier New" w:hAnsi="Courier New" w:cs="Courier New"/>
          <w:sz w:val="18"/>
          <w:szCs w:val="18"/>
        </w:rPr>
        <w:t xml:space="preserve">  Position</w:t>
      </w:r>
      <w:r w:rsidRPr="00266D68">
        <w:rPr>
          <w:rFonts w:ascii="Courier New" w:hAnsi="Courier New" w:cs="Courier New"/>
          <w:sz w:val="18"/>
          <w:szCs w:val="18"/>
        </w:rPr>
        <w:tab/>
      </w:r>
      <w:r w:rsidRPr="00266D68">
        <w:rPr>
          <w:rFonts w:ascii="Courier New" w:hAnsi="Courier New" w:cs="Courier New"/>
          <w:sz w:val="18"/>
          <w:szCs w:val="18"/>
        </w:rPr>
        <w:tab/>
        <w:t>: Interface       Status           : Unlocked</w:t>
      </w:r>
    </w:p>
    <w:p w14:paraId="6C7B9E9D" w14:textId="77777777" w:rsidR="009C779F" w:rsidRDefault="009C779F" w:rsidP="009C779F">
      <w:pPr>
        <w:adjustRightInd/>
        <w:spacing w:line="240" w:lineRule="auto"/>
        <w:ind w:leftChars="100" w:left="210"/>
        <w:rPr>
          <w:rFonts w:ascii="Courier New" w:hAnsi="Courier New" w:cs="Courier New"/>
          <w:sz w:val="18"/>
          <w:szCs w:val="18"/>
        </w:rPr>
      </w:pPr>
      <w:r w:rsidRPr="00266D68">
        <w:rPr>
          <w:rFonts w:ascii="Courier New" w:hAnsi="Courier New" w:cs="Courier New"/>
          <w:sz w:val="18"/>
          <w:szCs w:val="18"/>
        </w:rPr>
        <w:t xml:space="preserve">  </w:t>
      </w:r>
      <w:r w:rsidRPr="00266D68">
        <w:rPr>
          <w:rFonts w:ascii="Courier New" w:hAnsi="Courier New" w:cs="Courier New"/>
          <w:sz w:val="18"/>
          <w:szCs w:val="18"/>
          <w:shd w:val="pct15" w:color="auto" w:fill="FFFFFF"/>
        </w:rPr>
        <w:t>Gateway-0</w:t>
      </w:r>
      <w:r w:rsidRPr="00266D68">
        <w:rPr>
          <w:rFonts w:ascii="Courier New" w:hAnsi="Courier New" w:cs="Courier New"/>
          <w:sz w:val="18"/>
          <w:szCs w:val="18"/>
          <w:shd w:val="pct15" w:color="auto" w:fill="FFFFFF"/>
        </w:rPr>
        <w:tab/>
      </w:r>
      <w:r w:rsidRPr="00266D68">
        <w:rPr>
          <w:rFonts w:ascii="Courier New" w:hAnsi="Courier New" w:cs="Courier New"/>
          <w:sz w:val="18"/>
          <w:szCs w:val="18"/>
          <w:shd w:val="pct15" w:color="auto" w:fill="FFFFFF"/>
        </w:rPr>
        <w:tab/>
        <w:t>: 10.0.23.1</w:t>
      </w:r>
      <w:r w:rsidRPr="00266D68">
        <w:rPr>
          <w:rFonts w:ascii="Courier New" w:hAnsi="Courier New" w:cs="Courier New"/>
          <w:sz w:val="18"/>
          <w:szCs w:val="18"/>
        </w:rPr>
        <w:t xml:space="preserve">       </w:t>
      </w:r>
    </w:p>
    <w:p w14:paraId="74FF0942" w14:textId="4BD330FB" w:rsidR="004D4BA0" w:rsidRPr="00266D68" w:rsidRDefault="004D4BA0" w:rsidP="009C779F">
      <w:pPr>
        <w:adjustRightInd/>
        <w:spacing w:line="240" w:lineRule="auto"/>
        <w:ind w:leftChars="100" w:left="210"/>
        <w:rPr>
          <w:rFonts w:ascii="Courier New" w:hAnsi="Courier New" w:cs="Courier New"/>
          <w:sz w:val="18"/>
          <w:szCs w:val="18"/>
        </w:rPr>
      </w:pPr>
      <w:r>
        <w:rPr>
          <w:rFonts w:ascii="Courier New" w:hAnsi="Courier New" w:cs="Courier New" w:hint="eastAsia"/>
          <w:sz w:val="18"/>
          <w:szCs w:val="18"/>
        </w:rPr>
        <w:t xml:space="preserve">  </w:t>
      </w:r>
      <w:r w:rsidRPr="004D4BA0">
        <w:rPr>
          <w:rFonts w:ascii="Courier New" w:hAnsi="Courier New" w:cs="Courier New"/>
          <w:sz w:val="18"/>
          <w:szCs w:val="18"/>
        </w:rPr>
        <w:t>Network        : 10.0.23.0</w:t>
      </w:r>
    </w:p>
    <w:p w14:paraId="5D80DCAD" w14:textId="77777777" w:rsidR="009C779F" w:rsidRPr="00266D68" w:rsidRDefault="009C779F" w:rsidP="009C779F">
      <w:pPr>
        <w:adjustRightInd/>
        <w:spacing w:line="240" w:lineRule="auto"/>
        <w:ind w:leftChars="100" w:left="210"/>
        <w:rPr>
          <w:rFonts w:ascii="Courier New" w:hAnsi="Courier New" w:cs="Courier New"/>
          <w:sz w:val="18"/>
          <w:szCs w:val="18"/>
        </w:rPr>
      </w:pPr>
      <w:r w:rsidRPr="00266D68">
        <w:rPr>
          <w:rFonts w:ascii="Courier New" w:hAnsi="Courier New" w:cs="Courier New"/>
          <w:sz w:val="18"/>
          <w:szCs w:val="18"/>
        </w:rPr>
        <w:t xml:space="preserve">  Mask</w:t>
      </w:r>
      <w:r w:rsidRPr="00266D68">
        <w:rPr>
          <w:rFonts w:ascii="Courier New" w:hAnsi="Courier New" w:cs="Courier New"/>
          <w:sz w:val="18"/>
          <w:szCs w:val="18"/>
        </w:rPr>
        <w:tab/>
      </w:r>
      <w:r w:rsidRPr="00266D68">
        <w:rPr>
          <w:rFonts w:ascii="Courier New" w:hAnsi="Courier New" w:cs="Courier New"/>
          <w:sz w:val="18"/>
          <w:szCs w:val="18"/>
        </w:rPr>
        <w:tab/>
      </w:r>
      <w:r w:rsidRPr="00266D68">
        <w:rPr>
          <w:rFonts w:ascii="Courier New" w:hAnsi="Courier New" w:cs="Courier New"/>
          <w:sz w:val="18"/>
          <w:szCs w:val="18"/>
        </w:rPr>
        <w:tab/>
        <w:t>: 255.255.255.0</w:t>
      </w:r>
    </w:p>
    <w:p w14:paraId="339ECB90" w14:textId="77777777" w:rsidR="009C779F" w:rsidRPr="00266D68" w:rsidRDefault="009C779F" w:rsidP="009C779F">
      <w:pPr>
        <w:adjustRightInd/>
        <w:spacing w:line="240" w:lineRule="auto"/>
        <w:ind w:leftChars="100" w:left="210"/>
        <w:rPr>
          <w:rFonts w:ascii="Courier New" w:hAnsi="Courier New" w:cs="Courier New"/>
          <w:sz w:val="18"/>
          <w:szCs w:val="18"/>
        </w:rPr>
      </w:pPr>
      <w:r w:rsidRPr="00266D68">
        <w:rPr>
          <w:rFonts w:ascii="Courier New" w:hAnsi="Courier New" w:cs="Courier New"/>
          <w:sz w:val="18"/>
          <w:szCs w:val="18"/>
        </w:rPr>
        <w:t xml:space="preserve">  VPN instance</w:t>
      </w:r>
      <w:r w:rsidRPr="00266D68">
        <w:rPr>
          <w:rFonts w:ascii="Courier New" w:hAnsi="Courier New" w:cs="Courier New"/>
          <w:sz w:val="18"/>
          <w:szCs w:val="18"/>
        </w:rPr>
        <w:tab/>
        <w:t>: --</w:t>
      </w:r>
    </w:p>
    <w:p w14:paraId="6DF430AC" w14:textId="77777777" w:rsidR="009C779F" w:rsidRPr="00266D68" w:rsidRDefault="009C779F" w:rsidP="009C779F">
      <w:pPr>
        <w:adjustRightInd/>
        <w:spacing w:line="240" w:lineRule="auto"/>
        <w:ind w:leftChars="100" w:left="210"/>
        <w:rPr>
          <w:rFonts w:ascii="Courier New" w:hAnsi="Courier New" w:cs="Courier New"/>
          <w:sz w:val="18"/>
          <w:szCs w:val="18"/>
        </w:rPr>
      </w:pPr>
      <w:r w:rsidRPr="00266D68">
        <w:rPr>
          <w:rFonts w:ascii="Courier New" w:hAnsi="Courier New" w:cs="Courier New"/>
          <w:sz w:val="18"/>
          <w:szCs w:val="18"/>
        </w:rPr>
        <w:t xml:space="preserve"> --------------------------------------------------------------------------</w:t>
      </w:r>
    </w:p>
    <w:p w14:paraId="4BFC1CC3" w14:textId="77777777" w:rsidR="009C779F" w:rsidRPr="00266D68" w:rsidRDefault="009C779F" w:rsidP="009C779F">
      <w:pPr>
        <w:adjustRightInd/>
        <w:spacing w:line="240" w:lineRule="auto"/>
        <w:ind w:leftChars="100" w:left="210"/>
        <w:rPr>
          <w:rFonts w:ascii="Courier New" w:hAnsi="Courier New" w:cs="Courier New"/>
          <w:sz w:val="18"/>
          <w:szCs w:val="18"/>
        </w:rPr>
      </w:pPr>
      <w:r w:rsidRPr="00266D68">
        <w:rPr>
          <w:rFonts w:ascii="Courier New" w:hAnsi="Courier New" w:cs="Courier New"/>
          <w:sz w:val="18"/>
          <w:szCs w:val="18"/>
        </w:rPr>
        <w:t xml:space="preserve">        Start           End      Total  Used  Idle(Expired)  Conflict  Disable</w:t>
      </w:r>
    </w:p>
    <w:p w14:paraId="21E83C6F" w14:textId="77777777" w:rsidR="009C779F" w:rsidRPr="00266D68" w:rsidRDefault="009C779F" w:rsidP="009C779F">
      <w:pPr>
        <w:adjustRightInd/>
        <w:spacing w:line="240" w:lineRule="auto"/>
        <w:ind w:leftChars="100" w:left="210"/>
        <w:rPr>
          <w:rFonts w:ascii="Courier New" w:hAnsi="Courier New" w:cs="Courier New"/>
          <w:sz w:val="18"/>
          <w:szCs w:val="18"/>
        </w:rPr>
      </w:pPr>
      <w:r w:rsidRPr="00266D68">
        <w:rPr>
          <w:rFonts w:ascii="Courier New" w:hAnsi="Courier New" w:cs="Courier New"/>
          <w:sz w:val="18"/>
          <w:szCs w:val="18"/>
        </w:rPr>
        <w:t xml:space="preserve"> --------------------------------------------------------------------------</w:t>
      </w:r>
    </w:p>
    <w:p w14:paraId="65632EC3" w14:textId="77777777" w:rsidR="009C779F" w:rsidRPr="00266D68" w:rsidRDefault="009C779F" w:rsidP="009C779F">
      <w:pPr>
        <w:adjustRightInd/>
        <w:spacing w:line="240" w:lineRule="auto"/>
        <w:ind w:leftChars="100" w:left="210"/>
        <w:rPr>
          <w:rFonts w:ascii="Courier New" w:hAnsi="Courier New" w:cs="Courier New"/>
          <w:sz w:val="18"/>
          <w:szCs w:val="18"/>
        </w:rPr>
      </w:pPr>
      <w:r w:rsidRPr="00266D68">
        <w:rPr>
          <w:rFonts w:ascii="Courier New" w:hAnsi="Courier New" w:cs="Courier New"/>
          <w:sz w:val="18"/>
          <w:szCs w:val="18"/>
        </w:rPr>
        <w:t xml:space="preserve">      10.0.23.1   10.0.23.254   253     </w:t>
      </w:r>
      <w:r w:rsidRPr="00266D68">
        <w:rPr>
          <w:rFonts w:ascii="Courier New" w:hAnsi="Courier New" w:cs="Courier New"/>
          <w:sz w:val="18"/>
          <w:szCs w:val="18"/>
          <w:shd w:val="pct15" w:color="auto" w:fill="FFFFFF"/>
        </w:rPr>
        <w:t>1</w:t>
      </w:r>
      <w:r w:rsidRPr="00266D68">
        <w:rPr>
          <w:rFonts w:ascii="Courier New" w:hAnsi="Courier New" w:cs="Courier New"/>
          <w:sz w:val="18"/>
          <w:szCs w:val="18"/>
        </w:rPr>
        <w:t xml:space="preserve">        251(0)          0          1</w:t>
      </w:r>
    </w:p>
    <w:p w14:paraId="2905D0C6" w14:textId="77777777" w:rsidR="009C779F" w:rsidRDefault="009C779F" w:rsidP="009C779F">
      <w:pPr>
        <w:adjustRightInd/>
        <w:spacing w:line="240" w:lineRule="auto"/>
        <w:ind w:leftChars="100" w:left="210"/>
        <w:rPr>
          <w:rFonts w:ascii="Courier New" w:hAnsi="Courier New" w:cs="Courier New"/>
          <w:sz w:val="18"/>
          <w:szCs w:val="18"/>
        </w:rPr>
      </w:pPr>
      <w:r w:rsidRPr="00266D68">
        <w:rPr>
          <w:rFonts w:ascii="Courier New" w:hAnsi="Courier New" w:cs="Courier New"/>
          <w:sz w:val="18"/>
          <w:szCs w:val="18"/>
        </w:rPr>
        <w:t xml:space="preserve"> --------------------------------------------------------------------------</w:t>
      </w:r>
    </w:p>
    <w:p w14:paraId="5F26FEEA" w14:textId="77777777" w:rsidR="009C779F" w:rsidRDefault="009C779F" w:rsidP="009C779F">
      <w:pPr>
        <w:adjustRightInd/>
        <w:spacing w:line="240" w:lineRule="auto"/>
        <w:ind w:leftChars="100" w:left="210"/>
        <w:rPr>
          <w:rFonts w:ascii="Courier New" w:hAnsi="Courier New" w:cs="Courier New"/>
          <w:sz w:val="18"/>
          <w:szCs w:val="18"/>
        </w:rPr>
      </w:pPr>
    </w:p>
    <w:p w14:paraId="760E3FAE" w14:textId="77777777" w:rsidR="009C779F" w:rsidRPr="00266D68" w:rsidRDefault="009C779F" w:rsidP="009C779F">
      <w:pPr>
        <w:adjustRightInd/>
        <w:spacing w:line="240" w:lineRule="auto"/>
        <w:ind w:leftChars="100" w:left="210"/>
        <w:rPr>
          <w:rFonts w:ascii="Courier New" w:hAnsi="Courier New" w:cs="Courier New"/>
          <w:sz w:val="18"/>
          <w:szCs w:val="18"/>
        </w:rPr>
      </w:pPr>
      <w:r w:rsidRPr="00266D68">
        <w:rPr>
          <w:rFonts w:ascii="Courier New" w:hAnsi="Courier New" w:cs="Courier New"/>
          <w:sz w:val="18"/>
          <w:szCs w:val="18"/>
        </w:rPr>
        <w:t>&lt;S2&gt;display ip interface brief</w:t>
      </w:r>
    </w:p>
    <w:p w14:paraId="1BADECE6" w14:textId="1A7E3334" w:rsidR="009C779F" w:rsidRPr="00266D68" w:rsidRDefault="009C779F" w:rsidP="009C779F">
      <w:pPr>
        <w:adjustRightInd/>
        <w:spacing w:line="240" w:lineRule="auto"/>
        <w:ind w:leftChars="100" w:left="210"/>
        <w:rPr>
          <w:rFonts w:ascii="Courier New" w:hAnsi="Courier New" w:cs="Courier New"/>
          <w:sz w:val="18"/>
          <w:szCs w:val="18"/>
        </w:rPr>
      </w:pPr>
      <w:r w:rsidRPr="00266D68">
        <w:rPr>
          <w:rFonts w:ascii="Courier New" w:hAnsi="Courier New" w:cs="Courier New"/>
          <w:sz w:val="18"/>
          <w:szCs w:val="18"/>
        </w:rPr>
        <w:t xml:space="preserve">…output </w:t>
      </w:r>
      <w:r w:rsidR="00161426">
        <w:rPr>
          <w:rFonts w:ascii="Courier New" w:hAnsi="Courier New" w:cs="Courier New"/>
          <w:sz w:val="18"/>
          <w:szCs w:val="18"/>
        </w:rPr>
        <w:t>omit</w:t>
      </w:r>
      <w:r w:rsidRPr="00266D68">
        <w:rPr>
          <w:rFonts w:ascii="Courier New" w:hAnsi="Courier New" w:cs="Courier New"/>
          <w:sz w:val="18"/>
          <w:szCs w:val="18"/>
        </w:rPr>
        <w:t>…</w:t>
      </w:r>
    </w:p>
    <w:p w14:paraId="7A66029A" w14:textId="77777777" w:rsidR="009C779F" w:rsidRPr="00266D68" w:rsidRDefault="009C779F" w:rsidP="009C779F">
      <w:pPr>
        <w:adjustRightInd/>
        <w:spacing w:line="240" w:lineRule="auto"/>
        <w:ind w:leftChars="100" w:left="210"/>
        <w:rPr>
          <w:rFonts w:ascii="Courier New" w:hAnsi="Courier New" w:cs="Courier New"/>
          <w:sz w:val="18"/>
          <w:szCs w:val="18"/>
        </w:rPr>
      </w:pPr>
      <w:r w:rsidRPr="00266D68">
        <w:rPr>
          <w:rFonts w:ascii="Courier New" w:hAnsi="Courier New" w:cs="Courier New"/>
          <w:sz w:val="18"/>
          <w:szCs w:val="18"/>
        </w:rPr>
        <w:t>Interface                         IP Address/Mask     Physical</w:t>
      </w:r>
      <w:r w:rsidRPr="00266D68">
        <w:rPr>
          <w:rFonts w:ascii="Courier New" w:hAnsi="Courier New" w:cs="Courier New"/>
          <w:sz w:val="18"/>
          <w:szCs w:val="18"/>
        </w:rPr>
        <w:tab/>
        <w:t xml:space="preserve">  Protocol  </w:t>
      </w:r>
    </w:p>
    <w:p w14:paraId="367EBFFD" w14:textId="77777777" w:rsidR="009C779F" w:rsidRPr="00266D68" w:rsidRDefault="009C779F" w:rsidP="009C779F">
      <w:pPr>
        <w:adjustRightInd/>
        <w:spacing w:line="240" w:lineRule="auto"/>
        <w:ind w:leftChars="100" w:left="210"/>
        <w:rPr>
          <w:rFonts w:ascii="Courier New" w:hAnsi="Courier New" w:cs="Courier New"/>
          <w:sz w:val="18"/>
          <w:szCs w:val="18"/>
        </w:rPr>
      </w:pPr>
      <w:r w:rsidRPr="00266D68">
        <w:rPr>
          <w:rFonts w:ascii="Courier New" w:hAnsi="Courier New" w:cs="Courier New"/>
          <w:sz w:val="18"/>
          <w:szCs w:val="18"/>
        </w:rPr>
        <w:t>MEth0/0/1</w:t>
      </w:r>
      <w:r w:rsidRPr="00266D68">
        <w:rPr>
          <w:rFonts w:ascii="Courier New" w:hAnsi="Courier New" w:cs="Courier New"/>
          <w:sz w:val="18"/>
          <w:szCs w:val="18"/>
        </w:rPr>
        <w:tab/>
      </w:r>
      <w:r w:rsidRPr="00266D68">
        <w:rPr>
          <w:rFonts w:ascii="Courier New" w:hAnsi="Courier New" w:cs="Courier New"/>
          <w:sz w:val="18"/>
          <w:szCs w:val="18"/>
        </w:rPr>
        <w:tab/>
      </w:r>
      <w:r w:rsidRPr="00266D68">
        <w:rPr>
          <w:rFonts w:ascii="Courier New" w:hAnsi="Courier New" w:cs="Courier New"/>
          <w:sz w:val="18"/>
          <w:szCs w:val="18"/>
        </w:rPr>
        <w:tab/>
      </w:r>
      <w:r w:rsidRPr="00266D68">
        <w:rPr>
          <w:rFonts w:ascii="Courier New" w:hAnsi="Courier New" w:cs="Courier New"/>
          <w:sz w:val="18"/>
          <w:szCs w:val="18"/>
        </w:rPr>
        <w:tab/>
      </w:r>
      <w:r w:rsidRPr="00266D68">
        <w:rPr>
          <w:rFonts w:ascii="Courier New" w:hAnsi="Courier New" w:cs="Courier New"/>
          <w:sz w:val="18"/>
          <w:szCs w:val="18"/>
        </w:rPr>
        <w:tab/>
      </w:r>
      <w:r w:rsidRPr="00266D68">
        <w:rPr>
          <w:rFonts w:ascii="Courier New" w:hAnsi="Courier New" w:cs="Courier New"/>
          <w:sz w:val="18"/>
          <w:szCs w:val="18"/>
        </w:rPr>
        <w:tab/>
        <w:t>unassigned</w:t>
      </w:r>
      <w:r w:rsidRPr="00266D68">
        <w:rPr>
          <w:rFonts w:ascii="Courier New" w:hAnsi="Courier New" w:cs="Courier New"/>
          <w:sz w:val="18"/>
          <w:szCs w:val="18"/>
        </w:rPr>
        <w:tab/>
      </w:r>
      <w:r w:rsidRPr="00266D68">
        <w:rPr>
          <w:rFonts w:ascii="Courier New" w:hAnsi="Courier New" w:cs="Courier New"/>
          <w:sz w:val="18"/>
          <w:szCs w:val="18"/>
        </w:rPr>
        <w:tab/>
      </w:r>
      <w:r w:rsidRPr="00266D68">
        <w:rPr>
          <w:rFonts w:ascii="Courier New" w:hAnsi="Courier New" w:cs="Courier New"/>
          <w:sz w:val="18"/>
          <w:szCs w:val="18"/>
        </w:rPr>
        <w:tab/>
        <w:t>down</w:t>
      </w:r>
      <w:r w:rsidRPr="00266D68">
        <w:rPr>
          <w:rFonts w:ascii="Courier New" w:hAnsi="Courier New" w:cs="Courier New"/>
          <w:sz w:val="18"/>
          <w:szCs w:val="18"/>
        </w:rPr>
        <w:tab/>
      </w:r>
      <w:r w:rsidRPr="00266D68">
        <w:rPr>
          <w:rFonts w:ascii="Courier New" w:hAnsi="Courier New" w:cs="Courier New"/>
          <w:sz w:val="18"/>
          <w:szCs w:val="18"/>
        </w:rPr>
        <w:tab/>
        <w:t xml:space="preserve">down      </w:t>
      </w:r>
    </w:p>
    <w:p w14:paraId="37981212" w14:textId="77777777" w:rsidR="009C779F" w:rsidRPr="00266D68" w:rsidRDefault="009C779F" w:rsidP="009C779F">
      <w:pPr>
        <w:adjustRightInd/>
        <w:spacing w:line="240" w:lineRule="auto"/>
        <w:ind w:leftChars="100" w:left="210"/>
        <w:rPr>
          <w:rFonts w:ascii="Courier New" w:hAnsi="Courier New" w:cs="Courier New"/>
          <w:sz w:val="18"/>
          <w:szCs w:val="18"/>
        </w:rPr>
      </w:pPr>
      <w:r w:rsidRPr="00266D68">
        <w:rPr>
          <w:rFonts w:ascii="Courier New" w:hAnsi="Courier New" w:cs="Courier New"/>
          <w:sz w:val="18"/>
          <w:szCs w:val="18"/>
        </w:rPr>
        <w:t>NULL0</w:t>
      </w:r>
      <w:r w:rsidRPr="00266D68">
        <w:rPr>
          <w:rFonts w:ascii="Courier New" w:hAnsi="Courier New" w:cs="Courier New"/>
          <w:sz w:val="18"/>
          <w:szCs w:val="18"/>
        </w:rPr>
        <w:tab/>
      </w:r>
      <w:r w:rsidRPr="00266D68">
        <w:rPr>
          <w:rFonts w:ascii="Courier New" w:hAnsi="Courier New" w:cs="Courier New"/>
          <w:sz w:val="18"/>
          <w:szCs w:val="18"/>
        </w:rPr>
        <w:tab/>
      </w:r>
      <w:r w:rsidRPr="00266D68">
        <w:rPr>
          <w:rFonts w:ascii="Courier New" w:hAnsi="Courier New" w:cs="Courier New"/>
          <w:sz w:val="18"/>
          <w:szCs w:val="18"/>
        </w:rPr>
        <w:tab/>
      </w:r>
      <w:r w:rsidRPr="00266D68">
        <w:rPr>
          <w:rFonts w:ascii="Courier New" w:hAnsi="Courier New" w:cs="Courier New"/>
          <w:sz w:val="18"/>
          <w:szCs w:val="18"/>
        </w:rPr>
        <w:tab/>
      </w:r>
      <w:r w:rsidRPr="00266D68">
        <w:rPr>
          <w:rFonts w:ascii="Courier New" w:hAnsi="Courier New" w:cs="Courier New"/>
          <w:sz w:val="18"/>
          <w:szCs w:val="18"/>
        </w:rPr>
        <w:tab/>
      </w:r>
      <w:r w:rsidRPr="00266D68">
        <w:rPr>
          <w:rFonts w:ascii="Courier New" w:hAnsi="Courier New" w:cs="Courier New"/>
          <w:sz w:val="18"/>
          <w:szCs w:val="18"/>
        </w:rPr>
        <w:tab/>
      </w:r>
      <w:r w:rsidRPr="00266D68">
        <w:rPr>
          <w:rFonts w:ascii="Courier New" w:hAnsi="Courier New" w:cs="Courier New"/>
          <w:sz w:val="18"/>
          <w:szCs w:val="18"/>
        </w:rPr>
        <w:tab/>
        <w:t>unassigned</w:t>
      </w:r>
      <w:r w:rsidRPr="00266D68">
        <w:rPr>
          <w:rFonts w:ascii="Courier New" w:hAnsi="Courier New" w:cs="Courier New"/>
          <w:sz w:val="18"/>
          <w:szCs w:val="18"/>
        </w:rPr>
        <w:tab/>
      </w:r>
      <w:r w:rsidRPr="00266D68">
        <w:rPr>
          <w:rFonts w:ascii="Courier New" w:hAnsi="Courier New" w:cs="Courier New"/>
          <w:sz w:val="18"/>
          <w:szCs w:val="18"/>
        </w:rPr>
        <w:tab/>
      </w:r>
      <w:r w:rsidRPr="00266D68">
        <w:rPr>
          <w:rFonts w:ascii="Courier New" w:hAnsi="Courier New" w:cs="Courier New"/>
          <w:sz w:val="18"/>
          <w:szCs w:val="18"/>
        </w:rPr>
        <w:tab/>
        <w:t>up</w:t>
      </w:r>
      <w:r w:rsidRPr="00266D68">
        <w:rPr>
          <w:rFonts w:ascii="Courier New" w:hAnsi="Courier New" w:cs="Courier New"/>
          <w:sz w:val="18"/>
          <w:szCs w:val="18"/>
        </w:rPr>
        <w:tab/>
      </w:r>
      <w:r w:rsidRPr="00266D68">
        <w:rPr>
          <w:rFonts w:ascii="Courier New" w:hAnsi="Courier New" w:cs="Courier New"/>
          <w:sz w:val="18"/>
          <w:szCs w:val="18"/>
        </w:rPr>
        <w:tab/>
      </w:r>
      <w:r w:rsidRPr="00266D68">
        <w:rPr>
          <w:rFonts w:ascii="Courier New" w:hAnsi="Courier New" w:cs="Courier New"/>
          <w:sz w:val="18"/>
          <w:szCs w:val="18"/>
        </w:rPr>
        <w:tab/>
        <w:t xml:space="preserve">up(s)     </w:t>
      </w:r>
    </w:p>
    <w:p w14:paraId="5FFA091D" w14:textId="77777777" w:rsidR="009C779F" w:rsidRPr="00266D68" w:rsidRDefault="009C779F" w:rsidP="009C779F">
      <w:pPr>
        <w:adjustRightInd/>
        <w:spacing w:line="240" w:lineRule="auto"/>
        <w:ind w:leftChars="100" w:left="210"/>
        <w:rPr>
          <w:rFonts w:ascii="Courier New" w:hAnsi="Courier New" w:cs="Courier New"/>
          <w:sz w:val="18"/>
          <w:szCs w:val="18"/>
        </w:rPr>
      </w:pPr>
      <w:r w:rsidRPr="00266D68">
        <w:rPr>
          <w:rFonts w:ascii="Courier New" w:hAnsi="Courier New" w:cs="Courier New"/>
          <w:sz w:val="18"/>
          <w:szCs w:val="18"/>
          <w:shd w:val="pct15" w:color="auto" w:fill="FFFFFF"/>
        </w:rPr>
        <w:t>Vlanif1</w:t>
      </w:r>
      <w:r w:rsidRPr="00266D68">
        <w:rPr>
          <w:rFonts w:ascii="Courier New" w:hAnsi="Courier New" w:cs="Courier New"/>
          <w:sz w:val="18"/>
          <w:szCs w:val="18"/>
          <w:shd w:val="pct15" w:color="auto" w:fill="FFFFFF"/>
        </w:rPr>
        <w:tab/>
      </w:r>
      <w:r w:rsidRPr="00266D68">
        <w:rPr>
          <w:rFonts w:ascii="Courier New" w:hAnsi="Courier New" w:cs="Courier New"/>
          <w:sz w:val="18"/>
          <w:szCs w:val="18"/>
          <w:shd w:val="pct15" w:color="auto" w:fill="FFFFFF"/>
        </w:rPr>
        <w:tab/>
      </w:r>
      <w:r w:rsidRPr="00266D68">
        <w:rPr>
          <w:rFonts w:ascii="Courier New" w:hAnsi="Courier New" w:cs="Courier New"/>
          <w:sz w:val="18"/>
          <w:szCs w:val="18"/>
          <w:shd w:val="pct15" w:color="auto" w:fill="FFFFFF"/>
        </w:rPr>
        <w:tab/>
      </w:r>
      <w:r w:rsidRPr="00266D68">
        <w:rPr>
          <w:rFonts w:ascii="Courier New" w:hAnsi="Courier New" w:cs="Courier New"/>
          <w:sz w:val="18"/>
          <w:szCs w:val="18"/>
          <w:shd w:val="pct15" w:color="auto" w:fill="FFFFFF"/>
        </w:rPr>
        <w:tab/>
      </w:r>
      <w:r w:rsidRPr="00266D68">
        <w:rPr>
          <w:rFonts w:ascii="Courier New" w:hAnsi="Courier New" w:cs="Courier New"/>
          <w:sz w:val="18"/>
          <w:szCs w:val="18"/>
          <w:shd w:val="pct15" w:color="auto" w:fill="FFFFFF"/>
        </w:rPr>
        <w:tab/>
      </w:r>
      <w:r w:rsidRPr="00266D68">
        <w:rPr>
          <w:rFonts w:ascii="Courier New" w:hAnsi="Courier New" w:cs="Courier New"/>
          <w:sz w:val="18"/>
          <w:szCs w:val="18"/>
          <w:shd w:val="pct15" w:color="auto" w:fill="FFFFFF"/>
        </w:rPr>
        <w:tab/>
        <w:t>10.0.23.253/24</w:t>
      </w:r>
      <w:r w:rsidRPr="00266D68">
        <w:rPr>
          <w:rFonts w:ascii="Courier New" w:hAnsi="Courier New" w:cs="Courier New"/>
          <w:sz w:val="18"/>
          <w:szCs w:val="18"/>
          <w:shd w:val="pct15" w:color="auto" w:fill="FFFFFF"/>
        </w:rPr>
        <w:tab/>
      </w:r>
      <w:r w:rsidRPr="00266D68">
        <w:rPr>
          <w:rFonts w:ascii="Courier New" w:hAnsi="Courier New" w:cs="Courier New"/>
          <w:sz w:val="18"/>
          <w:szCs w:val="18"/>
          <w:shd w:val="pct15" w:color="auto" w:fill="FFFFFF"/>
        </w:rPr>
        <w:tab/>
        <w:t>up</w:t>
      </w:r>
      <w:r w:rsidRPr="00266D68">
        <w:rPr>
          <w:rFonts w:ascii="Courier New" w:hAnsi="Courier New" w:cs="Courier New"/>
          <w:sz w:val="18"/>
          <w:szCs w:val="18"/>
          <w:shd w:val="pct15" w:color="auto" w:fill="FFFFFF"/>
        </w:rPr>
        <w:tab/>
      </w:r>
      <w:r w:rsidRPr="00266D68">
        <w:rPr>
          <w:rFonts w:ascii="Courier New" w:hAnsi="Courier New" w:cs="Courier New"/>
          <w:sz w:val="18"/>
          <w:szCs w:val="18"/>
          <w:shd w:val="pct15" w:color="auto" w:fill="FFFFFF"/>
        </w:rPr>
        <w:tab/>
      </w:r>
      <w:r w:rsidRPr="00266D68">
        <w:rPr>
          <w:rFonts w:ascii="Courier New" w:hAnsi="Courier New" w:cs="Courier New"/>
          <w:sz w:val="18"/>
          <w:szCs w:val="18"/>
          <w:shd w:val="pct15" w:color="auto" w:fill="FFFFFF"/>
        </w:rPr>
        <w:tab/>
        <w:t>up</w:t>
      </w:r>
      <w:r w:rsidRPr="00266D68">
        <w:rPr>
          <w:rFonts w:ascii="Courier New" w:hAnsi="Courier New" w:cs="Courier New"/>
          <w:sz w:val="18"/>
          <w:szCs w:val="18"/>
        </w:rPr>
        <w:t xml:space="preserve">   </w:t>
      </w:r>
    </w:p>
    <w:p w14:paraId="163C8FCE" w14:textId="77777777" w:rsidR="009C779F" w:rsidRPr="00266D68" w:rsidRDefault="009C779F" w:rsidP="009C779F">
      <w:pPr>
        <w:pStyle w:val="aff3"/>
        <w:ind w:leftChars="100" w:left="210"/>
        <w:jc w:val="both"/>
        <w:rPr>
          <w:rFonts w:ascii="微软雅黑" w:eastAsia="微软雅黑" w:hAnsi="微软雅黑" w:cs="Arial"/>
          <w:sz w:val="24"/>
          <w:szCs w:val="24"/>
        </w:rPr>
      </w:pPr>
    </w:p>
    <w:p w14:paraId="2C658563" w14:textId="77777777" w:rsidR="009C779F" w:rsidRDefault="009C779F" w:rsidP="009C779F">
      <w:pPr>
        <w:pStyle w:val="aff2"/>
        <w:widowControl w:val="0"/>
        <w:topLinePunct w:val="0"/>
        <w:autoSpaceDE w:val="0"/>
        <w:autoSpaceDN w:val="0"/>
        <w:snapToGrid/>
        <w:spacing w:before="0" w:after="156"/>
        <w:ind w:left="0"/>
      </w:pPr>
      <w:r w:rsidRPr="00F32D23">
        <w:rPr>
          <w:rFonts w:hint="eastAsia"/>
          <w:kern w:val="0"/>
        </w:rPr>
        <w:t>在上述回显信息，灰色部分表明</w:t>
      </w:r>
      <w:r w:rsidRPr="00F32D23">
        <w:rPr>
          <w:kern w:val="0"/>
        </w:rPr>
        <w:t>R1</w:t>
      </w:r>
      <w:r>
        <w:rPr>
          <w:rFonts w:hint="eastAsia"/>
          <w:kern w:val="0"/>
        </w:rPr>
        <w:t>从</w:t>
      </w:r>
      <w:r w:rsidRPr="00F32D23">
        <w:rPr>
          <w:rFonts w:hint="eastAsia"/>
          <w:kern w:val="0"/>
        </w:rPr>
        <w:t>接口地址池</w:t>
      </w:r>
      <w:r>
        <w:rPr>
          <w:rFonts w:hint="eastAsia"/>
          <w:kern w:val="0"/>
        </w:rPr>
        <w:t>中</w:t>
      </w:r>
      <w:r w:rsidRPr="00F32D23">
        <w:rPr>
          <w:rFonts w:hint="eastAsia"/>
          <w:kern w:val="0"/>
        </w:rPr>
        <w:t>为</w:t>
      </w:r>
      <w:r>
        <w:rPr>
          <w:rFonts w:hint="eastAsia"/>
          <w:kern w:val="0"/>
        </w:rPr>
        <w:t>客户端的</w:t>
      </w:r>
      <w:r w:rsidRPr="00F32D23">
        <w:rPr>
          <w:kern w:val="0"/>
        </w:rPr>
        <w:t>VLANIF1</w:t>
      </w:r>
      <w:r w:rsidRPr="00F32D23">
        <w:rPr>
          <w:rFonts w:hint="eastAsia"/>
          <w:kern w:val="0"/>
        </w:rPr>
        <w:t>接口分配了</w:t>
      </w:r>
      <w:r w:rsidRPr="00F32D23">
        <w:rPr>
          <w:kern w:val="0"/>
        </w:rPr>
        <w:t>IP</w:t>
      </w:r>
      <w:r w:rsidRPr="00F32D23">
        <w:rPr>
          <w:rFonts w:hint="eastAsia"/>
          <w:kern w:val="0"/>
        </w:rPr>
        <w:t>地址。</w:t>
      </w:r>
    </w:p>
    <w:p w14:paraId="4DBAFF9B" w14:textId="77777777" w:rsidR="009C779F" w:rsidRPr="00F32D23" w:rsidRDefault="009C779F" w:rsidP="009C779F">
      <w:pPr>
        <w:pStyle w:val="aff2"/>
        <w:widowControl w:val="0"/>
        <w:topLinePunct w:val="0"/>
        <w:autoSpaceDE w:val="0"/>
        <w:autoSpaceDN w:val="0"/>
        <w:snapToGrid/>
        <w:spacing w:before="0" w:after="156"/>
        <w:ind w:left="0"/>
        <w:rPr>
          <w:kern w:val="0"/>
        </w:rPr>
      </w:pPr>
      <w:r>
        <w:rPr>
          <w:rFonts w:hint="eastAsia"/>
          <w:kern w:val="0"/>
        </w:rPr>
        <w:t>关闭</w:t>
      </w:r>
      <w:r w:rsidRPr="00F10913">
        <w:rPr>
          <w:kern w:val="0"/>
        </w:rPr>
        <w:t>S</w:t>
      </w:r>
      <w:r>
        <w:rPr>
          <w:rFonts w:hint="eastAsia"/>
          <w:kern w:val="0"/>
        </w:rPr>
        <w:t>1</w:t>
      </w:r>
      <w:r w:rsidRPr="00F10913">
        <w:rPr>
          <w:rFonts w:hint="eastAsia"/>
          <w:kern w:val="0"/>
        </w:rPr>
        <w:t>上</w:t>
      </w:r>
      <w:r w:rsidRPr="00F10913">
        <w:rPr>
          <w:kern w:val="0"/>
        </w:rPr>
        <w:t>VLANIF</w:t>
      </w:r>
      <w:r>
        <w:rPr>
          <w:rFonts w:hint="eastAsia"/>
          <w:kern w:val="0"/>
        </w:rPr>
        <w:t xml:space="preserve"> </w:t>
      </w:r>
      <w:r w:rsidRPr="00F10913">
        <w:rPr>
          <w:kern w:val="0"/>
        </w:rPr>
        <w:t>1</w:t>
      </w:r>
      <w:r w:rsidRPr="00F10913">
        <w:rPr>
          <w:rFonts w:hint="eastAsia"/>
          <w:kern w:val="0"/>
        </w:rPr>
        <w:t>接口</w:t>
      </w:r>
      <w:r>
        <w:rPr>
          <w:rFonts w:hint="eastAsia"/>
          <w:kern w:val="0"/>
        </w:rPr>
        <w:t>以清除接口现有的</w:t>
      </w:r>
      <w:r w:rsidRPr="00F10913">
        <w:rPr>
          <w:kern w:val="0"/>
        </w:rPr>
        <w:t>IP</w:t>
      </w:r>
      <w:r w:rsidRPr="00F10913">
        <w:rPr>
          <w:rFonts w:hint="eastAsia"/>
          <w:kern w:val="0"/>
        </w:rPr>
        <w:t>地址，</w:t>
      </w:r>
      <w:r>
        <w:rPr>
          <w:rFonts w:hint="eastAsia"/>
          <w:kern w:val="0"/>
        </w:rPr>
        <w:t>然后重新开启此</w:t>
      </w:r>
      <w:r w:rsidRPr="00F10913">
        <w:rPr>
          <w:rFonts w:hint="eastAsia"/>
          <w:kern w:val="0"/>
        </w:rPr>
        <w:t>接口</w:t>
      </w:r>
      <w:r>
        <w:rPr>
          <w:rFonts w:hint="eastAsia"/>
          <w:kern w:val="0"/>
        </w:rPr>
        <w:t>以便重新从R3的</w:t>
      </w:r>
      <w:r w:rsidRPr="00F10913">
        <w:rPr>
          <w:rFonts w:hint="eastAsia"/>
          <w:kern w:val="0"/>
        </w:rPr>
        <w:t>接口地址池获取新的</w:t>
      </w:r>
      <w:r w:rsidRPr="00F10913">
        <w:rPr>
          <w:kern w:val="0"/>
        </w:rPr>
        <w:t>IP</w:t>
      </w:r>
      <w:r w:rsidRPr="00F10913">
        <w:rPr>
          <w:rFonts w:hint="eastAsia"/>
          <w:kern w:val="0"/>
        </w:rPr>
        <w:t>地址</w:t>
      </w:r>
      <w:r w:rsidRPr="00F32D23">
        <w:rPr>
          <w:rFonts w:hint="eastAsia"/>
          <w:kern w:val="0"/>
        </w:rPr>
        <w:t>。</w:t>
      </w:r>
    </w:p>
    <w:p w14:paraId="19ECB294" w14:textId="77777777" w:rsidR="009C779F" w:rsidRPr="00266D68" w:rsidRDefault="009C779F" w:rsidP="009C779F">
      <w:pPr>
        <w:pStyle w:val="aff3"/>
        <w:ind w:leftChars="100" w:left="210"/>
      </w:pPr>
      <w:r w:rsidRPr="00266D68">
        <w:t>[S1]interface Vlanif 1</w:t>
      </w:r>
    </w:p>
    <w:p w14:paraId="288BA65E" w14:textId="77777777" w:rsidR="009C779F" w:rsidRPr="00266D68" w:rsidRDefault="009C779F" w:rsidP="009C779F">
      <w:pPr>
        <w:pStyle w:val="aff3"/>
        <w:ind w:leftChars="100" w:left="210"/>
      </w:pPr>
      <w:r w:rsidRPr="00266D68">
        <w:t>[S1-Vlanif1]shutdown</w:t>
      </w:r>
    </w:p>
    <w:p w14:paraId="107A2C62" w14:textId="77777777" w:rsidR="009C779F" w:rsidRPr="00266D68" w:rsidRDefault="009C779F" w:rsidP="009C779F">
      <w:pPr>
        <w:pStyle w:val="aff3"/>
        <w:ind w:leftChars="100" w:left="210"/>
      </w:pPr>
      <w:r w:rsidRPr="00266D68">
        <w:t>[S1-Vlanif1]undo shutdown</w:t>
      </w:r>
    </w:p>
    <w:p w14:paraId="3A0562F9" w14:textId="77777777" w:rsidR="009C779F" w:rsidRPr="00266D68" w:rsidRDefault="009C779F" w:rsidP="009C779F">
      <w:pPr>
        <w:adjustRightInd/>
        <w:spacing w:line="240" w:lineRule="auto"/>
        <w:ind w:leftChars="100" w:left="210"/>
        <w:rPr>
          <w:rFonts w:ascii="Courier New" w:hAnsi="Courier New" w:cs="Courier New"/>
          <w:sz w:val="18"/>
          <w:szCs w:val="18"/>
        </w:rPr>
      </w:pPr>
    </w:p>
    <w:p w14:paraId="7BB2CD36" w14:textId="77777777" w:rsidR="009C779F" w:rsidRPr="00F32D23" w:rsidRDefault="009C779F" w:rsidP="009C779F">
      <w:pPr>
        <w:pStyle w:val="aff2"/>
        <w:widowControl w:val="0"/>
        <w:topLinePunct w:val="0"/>
        <w:autoSpaceDE w:val="0"/>
        <w:autoSpaceDN w:val="0"/>
        <w:snapToGrid/>
        <w:spacing w:before="0" w:after="156"/>
        <w:ind w:left="0"/>
        <w:rPr>
          <w:kern w:val="0"/>
        </w:rPr>
      </w:pPr>
      <w:r w:rsidRPr="00F10913">
        <w:rPr>
          <w:rFonts w:hint="eastAsia"/>
          <w:kern w:val="0"/>
        </w:rPr>
        <w:t>开启R</w:t>
      </w:r>
      <w:r>
        <w:rPr>
          <w:rFonts w:hint="eastAsia"/>
          <w:kern w:val="0"/>
        </w:rPr>
        <w:t>3</w:t>
      </w:r>
      <w:r w:rsidRPr="00F10913">
        <w:rPr>
          <w:rFonts w:hint="eastAsia"/>
          <w:kern w:val="0"/>
        </w:rPr>
        <w:t>的</w:t>
      </w:r>
      <w:r w:rsidRPr="00F10913">
        <w:rPr>
          <w:kern w:val="0"/>
        </w:rPr>
        <w:t>G0/0/</w:t>
      </w:r>
      <w:r>
        <w:rPr>
          <w:rFonts w:hint="eastAsia"/>
          <w:kern w:val="0"/>
        </w:rPr>
        <w:t>1</w:t>
      </w:r>
      <w:r w:rsidRPr="00F10913">
        <w:rPr>
          <w:rFonts w:hint="eastAsia"/>
          <w:kern w:val="0"/>
        </w:rPr>
        <w:t>接口，</w:t>
      </w:r>
      <w:r>
        <w:rPr>
          <w:rFonts w:hint="eastAsia"/>
          <w:kern w:val="0"/>
        </w:rPr>
        <w:t>使R3可以通过此接口从接口地址池中分配IP地址</w:t>
      </w:r>
      <w:r w:rsidRPr="00F32D23">
        <w:rPr>
          <w:rFonts w:hint="eastAsia"/>
          <w:kern w:val="0"/>
        </w:rPr>
        <w:t>。</w:t>
      </w:r>
    </w:p>
    <w:p w14:paraId="157779E5" w14:textId="77777777" w:rsidR="009C779F" w:rsidRPr="00266D68" w:rsidRDefault="009C779F" w:rsidP="009C779F">
      <w:pPr>
        <w:pStyle w:val="aff3"/>
        <w:ind w:leftChars="100" w:left="210"/>
      </w:pPr>
      <w:r w:rsidRPr="00266D68">
        <w:t>[R3]interface GigabitEthernet 0/0/1</w:t>
      </w:r>
    </w:p>
    <w:p w14:paraId="238C019D" w14:textId="77777777" w:rsidR="009C779F" w:rsidRPr="00266D68" w:rsidRDefault="009C779F" w:rsidP="009C779F">
      <w:pPr>
        <w:pStyle w:val="aff3"/>
        <w:ind w:leftChars="100" w:left="210"/>
      </w:pPr>
      <w:r w:rsidRPr="00266D68">
        <w:t>[R3-GigabitEthernet0/0/1]undo shutdown</w:t>
      </w:r>
    </w:p>
    <w:p w14:paraId="4D269915" w14:textId="77777777" w:rsidR="009C779F" w:rsidRPr="00266D68" w:rsidRDefault="009C779F" w:rsidP="009C779F">
      <w:pPr>
        <w:adjustRightInd/>
        <w:spacing w:line="240" w:lineRule="auto"/>
        <w:ind w:leftChars="100" w:left="210"/>
        <w:rPr>
          <w:rFonts w:ascii="微软雅黑" w:eastAsia="微软雅黑" w:hAnsi="微软雅黑"/>
          <w:sz w:val="24"/>
          <w:szCs w:val="24"/>
        </w:rPr>
      </w:pPr>
    </w:p>
    <w:p w14:paraId="5CCBAB8B" w14:textId="77777777" w:rsidR="009C779F" w:rsidRPr="00F32D23" w:rsidRDefault="009C779F" w:rsidP="009C779F">
      <w:pPr>
        <w:pStyle w:val="aff2"/>
        <w:widowControl w:val="0"/>
        <w:topLinePunct w:val="0"/>
        <w:autoSpaceDE w:val="0"/>
        <w:autoSpaceDN w:val="0"/>
        <w:snapToGrid/>
        <w:spacing w:before="0" w:after="156"/>
        <w:ind w:left="0"/>
        <w:rPr>
          <w:kern w:val="0"/>
        </w:rPr>
      </w:pPr>
      <w:r w:rsidRPr="00F32D23">
        <w:rPr>
          <w:rFonts w:hint="eastAsia"/>
          <w:kern w:val="0"/>
        </w:rPr>
        <w:t>验证</w:t>
      </w:r>
      <w:r>
        <w:rPr>
          <w:rFonts w:hint="eastAsia"/>
          <w:kern w:val="0"/>
        </w:rPr>
        <w:t>R3从</w:t>
      </w:r>
      <w:r w:rsidRPr="00F32D23">
        <w:rPr>
          <w:rFonts w:hint="eastAsia"/>
          <w:kern w:val="0"/>
        </w:rPr>
        <w:t>接口地址池</w:t>
      </w:r>
      <w:r>
        <w:rPr>
          <w:rFonts w:hint="eastAsia"/>
          <w:kern w:val="0"/>
        </w:rPr>
        <w:t>中</w:t>
      </w:r>
      <w:r w:rsidRPr="00F32D23">
        <w:rPr>
          <w:rFonts w:hint="eastAsia"/>
          <w:kern w:val="0"/>
        </w:rPr>
        <w:t>为</w:t>
      </w:r>
      <w:r>
        <w:rPr>
          <w:rFonts w:hint="eastAsia"/>
          <w:kern w:val="0"/>
        </w:rPr>
        <w:t>S1的</w:t>
      </w:r>
      <w:r w:rsidRPr="00F32D23">
        <w:rPr>
          <w:kern w:val="0"/>
        </w:rPr>
        <w:t>VLANIF1</w:t>
      </w:r>
      <w:r w:rsidRPr="00F32D23">
        <w:rPr>
          <w:rFonts w:hint="eastAsia"/>
          <w:kern w:val="0"/>
        </w:rPr>
        <w:t>接口分配了新的</w:t>
      </w:r>
      <w:r w:rsidRPr="00F32D23">
        <w:rPr>
          <w:kern w:val="0"/>
        </w:rPr>
        <w:t>IP</w:t>
      </w:r>
      <w:r w:rsidRPr="00F32D23">
        <w:rPr>
          <w:rFonts w:hint="eastAsia"/>
          <w:kern w:val="0"/>
        </w:rPr>
        <w:t>地址。</w:t>
      </w:r>
    </w:p>
    <w:p w14:paraId="0C80E970" w14:textId="77777777" w:rsidR="009C779F" w:rsidRPr="00266D68" w:rsidRDefault="009C779F" w:rsidP="009C779F">
      <w:pPr>
        <w:adjustRightInd/>
        <w:spacing w:line="240" w:lineRule="auto"/>
        <w:ind w:leftChars="100" w:left="210"/>
        <w:rPr>
          <w:rFonts w:ascii="Courier New" w:hAnsi="Courier New" w:cs="Courier New"/>
          <w:sz w:val="18"/>
          <w:szCs w:val="18"/>
        </w:rPr>
      </w:pPr>
      <w:r w:rsidRPr="00266D68">
        <w:rPr>
          <w:rFonts w:ascii="Courier New" w:hAnsi="Courier New" w:cs="Courier New"/>
          <w:sz w:val="18"/>
          <w:szCs w:val="18"/>
        </w:rPr>
        <w:lastRenderedPageBreak/>
        <w:t xml:space="preserve">&lt;R3&gt;display ip pool interface GigabitEthernet0/0/1 </w:t>
      </w:r>
    </w:p>
    <w:p w14:paraId="48881D6B" w14:textId="77777777" w:rsidR="009C779F" w:rsidRPr="00266D68" w:rsidRDefault="009C779F" w:rsidP="009C779F">
      <w:pPr>
        <w:adjustRightInd/>
        <w:spacing w:line="240" w:lineRule="auto"/>
        <w:ind w:leftChars="100" w:left="210"/>
        <w:rPr>
          <w:rFonts w:ascii="Courier New" w:hAnsi="Courier New" w:cs="Courier New"/>
          <w:sz w:val="18"/>
          <w:szCs w:val="18"/>
        </w:rPr>
      </w:pPr>
      <w:r w:rsidRPr="00266D68">
        <w:rPr>
          <w:rFonts w:ascii="Courier New" w:hAnsi="Courier New" w:cs="Courier New"/>
          <w:sz w:val="18"/>
          <w:szCs w:val="18"/>
        </w:rPr>
        <w:t xml:space="preserve">  Pool-name</w:t>
      </w:r>
      <w:r w:rsidRPr="00266D68">
        <w:rPr>
          <w:rFonts w:ascii="Courier New" w:hAnsi="Courier New" w:cs="Courier New"/>
          <w:sz w:val="18"/>
          <w:szCs w:val="18"/>
        </w:rPr>
        <w:tab/>
      </w:r>
      <w:r w:rsidRPr="00266D68">
        <w:rPr>
          <w:rFonts w:ascii="Courier New" w:hAnsi="Courier New" w:cs="Courier New"/>
          <w:sz w:val="18"/>
          <w:szCs w:val="18"/>
        </w:rPr>
        <w:tab/>
        <w:t>: GigabitEthernet0/0/1</w:t>
      </w:r>
    </w:p>
    <w:p w14:paraId="28DD6066" w14:textId="77777777" w:rsidR="009C779F" w:rsidRPr="00266D68" w:rsidRDefault="009C779F" w:rsidP="009C779F">
      <w:pPr>
        <w:adjustRightInd/>
        <w:spacing w:line="240" w:lineRule="auto"/>
        <w:ind w:leftChars="100" w:left="210"/>
        <w:rPr>
          <w:rFonts w:ascii="Courier New" w:hAnsi="Courier New" w:cs="Courier New"/>
          <w:sz w:val="18"/>
          <w:szCs w:val="18"/>
        </w:rPr>
      </w:pPr>
      <w:r w:rsidRPr="00266D68">
        <w:rPr>
          <w:rFonts w:ascii="Courier New" w:hAnsi="Courier New" w:cs="Courier New"/>
          <w:sz w:val="18"/>
          <w:szCs w:val="18"/>
        </w:rPr>
        <w:t xml:space="preserve">  Pool-No</w:t>
      </w:r>
      <w:r w:rsidRPr="00266D68">
        <w:rPr>
          <w:rFonts w:ascii="Courier New" w:hAnsi="Courier New" w:cs="Courier New"/>
          <w:sz w:val="18"/>
          <w:szCs w:val="18"/>
        </w:rPr>
        <w:tab/>
      </w:r>
      <w:r w:rsidRPr="00266D68">
        <w:rPr>
          <w:rFonts w:ascii="Courier New" w:hAnsi="Courier New" w:cs="Courier New"/>
          <w:sz w:val="18"/>
          <w:szCs w:val="18"/>
        </w:rPr>
        <w:tab/>
        <w:t>: 1</w:t>
      </w:r>
    </w:p>
    <w:p w14:paraId="4FC7EA51" w14:textId="77777777" w:rsidR="009C779F" w:rsidRPr="00266D68" w:rsidRDefault="009C779F" w:rsidP="009C779F">
      <w:pPr>
        <w:adjustRightInd/>
        <w:spacing w:line="240" w:lineRule="auto"/>
        <w:ind w:leftChars="100" w:left="210"/>
        <w:rPr>
          <w:rFonts w:ascii="Courier New" w:hAnsi="Courier New" w:cs="Courier New"/>
          <w:sz w:val="18"/>
          <w:szCs w:val="18"/>
        </w:rPr>
      </w:pPr>
      <w:r w:rsidRPr="00266D68">
        <w:rPr>
          <w:rFonts w:ascii="Courier New" w:hAnsi="Courier New" w:cs="Courier New"/>
          <w:sz w:val="18"/>
          <w:szCs w:val="18"/>
        </w:rPr>
        <w:t xml:space="preserve">  Lease</w:t>
      </w:r>
      <w:r w:rsidRPr="00266D68">
        <w:rPr>
          <w:rFonts w:ascii="Courier New" w:hAnsi="Courier New" w:cs="Courier New"/>
          <w:sz w:val="18"/>
          <w:szCs w:val="18"/>
        </w:rPr>
        <w:tab/>
      </w:r>
      <w:r w:rsidRPr="00266D68">
        <w:rPr>
          <w:rFonts w:ascii="Courier New" w:hAnsi="Courier New" w:cs="Courier New"/>
          <w:sz w:val="18"/>
          <w:szCs w:val="18"/>
        </w:rPr>
        <w:tab/>
      </w:r>
      <w:r w:rsidRPr="00266D68">
        <w:rPr>
          <w:rFonts w:ascii="Courier New" w:hAnsi="Courier New" w:cs="Courier New"/>
          <w:sz w:val="18"/>
          <w:szCs w:val="18"/>
        </w:rPr>
        <w:tab/>
        <w:t>: 1 Days 12 Hours 0 Minutes</w:t>
      </w:r>
    </w:p>
    <w:p w14:paraId="43750748" w14:textId="77777777" w:rsidR="009C779F" w:rsidRPr="00266D68" w:rsidRDefault="009C779F" w:rsidP="009C779F">
      <w:pPr>
        <w:adjustRightInd/>
        <w:spacing w:line="240" w:lineRule="auto"/>
        <w:ind w:leftChars="100" w:left="210"/>
        <w:rPr>
          <w:rFonts w:ascii="Courier New" w:hAnsi="Courier New" w:cs="Courier New"/>
          <w:sz w:val="18"/>
          <w:szCs w:val="18"/>
        </w:rPr>
      </w:pPr>
      <w:r w:rsidRPr="00266D68">
        <w:rPr>
          <w:rFonts w:ascii="Courier New" w:hAnsi="Courier New" w:cs="Courier New"/>
          <w:sz w:val="18"/>
          <w:szCs w:val="18"/>
        </w:rPr>
        <w:t xml:space="preserve">  Domain-name</w:t>
      </w:r>
      <w:r w:rsidRPr="00266D68">
        <w:rPr>
          <w:rFonts w:ascii="Courier New" w:hAnsi="Courier New" w:cs="Courier New"/>
          <w:sz w:val="18"/>
          <w:szCs w:val="18"/>
        </w:rPr>
        <w:tab/>
        <w:t>: -</w:t>
      </w:r>
    </w:p>
    <w:p w14:paraId="7BA53789" w14:textId="77777777" w:rsidR="009C779F" w:rsidRPr="00266D68" w:rsidRDefault="009C779F" w:rsidP="009C779F">
      <w:pPr>
        <w:adjustRightInd/>
        <w:spacing w:line="240" w:lineRule="auto"/>
        <w:ind w:leftChars="100" w:left="210"/>
        <w:rPr>
          <w:rFonts w:ascii="Courier New" w:hAnsi="Courier New" w:cs="Courier New"/>
          <w:sz w:val="18"/>
          <w:szCs w:val="18"/>
        </w:rPr>
      </w:pPr>
      <w:r w:rsidRPr="00266D68">
        <w:rPr>
          <w:rFonts w:ascii="Courier New" w:hAnsi="Courier New" w:cs="Courier New"/>
          <w:sz w:val="18"/>
          <w:szCs w:val="18"/>
        </w:rPr>
        <w:t xml:space="preserve">  DNS-server0</w:t>
      </w:r>
      <w:r w:rsidRPr="00266D68">
        <w:rPr>
          <w:rFonts w:ascii="Courier New" w:hAnsi="Courier New" w:cs="Courier New"/>
          <w:sz w:val="18"/>
          <w:szCs w:val="18"/>
        </w:rPr>
        <w:tab/>
        <w:t xml:space="preserve">: 10.0.12.254     </w:t>
      </w:r>
    </w:p>
    <w:p w14:paraId="0C506F92" w14:textId="77777777" w:rsidR="009C779F" w:rsidRPr="00266D68" w:rsidRDefault="009C779F" w:rsidP="009C779F">
      <w:pPr>
        <w:adjustRightInd/>
        <w:spacing w:line="240" w:lineRule="auto"/>
        <w:ind w:leftChars="100" w:left="210"/>
        <w:rPr>
          <w:rFonts w:ascii="Courier New" w:hAnsi="Courier New" w:cs="Courier New"/>
          <w:sz w:val="18"/>
          <w:szCs w:val="18"/>
        </w:rPr>
      </w:pPr>
      <w:r w:rsidRPr="00266D68">
        <w:rPr>
          <w:rFonts w:ascii="Courier New" w:hAnsi="Courier New" w:cs="Courier New"/>
          <w:sz w:val="18"/>
          <w:szCs w:val="18"/>
        </w:rPr>
        <w:t xml:space="preserve">  NBNS-server0</w:t>
      </w:r>
      <w:r w:rsidRPr="00266D68">
        <w:rPr>
          <w:rFonts w:ascii="Courier New" w:hAnsi="Courier New" w:cs="Courier New"/>
          <w:sz w:val="18"/>
          <w:szCs w:val="18"/>
        </w:rPr>
        <w:tab/>
        <w:t xml:space="preserve">: -               </w:t>
      </w:r>
    </w:p>
    <w:p w14:paraId="04D4DDA1" w14:textId="77777777" w:rsidR="009C779F" w:rsidRPr="00266D68" w:rsidRDefault="009C779F" w:rsidP="009C779F">
      <w:pPr>
        <w:adjustRightInd/>
        <w:spacing w:line="240" w:lineRule="auto"/>
        <w:ind w:leftChars="100" w:left="210"/>
        <w:rPr>
          <w:rFonts w:ascii="Courier New" w:hAnsi="Courier New" w:cs="Courier New"/>
          <w:sz w:val="18"/>
          <w:szCs w:val="18"/>
        </w:rPr>
      </w:pPr>
      <w:r w:rsidRPr="00266D68">
        <w:rPr>
          <w:rFonts w:ascii="Courier New" w:hAnsi="Courier New" w:cs="Courier New"/>
          <w:sz w:val="18"/>
          <w:szCs w:val="18"/>
        </w:rPr>
        <w:t xml:space="preserve">  Netbios-type</w:t>
      </w:r>
      <w:r w:rsidRPr="00266D68">
        <w:rPr>
          <w:rFonts w:ascii="Courier New" w:hAnsi="Courier New" w:cs="Courier New"/>
          <w:sz w:val="18"/>
          <w:szCs w:val="18"/>
        </w:rPr>
        <w:tab/>
        <w:t xml:space="preserve">: -               </w:t>
      </w:r>
    </w:p>
    <w:p w14:paraId="754715B1" w14:textId="77777777" w:rsidR="009C779F" w:rsidRPr="00266D68" w:rsidRDefault="009C779F" w:rsidP="009C779F">
      <w:pPr>
        <w:adjustRightInd/>
        <w:spacing w:line="240" w:lineRule="auto"/>
        <w:ind w:leftChars="100" w:left="210"/>
        <w:rPr>
          <w:rFonts w:ascii="Courier New" w:hAnsi="Courier New" w:cs="Courier New"/>
          <w:sz w:val="18"/>
          <w:szCs w:val="18"/>
        </w:rPr>
      </w:pPr>
      <w:r w:rsidRPr="00266D68">
        <w:rPr>
          <w:rFonts w:ascii="Courier New" w:hAnsi="Courier New" w:cs="Courier New"/>
          <w:sz w:val="18"/>
          <w:szCs w:val="18"/>
        </w:rPr>
        <w:t xml:space="preserve">  Position</w:t>
      </w:r>
      <w:r w:rsidRPr="00266D68">
        <w:rPr>
          <w:rFonts w:ascii="Courier New" w:hAnsi="Courier New" w:cs="Courier New"/>
          <w:sz w:val="18"/>
          <w:szCs w:val="18"/>
        </w:rPr>
        <w:tab/>
      </w:r>
      <w:r w:rsidRPr="00266D68">
        <w:rPr>
          <w:rFonts w:ascii="Courier New" w:hAnsi="Courier New" w:cs="Courier New"/>
          <w:sz w:val="18"/>
          <w:szCs w:val="18"/>
        </w:rPr>
        <w:tab/>
        <w:t>: Interface       Status           : Unlocked</w:t>
      </w:r>
    </w:p>
    <w:p w14:paraId="43182DF2" w14:textId="77777777" w:rsidR="009C779F" w:rsidRDefault="009C779F" w:rsidP="009C779F">
      <w:pPr>
        <w:adjustRightInd/>
        <w:spacing w:line="240" w:lineRule="auto"/>
        <w:ind w:leftChars="100" w:left="210"/>
        <w:rPr>
          <w:rFonts w:ascii="Courier New" w:hAnsi="Courier New" w:cs="Courier New"/>
          <w:sz w:val="18"/>
          <w:szCs w:val="18"/>
        </w:rPr>
      </w:pPr>
      <w:r w:rsidRPr="00266D68">
        <w:rPr>
          <w:rFonts w:ascii="Courier New" w:hAnsi="Courier New" w:cs="Courier New"/>
          <w:sz w:val="18"/>
          <w:szCs w:val="18"/>
        </w:rPr>
        <w:t xml:space="preserve">  Gateway-0</w:t>
      </w:r>
      <w:r w:rsidRPr="00266D68">
        <w:rPr>
          <w:rFonts w:ascii="Courier New" w:hAnsi="Courier New" w:cs="Courier New"/>
          <w:sz w:val="18"/>
          <w:szCs w:val="18"/>
        </w:rPr>
        <w:tab/>
      </w:r>
      <w:r w:rsidRPr="00266D68">
        <w:rPr>
          <w:rFonts w:ascii="Courier New" w:hAnsi="Courier New" w:cs="Courier New"/>
          <w:sz w:val="18"/>
          <w:szCs w:val="18"/>
        </w:rPr>
        <w:tab/>
        <w:t xml:space="preserve">: </w:t>
      </w:r>
      <w:r w:rsidRPr="00266D68">
        <w:rPr>
          <w:rFonts w:ascii="Courier New" w:hAnsi="Courier New" w:cs="Courier New"/>
          <w:sz w:val="18"/>
          <w:szCs w:val="18"/>
          <w:shd w:val="pct15" w:color="auto" w:fill="FFFFFF"/>
        </w:rPr>
        <w:t>10.0.12.3</w:t>
      </w:r>
      <w:r w:rsidRPr="00266D68">
        <w:rPr>
          <w:rFonts w:ascii="Courier New" w:hAnsi="Courier New" w:cs="Courier New"/>
          <w:sz w:val="18"/>
          <w:szCs w:val="18"/>
        </w:rPr>
        <w:t xml:space="preserve">       </w:t>
      </w:r>
    </w:p>
    <w:p w14:paraId="000AE740" w14:textId="34724E61" w:rsidR="004D4BA0" w:rsidRPr="00266D68" w:rsidRDefault="004D4BA0" w:rsidP="009C779F">
      <w:pPr>
        <w:adjustRightInd/>
        <w:spacing w:line="240" w:lineRule="auto"/>
        <w:ind w:leftChars="100" w:left="210"/>
        <w:rPr>
          <w:rFonts w:ascii="Courier New" w:hAnsi="Courier New" w:cs="Courier New"/>
          <w:sz w:val="18"/>
          <w:szCs w:val="18"/>
        </w:rPr>
      </w:pPr>
      <w:r>
        <w:rPr>
          <w:rFonts w:ascii="Courier New" w:hAnsi="Courier New" w:cs="Courier New" w:hint="eastAsia"/>
          <w:sz w:val="18"/>
          <w:szCs w:val="18"/>
        </w:rPr>
        <w:t xml:space="preserve">  </w:t>
      </w:r>
      <w:r w:rsidRPr="004D4BA0">
        <w:rPr>
          <w:rFonts w:ascii="Courier New" w:hAnsi="Courier New" w:cs="Courier New"/>
          <w:sz w:val="18"/>
          <w:szCs w:val="18"/>
        </w:rPr>
        <w:t>Network        : 10.0.12.0</w:t>
      </w:r>
    </w:p>
    <w:p w14:paraId="11A7867E" w14:textId="77777777" w:rsidR="009C779F" w:rsidRPr="00266D68" w:rsidRDefault="009C779F" w:rsidP="009C779F">
      <w:pPr>
        <w:adjustRightInd/>
        <w:spacing w:line="240" w:lineRule="auto"/>
        <w:ind w:leftChars="100" w:left="210"/>
        <w:rPr>
          <w:rFonts w:ascii="Courier New" w:hAnsi="Courier New" w:cs="Courier New"/>
          <w:sz w:val="18"/>
          <w:szCs w:val="18"/>
        </w:rPr>
      </w:pPr>
      <w:r w:rsidRPr="00266D68">
        <w:rPr>
          <w:rFonts w:ascii="Courier New" w:hAnsi="Courier New" w:cs="Courier New"/>
          <w:sz w:val="18"/>
          <w:szCs w:val="18"/>
        </w:rPr>
        <w:t xml:space="preserve">  Mask</w:t>
      </w:r>
      <w:r w:rsidRPr="00266D68">
        <w:rPr>
          <w:rFonts w:ascii="Courier New" w:hAnsi="Courier New" w:cs="Courier New"/>
          <w:sz w:val="18"/>
          <w:szCs w:val="18"/>
        </w:rPr>
        <w:tab/>
      </w:r>
      <w:r w:rsidRPr="00266D68">
        <w:rPr>
          <w:rFonts w:ascii="Courier New" w:hAnsi="Courier New" w:cs="Courier New"/>
          <w:sz w:val="18"/>
          <w:szCs w:val="18"/>
        </w:rPr>
        <w:tab/>
      </w:r>
      <w:r w:rsidRPr="00266D68">
        <w:rPr>
          <w:rFonts w:ascii="Courier New" w:hAnsi="Courier New" w:cs="Courier New"/>
          <w:sz w:val="18"/>
          <w:szCs w:val="18"/>
        </w:rPr>
        <w:tab/>
        <w:t>: 255.255.255.0</w:t>
      </w:r>
    </w:p>
    <w:p w14:paraId="62DF40A0" w14:textId="77777777" w:rsidR="009C779F" w:rsidRPr="00266D68" w:rsidRDefault="009C779F" w:rsidP="009C779F">
      <w:pPr>
        <w:adjustRightInd/>
        <w:spacing w:line="240" w:lineRule="auto"/>
        <w:ind w:leftChars="100" w:left="210"/>
        <w:rPr>
          <w:rFonts w:ascii="Courier New" w:hAnsi="Courier New" w:cs="Courier New"/>
          <w:sz w:val="18"/>
          <w:szCs w:val="18"/>
        </w:rPr>
      </w:pPr>
      <w:r w:rsidRPr="00266D68">
        <w:rPr>
          <w:rFonts w:ascii="Courier New" w:hAnsi="Courier New" w:cs="Courier New"/>
          <w:sz w:val="18"/>
          <w:szCs w:val="18"/>
        </w:rPr>
        <w:t xml:space="preserve">  VPN instance</w:t>
      </w:r>
      <w:r w:rsidRPr="00266D68">
        <w:rPr>
          <w:rFonts w:ascii="Courier New" w:hAnsi="Courier New" w:cs="Courier New"/>
          <w:sz w:val="18"/>
          <w:szCs w:val="18"/>
        </w:rPr>
        <w:tab/>
        <w:t>: --</w:t>
      </w:r>
    </w:p>
    <w:p w14:paraId="29BF2473" w14:textId="77777777" w:rsidR="009C779F" w:rsidRPr="00266D68" w:rsidRDefault="009C779F" w:rsidP="009C779F">
      <w:pPr>
        <w:adjustRightInd/>
        <w:spacing w:line="240" w:lineRule="auto"/>
        <w:ind w:leftChars="100" w:left="210"/>
        <w:rPr>
          <w:rFonts w:ascii="Courier New" w:hAnsi="Courier New" w:cs="Courier New"/>
          <w:sz w:val="18"/>
          <w:szCs w:val="18"/>
        </w:rPr>
      </w:pPr>
      <w:r w:rsidRPr="00266D68">
        <w:rPr>
          <w:rFonts w:ascii="Courier New" w:hAnsi="Courier New" w:cs="Courier New"/>
          <w:sz w:val="18"/>
          <w:szCs w:val="18"/>
        </w:rPr>
        <w:t xml:space="preserve"> --------------------------------------------------------------------------</w:t>
      </w:r>
    </w:p>
    <w:p w14:paraId="24E61FF4" w14:textId="77777777" w:rsidR="009C779F" w:rsidRPr="00266D68" w:rsidRDefault="009C779F" w:rsidP="009C779F">
      <w:pPr>
        <w:adjustRightInd/>
        <w:spacing w:line="240" w:lineRule="auto"/>
        <w:ind w:leftChars="100" w:left="210"/>
        <w:rPr>
          <w:rFonts w:ascii="Courier New" w:hAnsi="Courier New" w:cs="Courier New"/>
          <w:sz w:val="18"/>
          <w:szCs w:val="18"/>
        </w:rPr>
      </w:pPr>
      <w:r w:rsidRPr="00266D68">
        <w:rPr>
          <w:rFonts w:ascii="Courier New" w:hAnsi="Courier New" w:cs="Courier New"/>
          <w:sz w:val="18"/>
          <w:szCs w:val="18"/>
        </w:rPr>
        <w:t xml:space="preserve">        Start         End        Total  Used  Idle(Expired)  Conflict  Disable</w:t>
      </w:r>
    </w:p>
    <w:p w14:paraId="2B6494C1" w14:textId="77777777" w:rsidR="009C779F" w:rsidRPr="00266D68" w:rsidRDefault="009C779F" w:rsidP="009C779F">
      <w:pPr>
        <w:adjustRightInd/>
        <w:spacing w:line="240" w:lineRule="auto"/>
        <w:ind w:leftChars="100" w:left="210"/>
        <w:rPr>
          <w:rFonts w:ascii="Courier New" w:hAnsi="Courier New" w:cs="Courier New"/>
          <w:sz w:val="18"/>
          <w:szCs w:val="18"/>
        </w:rPr>
      </w:pPr>
      <w:r w:rsidRPr="00266D68">
        <w:rPr>
          <w:rFonts w:ascii="Courier New" w:hAnsi="Courier New" w:cs="Courier New"/>
          <w:sz w:val="18"/>
          <w:szCs w:val="18"/>
        </w:rPr>
        <w:t xml:space="preserve"> --------------------------------------------------------------------------</w:t>
      </w:r>
    </w:p>
    <w:p w14:paraId="4CAB8408" w14:textId="77777777" w:rsidR="009C779F" w:rsidRPr="00266D68" w:rsidRDefault="009C779F" w:rsidP="009C779F">
      <w:pPr>
        <w:adjustRightInd/>
        <w:spacing w:line="240" w:lineRule="auto"/>
        <w:ind w:leftChars="100" w:left="210"/>
        <w:rPr>
          <w:rFonts w:ascii="Courier New" w:hAnsi="Courier New" w:cs="Courier New"/>
          <w:sz w:val="18"/>
          <w:szCs w:val="18"/>
        </w:rPr>
      </w:pPr>
      <w:r w:rsidRPr="00266D68">
        <w:rPr>
          <w:rFonts w:ascii="Courier New" w:hAnsi="Courier New" w:cs="Courier New"/>
          <w:sz w:val="18"/>
          <w:szCs w:val="18"/>
        </w:rPr>
        <w:t xml:space="preserve">      10.0.12.1   10.0.12.254   253     </w:t>
      </w:r>
      <w:r w:rsidRPr="00266D68">
        <w:rPr>
          <w:rFonts w:ascii="Courier New" w:hAnsi="Courier New" w:cs="Courier New"/>
          <w:sz w:val="18"/>
          <w:szCs w:val="18"/>
          <w:shd w:val="pct15" w:color="auto" w:fill="FFFFFF"/>
        </w:rPr>
        <w:t>1</w:t>
      </w:r>
      <w:r w:rsidRPr="00266D68">
        <w:rPr>
          <w:rFonts w:ascii="Courier New" w:hAnsi="Courier New" w:cs="Courier New"/>
          <w:sz w:val="18"/>
          <w:szCs w:val="18"/>
        </w:rPr>
        <w:t xml:space="preserve">        251(0)          0          1</w:t>
      </w:r>
    </w:p>
    <w:p w14:paraId="6AF51187" w14:textId="77777777" w:rsidR="009C779F" w:rsidRDefault="009C779F" w:rsidP="009C779F">
      <w:pPr>
        <w:adjustRightInd/>
        <w:spacing w:line="240" w:lineRule="auto"/>
        <w:ind w:leftChars="100" w:left="210"/>
        <w:rPr>
          <w:rFonts w:ascii="Courier New" w:hAnsi="Courier New" w:cs="Courier New"/>
          <w:sz w:val="18"/>
          <w:szCs w:val="18"/>
        </w:rPr>
      </w:pPr>
      <w:r w:rsidRPr="00266D68">
        <w:rPr>
          <w:rFonts w:ascii="Courier New" w:hAnsi="Courier New" w:cs="Courier New"/>
          <w:sz w:val="18"/>
          <w:szCs w:val="18"/>
        </w:rPr>
        <w:t xml:space="preserve"> --------------------------------------------------------------------------</w:t>
      </w:r>
    </w:p>
    <w:p w14:paraId="56AE5417" w14:textId="77777777" w:rsidR="009C779F" w:rsidRPr="00266D68" w:rsidRDefault="009C779F" w:rsidP="009C779F">
      <w:pPr>
        <w:adjustRightInd/>
        <w:spacing w:line="240" w:lineRule="auto"/>
        <w:ind w:leftChars="100" w:left="210"/>
        <w:rPr>
          <w:rFonts w:ascii="Courier New" w:hAnsi="Courier New" w:cs="Courier New"/>
          <w:sz w:val="18"/>
          <w:szCs w:val="18"/>
        </w:rPr>
      </w:pPr>
    </w:p>
    <w:p w14:paraId="78DCCD7E" w14:textId="77777777" w:rsidR="009C779F" w:rsidRPr="00266D68" w:rsidRDefault="009C779F" w:rsidP="009C779F">
      <w:pPr>
        <w:adjustRightInd/>
        <w:spacing w:line="240" w:lineRule="auto"/>
        <w:ind w:leftChars="100" w:left="210"/>
        <w:rPr>
          <w:rFonts w:ascii="Courier New" w:hAnsi="Courier New" w:cs="Courier New"/>
          <w:sz w:val="18"/>
          <w:szCs w:val="18"/>
        </w:rPr>
      </w:pPr>
      <w:r w:rsidRPr="00266D68">
        <w:rPr>
          <w:rFonts w:ascii="Courier New" w:hAnsi="Courier New" w:cs="Courier New"/>
          <w:sz w:val="18"/>
          <w:szCs w:val="18"/>
        </w:rPr>
        <w:t>&lt;S1&gt;display ip interface brief</w:t>
      </w:r>
    </w:p>
    <w:p w14:paraId="49C4647E" w14:textId="03BE24A6" w:rsidR="009C779F" w:rsidRPr="00266D68" w:rsidRDefault="009C779F" w:rsidP="009C779F">
      <w:pPr>
        <w:adjustRightInd/>
        <w:spacing w:line="240" w:lineRule="auto"/>
        <w:ind w:leftChars="100" w:left="210"/>
        <w:rPr>
          <w:rFonts w:ascii="Courier New" w:hAnsi="Courier New" w:cs="Courier New"/>
          <w:sz w:val="18"/>
          <w:szCs w:val="18"/>
        </w:rPr>
      </w:pPr>
      <w:r w:rsidRPr="00266D68">
        <w:rPr>
          <w:rFonts w:ascii="Courier New" w:hAnsi="Courier New" w:cs="Courier New"/>
          <w:sz w:val="18"/>
          <w:szCs w:val="18"/>
        </w:rPr>
        <w:t xml:space="preserve">…output </w:t>
      </w:r>
      <w:r w:rsidR="00161426">
        <w:rPr>
          <w:rFonts w:ascii="Courier New" w:hAnsi="Courier New" w:cs="Courier New"/>
          <w:sz w:val="18"/>
          <w:szCs w:val="18"/>
        </w:rPr>
        <w:t>omit</w:t>
      </w:r>
      <w:r w:rsidRPr="00266D68">
        <w:rPr>
          <w:rFonts w:ascii="Courier New" w:hAnsi="Courier New" w:cs="Courier New"/>
          <w:sz w:val="18"/>
          <w:szCs w:val="18"/>
        </w:rPr>
        <w:t>…</w:t>
      </w:r>
    </w:p>
    <w:p w14:paraId="0E500A39" w14:textId="77777777" w:rsidR="009C779F" w:rsidRPr="00266D68" w:rsidRDefault="009C779F" w:rsidP="009C779F">
      <w:pPr>
        <w:adjustRightInd/>
        <w:spacing w:line="240" w:lineRule="auto"/>
        <w:ind w:leftChars="100" w:left="210"/>
        <w:rPr>
          <w:rFonts w:ascii="Courier New" w:hAnsi="Courier New" w:cs="Courier New"/>
          <w:sz w:val="18"/>
          <w:szCs w:val="18"/>
        </w:rPr>
      </w:pPr>
      <w:r w:rsidRPr="00266D68">
        <w:rPr>
          <w:rFonts w:ascii="Courier New" w:hAnsi="Courier New" w:cs="Courier New"/>
          <w:sz w:val="18"/>
          <w:szCs w:val="18"/>
        </w:rPr>
        <w:t>Interface                         IP Address/Mask      Physical</w:t>
      </w:r>
      <w:r w:rsidRPr="00266D68">
        <w:rPr>
          <w:rFonts w:ascii="Courier New" w:hAnsi="Courier New" w:cs="Courier New"/>
          <w:sz w:val="18"/>
          <w:szCs w:val="18"/>
        </w:rPr>
        <w:tab/>
        <w:t xml:space="preserve">  Protocol  </w:t>
      </w:r>
    </w:p>
    <w:p w14:paraId="2FA4D505" w14:textId="77777777" w:rsidR="009C779F" w:rsidRPr="00266D68" w:rsidRDefault="009C779F" w:rsidP="009C779F">
      <w:pPr>
        <w:adjustRightInd/>
        <w:spacing w:line="240" w:lineRule="auto"/>
        <w:ind w:leftChars="100" w:left="210"/>
        <w:rPr>
          <w:rFonts w:ascii="Courier New" w:hAnsi="Courier New" w:cs="Courier New"/>
          <w:sz w:val="18"/>
          <w:szCs w:val="18"/>
        </w:rPr>
      </w:pPr>
      <w:r w:rsidRPr="00266D68">
        <w:rPr>
          <w:rFonts w:ascii="Courier New" w:hAnsi="Courier New" w:cs="Courier New"/>
          <w:sz w:val="18"/>
          <w:szCs w:val="18"/>
        </w:rPr>
        <w:t>MEth0/0/1</w:t>
      </w:r>
      <w:r w:rsidRPr="00266D68">
        <w:rPr>
          <w:rFonts w:ascii="Courier New" w:hAnsi="Courier New" w:cs="Courier New"/>
          <w:sz w:val="18"/>
          <w:szCs w:val="18"/>
        </w:rPr>
        <w:tab/>
      </w:r>
      <w:r w:rsidRPr="00266D68">
        <w:rPr>
          <w:rFonts w:ascii="Courier New" w:hAnsi="Courier New" w:cs="Courier New"/>
          <w:sz w:val="18"/>
          <w:szCs w:val="18"/>
        </w:rPr>
        <w:tab/>
      </w:r>
      <w:r w:rsidRPr="00266D68">
        <w:rPr>
          <w:rFonts w:ascii="Courier New" w:hAnsi="Courier New" w:cs="Courier New"/>
          <w:sz w:val="18"/>
          <w:szCs w:val="18"/>
        </w:rPr>
        <w:tab/>
      </w:r>
      <w:r w:rsidRPr="00266D68">
        <w:rPr>
          <w:rFonts w:ascii="Courier New" w:hAnsi="Courier New" w:cs="Courier New"/>
          <w:sz w:val="18"/>
          <w:szCs w:val="18"/>
        </w:rPr>
        <w:tab/>
      </w:r>
      <w:r w:rsidRPr="00266D68">
        <w:rPr>
          <w:rFonts w:ascii="Courier New" w:hAnsi="Courier New" w:cs="Courier New"/>
          <w:sz w:val="18"/>
          <w:szCs w:val="18"/>
        </w:rPr>
        <w:tab/>
      </w:r>
      <w:r w:rsidRPr="00266D68">
        <w:rPr>
          <w:rFonts w:ascii="Courier New" w:hAnsi="Courier New" w:cs="Courier New"/>
          <w:sz w:val="18"/>
          <w:szCs w:val="18"/>
        </w:rPr>
        <w:tab/>
        <w:t>unassigned</w:t>
      </w:r>
      <w:r w:rsidRPr="00266D68">
        <w:rPr>
          <w:rFonts w:ascii="Courier New" w:hAnsi="Courier New" w:cs="Courier New"/>
          <w:sz w:val="18"/>
          <w:szCs w:val="18"/>
        </w:rPr>
        <w:tab/>
      </w:r>
      <w:r w:rsidRPr="00266D68">
        <w:rPr>
          <w:rFonts w:ascii="Courier New" w:hAnsi="Courier New" w:cs="Courier New"/>
          <w:sz w:val="18"/>
          <w:szCs w:val="18"/>
        </w:rPr>
        <w:tab/>
      </w:r>
      <w:r w:rsidRPr="00266D68">
        <w:rPr>
          <w:rFonts w:ascii="Courier New" w:hAnsi="Courier New" w:cs="Courier New"/>
          <w:sz w:val="18"/>
          <w:szCs w:val="18"/>
        </w:rPr>
        <w:tab/>
        <w:t>down</w:t>
      </w:r>
      <w:r w:rsidRPr="00266D68">
        <w:rPr>
          <w:rFonts w:ascii="Courier New" w:hAnsi="Courier New" w:cs="Courier New"/>
          <w:sz w:val="18"/>
          <w:szCs w:val="18"/>
        </w:rPr>
        <w:tab/>
      </w:r>
      <w:r w:rsidRPr="00266D68">
        <w:rPr>
          <w:rFonts w:ascii="Courier New" w:hAnsi="Courier New" w:cs="Courier New"/>
          <w:sz w:val="18"/>
          <w:szCs w:val="18"/>
        </w:rPr>
        <w:tab/>
        <w:t xml:space="preserve">down      </w:t>
      </w:r>
    </w:p>
    <w:p w14:paraId="618CF004" w14:textId="77777777" w:rsidR="009C779F" w:rsidRPr="00266D68" w:rsidRDefault="009C779F" w:rsidP="009C779F">
      <w:pPr>
        <w:adjustRightInd/>
        <w:spacing w:line="240" w:lineRule="auto"/>
        <w:ind w:leftChars="100" w:left="210"/>
        <w:rPr>
          <w:rFonts w:ascii="Courier New" w:hAnsi="Courier New" w:cs="Courier New"/>
          <w:sz w:val="18"/>
          <w:szCs w:val="18"/>
        </w:rPr>
      </w:pPr>
      <w:r w:rsidRPr="00266D68">
        <w:rPr>
          <w:rFonts w:ascii="Courier New" w:hAnsi="Courier New" w:cs="Courier New"/>
          <w:sz w:val="18"/>
          <w:szCs w:val="18"/>
        </w:rPr>
        <w:t>NULL0</w:t>
      </w:r>
      <w:r w:rsidRPr="00266D68">
        <w:rPr>
          <w:rFonts w:ascii="Courier New" w:hAnsi="Courier New" w:cs="Courier New"/>
          <w:sz w:val="18"/>
          <w:szCs w:val="18"/>
        </w:rPr>
        <w:tab/>
      </w:r>
      <w:r w:rsidRPr="00266D68">
        <w:rPr>
          <w:rFonts w:ascii="Courier New" w:hAnsi="Courier New" w:cs="Courier New"/>
          <w:sz w:val="18"/>
          <w:szCs w:val="18"/>
        </w:rPr>
        <w:tab/>
      </w:r>
      <w:r w:rsidRPr="00266D68">
        <w:rPr>
          <w:rFonts w:ascii="Courier New" w:hAnsi="Courier New" w:cs="Courier New"/>
          <w:sz w:val="18"/>
          <w:szCs w:val="18"/>
        </w:rPr>
        <w:tab/>
      </w:r>
      <w:r w:rsidRPr="00266D68">
        <w:rPr>
          <w:rFonts w:ascii="Courier New" w:hAnsi="Courier New" w:cs="Courier New"/>
          <w:sz w:val="18"/>
          <w:szCs w:val="18"/>
        </w:rPr>
        <w:tab/>
      </w:r>
      <w:r w:rsidRPr="00266D68">
        <w:rPr>
          <w:rFonts w:ascii="Courier New" w:hAnsi="Courier New" w:cs="Courier New"/>
          <w:sz w:val="18"/>
          <w:szCs w:val="18"/>
        </w:rPr>
        <w:tab/>
      </w:r>
      <w:r w:rsidRPr="00266D68">
        <w:rPr>
          <w:rFonts w:ascii="Courier New" w:hAnsi="Courier New" w:cs="Courier New"/>
          <w:sz w:val="18"/>
          <w:szCs w:val="18"/>
        </w:rPr>
        <w:tab/>
      </w:r>
      <w:r w:rsidRPr="00266D68">
        <w:rPr>
          <w:rFonts w:ascii="Courier New" w:hAnsi="Courier New" w:cs="Courier New"/>
          <w:sz w:val="18"/>
          <w:szCs w:val="18"/>
        </w:rPr>
        <w:tab/>
        <w:t>unassigned</w:t>
      </w:r>
      <w:r w:rsidRPr="00266D68">
        <w:rPr>
          <w:rFonts w:ascii="Courier New" w:hAnsi="Courier New" w:cs="Courier New"/>
          <w:sz w:val="18"/>
          <w:szCs w:val="18"/>
        </w:rPr>
        <w:tab/>
      </w:r>
      <w:r w:rsidRPr="00266D68">
        <w:rPr>
          <w:rFonts w:ascii="Courier New" w:hAnsi="Courier New" w:cs="Courier New"/>
          <w:sz w:val="18"/>
          <w:szCs w:val="18"/>
        </w:rPr>
        <w:tab/>
      </w:r>
      <w:r w:rsidRPr="00266D68">
        <w:rPr>
          <w:rFonts w:ascii="Courier New" w:hAnsi="Courier New" w:cs="Courier New"/>
          <w:sz w:val="18"/>
          <w:szCs w:val="18"/>
        </w:rPr>
        <w:tab/>
        <w:t>up</w:t>
      </w:r>
      <w:r w:rsidRPr="00266D68">
        <w:rPr>
          <w:rFonts w:ascii="Courier New" w:hAnsi="Courier New" w:cs="Courier New"/>
          <w:sz w:val="18"/>
          <w:szCs w:val="18"/>
        </w:rPr>
        <w:tab/>
      </w:r>
      <w:r w:rsidRPr="00266D68">
        <w:rPr>
          <w:rFonts w:ascii="Courier New" w:hAnsi="Courier New" w:cs="Courier New"/>
          <w:sz w:val="18"/>
          <w:szCs w:val="18"/>
        </w:rPr>
        <w:tab/>
      </w:r>
      <w:r w:rsidRPr="00266D68">
        <w:rPr>
          <w:rFonts w:ascii="Courier New" w:hAnsi="Courier New" w:cs="Courier New"/>
          <w:sz w:val="18"/>
          <w:szCs w:val="18"/>
        </w:rPr>
        <w:tab/>
        <w:t xml:space="preserve">up(s)     </w:t>
      </w:r>
    </w:p>
    <w:p w14:paraId="76E0A310" w14:textId="77777777" w:rsidR="009C779F" w:rsidRPr="00266D68" w:rsidRDefault="009C779F" w:rsidP="009C779F">
      <w:pPr>
        <w:adjustRightInd/>
        <w:spacing w:line="240" w:lineRule="auto"/>
        <w:ind w:leftChars="100" w:left="210"/>
        <w:rPr>
          <w:rFonts w:ascii="Courier New" w:hAnsi="Courier New" w:cs="Courier New"/>
          <w:sz w:val="18"/>
          <w:szCs w:val="18"/>
        </w:rPr>
      </w:pPr>
      <w:r w:rsidRPr="00266D68">
        <w:rPr>
          <w:rFonts w:ascii="Courier New" w:hAnsi="Courier New" w:cs="Courier New"/>
          <w:sz w:val="18"/>
          <w:szCs w:val="18"/>
          <w:shd w:val="pct15" w:color="auto" w:fill="FFFFFF"/>
        </w:rPr>
        <w:t>Vlanif1</w:t>
      </w:r>
      <w:r w:rsidRPr="00266D68">
        <w:rPr>
          <w:rFonts w:ascii="Courier New" w:hAnsi="Courier New" w:cs="Courier New"/>
          <w:sz w:val="18"/>
          <w:szCs w:val="18"/>
          <w:shd w:val="pct15" w:color="auto" w:fill="FFFFFF"/>
        </w:rPr>
        <w:tab/>
      </w:r>
      <w:r w:rsidRPr="00266D68">
        <w:rPr>
          <w:rFonts w:ascii="Courier New" w:hAnsi="Courier New" w:cs="Courier New"/>
          <w:sz w:val="18"/>
          <w:szCs w:val="18"/>
          <w:shd w:val="pct15" w:color="auto" w:fill="FFFFFF"/>
        </w:rPr>
        <w:tab/>
      </w:r>
      <w:r w:rsidRPr="00266D68">
        <w:rPr>
          <w:rFonts w:ascii="Courier New" w:hAnsi="Courier New" w:cs="Courier New"/>
          <w:sz w:val="18"/>
          <w:szCs w:val="18"/>
          <w:shd w:val="pct15" w:color="auto" w:fill="FFFFFF"/>
        </w:rPr>
        <w:tab/>
      </w:r>
      <w:r w:rsidRPr="00266D68">
        <w:rPr>
          <w:rFonts w:ascii="Courier New" w:hAnsi="Courier New" w:cs="Courier New"/>
          <w:sz w:val="18"/>
          <w:szCs w:val="18"/>
          <w:shd w:val="pct15" w:color="auto" w:fill="FFFFFF"/>
        </w:rPr>
        <w:tab/>
      </w:r>
      <w:r w:rsidRPr="00266D68">
        <w:rPr>
          <w:rFonts w:ascii="Courier New" w:hAnsi="Courier New" w:cs="Courier New"/>
          <w:sz w:val="18"/>
          <w:szCs w:val="18"/>
          <w:shd w:val="pct15" w:color="auto" w:fill="FFFFFF"/>
        </w:rPr>
        <w:tab/>
      </w:r>
      <w:r w:rsidRPr="00266D68">
        <w:rPr>
          <w:rFonts w:ascii="Courier New" w:hAnsi="Courier New" w:cs="Courier New"/>
          <w:sz w:val="18"/>
          <w:szCs w:val="18"/>
          <w:shd w:val="pct15" w:color="auto" w:fill="FFFFFF"/>
        </w:rPr>
        <w:tab/>
        <w:t>10.0.12.253/24</w:t>
      </w:r>
      <w:r w:rsidRPr="00266D68">
        <w:rPr>
          <w:rFonts w:ascii="Courier New" w:hAnsi="Courier New" w:cs="Courier New"/>
          <w:sz w:val="18"/>
          <w:szCs w:val="18"/>
          <w:shd w:val="pct15" w:color="auto" w:fill="FFFFFF"/>
        </w:rPr>
        <w:tab/>
      </w:r>
      <w:r w:rsidRPr="00266D68">
        <w:rPr>
          <w:rFonts w:ascii="Courier New" w:hAnsi="Courier New" w:cs="Courier New"/>
          <w:sz w:val="18"/>
          <w:szCs w:val="18"/>
          <w:shd w:val="pct15" w:color="auto" w:fill="FFFFFF"/>
        </w:rPr>
        <w:tab/>
        <w:t>up</w:t>
      </w:r>
      <w:r w:rsidRPr="00266D68">
        <w:rPr>
          <w:rFonts w:ascii="Courier New" w:hAnsi="Courier New" w:cs="Courier New"/>
          <w:sz w:val="18"/>
          <w:szCs w:val="18"/>
          <w:shd w:val="pct15" w:color="auto" w:fill="FFFFFF"/>
        </w:rPr>
        <w:tab/>
      </w:r>
      <w:r w:rsidRPr="00266D68">
        <w:rPr>
          <w:rFonts w:ascii="Courier New" w:hAnsi="Courier New" w:cs="Courier New"/>
          <w:sz w:val="18"/>
          <w:szCs w:val="18"/>
          <w:shd w:val="pct15" w:color="auto" w:fill="FFFFFF"/>
        </w:rPr>
        <w:tab/>
      </w:r>
      <w:r w:rsidRPr="00266D68">
        <w:rPr>
          <w:rFonts w:ascii="Courier New" w:hAnsi="Courier New" w:cs="Courier New"/>
          <w:sz w:val="18"/>
          <w:szCs w:val="18"/>
          <w:shd w:val="pct15" w:color="auto" w:fill="FFFFFF"/>
        </w:rPr>
        <w:tab/>
        <w:t>up</w:t>
      </w:r>
      <w:r w:rsidRPr="00266D68">
        <w:rPr>
          <w:rFonts w:ascii="Courier New" w:hAnsi="Courier New" w:cs="Courier New"/>
          <w:sz w:val="18"/>
          <w:szCs w:val="18"/>
        </w:rPr>
        <w:t xml:space="preserve">     </w:t>
      </w:r>
    </w:p>
    <w:p w14:paraId="22DCA64F" w14:textId="77777777" w:rsidR="009C779F" w:rsidRPr="00266D68" w:rsidRDefault="009C779F" w:rsidP="009C779F">
      <w:pPr>
        <w:adjustRightInd/>
        <w:spacing w:line="240" w:lineRule="auto"/>
        <w:ind w:leftChars="100" w:left="210"/>
        <w:rPr>
          <w:rFonts w:ascii="微软雅黑" w:eastAsia="微软雅黑" w:hAnsi="微软雅黑"/>
          <w:sz w:val="24"/>
          <w:szCs w:val="24"/>
        </w:rPr>
      </w:pPr>
    </w:p>
    <w:p w14:paraId="05E4E42B" w14:textId="77777777" w:rsidR="009C779F" w:rsidRPr="00F32D23" w:rsidRDefault="009C779F" w:rsidP="009C779F">
      <w:pPr>
        <w:pStyle w:val="aff2"/>
        <w:widowControl w:val="0"/>
        <w:topLinePunct w:val="0"/>
        <w:autoSpaceDE w:val="0"/>
        <w:autoSpaceDN w:val="0"/>
        <w:snapToGrid/>
        <w:spacing w:before="0" w:after="156"/>
        <w:ind w:left="0"/>
        <w:rPr>
          <w:kern w:val="0"/>
        </w:rPr>
      </w:pPr>
      <w:bookmarkStart w:id="277" w:name="_Toc376167775"/>
      <w:r w:rsidRPr="00F32D23">
        <w:rPr>
          <w:rFonts w:hint="eastAsia"/>
          <w:kern w:val="0"/>
        </w:rPr>
        <w:t>注意：交换机</w:t>
      </w:r>
      <w:r>
        <w:rPr>
          <w:rFonts w:hint="eastAsia"/>
          <w:kern w:val="0"/>
        </w:rPr>
        <w:t>获取地址后会</w:t>
      </w:r>
      <w:r w:rsidRPr="00F32D23">
        <w:rPr>
          <w:rFonts w:hint="eastAsia"/>
          <w:kern w:val="0"/>
        </w:rPr>
        <w:t>自动生成一条指向</w:t>
      </w:r>
      <w:r w:rsidRPr="00F32D23">
        <w:rPr>
          <w:kern w:val="0"/>
        </w:rPr>
        <w:t>DHCP</w:t>
      </w:r>
      <w:r w:rsidRPr="00F32D23">
        <w:rPr>
          <w:rFonts w:hint="eastAsia"/>
          <w:kern w:val="0"/>
        </w:rPr>
        <w:t>服务器的缺省静态路由，详见如下配置文件。</w:t>
      </w:r>
    </w:p>
    <w:p w14:paraId="3911F354" w14:textId="77777777" w:rsidR="009C779F" w:rsidRPr="00F32D23" w:rsidRDefault="009C779F" w:rsidP="009C779F">
      <w:pPr>
        <w:pStyle w:val="21"/>
        <w:keepLines w:val="0"/>
        <w:numPr>
          <w:ilvl w:val="0"/>
          <w:numId w:val="0"/>
        </w:numPr>
        <w:topLinePunct w:val="0"/>
        <w:adjustRightInd/>
        <w:snapToGrid/>
        <w:spacing w:before="240" w:after="240" w:line="240" w:lineRule="auto"/>
        <w:jc w:val="both"/>
        <w:rPr>
          <w:rFonts w:ascii="微软雅黑" w:eastAsia="微软雅黑" w:hAnsi="微软雅黑" w:cs="Times New Roman"/>
          <w:szCs w:val="28"/>
        </w:rPr>
      </w:pPr>
      <w:bookmarkStart w:id="278" w:name="_Toc382494145"/>
      <w:bookmarkStart w:id="279" w:name="_Toc469933079"/>
      <w:bookmarkEnd w:id="277"/>
      <w:r w:rsidRPr="00F32D23">
        <w:rPr>
          <w:rFonts w:ascii="微软雅黑" w:eastAsia="微软雅黑" w:hAnsi="微软雅黑" w:cs="Times New Roman" w:hint="eastAsia"/>
          <w:b/>
          <w:noProof w:val="0"/>
          <w:sz w:val="28"/>
          <w:szCs w:val="28"/>
          <w:lang w:eastAsia="zh-CN"/>
        </w:rPr>
        <w:t>配置文件</w:t>
      </w:r>
      <w:bookmarkEnd w:id="278"/>
      <w:bookmarkEnd w:id="279"/>
    </w:p>
    <w:p w14:paraId="00B0AFB7" w14:textId="77777777" w:rsidR="009C779F" w:rsidRPr="00266D68" w:rsidRDefault="009C779F" w:rsidP="009C779F">
      <w:pPr>
        <w:pStyle w:val="aff3"/>
        <w:ind w:leftChars="100" w:left="210"/>
      </w:pPr>
      <w:r w:rsidRPr="00266D68">
        <w:t xml:space="preserve">[R1]display current-configuration </w:t>
      </w:r>
    </w:p>
    <w:p w14:paraId="1551BCED" w14:textId="77777777" w:rsidR="009C779F" w:rsidRPr="00266D68" w:rsidRDefault="009C779F" w:rsidP="009C779F">
      <w:pPr>
        <w:pStyle w:val="aff3"/>
        <w:ind w:leftChars="100" w:left="210"/>
      </w:pPr>
      <w:r w:rsidRPr="00266D68">
        <w:t>[</w:t>
      </w:r>
      <w:r w:rsidR="00391BD3">
        <w:t>V200R007C00SPC600</w:t>
      </w:r>
      <w:r w:rsidRPr="00266D68">
        <w:t>]</w:t>
      </w:r>
    </w:p>
    <w:p w14:paraId="7BC98179" w14:textId="77777777" w:rsidR="009C779F" w:rsidRPr="00266D68" w:rsidRDefault="009C779F" w:rsidP="009C779F">
      <w:pPr>
        <w:pStyle w:val="aff3"/>
        <w:ind w:leftChars="100" w:left="210"/>
      </w:pPr>
      <w:r w:rsidRPr="00266D68">
        <w:t>#</w:t>
      </w:r>
    </w:p>
    <w:p w14:paraId="7C78FF32" w14:textId="77777777" w:rsidR="009C779F" w:rsidRPr="00266D68" w:rsidRDefault="009C779F" w:rsidP="009C779F">
      <w:pPr>
        <w:pStyle w:val="aff3"/>
        <w:ind w:leftChars="100" w:left="210"/>
      </w:pPr>
      <w:r w:rsidRPr="00266D68">
        <w:t xml:space="preserve"> sysname R1</w:t>
      </w:r>
    </w:p>
    <w:p w14:paraId="48E3098A" w14:textId="77777777" w:rsidR="009C779F" w:rsidRPr="00266D68" w:rsidRDefault="009C779F" w:rsidP="009C779F">
      <w:pPr>
        <w:pStyle w:val="aff3"/>
        <w:ind w:leftChars="100" w:left="210"/>
      </w:pPr>
      <w:r w:rsidRPr="00266D68">
        <w:t>#</w:t>
      </w:r>
    </w:p>
    <w:p w14:paraId="48F1CE05" w14:textId="77777777" w:rsidR="009C779F" w:rsidRPr="00266D68" w:rsidRDefault="009C779F" w:rsidP="009C779F">
      <w:pPr>
        <w:pStyle w:val="aff3"/>
        <w:ind w:leftChars="100" w:left="210"/>
      </w:pPr>
      <w:r w:rsidRPr="00266D68">
        <w:lastRenderedPageBreak/>
        <w:t>dhcp enable</w:t>
      </w:r>
    </w:p>
    <w:p w14:paraId="7F797C51" w14:textId="77777777" w:rsidR="009C779F" w:rsidRPr="00266D68" w:rsidRDefault="009C779F" w:rsidP="009C779F">
      <w:pPr>
        <w:pStyle w:val="aff3"/>
        <w:ind w:leftChars="100" w:left="210"/>
      </w:pPr>
      <w:r w:rsidRPr="00266D68">
        <w:t>#</w:t>
      </w:r>
    </w:p>
    <w:p w14:paraId="72A31BD8" w14:textId="77777777" w:rsidR="009C779F" w:rsidRPr="00266D68" w:rsidRDefault="009C779F" w:rsidP="009C779F">
      <w:pPr>
        <w:pStyle w:val="aff3"/>
        <w:ind w:leftChars="100" w:left="210"/>
      </w:pPr>
      <w:r w:rsidRPr="00266D68">
        <w:t>ip pool pool1</w:t>
      </w:r>
    </w:p>
    <w:p w14:paraId="76702760" w14:textId="77777777" w:rsidR="009C779F" w:rsidRPr="00266D68" w:rsidRDefault="009C779F" w:rsidP="009C779F">
      <w:pPr>
        <w:pStyle w:val="aff3"/>
        <w:ind w:leftChars="100" w:left="210"/>
      </w:pPr>
      <w:r w:rsidRPr="00266D68">
        <w:t xml:space="preserve"> gateway-list 10.0.12.1 </w:t>
      </w:r>
    </w:p>
    <w:p w14:paraId="47A37C18" w14:textId="77777777" w:rsidR="009C779F" w:rsidRPr="00266D68" w:rsidRDefault="009C779F" w:rsidP="009C779F">
      <w:pPr>
        <w:pStyle w:val="aff3"/>
        <w:ind w:leftChars="100" w:left="210"/>
      </w:pPr>
      <w:r w:rsidRPr="00266D68">
        <w:t xml:space="preserve"> network 10.0.12.0 mask 255.255.255.0     </w:t>
      </w:r>
    </w:p>
    <w:p w14:paraId="65DC860C" w14:textId="77777777" w:rsidR="009C779F" w:rsidRPr="00266D68" w:rsidRDefault="009C779F" w:rsidP="009C779F">
      <w:pPr>
        <w:pStyle w:val="aff3"/>
        <w:ind w:leftChars="100" w:left="210"/>
      </w:pPr>
      <w:r w:rsidRPr="00266D68">
        <w:t xml:space="preserve"> lease day 1 hour 12 minute 0 </w:t>
      </w:r>
    </w:p>
    <w:p w14:paraId="580F78B0" w14:textId="77777777" w:rsidR="009C779F" w:rsidRPr="00266D68" w:rsidRDefault="009C779F" w:rsidP="009C779F">
      <w:pPr>
        <w:pStyle w:val="aff3"/>
        <w:ind w:leftChars="100" w:left="210"/>
      </w:pPr>
      <w:r w:rsidRPr="00266D68">
        <w:t>#</w:t>
      </w:r>
    </w:p>
    <w:p w14:paraId="6495DB37" w14:textId="77777777" w:rsidR="009C779F" w:rsidRPr="00266D68" w:rsidRDefault="009C779F" w:rsidP="009C779F">
      <w:pPr>
        <w:pStyle w:val="aff3"/>
        <w:ind w:leftChars="100" w:left="210"/>
      </w:pPr>
      <w:r w:rsidRPr="00266D68">
        <w:t>interface GigabitEthernet0/0/1</w:t>
      </w:r>
    </w:p>
    <w:p w14:paraId="6407C0AB" w14:textId="77777777" w:rsidR="009C779F" w:rsidRPr="00266D68" w:rsidRDefault="009C779F" w:rsidP="009C779F">
      <w:pPr>
        <w:pStyle w:val="aff3"/>
        <w:ind w:leftChars="100" w:left="210"/>
      </w:pPr>
      <w:r w:rsidRPr="00266D68">
        <w:t xml:space="preserve"> shutdown</w:t>
      </w:r>
    </w:p>
    <w:p w14:paraId="18774B59" w14:textId="77777777" w:rsidR="009C779F" w:rsidRPr="00266D68" w:rsidRDefault="009C779F" w:rsidP="009C779F">
      <w:pPr>
        <w:pStyle w:val="aff3"/>
        <w:ind w:leftChars="100" w:left="210"/>
      </w:pPr>
      <w:r w:rsidRPr="00266D68">
        <w:t xml:space="preserve"> ip address 10.0.12.1 255.255.255.0 </w:t>
      </w:r>
    </w:p>
    <w:p w14:paraId="33924609" w14:textId="77777777" w:rsidR="009C779F" w:rsidRPr="00266D68" w:rsidRDefault="009C779F" w:rsidP="009C779F">
      <w:pPr>
        <w:pStyle w:val="aff3"/>
        <w:ind w:leftChars="100" w:left="210"/>
      </w:pPr>
      <w:r w:rsidRPr="00266D68">
        <w:t xml:space="preserve"> dhcp select global</w:t>
      </w:r>
    </w:p>
    <w:p w14:paraId="0D95A3A9" w14:textId="77777777" w:rsidR="009C779F" w:rsidRPr="00266D68" w:rsidRDefault="009C779F" w:rsidP="009C779F">
      <w:pPr>
        <w:pStyle w:val="aff3"/>
        <w:ind w:leftChars="100" w:left="210"/>
      </w:pPr>
      <w:r w:rsidRPr="00266D68">
        <w:t>#</w:t>
      </w:r>
    </w:p>
    <w:p w14:paraId="40B43C72" w14:textId="77777777" w:rsidR="009C779F" w:rsidRPr="00266D68" w:rsidRDefault="009C779F" w:rsidP="009C779F">
      <w:pPr>
        <w:pStyle w:val="aff3"/>
        <w:ind w:leftChars="100" w:left="210"/>
      </w:pPr>
      <w:r w:rsidRPr="00266D68">
        <w:t>interface GigabitEthernet0/0/2</w:t>
      </w:r>
    </w:p>
    <w:p w14:paraId="5D7FC824" w14:textId="77777777" w:rsidR="009C779F" w:rsidRPr="00266D68" w:rsidRDefault="009C779F" w:rsidP="009C779F">
      <w:pPr>
        <w:pStyle w:val="aff3"/>
        <w:ind w:leftChars="100" w:left="210"/>
      </w:pPr>
      <w:r w:rsidRPr="00266D68">
        <w:t xml:space="preserve"> ip address 10.0.23.1 255.255.255.0 </w:t>
      </w:r>
    </w:p>
    <w:p w14:paraId="0A2DE80B" w14:textId="77777777" w:rsidR="009C779F" w:rsidRPr="00266D68" w:rsidRDefault="009C779F" w:rsidP="009C779F">
      <w:pPr>
        <w:pStyle w:val="aff3"/>
        <w:ind w:leftChars="100" w:left="210"/>
      </w:pPr>
      <w:r w:rsidRPr="00266D68">
        <w:t xml:space="preserve"> dhcp select interface</w:t>
      </w:r>
    </w:p>
    <w:p w14:paraId="1E2BB51B" w14:textId="77777777" w:rsidR="009C779F" w:rsidRPr="00266D68" w:rsidRDefault="009C779F" w:rsidP="009C779F">
      <w:pPr>
        <w:pStyle w:val="aff3"/>
        <w:ind w:leftChars="100" w:left="210"/>
      </w:pPr>
      <w:r w:rsidRPr="00266D68">
        <w:t xml:space="preserve"> dhcp server excluded-ip-address 10.0.23.254 </w:t>
      </w:r>
    </w:p>
    <w:p w14:paraId="0DCF8EC0" w14:textId="77777777" w:rsidR="009C779F" w:rsidRPr="00266D68" w:rsidRDefault="009C779F" w:rsidP="009C779F">
      <w:pPr>
        <w:pStyle w:val="aff3"/>
        <w:ind w:leftChars="100" w:left="210"/>
      </w:pPr>
      <w:r w:rsidRPr="00266D68">
        <w:t xml:space="preserve"> dhcp server lease day 1 hour 12 minute 0 </w:t>
      </w:r>
    </w:p>
    <w:p w14:paraId="6EA4093B" w14:textId="77777777" w:rsidR="009C779F" w:rsidRPr="00266D68" w:rsidRDefault="009C779F" w:rsidP="009C779F">
      <w:pPr>
        <w:pStyle w:val="aff3"/>
        <w:ind w:leftChars="100" w:left="210"/>
      </w:pPr>
      <w:r w:rsidRPr="00266D68">
        <w:t xml:space="preserve"> dhcp server dns-list 10.0.23.254 </w:t>
      </w:r>
    </w:p>
    <w:p w14:paraId="26030017" w14:textId="77777777" w:rsidR="009C779F" w:rsidRPr="00266D68" w:rsidRDefault="009C779F" w:rsidP="009C779F">
      <w:pPr>
        <w:pStyle w:val="aff3"/>
        <w:ind w:leftChars="100" w:left="210"/>
      </w:pPr>
      <w:r w:rsidRPr="00266D68">
        <w:t>#</w:t>
      </w:r>
    </w:p>
    <w:p w14:paraId="5C273C4F" w14:textId="77777777" w:rsidR="009C779F" w:rsidRPr="00266D68" w:rsidRDefault="009C779F" w:rsidP="009C779F">
      <w:pPr>
        <w:pStyle w:val="aff3"/>
        <w:ind w:leftChars="100" w:left="210"/>
      </w:pPr>
      <w:r w:rsidRPr="00266D68">
        <w:t>user-interface con 0</w:t>
      </w:r>
    </w:p>
    <w:p w14:paraId="68418740" w14:textId="77777777" w:rsidR="009C779F" w:rsidRPr="00266D68" w:rsidRDefault="009C779F" w:rsidP="009C779F">
      <w:pPr>
        <w:pStyle w:val="aff3"/>
        <w:ind w:leftChars="100" w:left="210"/>
      </w:pPr>
      <w:r w:rsidRPr="00266D68">
        <w:t xml:space="preserve"> authentication-mode password</w:t>
      </w:r>
    </w:p>
    <w:p w14:paraId="34EE9950" w14:textId="77777777" w:rsidR="009C779F" w:rsidRPr="00266D68" w:rsidRDefault="009C779F" w:rsidP="009B57CF">
      <w:pPr>
        <w:pStyle w:val="aff3"/>
        <w:wordWrap w:val="0"/>
        <w:ind w:leftChars="100" w:left="210"/>
      </w:pPr>
      <w:r w:rsidRPr="00266D68">
        <w:t xml:space="preserve"> set authentication password cipher %$%$+L'YR&amp;IZt'4,)&gt;-*#lH",}%K-oJ_M9+'lOU~bD</w:t>
      </w:r>
    </w:p>
    <w:p w14:paraId="407C5D97" w14:textId="77777777" w:rsidR="009C779F" w:rsidRPr="00266D68" w:rsidRDefault="009C779F" w:rsidP="009C779F">
      <w:pPr>
        <w:pStyle w:val="aff3"/>
        <w:ind w:leftChars="100" w:left="210"/>
      </w:pPr>
      <w:r w:rsidRPr="00266D68">
        <w:t>(\WTqB}%N,%$%$user-interface vty 0 4</w:t>
      </w:r>
    </w:p>
    <w:p w14:paraId="7E1F474A" w14:textId="77777777" w:rsidR="009C779F" w:rsidRPr="00266D68" w:rsidRDefault="009C779F" w:rsidP="009C779F">
      <w:pPr>
        <w:pStyle w:val="aff3"/>
        <w:ind w:leftChars="100" w:left="210"/>
      </w:pPr>
      <w:r w:rsidRPr="00266D68">
        <w:t xml:space="preserve">#                                    </w:t>
      </w:r>
    </w:p>
    <w:p w14:paraId="10FECF22" w14:textId="77777777" w:rsidR="009C779F" w:rsidRPr="00266D68" w:rsidRDefault="009C779F" w:rsidP="009C779F">
      <w:pPr>
        <w:pStyle w:val="aff3"/>
        <w:ind w:leftChars="100" w:left="210"/>
      </w:pPr>
      <w:r w:rsidRPr="00266D68">
        <w:t>return</w:t>
      </w:r>
    </w:p>
    <w:p w14:paraId="1A5CF889" w14:textId="77777777" w:rsidR="009C779F" w:rsidRPr="00266D68" w:rsidRDefault="009C779F" w:rsidP="009C779F">
      <w:pPr>
        <w:pStyle w:val="aff3"/>
        <w:ind w:leftChars="100" w:left="210"/>
      </w:pPr>
    </w:p>
    <w:p w14:paraId="7BB7678C" w14:textId="77777777" w:rsidR="009C779F" w:rsidRPr="00266D68" w:rsidRDefault="009C779F" w:rsidP="009C779F">
      <w:pPr>
        <w:pStyle w:val="aff3"/>
        <w:ind w:leftChars="100" w:left="210"/>
      </w:pPr>
      <w:r w:rsidRPr="00266D68">
        <w:t>[R3]dis</w:t>
      </w:r>
      <w:r>
        <w:rPr>
          <w:rFonts w:hint="eastAsia"/>
        </w:rPr>
        <w:t>play</w:t>
      </w:r>
      <w:r w:rsidRPr="00266D68">
        <w:t xml:space="preserve"> current-configuration </w:t>
      </w:r>
    </w:p>
    <w:p w14:paraId="460C6683" w14:textId="77777777" w:rsidR="009C779F" w:rsidRPr="00266D68" w:rsidRDefault="009C779F" w:rsidP="009C779F">
      <w:pPr>
        <w:pStyle w:val="aff3"/>
        <w:ind w:leftChars="100" w:left="210"/>
      </w:pPr>
      <w:r w:rsidRPr="00266D68">
        <w:t>[</w:t>
      </w:r>
      <w:r w:rsidR="00391BD3">
        <w:t>V200R007C00SPC600</w:t>
      </w:r>
      <w:r w:rsidRPr="00266D68">
        <w:t>]</w:t>
      </w:r>
    </w:p>
    <w:p w14:paraId="64C584C8" w14:textId="77777777" w:rsidR="009C779F" w:rsidRPr="00266D68" w:rsidRDefault="009C779F" w:rsidP="009C779F">
      <w:pPr>
        <w:pStyle w:val="aff3"/>
        <w:ind w:leftChars="100" w:left="210"/>
      </w:pPr>
      <w:r w:rsidRPr="00266D68">
        <w:t>#</w:t>
      </w:r>
    </w:p>
    <w:p w14:paraId="0883DAA8" w14:textId="77777777" w:rsidR="009C779F" w:rsidRPr="00266D68" w:rsidRDefault="009C779F" w:rsidP="009C779F">
      <w:pPr>
        <w:pStyle w:val="aff3"/>
        <w:ind w:leftChars="100" w:left="210"/>
      </w:pPr>
      <w:r w:rsidRPr="00266D68">
        <w:t xml:space="preserve"> sysname R3</w:t>
      </w:r>
    </w:p>
    <w:p w14:paraId="45680505" w14:textId="77777777" w:rsidR="009C779F" w:rsidRPr="00266D68" w:rsidRDefault="009C779F" w:rsidP="009C779F">
      <w:pPr>
        <w:pStyle w:val="aff3"/>
        <w:ind w:leftChars="100" w:left="210"/>
      </w:pPr>
      <w:r w:rsidRPr="00266D68">
        <w:t>#</w:t>
      </w:r>
    </w:p>
    <w:p w14:paraId="42956E2D" w14:textId="77777777" w:rsidR="009C779F" w:rsidRPr="00266D68" w:rsidRDefault="009C779F" w:rsidP="009C779F">
      <w:pPr>
        <w:pStyle w:val="aff3"/>
        <w:ind w:leftChars="100" w:left="210"/>
      </w:pPr>
      <w:r w:rsidRPr="00266D68">
        <w:t>dhcp enable</w:t>
      </w:r>
    </w:p>
    <w:p w14:paraId="79B09A9F" w14:textId="77777777" w:rsidR="009C779F" w:rsidRPr="00266D68" w:rsidRDefault="009C779F" w:rsidP="009C779F">
      <w:pPr>
        <w:pStyle w:val="aff3"/>
        <w:ind w:leftChars="100" w:left="210"/>
      </w:pPr>
      <w:r w:rsidRPr="00266D68">
        <w:t>#</w:t>
      </w:r>
    </w:p>
    <w:p w14:paraId="0728C3A5" w14:textId="77777777" w:rsidR="009C779F" w:rsidRPr="00266D68" w:rsidRDefault="009C779F" w:rsidP="009C779F">
      <w:pPr>
        <w:pStyle w:val="aff3"/>
        <w:ind w:leftChars="100" w:left="210"/>
      </w:pPr>
      <w:r w:rsidRPr="00266D68">
        <w:t>ip pool pool2</w:t>
      </w:r>
    </w:p>
    <w:p w14:paraId="41E64A69" w14:textId="77777777" w:rsidR="009C779F" w:rsidRPr="00266D68" w:rsidRDefault="009C779F" w:rsidP="009C779F">
      <w:pPr>
        <w:pStyle w:val="aff3"/>
        <w:ind w:leftChars="100" w:left="210"/>
      </w:pPr>
      <w:r w:rsidRPr="00266D68">
        <w:t xml:space="preserve"> gateway-list 10.0.23.3 </w:t>
      </w:r>
    </w:p>
    <w:p w14:paraId="3AC18433" w14:textId="77777777" w:rsidR="009C779F" w:rsidRPr="00266D68" w:rsidRDefault="009C779F" w:rsidP="009C779F">
      <w:pPr>
        <w:pStyle w:val="aff3"/>
        <w:ind w:leftChars="100" w:left="210"/>
      </w:pPr>
      <w:r w:rsidRPr="00266D68">
        <w:t xml:space="preserve"> network 10.0.23.0 mask 255.255.255.0 </w:t>
      </w:r>
    </w:p>
    <w:p w14:paraId="2CF95B24" w14:textId="77777777" w:rsidR="009C779F" w:rsidRPr="00266D68" w:rsidRDefault="009C779F" w:rsidP="009C779F">
      <w:pPr>
        <w:pStyle w:val="aff3"/>
        <w:ind w:leftChars="100" w:left="210"/>
      </w:pPr>
      <w:r w:rsidRPr="00266D68">
        <w:t xml:space="preserve"> lease day 1 hour 12 minute 0 </w:t>
      </w:r>
    </w:p>
    <w:p w14:paraId="752A39E9" w14:textId="77777777" w:rsidR="009C779F" w:rsidRPr="00266D68" w:rsidRDefault="009C779F" w:rsidP="009C779F">
      <w:pPr>
        <w:pStyle w:val="aff3"/>
        <w:ind w:leftChars="100" w:left="210"/>
      </w:pPr>
      <w:r w:rsidRPr="00266D68">
        <w:lastRenderedPageBreak/>
        <w:t>#</w:t>
      </w:r>
    </w:p>
    <w:p w14:paraId="6FFC8492" w14:textId="77777777" w:rsidR="009C779F" w:rsidRPr="00266D68" w:rsidRDefault="009C779F" w:rsidP="009C779F">
      <w:pPr>
        <w:pStyle w:val="aff3"/>
        <w:ind w:leftChars="100" w:left="210"/>
      </w:pPr>
      <w:r w:rsidRPr="00266D68">
        <w:t>interface GigabitEthernet0/0/1</w:t>
      </w:r>
    </w:p>
    <w:p w14:paraId="4576C8A7" w14:textId="77777777" w:rsidR="009C779F" w:rsidRPr="00266D68" w:rsidRDefault="009C779F" w:rsidP="009C779F">
      <w:pPr>
        <w:pStyle w:val="aff3"/>
        <w:ind w:leftChars="100" w:left="210"/>
      </w:pPr>
      <w:r w:rsidRPr="00266D68">
        <w:t xml:space="preserve"> ip address 10.0.12.3 255.255.255.0 </w:t>
      </w:r>
    </w:p>
    <w:p w14:paraId="78FC92FE" w14:textId="77777777" w:rsidR="009C779F" w:rsidRPr="00266D68" w:rsidRDefault="009C779F" w:rsidP="009C779F">
      <w:pPr>
        <w:pStyle w:val="aff3"/>
        <w:ind w:leftChars="100" w:left="210"/>
      </w:pPr>
      <w:r w:rsidRPr="00266D68">
        <w:t xml:space="preserve"> dhcp select interface</w:t>
      </w:r>
    </w:p>
    <w:p w14:paraId="0CA022CC" w14:textId="77777777" w:rsidR="009C779F" w:rsidRPr="00266D68" w:rsidRDefault="009C779F" w:rsidP="009C779F">
      <w:pPr>
        <w:pStyle w:val="aff3"/>
        <w:ind w:leftChars="100" w:left="210"/>
      </w:pPr>
      <w:r w:rsidRPr="00266D68">
        <w:t xml:space="preserve"> dhcp server excluded-ip-address 10.0.12.254 </w:t>
      </w:r>
    </w:p>
    <w:p w14:paraId="76639DC9" w14:textId="77777777" w:rsidR="009C779F" w:rsidRPr="00266D68" w:rsidRDefault="009C779F" w:rsidP="009C779F">
      <w:pPr>
        <w:pStyle w:val="aff3"/>
        <w:ind w:leftChars="100" w:left="210"/>
      </w:pPr>
      <w:r w:rsidRPr="00266D68">
        <w:t xml:space="preserve"> dhcp server lease day 1 hour 12 minute 0 </w:t>
      </w:r>
    </w:p>
    <w:p w14:paraId="66A91244" w14:textId="77777777" w:rsidR="009C779F" w:rsidRPr="00266D68" w:rsidRDefault="009C779F" w:rsidP="009C779F">
      <w:pPr>
        <w:pStyle w:val="aff3"/>
        <w:ind w:leftChars="100" w:left="210"/>
      </w:pPr>
      <w:r w:rsidRPr="00266D68">
        <w:t xml:space="preserve"> dhcp server dns-list 10.0.12.254 </w:t>
      </w:r>
    </w:p>
    <w:p w14:paraId="7F2EAA6B" w14:textId="77777777" w:rsidR="009C779F" w:rsidRPr="00266D68" w:rsidRDefault="009C779F" w:rsidP="009C779F">
      <w:pPr>
        <w:pStyle w:val="aff3"/>
        <w:ind w:leftChars="100" w:left="210"/>
      </w:pPr>
      <w:r w:rsidRPr="00266D68">
        <w:t>#</w:t>
      </w:r>
    </w:p>
    <w:p w14:paraId="3C4CC468" w14:textId="77777777" w:rsidR="009C779F" w:rsidRPr="00266D68" w:rsidRDefault="009C779F" w:rsidP="009C779F">
      <w:pPr>
        <w:pStyle w:val="aff3"/>
        <w:ind w:leftChars="100" w:left="210"/>
      </w:pPr>
      <w:r w:rsidRPr="00266D68">
        <w:t>interface GigabitEthernet0/0/2</w:t>
      </w:r>
    </w:p>
    <w:p w14:paraId="6817953B" w14:textId="77777777" w:rsidR="009C779F" w:rsidRPr="00266D68" w:rsidRDefault="009C779F" w:rsidP="009C779F">
      <w:pPr>
        <w:pStyle w:val="aff3"/>
        <w:ind w:leftChars="100" w:left="210"/>
      </w:pPr>
      <w:r w:rsidRPr="00266D68">
        <w:t xml:space="preserve"> shutdown</w:t>
      </w:r>
    </w:p>
    <w:p w14:paraId="6BC4F543" w14:textId="77777777" w:rsidR="009C779F" w:rsidRPr="00266D68" w:rsidRDefault="009C779F" w:rsidP="009C779F">
      <w:pPr>
        <w:pStyle w:val="aff3"/>
        <w:ind w:leftChars="100" w:left="210"/>
      </w:pPr>
      <w:r w:rsidRPr="00266D68">
        <w:t xml:space="preserve"> ip address 10.0.23.3 255.255.255.0 </w:t>
      </w:r>
    </w:p>
    <w:p w14:paraId="7E01FCB4" w14:textId="77777777" w:rsidR="009C779F" w:rsidRPr="00266D68" w:rsidRDefault="009C779F" w:rsidP="009C779F">
      <w:pPr>
        <w:pStyle w:val="aff3"/>
        <w:ind w:leftChars="100" w:left="210"/>
      </w:pPr>
      <w:r w:rsidRPr="00266D68">
        <w:t xml:space="preserve"> dhcp select global</w:t>
      </w:r>
    </w:p>
    <w:p w14:paraId="2D487EDA" w14:textId="77777777" w:rsidR="009C779F" w:rsidRPr="00266D68" w:rsidRDefault="009C779F" w:rsidP="009C779F">
      <w:pPr>
        <w:pStyle w:val="aff3"/>
        <w:ind w:leftChars="100" w:left="210"/>
      </w:pPr>
      <w:r w:rsidRPr="00266D68">
        <w:t>#</w:t>
      </w:r>
    </w:p>
    <w:p w14:paraId="5137359B" w14:textId="77777777" w:rsidR="009C779F" w:rsidRPr="00266D68" w:rsidRDefault="009C779F" w:rsidP="009C779F">
      <w:pPr>
        <w:pStyle w:val="aff3"/>
        <w:ind w:leftChars="100" w:left="210"/>
      </w:pPr>
      <w:r w:rsidRPr="00266D68">
        <w:t>user-interface con 0</w:t>
      </w:r>
    </w:p>
    <w:p w14:paraId="4E104EEE" w14:textId="77777777" w:rsidR="009C779F" w:rsidRPr="00266D68" w:rsidRDefault="009C779F" w:rsidP="009C779F">
      <w:pPr>
        <w:pStyle w:val="aff3"/>
        <w:ind w:leftChars="100" w:left="210"/>
      </w:pPr>
      <w:r w:rsidRPr="00266D68">
        <w:t xml:space="preserve"> authentication-mode password</w:t>
      </w:r>
    </w:p>
    <w:p w14:paraId="62B0CF35" w14:textId="77777777" w:rsidR="009C779F" w:rsidRPr="00266D68" w:rsidRDefault="009C779F" w:rsidP="009B57CF">
      <w:pPr>
        <w:pStyle w:val="aff3"/>
        <w:wordWrap w:val="0"/>
        <w:ind w:leftChars="100" w:left="210"/>
      </w:pPr>
      <w:r w:rsidRPr="00266D68">
        <w:t xml:space="preserve"> set authentication password cipher %$%$ksXDMg7Ry6yUU:63:DQ),#/sQg"@*S\U#.s.bHW</w:t>
      </w:r>
    </w:p>
    <w:p w14:paraId="340A20C9" w14:textId="77777777" w:rsidR="009C779F" w:rsidRPr="00266D68" w:rsidRDefault="009C779F" w:rsidP="009C779F">
      <w:pPr>
        <w:pStyle w:val="aff3"/>
        <w:ind w:leftChars="100" w:left="210"/>
      </w:pPr>
      <w:r w:rsidRPr="00266D68">
        <w:t>xQ,y%#/v,%$%$</w:t>
      </w:r>
    </w:p>
    <w:p w14:paraId="03989484" w14:textId="77777777" w:rsidR="009C779F" w:rsidRPr="00266D68" w:rsidRDefault="009C779F" w:rsidP="009C779F">
      <w:pPr>
        <w:pStyle w:val="aff3"/>
        <w:ind w:leftChars="100" w:left="210"/>
      </w:pPr>
      <w:r w:rsidRPr="00266D68">
        <w:t>user-interface vty 0 4</w:t>
      </w:r>
    </w:p>
    <w:p w14:paraId="0F864919" w14:textId="77777777" w:rsidR="009C779F" w:rsidRPr="00266D68" w:rsidRDefault="009C779F" w:rsidP="009C779F">
      <w:pPr>
        <w:pStyle w:val="aff3"/>
        <w:ind w:leftChars="100" w:left="210"/>
      </w:pPr>
      <w:r w:rsidRPr="00266D68">
        <w:t>#</w:t>
      </w:r>
    </w:p>
    <w:p w14:paraId="2DAEFFF4" w14:textId="77777777" w:rsidR="009C779F" w:rsidRPr="00266D68" w:rsidRDefault="009C779F" w:rsidP="009C779F">
      <w:pPr>
        <w:pStyle w:val="aff3"/>
        <w:ind w:leftChars="100" w:left="210"/>
      </w:pPr>
      <w:r w:rsidRPr="00266D68">
        <w:t xml:space="preserve">return          </w:t>
      </w:r>
    </w:p>
    <w:p w14:paraId="2D9DEC23" w14:textId="77777777" w:rsidR="009C779F" w:rsidRPr="00266D68" w:rsidRDefault="009C779F" w:rsidP="009C779F">
      <w:pPr>
        <w:pStyle w:val="aff3"/>
        <w:ind w:leftChars="100" w:left="210"/>
      </w:pPr>
    </w:p>
    <w:p w14:paraId="1E78D2E8" w14:textId="77777777" w:rsidR="009C779F" w:rsidRPr="00266D68" w:rsidRDefault="009C779F" w:rsidP="009C779F">
      <w:pPr>
        <w:pStyle w:val="aff3"/>
        <w:ind w:leftChars="100" w:left="210"/>
      </w:pPr>
      <w:r w:rsidRPr="00266D68">
        <w:t>&lt;S1&gt;dis</w:t>
      </w:r>
      <w:r>
        <w:rPr>
          <w:rFonts w:hint="eastAsia"/>
        </w:rPr>
        <w:t>play</w:t>
      </w:r>
      <w:r w:rsidRPr="00266D68">
        <w:t xml:space="preserve"> current-configuration </w:t>
      </w:r>
    </w:p>
    <w:p w14:paraId="1C3FE01B" w14:textId="77777777" w:rsidR="009C779F" w:rsidRPr="00266D68" w:rsidRDefault="009C779F" w:rsidP="009C779F">
      <w:pPr>
        <w:pStyle w:val="aff3"/>
        <w:ind w:leftChars="100" w:left="210"/>
      </w:pPr>
      <w:r w:rsidRPr="00266D68">
        <w:t>#</w:t>
      </w:r>
    </w:p>
    <w:p w14:paraId="59852CC5" w14:textId="77777777" w:rsidR="009C779F" w:rsidRPr="00266D68" w:rsidRDefault="009C779F" w:rsidP="009C779F">
      <w:pPr>
        <w:pStyle w:val="aff3"/>
        <w:ind w:leftChars="100" w:left="210"/>
      </w:pPr>
      <w:r w:rsidRPr="00266D68">
        <w:t>!Software Version V</w:t>
      </w:r>
      <w:r w:rsidR="008B2F83">
        <w:rPr>
          <w:rFonts w:hint="eastAsia"/>
        </w:rPr>
        <w:t>2</w:t>
      </w:r>
      <w:r w:rsidRPr="00266D68">
        <w:t>00R00</w:t>
      </w:r>
      <w:r w:rsidR="008B2F83">
        <w:rPr>
          <w:rFonts w:hint="eastAsia"/>
        </w:rPr>
        <w:t>8</w:t>
      </w:r>
      <w:r w:rsidRPr="00266D68">
        <w:t>C00SPC</w:t>
      </w:r>
      <w:r w:rsidR="008B2F83">
        <w:rPr>
          <w:rFonts w:hint="eastAsia"/>
        </w:rPr>
        <w:t>5</w:t>
      </w:r>
      <w:r w:rsidRPr="00266D68">
        <w:t>00</w:t>
      </w:r>
    </w:p>
    <w:p w14:paraId="65136DE9" w14:textId="77777777" w:rsidR="009C779F" w:rsidRPr="00266D68" w:rsidRDefault="009C779F" w:rsidP="009C779F">
      <w:pPr>
        <w:pStyle w:val="aff3"/>
        <w:ind w:leftChars="100" w:left="210"/>
      </w:pPr>
      <w:r w:rsidRPr="00266D68">
        <w:t xml:space="preserve"> sysname S1</w:t>
      </w:r>
    </w:p>
    <w:p w14:paraId="356C7683" w14:textId="77777777" w:rsidR="009C779F" w:rsidRPr="00266D68" w:rsidRDefault="009C779F" w:rsidP="009C779F">
      <w:pPr>
        <w:pStyle w:val="aff3"/>
        <w:ind w:leftChars="100" w:left="210"/>
      </w:pPr>
      <w:r w:rsidRPr="00266D68">
        <w:t>#</w:t>
      </w:r>
    </w:p>
    <w:p w14:paraId="1D0B4487" w14:textId="77777777" w:rsidR="009C779F" w:rsidRPr="00266D68" w:rsidRDefault="009C779F" w:rsidP="009C779F">
      <w:pPr>
        <w:pStyle w:val="aff3"/>
        <w:ind w:leftChars="100" w:left="210"/>
      </w:pPr>
      <w:r w:rsidRPr="00266D68">
        <w:t xml:space="preserve"> dhcp enable</w:t>
      </w:r>
    </w:p>
    <w:p w14:paraId="5450A6B7" w14:textId="77777777" w:rsidR="009C779F" w:rsidRPr="00266D68" w:rsidRDefault="009C779F" w:rsidP="009C779F">
      <w:pPr>
        <w:pStyle w:val="aff3"/>
        <w:ind w:leftChars="100" w:left="210"/>
      </w:pPr>
      <w:r w:rsidRPr="00266D68">
        <w:t>#</w:t>
      </w:r>
    </w:p>
    <w:p w14:paraId="351892BF" w14:textId="77777777" w:rsidR="009C779F" w:rsidRPr="00266D68" w:rsidRDefault="009C779F" w:rsidP="009C779F">
      <w:pPr>
        <w:pStyle w:val="aff3"/>
        <w:ind w:leftChars="100" w:left="210"/>
      </w:pPr>
      <w:r w:rsidRPr="00266D68">
        <w:t>interface Vlanif1</w:t>
      </w:r>
    </w:p>
    <w:p w14:paraId="0AC2822E" w14:textId="77777777" w:rsidR="009C779F" w:rsidRPr="00266D68" w:rsidRDefault="009C779F" w:rsidP="009C779F">
      <w:pPr>
        <w:pStyle w:val="aff3"/>
        <w:ind w:leftChars="100" w:left="210"/>
      </w:pPr>
      <w:r w:rsidRPr="00266D68">
        <w:t xml:space="preserve"> ip address dhcp-alloc</w:t>
      </w:r>
    </w:p>
    <w:p w14:paraId="6308DB8D" w14:textId="77777777" w:rsidR="009C779F" w:rsidRPr="00266D68" w:rsidRDefault="009C779F" w:rsidP="009C779F">
      <w:pPr>
        <w:pStyle w:val="aff3"/>
        <w:ind w:leftChars="100" w:left="210"/>
      </w:pPr>
      <w:r w:rsidRPr="00266D68">
        <w:t>#</w:t>
      </w:r>
    </w:p>
    <w:p w14:paraId="65DB9CF1" w14:textId="77777777" w:rsidR="009C779F" w:rsidRPr="00266D68" w:rsidRDefault="009C779F" w:rsidP="009C779F">
      <w:pPr>
        <w:pStyle w:val="aff3"/>
        <w:ind w:leftChars="100" w:left="210"/>
      </w:pPr>
      <w:r w:rsidRPr="00266D68">
        <w:t xml:space="preserve"> ip route-static 0.0.0.0 0.0.0.0 10.0.12.3</w:t>
      </w:r>
    </w:p>
    <w:p w14:paraId="3520B8E5" w14:textId="77777777" w:rsidR="009C779F" w:rsidRPr="00266D68" w:rsidRDefault="009C779F" w:rsidP="009C779F">
      <w:pPr>
        <w:pStyle w:val="aff3"/>
        <w:ind w:leftChars="100" w:left="210"/>
      </w:pPr>
      <w:r w:rsidRPr="00266D68">
        <w:t>#</w:t>
      </w:r>
    </w:p>
    <w:p w14:paraId="4361FFE2" w14:textId="77777777" w:rsidR="009C779F" w:rsidRPr="00266D68" w:rsidRDefault="009C779F" w:rsidP="009C779F">
      <w:pPr>
        <w:pStyle w:val="aff3"/>
        <w:ind w:leftChars="100" w:left="210"/>
      </w:pPr>
      <w:r w:rsidRPr="00266D68">
        <w:t>user-interface con 0</w:t>
      </w:r>
    </w:p>
    <w:p w14:paraId="21A26103" w14:textId="77777777" w:rsidR="009C779F" w:rsidRPr="00266D68" w:rsidRDefault="009C779F" w:rsidP="009C779F">
      <w:pPr>
        <w:pStyle w:val="aff3"/>
        <w:ind w:leftChars="100" w:left="210"/>
      </w:pPr>
      <w:r w:rsidRPr="00266D68">
        <w:t>user-interface vty 0 4</w:t>
      </w:r>
    </w:p>
    <w:p w14:paraId="6D7076BF" w14:textId="77777777" w:rsidR="009C779F" w:rsidRPr="00266D68" w:rsidRDefault="009C779F" w:rsidP="009C779F">
      <w:pPr>
        <w:pStyle w:val="aff3"/>
        <w:ind w:leftChars="100" w:left="210"/>
      </w:pPr>
      <w:r w:rsidRPr="00266D68">
        <w:t>#</w:t>
      </w:r>
    </w:p>
    <w:p w14:paraId="0E88623E" w14:textId="77777777" w:rsidR="009C779F" w:rsidRPr="00266D68" w:rsidRDefault="009C779F" w:rsidP="009C779F">
      <w:pPr>
        <w:pStyle w:val="aff3"/>
        <w:ind w:leftChars="100" w:left="210"/>
      </w:pPr>
      <w:r w:rsidRPr="00266D68">
        <w:t>return</w:t>
      </w:r>
    </w:p>
    <w:p w14:paraId="212DAAE2" w14:textId="77777777" w:rsidR="009C779F" w:rsidRPr="00266D68" w:rsidRDefault="009C779F" w:rsidP="009C779F">
      <w:pPr>
        <w:pStyle w:val="aff3"/>
        <w:ind w:leftChars="100" w:left="210"/>
      </w:pPr>
    </w:p>
    <w:p w14:paraId="70016914" w14:textId="77777777" w:rsidR="009C779F" w:rsidRPr="00266D68" w:rsidRDefault="009C779F" w:rsidP="009C779F">
      <w:pPr>
        <w:pStyle w:val="aff3"/>
        <w:ind w:leftChars="100" w:left="210"/>
      </w:pPr>
      <w:r w:rsidRPr="00266D68">
        <w:t xml:space="preserve">&lt;S2&gt;display current-configuration </w:t>
      </w:r>
    </w:p>
    <w:p w14:paraId="01292153" w14:textId="77777777" w:rsidR="009C779F" w:rsidRPr="00266D68" w:rsidRDefault="009C779F" w:rsidP="009C779F">
      <w:pPr>
        <w:pStyle w:val="aff3"/>
        <w:ind w:leftChars="100" w:left="210"/>
      </w:pPr>
      <w:r w:rsidRPr="00266D68">
        <w:t>#</w:t>
      </w:r>
    </w:p>
    <w:p w14:paraId="21F026C6" w14:textId="77777777" w:rsidR="009C779F" w:rsidRPr="00266D68" w:rsidRDefault="009C779F" w:rsidP="009C779F">
      <w:pPr>
        <w:pStyle w:val="aff3"/>
        <w:ind w:leftChars="100" w:left="210"/>
      </w:pPr>
      <w:r w:rsidRPr="00266D68">
        <w:t xml:space="preserve">!Software Version </w:t>
      </w:r>
      <w:bookmarkStart w:id="280" w:name="OLE_LINK9"/>
      <w:bookmarkStart w:id="281" w:name="OLE_LINK10"/>
      <w:r w:rsidRPr="00266D68">
        <w:t>V</w:t>
      </w:r>
      <w:r w:rsidR="008B2F83">
        <w:rPr>
          <w:rFonts w:hint="eastAsia"/>
        </w:rPr>
        <w:t>2</w:t>
      </w:r>
      <w:r w:rsidRPr="00266D68">
        <w:t>00R00</w:t>
      </w:r>
      <w:r w:rsidR="008B2F83">
        <w:rPr>
          <w:rFonts w:hint="eastAsia"/>
        </w:rPr>
        <w:t>8</w:t>
      </w:r>
      <w:r w:rsidRPr="00266D68">
        <w:t>C00SPC</w:t>
      </w:r>
      <w:r w:rsidR="008B2F83">
        <w:rPr>
          <w:rFonts w:hint="eastAsia"/>
        </w:rPr>
        <w:t>5</w:t>
      </w:r>
      <w:r w:rsidRPr="00266D68">
        <w:t>00</w:t>
      </w:r>
      <w:bookmarkEnd w:id="280"/>
      <w:bookmarkEnd w:id="281"/>
    </w:p>
    <w:p w14:paraId="150C478F" w14:textId="77777777" w:rsidR="009C779F" w:rsidRPr="00266D68" w:rsidRDefault="009C779F" w:rsidP="009C779F">
      <w:pPr>
        <w:pStyle w:val="aff3"/>
        <w:ind w:leftChars="100" w:left="210"/>
      </w:pPr>
      <w:r w:rsidRPr="00266D68">
        <w:t xml:space="preserve"> sysname S2</w:t>
      </w:r>
    </w:p>
    <w:p w14:paraId="1321FED3" w14:textId="77777777" w:rsidR="009C779F" w:rsidRPr="00266D68" w:rsidRDefault="009C779F" w:rsidP="009C779F">
      <w:pPr>
        <w:pStyle w:val="aff3"/>
        <w:ind w:leftChars="100" w:left="210"/>
      </w:pPr>
      <w:r w:rsidRPr="00266D68">
        <w:t>#</w:t>
      </w:r>
    </w:p>
    <w:p w14:paraId="1A399386" w14:textId="77777777" w:rsidR="009C779F" w:rsidRPr="00266D68" w:rsidRDefault="009C779F" w:rsidP="009C779F">
      <w:pPr>
        <w:pStyle w:val="aff3"/>
        <w:ind w:leftChars="100" w:left="210"/>
      </w:pPr>
      <w:r w:rsidRPr="00266D68">
        <w:t xml:space="preserve"> dhcp enable</w:t>
      </w:r>
    </w:p>
    <w:p w14:paraId="2DDD339D" w14:textId="77777777" w:rsidR="009C779F" w:rsidRPr="00266D68" w:rsidRDefault="009C779F" w:rsidP="009C779F">
      <w:pPr>
        <w:pStyle w:val="aff3"/>
        <w:ind w:leftChars="100" w:left="210"/>
      </w:pPr>
      <w:r w:rsidRPr="00266D68">
        <w:t>#</w:t>
      </w:r>
    </w:p>
    <w:p w14:paraId="1A11EB83" w14:textId="77777777" w:rsidR="009C779F" w:rsidRPr="00266D68" w:rsidRDefault="009C779F" w:rsidP="009C779F">
      <w:pPr>
        <w:pStyle w:val="aff3"/>
        <w:ind w:leftChars="100" w:left="210"/>
      </w:pPr>
      <w:r w:rsidRPr="00266D68">
        <w:t>interface Vlanif1</w:t>
      </w:r>
    </w:p>
    <w:p w14:paraId="3C84B7C6" w14:textId="77777777" w:rsidR="009C779F" w:rsidRPr="00266D68" w:rsidRDefault="009C779F" w:rsidP="009C779F">
      <w:pPr>
        <w:pStyle w:val="aff3"/>
        <w:ind w:leftChars="100" w:left="210"/>
      </w:pPr>
      <w:r w:rsidRPr="00266D68">
        <w:t xml:space="preserve"> ip address dhcp-alloc</w:t>
      </w:r>
    </w:p>
    <w:p w14:paraId="4A8B0B72" w14:textId="77777777" w:rsidR="009C779F" w:rsidRPr="00266D68" w:rsidRDefault="009C779F" w:rsidP="009C779F">
      <w:pPr>
        <w:pStyle w:val="aff3"/>
        <w:ind w:leftChars="100" w:left="210"/>
      </w:pPr>
      <w:r w:rsidRPr="00266D68">
        <w:t>#</w:t>
      </w:r>
    </w:p>
    <w:p w14:paraId="5342F4C5" w14:textId="77777777" w:rsidR="009C779F" w:rsidRPr="00266D68" w:rsidRDefault="009C779F" w:rsidP="009C779F">
      <w:pPr>
        <w:pStyle w:val="aff3"/>
        <w:ind w:leftChars="100" w:left="210"/>
      </w:pPr>
      <w:r w:rsidRPr="00266D68">
        <w:t xml:space="preserve"> ip route-static 0.0.0.0 0.0.0.0 10.0.23.1</w:t>
      </w:r>
    </w:p>
    <w:p w14:paraId="4AB51A09" w14:textId="77777777" w:rsidR="009C779F" w:rsidRPr="00266D68" w:rsidRDefault="009C779F" w:rsidP="009C779F">
      <w:pPr>
        <w:pStyle w:val="aff3"/>
        <w:ind w:leftChars="100" w:left="210"/>
      </w:pPr>
      <w:r w:rsidRPr="00266D68">
        <w:t>#</w:t>
      </w:r>
    </w:p>
    <w:p w14:paraId="20B49766" w14:textId="77777777" w:rsidR="009C779F" w:rsidRPr="00266D68" w:rsidRDefault="009C779F" w:rsidP="009C779F">
      <w:pPr>
        <w:pStyle w:val="aff3"/>
        <w:ind w:leftChars="100" w:left="210"/>
      </w:pPr>
      <w:r w:rsidRPr="00266D68">
        <w:t>user-interface con 0</w:t>
      </w:r>
    </w:p>
    <w:p w14:paraId="4B20EC83" w14:textId="77777777" w:rsidR="009C779F" w:rsidRPr="00266D68" w:rsidRDefault="009C779F" w:rsidP="009C779F">
      <w:pPr>
        <w:pStyle w:val="aff3"/>
        <w:ind w:leftChars="100" w:left="210"/>
      </w:pPr>
      <w:r w:rsidRPr="00266D68">
        <w:t>user-interface vty 0 4</w:t>
      </w:r>
    </w:p>
    <w:p w14:paraId="491E29DE" w14:textId="77777777" w:rsidR="009C779F" w:rsidRPr="00266D68" w:rsidRDefault="009C779F" w:rsidP="009C779F">
      <w:pPr>
        <w:pStyle w:val="aff3"/>
        <w:ind w:leftChars="100" w:left="210"/>
      </w:pPr>
      <w:r w:rsidRPr="00266D68">
        <w:t>#</w:t>
      </w:r>
    </w:p>
    <w:p w14:paraId="2539000B" w14:textId="77777777" w:rsidR="009C779F" w:rsidRPr="00266D68" w:rsidRDefault="009C779F" w:rsidP="009C779F">
      <w:pPr>
        <w:pStyle w:val="aff3"/>
        <w:ind w:leftChars="100" w:left="210"/>
      </w:pPr>
      <w:r w:rsidRPr="00266D68">
        <w:t>return</w:t>
      </w:r>
    </w:p>
    <w:p w14:paraId="16C36A09" w14:textId="77777777" w:rsidR="009C779F" w:rsidRPr="00266D68" w:rsidRDefault="009C779F" w:rsidP="00E77D2E">
      <w:pPr>
        <w:pStyle w:val="aff3"/>
        <w:ind w:leftChars="100" w:left="210"/>
      </w:pPr>
    </w:p>
    <w:sectPr w:rsidR="009C779F" w:rsidRPr="00266D68" w:rsidSect="00746E8A">
      <w:headerReference w:type="even" r:id="rId51"/>
      <w:headerReference w:type="default" r:id="rId52"/>
      <w:pgSz w:w="11906" w:h="16838"/>
      <w:pgMar w:top="1701" w:right="1134" w:bottom="1701" w:left="1134" w:header="777" w:footer="777"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5A24B3" w14:textId="77777777" w:rsidR="002615A9" w:rsidRDefault="002615A9" w:rsidP="00094361">
      <w:pPr>
        <w:spacing w:line="240" w:lineRule="auto"/>
      </w:pPr>
      <w:r>
        <w:separator/>
      </w:r>
    </w:p>
  </w:endnote>
  <w:endnote w:type="continuationSeparator" w:id="0">
    <w:p w14:paraId="1554CF06" w14:textId="77777777" w:rsidR="002615A9" w:rsidRDefault="002615A9" w:rsidP="000943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楷体_GB2312">
    <w:altName w:val="楷体"/>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C8773" w14:textId="77777777" w:rsidR="00250EAD" w:rsidRDefault="00250EAD" w:rsidP="00250EAD">
    <w:pPr>
      <w:pStyle w:val="ac"/>
    </w:pPr>
  </w:p>
  <w:p w14:paraId="115E8E12" w14:textId="77777777" w:rsidR="00250EAD" w:rsidRDefault="00250EAD" w:rsidP="00250EAD">
    <w:pPr>
      <w:pStyle w:val="ac"/>
    </w:pPr>
  </w:p>
  <w:tbl>
    <w:tblPr>
      <w:tblStyle w:val="afff6"/>
      <w:tblW w:w="8252" w:type="dxa"/>
      <w:jc w:val="center"/>
      <w:tblInd w:w="0" w:type="dxa"/>
      <w:tblBorders>
        <w:top w:val="single" w:sz="4" w:space="0" w:color="auto"/>
        <w:insideH w:val="single" w:sz="4" w:space="0" w:color="auto"/>
      </w:tblBorders>
      <w:tblLook w:val="04A0" w:firstRow="1" w:lastRow="0" w:firstColumn="1" w:lastColumn="0" w:noHBand="0" w:noVBand="1"/>
    </w:tblPr>
    <w:tblGrid>
      <w:gridCol w:w="754"/>
      <w:gridCol w:w="6530"/>
      <w:gridCol w:w="968"/>
    </w:tblGrid>
    <w:tr w:rsidR="00250EAD" w:rsidRPr="00250EAD" w14:paraId="70A5F9A7" w14:textId="77777777" w:rsidTr="00250EAD">
      <w:trPr>
        <w:trHeight w:val="437"/>
        <w:jc w:val="center"/>
      </w:trPr>
      <w:tc>
        <w:tcPr>
          <w:tcW w:w="754" w:type="dxa"/>
        </w:tcPr>
        <w:p w14:paraId="2A6F41E7" w14:textId="0DD885DF" w:rsidR="00250EAD" w:rsidRPr="00B51582" w:rsidRDefault="001764E8" w:rsidP="00250EAD">
          <w:pPr>
            <w:pStyle w:val="ad"/>
            <w:spacing w:before="0" w:after="0" w:line="240" w:lineRule="auto"/>
            <w:jc w:val="left"/>
            <w:rPr>
              <w:rFonts w:ascii="微软雅黑" w:eastAsia="微软雅黑" w:hAnsi="微软雅黑"/>
              <w:b w:val="0"/>
              <w:sz w:val="18"/>
            </w:rPr>
          </w:pPr>
          <w:r>
            <w:rPr>
              <w:rFonts w:ascii="微软雅黑" w:eastAsia="微软雅黑" w:hAnsi="微软雅黑" w:hint="eastAsia"/>
              <w:b w:val="0"/>
              <w:sz w:val="18"/>
            </w:rPr>
            <w:t xml:space="preserve"> </w:t>
          </w:r>
          <w:r>
            <w:rPr>
              <w:rFonts w:ascii="微软雅黑" w:eastAsia="微软雅黑" w:hAnsi="微软雅黑"/>
              <w:b w:val="0"/>
              <w:sz w:val="18"/>
            </w:rPr>
            <w:t xml:space="preserve"> </w:t>
          </w:r>
        </w:p>
      </w:tc>
      <w:tc>
        <w:tcPr>
          <w:tcW w:w="6530" w:type="dxa"/>
        </w:tcPr>
        <w:p w14:paraId="094002A1" w14:textId="77777777" w:rsidR="00250EAD" w:rsidRPr="00B51582" w:rsidRDefault="00250EAD" w:rsidP="00250EAD">
          <w:pPr>
            <w:pStyle w:val="ad"/>
            <w:spacing w:before="0" w:after="0" w:line="240" w:lineRule="auto"/>
            <w:rPr>
              <w:rFonts w:ascii="微软雅黑" w:eastAsia="微软雅黑" w:hAnsi="微软雅黑"/>
              <w:b w:val="0"/>
              <w:sz w:val="18"/>
            </w:rPr>
          </w:pPr>
          <w:r w:rsidRPr="00B86B47">
            <w:rPr>
              <w:rFonts w:ascii="微软雅黑" w:eastAsia="微软雅黑" w:hAnsi="微软雅黑" w:hint="eastAsia"/>
              <w:b w:val="0"/>
              <w:sz w:val="18"/>
            </w:rPr>
            <w:t>华为保密信息，未经授权禁止扩散</w:t>
          </w:r>
        </w:p>
      </w:tc>
      <w:tc>
        <w:tcPr>
          <w:tcW w:w="968" w:type="dxa"/>
        </w:tcPr>
        <w:p w14:paraId="77B18771" w14:textId="77777777" w:rsidR="00250EAD" w:rsidRPr="00250EAD" w:rsidRDefault="00250EAD" w:rsidP="00250EAD">
          <w:pPr>
            <w:pStyle w:val="ad"/>
            <w:spacing w:before="0" w:after="0" w:line="240" w:lineRule="auto"/>
            <w:ind w:right="180"/>
            <w:jc w:val="right"/>
            <w:rPr>
              <w:rFonts w:ascii="微软雅黑" w:eastAsia="微软雅黑" w:hAnsi="微软雅黑"/>
              <w:b w:val="0"/>
              <w:sz w:val="18"/>
            </w:rPr>
          </w:pPr>
        </w:p>
      </w:tc>
    </w:tr>
  </w:tbl>
  <w:p w14:paraId="6FDAF11C" w14:textId="173695C6" w:rsidR="00250EAD" w:rsidRPr="00250EAD" w:rsidRDefault="00250EAD" w:rsidP="00250EAD">
    <w:pPr>
      <w:pStyle w:val="ad"/>
      <w:tabs>
        <w:tab w:val="left" w:pos="500"/>
      </w:tabs>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A5BBBD" w14:textId="77777777" w:rsidR="00F01FF8" w:rsidRDefault="00F01FF8" w:rsidP="00D91329">
    <w:pPr>
      <w:pBdr>
        <w:bottom w:val="single" w:sz="6" w:space="1" w:color="auto"/>
      </w:pBdr>
    </w:pPr>
  </w:p>
  <w:tbl>
    <w:tblPr>
      <w:tblW w:w="4804" w:type="pct"/>
      <w:tblLook w:val="01E0" w:firstRow="1" w:lastRow="1" w:firstColumn="1" w:lastColumn="1" w:noHBand="0" w:noVBand="0"/>
    </w:tblPr>
    <w:tblGrid>
      <w:gridCol w:w="2463"/>
      <w:gridCol w:w="4264"/>
      <w:gridCol w:w="1461"/>
    </w:tblGrid>
    <w:tr w:rsidR="00F01FF8" w14:paraId="48DE672A" w14:textId="77777777" w:rsidTr="00D91329">
      <w:trPr>
        <w:trHeight w:val="299"/>
      </w:trPr>
      <w:tc>
        <w:tcPr>
          <w:tcW w:w="1504" w:type="pct"/>
        </w:tcPr>
        <w:p w14:paraId="68202816" w14:textId="77777777" w:rsidR="00F01FF8" w:rsidRDefault="00F01FF8" w:rsidP="00D91329">
          <w:pPr>
            <w:pStyle w:val="ad"/>
          </w:pPr>
          <w:r>
            <w:rPr>
              <w:rFonts w:hint="eastAsia"/>
            </w:rPr>
            <w:t>第</w:t>
          </w:r>
          <w:r>
            <w:rPr>
              <w:rFonts w:hint="eastAsia"/>
            </w:rPr>
            <w:t>2</w:t>
          </w:r>
          <w:r>
            <w:rPr>
              <w:rFonts w:hint="eastAsia"/>
            </w:rPr>
            <w:t>页</w:t>
          </w:r>
        </w:p>
      </w:tc>
      <w:tc>
        <w:tcPr>
          <w:tcW w:w="2604" w:type="pct"/>
        </w:tcPr>
        <w:p w14:paraId="34AEB972" w14:textId="77777777" w:rsidR="00F01FF8" w:rsidRDefault="00F01FF8" w:rsidP="00DB2A39">
          <w:pPr>
            <w:pStyle w:val="ad"/>
            <w:ind w:right="57" w:firstLineChars="350" w:firstLine="70"/>
          </w:pPr>
          <w:r w:rsidRPr="00D51C09">
            <w:t>HUAWEI TECHNOLOGIES</w:t>
          </w:r>
          <w:r w:rsidDel="00394857">
            <w:rPr>
              <w:rFonts w:hint="eastAsia"/>
            </w:rPr>
            <w:t xml:space="preserve"> </w:t>
          </w:r>
        </w:p>
      </w:tc>
      <w:tc>
        <w:tcPr>
          <w:tcW w:w="892" w:type="pct"/>
        </w:tcPr>
        <w:p w14:paraId="2E0D2202" w14:textId="77777777" w:rsidR="00F01FF8" w:rsidRDefault="00F01FF8" w:rsidP="00D91329">
          <w:pPr>
            <w:pStyle w:val="ad"/>
            <w:ind w:right="57"/>
          </w:pPr>
          <w:r>
            <w:rPr>
              <w:rFonts w:hint="eastAsia"/>
            </w:rPr>
            <w:t>HC Series</w:t>
          </w:r>
        </w:p>
      </w:tc>
    </w:tr>
  </w:tbl>
  <w:p w14:paraId="17289831" w14:textId="77777777" w:rsidR="00F01FF8" w:rsidRPr="00F3553A" w:rsidRDefault="00F01FF8" w:rsidP="00D91329">
    <w:pPr>
      <w:pStyle w:val="ad"/>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6BD1B1" w14:textId="77777777" w:rsidR="00F01FF8" w:rsidRPr="00454D4D" w:rsidRDefault="00F01FF8" w:rsidP="00ED402C">
    <w:pPr>
      <w:ind w:left="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afff6"/>
      <w:tblW w:w="9634" w:type="dxa"/>
      <w:tblBorders>
        <w:top w:val="single" w:sz="4" w:space="0" w:color="auto"/>
        <w:insideH w:val="single" w:sz="4" w:space="0" w:color="auto"/>
      </w:tblBorders>
      <w:tblLook w:val="04A0" w:firstRow="1" w:lastRow="0" w:firstColumn="1" w:lastColumn="0" w:noHBand="0" w:noVBand="1"/>
    </w:tblPr>
    <w:tblGrid>
      <w:gridCol w:w="1129"/>
      <w:gridCol w:w="7513"/>
      <w:gridCol w:w="992"/>
    </w:tblGrid>
    <w:tr w:rsidR="00F01FF8" w14:paraId="56B9F00E" w14:textId="77777777" w:rsidTr="009B57CF">
      <w:tc>
        <w:tcPr>
          <w:tcW w:w="1129" w:type="dxa"/>
        </w:tcPr>
        <w:p w14:paraId="2E74D81C" w14:textId="2B9E195F" w:rsidR="00F01FF8" w:rsidRPr="00B51582" w:rsidRDefault="00F01FF8" w:rsidP="007D21A8">
          <w:pPr>
            <w:pStyle w:val="ad"/>
            <w:spacing w:before="0" w:after="0" w:line="240" w:lineRule="auto"/>
            <w:ind w:right="180"/>
            <w:jc w:val="right"/>
            <w:rPr>
              <w:rFonts w:ascii="微软雅黑" w:eastAsia="微软雅黑" w:hAnsi="微软雅黑"/>
              <w:b w:val="0"/>
              <w:sz w:val="18"/>
            </w:rPr>
          </w:pPr>
        </w:p>
      </w:tc>
      <w:tc>
        <w:tcPr>
          <w:tcW w:w="7513" w:type="dxa"/>
        </w:tcPr>
        <w:p w14:paraId="53938163" w14:textId="77777777" w:rsidR="00F01FF8" w:rsidRPr="00B51582" w:rsidRDefault="00F01FF8" w:rsidP="00282494">
          <w:pPr>
            <w:pStyle w:val="ad"/>
            <w:spacing w:before="0" w:after="0" w:line="240" w:lineRule="auto"/>
            <w:rPr>
              <w:rFonts w:ascii="微软雅黑" w:eastAsia="微软雅黑" w:hAnsi="微软雅黑"/>
              <w:b w:val="0"/>
              <w:sz w:val="18"/>
            </w:rPr>
          </w:pPr>
          <w:r w:rsidRPr="00B86B47">
            <w:rPr>
              <w:rFonts w:ascii="微软雅黑" w:eastAsia="微软雅黑" w:hAnsi="微软雅黑" w:hint="eastAsia"/>
              <w:b w:val="0"/>
              <w:sz w:val="18"/>
            </w:rPr>
            <w:t>华为保密信息，未经授权禁止扩散</w:t>
          </w:r>
        </w:p>
      </w:tc>
      <w:tc>
        <w:tcPr>
          <w:tcW w:w="992" w:type="dxa"/>
        </w:tcPr>
        <w:p w14:paraId="5CD79D49" w14:textId="5AFD211E" w:rsidR="00F01FF8" w:rsidRPr="007D21A8" w:rsidRDefault="00F01FF8" w:rsidP="00282494">
          <w:pPr>
            <w:pStyle w:val="ad"/>
            <w:spacing w:before="0" w:after="0" w:line="240" w:lineRule="auto"/>
            <w:rPr>
              <w:rFonts w:ascii="微软雅黑" w:eastAsia="微软雅黑" w:hAnsi="微软雅黑"/>
              <w:b w:val="0"/>
              <w:sz w:val="18"/>
            </w:rPr>
          </w:pPr>
        </w:p>
      </w:tc>
    </w:tr>
  </w:tbl>
  <w:p w14:paraId="363B3090" w14:textId="77777777" w:rsidR="00F01FF8" w:rsidRPr="00F03260" w:rsidRDefault="00F01FF8" w:rsidP="00F03260">
    <w:pPr>
      <w:pStyle w:val="ad"/>
      <w:jc w:val="lef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afff6"/>
      <w:tblW w:w="9634" w:type="dxa"/>
      <w:tblBorders>
        <w:top w:val="single" w:sz="4" w:space="0" w:color="auto"/>
        <w:insideH w:val="single" w:sz="4" w:space="0" w:color="auto"/>
      </w:tblBorders>
      <w:tblLook w:val="04A0" w:firstRow="1" w:lastRow="0" w:firstColumn="1" w:lastColumn="0" w:noHBand="0" w:noVBand="1"/>
    </w:tblPr>
    <w:tblGrid>
      <w:gridCol w:w="885"/>
      <w:gridCol w:w="7615"/>
      <w:gridCol w:w="1134"/>
    </w:tblGrid>
    <w:tr w:rsidR="00F01FF8" w:rsidRPr="007D21A8" w14:paraId="628AE763" w14:textId="77777777" w:rsidTr="009B57CF">
      <w:trPr>
        <w:trHeight w:val="375"/>
      </w:trPr>
      <w:tc>
        <w:tcPr>
          <w:tcW w:w="885" w:type="dxa"/>
        </w:tcPr>
        <w:p w14:paraId="28EE3A0F" w14:textId="77777777" w:rsidR="00F01FF8" w:rsidRPr="00B51582" w:rsidRDefault="00F01FF8" w:rsidP="007D21A8">
          <w:pPr>
            <w:pStyle w:val="ad"/>
            <w:spacing w:before="0" w:after="0" w:line="240" w:lineRule="auto"/>
            <w:rPr>
              <w:rFonts w:ascii="微软雅黑" w:eastAsia="微软雅黑" w:hAnsi="微软雅黑"/>
              <w:b w:val="0"/>
              <w:sz w:val="18"/>
            </w:rPr>
          </w:pPr>
        </w:p>
      </w:tc>
      <w:tc>
        <w:tcPr>
          <w:tcW w:w="7615" w:type="dxa"/>
        </w:tcPr>
        <w:p w14:paraId="56361722" w14:textId="77777777" w:rsidR="00F01FF8" w:rsidRPr="00B51582" w:rsidRDefault="00F01FF8" w:rsidP="007D21A8">
          <w:pPr>
            <w:pStyle w:val="ad"/>
            <w:spacing w:before="0" w:after="0" w:line="240" w:lineRule="auto"/>
            <w:rPr>
              <w:rFonts w:ascii="微软雅黑" w:eastAsia="微软雅黑" w:hAnsi="微软雅黑"/>
              <w:b w:val="0"/>
              <w:sz w:val="18"/>
            </w:rPr>
          </w:pPr>
          <w:r w:rsidRPr="00B86B47">
            <w:rPr>
              <w:rFonts w:ascii="微软雅黑" w:eastAsia="微软雅黑" w:hAnsi="微软雅黑" w:hint="eastAsia"/>
              <w:b w:val="0"/>
              <w:sz w:val="18"/>
            </w:rPr>
            <w:t>华为保密信息，未经授权禁止扩散</w:t>
          </w:r>
        </w:p>
      </w:tc>
      <w:tc>
        <w:tcPr>
          <w:tcW w:w="1134" w:type="dxa"/>
        </w:tcPr>
        <w:p w14:paraId="74224A57" w14:textId="361235CA" w:rsidR="00F01FF8" w:rsidRPr="00B51582" w:rsidRDefault="00F01FF8" w:rsidP="00282494">
          <w:pPr>
            <w:pStyle w:val="ad"/>
            <w:spacing w:before="0" w:after="0" w:line="240" w:lineRule="auto"/>
            <w:jc w:val="right"/>
            <w:rPr>
              <w:rFonts w:ascii="微软雅黑" w:eastAsia="微软雅黑" w:hAnsi="微软雅黑"/>
              <w:b w:val="0"/>
              <w:sz w:val="18"/>
            </w:rPr>
          </w:pPr>
        </w:p>
      </w:tc>
    </w:tr>
  </w:tbl>
  <w:p w14:paraId="05DB9D81" w14:textId="77777777" w:rsidR="00F01FF8" w:rsidRPr="00454D4D" w:rsidRDefault="00F01FF8" w:rsidP="00D22CBB">
    <w:pPr>
      <w:pStyle w:val="ad"/>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afff6"/>
      <w:tblW w:w="9634" w:type="dxa"/>
      <w:tblBorders>
        <w:top w:val="single" w:sz="4" w:space="0" w:color="auto"/>
        <w:insideH w:val="single" w:sz="4" w:space="0" w:color="auto"/>
      </w:tblBorders>
      <w:tblLook w:val="04A0" w:firstRow="1" w:lastRow="0" w:firstColumn="1" w:lastColumn="0" w:noHBand="0" w:noVBand="1"/>
    </w:tblPr>
    <w:tblGrid>
      <w:gridCol w:w="885"/>
      <w:gridCol w:w="7615"/>
      <w:gridCol w:w="1134"/>
    </w:tblGrid>
    <w:tr w:rsidR="009B2B0C" w:rsidRPr="007D21A8" w14:paraId="0AD62AD4" w14:textId="77777777" w:rsidTr="009B57CF">
      <w:trPr>
        <w:trHeight w:val="375"/>
      </w:trPr>
      <w:tc>
        <w:tcPr>
          <w:tcW w:w="885" w:type="dxa"/>
        </w:tcPr>
        <w:p w14:paraId="18833945" w14:textId="77777777" w:rsidR="009B2B0C" w:rsidRPr="00B51582" w:rsidRDefault="009B2B0C" w:rsidP="007D21A8">
          <w:pPr>
            <w:pStyle w:val="ad"/>
            <w:spacing w:before="0" w:after="0" w:line="240" w:lineRule="auto"/>
            <w:rPr>
              <w:rFonts w:ascii="微软雅黑" w:eastAsia="微软雅黑" w:hAnsi="微软雅黑"/>
              <w:b w:val="0"/>
              <w:sz w:val="18"/>
            </w:rPr>
          </w:pPr>
        </w:p>
      </w:tc>
      <w:tc>
        <w:tcPr>
          <w:tcW w:w="7615" w:type="dxa"/>
        </w:tcPr>
        <w:p w14:paraId="7D38C742" w14:textId="0EAB7665" w:rsidR="009B2B0C" w:rsidRPr="00B51582" w:rsidRDefault="009B2B0C" w:rsidP="007D21A8">
          <w:pPr>
            <w:pStyle w:val="ad"/>
            <w:spacing w:before="0" w:after="0" w:line="240" w:lineRule="auto"/>
            <w:rPr>
              <w:rFonts w:ascii="微软雅黑" w:eastAsia="微软雅黑" w:hAnsi="微软雅黑"/>
              <w:b w:val="0"/>
              <w:sz w:val="18"/>
            </w:rPr>
          </w:pPr>
          <w:r w:rsidRPr="00B86B47">
            <w:rPr>
              <w:rFonts w:ascii="微软雅黑" w:eastAsia="微软雅黑" w:hAnsi="微软雅黑" w:hint="eastAsia"/>
              <w:b w:val="0"/>
              <w:sz w:val="18"/>
            </w:rPr>
            <w:t>华为保密信息，未经授权禁止扩散</w:t>
          </w:r>
        </w:p>
      </w:tc>
      <w:tc>
        <w:tcPr>
          <w:tcW w:w="1134" w:type="dxa"/>
        </w:tcPr>
        <w:p w14:paraId="06411BDA" w14:textId="1BD1F224" w:rsidR="009B2B0C" w:rsidRPr="009B2B0C" w:rsidRDefault="009B2B0C" w:rsidP="009B2B0C">
          <w:pPr>
            <w:pStyle w:val="ad"/>
            <w:spacing w:before="0" w:after="0" w:line="240" w:lineRule="auto"/>
            <w:ind w:right="90"/>
            <w:jc w:val="right"/>
            <w:rPr>
              <w:rFonts w:ascii="微软雅黑" w:eastAsia="微软雅黑" w:hAnsi="微软雅黑"/>
              <w:b w:val="0"/>
              <w:sz w:val="18"/>
            </w:rPr>
          </w:pPr>
          <w:r>
            <w:rPr>
              <w:rFonts w:ascii="微软雅黑" w:eastAsia="微软雅黑" w:hAnsi="微软雅黑" w:hint="eastAsia"/>
              <w:b w:val="0"/>
              <w:sz w:val="18"/>
            </w:rPr>
            <w:t>第</w:t>
          </w:r>
          <w:r w:rsidRPr="009B2B0C">
            <w:rPr>
              <w:rFonts w:ascii="微软雅黑" w:eastAsia="微软雅黑" w:hAnsi="微软雅黑"/>
              <w:b w:val="0"/>
              <w:sz w:val="18"/>
            </w:rPr>
            <w:fldChar w:fldCharType="begin"/>
          </w:r>
          <w:r w:rsidRPr="009B2B0C">
            <w:rPr>
              <w:rFonts w:ascii="微软雅黑" w:eastAsia="微软雅黑" w:hAnsi="微软雅黑"/>
              <w:b w:val="0"/>
              <w:sz w:val="18"/>
            </w:rPr>
            <w:instrText>PAGE   \* MERGEFORMAT</w:instrText>
          </w:r>
          <w:r w:rsidRPr="009B2B0C">
            <w:rPr>
              <w:rFonts w:ascii="微软雅黑" w:eastAsia="微软雅黑" w:hAnsi="微软雅黑"/>
              <w:b w:val="0"/>
              <w:sz w:val="18"/>
            </w:rPr>
            <w:fldChar w:fldCharType="separate"/>
          </w:r>
          <w:r w:rsidR="00652276" w:rsidRPr="00652276">
            <w:rPr>
              <w:rFonts w:ascii="微软雅黑" w:eastAsia="微软雅黑" w:hAnsi="微软雅黑"/>
              <w:b w:val="0"/>
              <w:noProof/>
              <w:sz w:val="18"/>
              <w:lang w:val="zh-CN"/>
            </w:rPr>
            <w:t>14</w:t>
          </w:r>
          <w:r w:rsidRPr="009B2B0C">
            <w:rPr>
              <w:rFonts w:ascii="微软雅黑" w:eastAsia="微软雅黑" w:hAnsi="微软雅黑"/>
              <w:b w:val="0"/>
              <w:sz w:val="18"/>
            </w:rPr>
            <w:fldChar w:fldCharType="end"/>
          </w:r>
          <w:r>
            <w:rPr>
              <w:rFonts w:ascii="微软雅黑" w:eastAsia="微软雅黑" w:hAnsi="微软雅黑"/>
              <w:b w:val="0"/>
              <w:sz w:val="18"/>
            </w:rPr>
            <w:t>页</w:t>
          </w:r>
        </w:p>
      </w:tc>
    </w:tr>
  </w:tbl>
  <w:p w14:paraId="5535B612" w14:textId="77777777" w:rsidR="009B2B0C" w:rsidRPr="00454D4D" w:rsidRDefault="009B2B0C" w:rsidP="00D22CBB">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D0EC0D" w14:textId="77777777" w:rsidR="002615A9" w:rsidRDefault="002615A9" w:rsidP="00094361">
      <w:pPr>
        <w:spacing w:line="240" w:lineRule="auto"/>
      </w:pPr>
      <w:r>
        <w:separator/>
      </w:r>
    </w:p>
  </w:footnote>
  <w:footnote w:type="continuationSeparator" w:id="0">
    <w:p w14:paraId="0F89621B" w14:textId="77777777" w:rsidR="002615A9" w:rsidRDefault="002615A9" w:rsidP="0009436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72C66" w14:textId="77777777" w:rsidR="00F01FF8" w:rsidRDefault="00F01FF8" w:rsidP="00D91329">
    <w:pPr>
      <w:pStyle w:val="ac"/>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F04E2" w14:textId="689EF435" w:rsidR="00F01FF8" w:rsidRPr="00D22CBB" w:rsidRDefault="00F01FF8" w:rsidP="009C61DB">
    <w:pPr>
      <w:pStyle w:val="ac"/>
      <w:pBdr>
        <w:bottom w:val="single" w:sz="6" w:space="1" w:color="auto"/>
      </w:pBdr>
      <w:ind w:right="-58"/>
      <w:jc w:val="left"/>
      <w:rPr>
        <w:rFonts w:eastAsia="微软雅黑"/>
        <w:sz w:val="18"/>
        <w:szCs w:val="18"/>
      </w:rPr>
    </w:pPr>
    <w:r w:rsidRPr="00746E8A">
      <w:rPr>
        <w:rFonts w:ascii="Arial" w:eastAsia="微软雅黑" w:hAnsi="Arial" w:hint="eastAsia"/>
        <w:noProof/>
        <w:sz w:val="18"/>
        <w:szCs w:val="18"/>
      </w:rPr>
      <w:t>HCNA-HNTD</w:t>
    </w:r>
    <w:r w:rsidRPr="0043730C">
      <w:rPr>
        <w:rFonts w:ascii="Arial" w:eastAsia="微软雅黑" w:hAnsi="Arial" w:hint="eastAsia"/>
        <w:noProof/>
        <w:sz w:val="18"/>
        <w:szCs w:val="18"/>
      </w:rPr>
      <w:t>第三章</w:t>
    </w:r>
    <w:r w:rsidRPr="0043730C">
      <w:rPr>
        <w:rFonts w:ascii="Arial" w:eastAsia="微软雅黑" w:hAnsi="Arial" w:hint="eastAsia"/>
        <w:noProof/>
        <w:sz w:val="18"/>
        <w:szCs w:val="18"/>
      </w:rPr>
      <w:t xml:space="preserve"> STP</w:t>
    </w:r>
    <w:r w:rsidRPr="0043730C">
      <w:rPr>
        <w:rFonts w:ascii="Arial" w:eastAsia="微软雅黑" w:hAnsi="Arial" w:hint="eastAsia"/>
        <w:noProof/>
        <w:sz w:val="18"/>
        <w:szCs w:val="18"/>
      </w:rPr>
      <w:t>和</w:t>
    </w:r>
    <w:r w:rsidRPr="0043730C">
      <w:rPr>
        <w:rFonts w:ascii="Arial" w:eastAsia="微软雅黑" w:hAnsi="Arial" w:hint="eastAsia"/>
        <w:noProof/>
        <w:sz w:val="18"/>
        <w:szCs w:val="18"/>
      </w:rPr>
      <w:t>RSTP</w:t>
    </w:r>
    <w:r w:rsidRPr="00D22CBB">
      <w:rPr>
        <w:rFonts w:ascii="微软雅黑" w:eastAsia="微软雅黑" w:hAnsi="微软雅黑" w:hint="eastAsia"/>
        <w:sz w:val="18"/>
        <w:szCs w:val="18"/>
      </w:rPr>
      <w:t xml:space="preserve"> </w:t>
    </w:r>
  </w:p>
  <w:p w14:paraId="3E1B07E7" w14:textId="77777777" w:rsidR="00F01FF8" w:rsidRPr="00454D4D" w:rsidRDefault="00F01FF8" w:rsidP="00454D4D">
    <w:pPr>
      <w:pStyle w:val="ac"/>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7D5171" w14:textId="77777777" w:rsidR="00F01FF8" w:rsidRPr="003F4919" w:rsidRDefault="00F01FF8" w:rsidP="003F4919">
    <w:pPr>
      <w:pStyle w:val="ac"/>
      <w:ind w:right="40"/>
      <w:jc w:val="left"/>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0EFD67" w14:textId="5156478F" w:rsidR="00F01FF8" w:rsidRPr="00D22CBB" w:rsidRDefault="00F01FF8" w:rsidP="009C61DB">
    <w:pPr>
      <w:pStyle w:val="ac"/>
      <w:pBdr>
        <w:bottom w:val="single" w:sz="6" w:space="1" w:color="auto"/>
      </w:pBdr>
      <w:ind w:right="-58"/>
      <w:jc w:val="left"/>
      <w:rPr>
        <w:rFonts w:eastAsia="微软雅黑"/>
        <w:sz w:val="18"/>
        <w:szCs w:val="18"/>
      </w:rPr>
    </w:pPr>
    <w:r w:rsidRPr="00746E8A">
      <w:rPr>
        <w:rFonts w:ascii="Arial" w:eastAsia="微软雅黑" w:hAnsi="Arial" w:hint="eastAsia"/>
        <w:noProof/>
        <w:sz w:val="18"/>
        <w:szCs w:val="18"/>
      </w:rPr>
      <w:t>HCNA-HNTD</w:t>
    </w:r>
    <w:r w:rsidRPr="009C55D9">
      <w:rPr>
        <w:rFonts w:ascii="Arial" w:eastAsia="微软雅黑" w:hAnsi="Arial" w:hint="eastAsia"/>
        <w:noProof/>
        <w:sz w:val="18"/>
        <w:szCs w:val="18"/>
      </w:rPr>
      <w:t>第四章</w:t>
    </w:r>
    <w:r w:rsidRPr="009C55D9">
      <w:rPr>
        <w:rFonts w:ascii="Arial" w:eastAsia="微软雅黑" w:hAnsi="Arial" w:hint="eastAsia"/>
        <w:noProof/>
        <w:sz w:val="18"/>
        <w:szCs w:val="18"/>
      </w:rPr>
      <w:t xml:space="preserve"> </w:t>
    </w:r>
    <w:r w:rsidRPr="009C55D9">
      <w:rPr>
        <w:rFonts w:ascii="Arial" w:eastAsia="微软雅黑" w:hAnsi="Arial" w:hint="eastAsia"/>
        <w:noProof/>
        <w:sz w:val="18"/>
        <w:szCs w:val="18"/>
      </w:rPr>
      <w:t>路由配置</w:t>
    </w:r>
    <w:r w:rsidRPr="00D22CBB">
      <w:rPr>
        <w:rFonts w:ascii="微软雅黑" w:eastAsia="微软雅黑" w:hAnsi="微软雅黑" w:hint="eastAsia"/>
        <w:sz w:val="18"/>
        <w:szCs w:val="18"/>
      </w:rPr>
      <w:t xml:space="preserve"> </w:t>
    </w:r>
  </w:p>
  <w:p w14:paraId="2F1C5028" w14:textId="77777777" w:rsidR="00F01FF8" w:rsidRPr="00454D4D" w:rsidRDefault="00F01FF8" w:rsidP="00454D4D">
    <w:pPr>
      <w:pStyle w:val="ac"/>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064E07" w14:textId="77777777" w:rsidR="00F01FF8" w:rsidRPr="00863355" w:rsidRDefault="00F01FF8" w:rsidP="003F4919">
    <w:pPr>
      <w:pStyle w:val="ac"/>
      <w:ind w:right="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7D1EB" w14:textId="77777777" w:rsidR="00F01FF8" w:rsidRPr="00863355" w:rsidRDefault="00F01FF8" w:rsidP="00D91329">
    <w:pPr>
      <w:pStyle w:val="ac"/>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CCFE0" w14:textId="77777777" w:rsidR="00F01FF8" w:rsidRPr="00863355" w:rsidRDefault="00F01FF8" w:rsidP="00D91329">
    <w:pPr>
      <w:pStyle w:val="ac"/>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alias w:val="标题"/>
      <w:id w:val="2144378736"/>
      <w:placeholder>
        <w:docPart w:val="3146E3BCB34541EF930B27D9AA03DF20"/>
      </w:placeholder>
      <w:dataBinding w:prefixMappings="xmlns:ns0='http://schemas.openxmlformats.org/package/2006/metadata/core-properties' xmlns:ns1='http://purl.org/dc/elements/1.1/'" w:xpath="/ns0:coreProperties[1]/ns1:title[1]" w:storeItemID="{6C3C8BC8-F283-45AE-878A-BAB7291924A1}"/>
      <w:text/>
    </w:sdtPr>
    <w:sdtEndPr/>
    <w:sdtContent>
      <w:p w14:paraId="70A38276" w14:textId="77777777" w:rsidR="00F01FF8" w:rsidRDefault="00F01FF8" w:rsidP="00B86B47">
        <w:pPr>
          <w:pStyle w:val="ac"/>
          <w:pBdr>
            <w:between w:val="single" w:sz="4" w:space="1" w:color="4F81BD" w:themeColor="accent1"/>
          </w:pBdr>
          <w:spacing w:after="120" w:line="276" w:lineRule="auto"/>
          <w:jc w:val="left"/>
        </w:pPr>
        <w:r>
          <w:rPr>
            <w:rFonts w:hint="eastAsia"/>
            <w:sz w:val="20"/>
          </w:rPr>
          <w:t>HCNA-HNTD</w:t>
        </w:r>
        <w:r>
          <w:rPr>
            <w:rFonts w:hint="eastAsia"/>
            <w:sz w:val="20"/>
          </w:rPr>
          <w:t>入门实验指导书</w:t>
        </w:r>
        <w:r>
          <w:rPr>
            <w:rFonts w:hint="eastAsia"/>
            <w:sz w:val="20"/>
          </w:rPr>
          <w:t xml:space="preserve"> </w:t>
        </w:r>
        <w:r>
          <w:rPr>
            <w:rFonts w:hint="eastAsia"/>
            <w:sz w:val="20"/>
          </w:rPr>
          <w:t>目录</w:t>
        </w:r>
      </w:p>
    </w:sdtContent>
  </w:sdt>
  <w:sdt>
    <w:sdtPr>
      <w:alias w:val="日期"/>
      <w:id w:val="-404687067"/>
      <w:placeholder>
        <w:docPart w:val="C35741061AB444A19C553F5F8F4801D3"/>
      </w:placeholder>
      <w:showingPlcHdr/>
      <w:dataBinding w:prefixMappings="xmlns:ns0='http://schemas.microsoft.com/office/2006/coverPageProps'" w:xpath="/ns0:CoverPageProperties[1]/ns0:PublishDate[1]" w:storeItemID="{55AF091B-3C7A-41E3-B477-F2FDAA23CFDA}"/>
      <w:date>
        <w:dateFormat w:val="yyyy年M月d日 "/>
        <w:lid w:val="zh-CN"/>
        <w:storeMappedDataAs w:val="dateTime"/>
        <w:calendar w:val="gregorian"/>
      </w:date>
    </w:sdtPr>
    <w:sdtEndPr/>
    <w:sdtContent>
      <w:p w14:paraId="4BD0E4CC" w14:textId="77777777" w:rsidR="00F01FF8" w:rsidRDefault="00F01FF8" w:rsidP="00B86B47">
        <w:pPr>
          <w:pStyle w:val="ac"/>
          <w:pBdr>
            <w:between w:val="single" w:sz="4" w:space="1" w:color="4F81BD" w:themeColor="accent1"/>
          </w:pBdr>
          <w:spacing w:after="120" w:line="276" w:lineRule="auto"/>
          <w:jc w:val="center"/>
        </w:pPr>
        <w:r>
          <w:rPr>
            <w:lang w:val="zh-CN"/>
          </w:rPr>
          <w:t>[</w:t>
        </w:r>
        <w:r>
          <w:rPr>
            <w:lang w:val="zh-CN"/>
          </w:rPr>
          <w:t>选取日期</w:t>
        </w:r>
        <w:r>
          <w:rPr>
            <w:lang w:val="zh-CN"/>
          </w:rPr>
          <w:t>]</w:t>
        </w:r>
      </w:p>
    </w:sdtContent>
  </w:sdt>
  <w:p w14:paraId="27E650BC" w14:textId="77777777" w:rsidR="00F01FF8" w:rsidRPr="00D91329" w:rsidRDefault="00F01FF8" w:rsidP="00D91329">
    <w:pPr>
      <w:pStyle w:val="ac"/>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BCD12E" w14:textId="77777777" w:rsidR="00F01FF8" w:rsidRPr="00863355" w:rsidRDefault="00F01FF8" w:rsidP="00D91329">
    <w:pPr>
      <w:pStyle w:val="ac"/>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0D3E07" w14:textId="77777777" w:rsidR="00F01FF8" w:rsidRPr="00454D4D" w:rsidRDefault="00F01FF8" w:rsidP="00454D4D">
    <w:pPr>
      <w:pStyle w:val="ac"/>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E12EC8" w14:textId="77777777" w:rsidR="00F01FF8" w:rsidRPr="00863355" w:rsidRDefault="00F01FF8" w:rsidP="00D91329">
    <w:pPr>
      <w:pStyle w:val="ac"/>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8752352"/>
      <w:placeholder>
        <w:docPart w:val="AAB3222F9EDA42CA88CE6C9FC1C32B77"/>
      </w:placeholder>
      <w:temporary/>
      <w:showingPlcHdr/>
      <w15:appearance w15:val="hidden"/>
    </w:sdtPr>
    <w:sdtEndPr/>
    <w:sdtContent>
      <w:p w14:paraId="3904D93B" w14:textId="77777777" w:rsidR="00BF083D" w:rsidRDefault="00BF083D">
        <w:pPr>
          <w:pStyle w:val="ac"/>
        </w:pPr>
        <w:r>
          <w:rPr>
            <w:lang w:val="zh-CN"/>
          </w:rPr>
          <w:t>[</w:t>
        </w:r>
        <w:r>
          <w:rPr>
            <w:lang w:val="zh-CN"/>
          </w:rPr>
          <w:t>在此处键入</w:t>
        </w:r>
        <w:r>
          <w:rPr>
            <w:lang w:val="zh-CN"/>
          </w:rPr>
          <w:t>]</w:t>
        </w:r>
      </w:p>
    </w:sdtContent>
  </w:sdt>
  <w:p w14:paraId="2C731F05" w14:textId="77777777" w:rsidR="00F01FF8" w:rsidRPr="00BF083D" w:rsidRDefault="00F01FF8" w:rsidP="00BF083D">
    <w:pPr>
      <w:pStyle w:val="ac"/>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547E37" w14:textId="577B11F8" w:rsidR="00F01FF8" w:rsidRPr="00D22CBB" w:rsidRDefault="00F01FF8" w:rsidP="009C61DB">
    <w:pPr>
      <w:pStyle w:val="ac"/>
      <w:pBdr>
        <w:bottom w:val="single" w:sz="6" w:space="1" w:color="auto"/>
      </w:pBdr>
      <w:ind w:right="-58"/>
      <w:jc w:val="left"/>
      <w:rPr>
        <w:rFonts w:eastAsia="微软雅黑"/>
        <w:sz w:val="18"/>
        <w:szCs w:val="18"/>
      </w:rPr>
    </w:pPr>
    <w:r w:rsidRPr="00746E8A">
      <w:rPr>
        <w:rFonts w:ascii="Arial" w:eastAsia="微软雅黑" w:hAnsi="Arial" w:hint="eastAsia"/>
        <w:noProof/>
        <w:sz w:val="18"/>
        <w:szCs w:val="18"/>
      </w:rPr>
      <w:t>HCNA-HNTD</w:t>
    </w:r>
    <w:r w:rsidRPr="00746E8A">
      <w:rPr>
        <w:rFonts w:ascii="Arial" w:eastAsia="微软雅黑" w:hAnsi="Arial" w:hint="eastAsia"/>
        <w:noProof/>
        <w:sz w:val="18"/>
        <w:szCs w:val="18"/>
      </w:rPr>
      <w:t>第二章</w:t>
    </w:r>
    <w:r w:rsidRPr="00746E8A">
      <w:rPr>
        <w:rFonts w:ascii="Arial" w:eastAsia="微软雅黑" w:hAnsi="Arial" w:hint="eastAsia"/>
        <w:noProof/>
        <w:sz w:val="18"/>
        <w:szCs w:val="18"/>
      </w:rPr>
      <w:t xml:space="preserve"> </w:t>
    </w:r>
    <w:r w:rsidRPr="00746E8A">
      <w:rPr>
        <w:rFonts w:ascii="Arial" w:eastAsia="微软雅黑" w:hAnsi="Arial" w:hint="eastAsia"/>
        <w:noProof/>
        <w:sz w:val="18"/>
        <w:szCs w:val="18"/>
      </w:rPr>
      <w:t>设备基础配置</w:t>
    </w:r>
    <w:r w:rsidRPr="00D22CBB">
      <w:rPr>
        <w:rFonts w:ascii="微软雅黑" w:eastAsia="微软雅黑" w:hAnsi="微软雅黑" w:hint="eastAsia"/>
        <w:sz w:val="18"/>
        <w:szCs w:val="18"/>
      </w:rPr>
      <w:t xml:space="preserve"> </w:t>
    </w:r>
  </w:p>
  <w:p w14:paraId="457AFB7E" w14:textId="77777777" w:rsidR="00F01FF8" w:rsidRPr="00454D4D" w:rsidRDefault="00F01FF8" w:rsidP="00454D4D">
    <w:pPr>
      <w:pStyle w:val="ac"/>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nsid w:val="FFFFFF7F"/>
    <w:multiLevelType w:val="singleLevel"/>
    <w:tmpl w:val="3A3C9C1C"/>
    <w:lvl w:ilvl="0">
      <w:start w:val="1"/>
      <w:numFmt w:val="chineseCountingThousand"/>
      <w:pStyle w:val="a"/>
      <w:lvlText w:val="步骤%1"/>
      <w:lvlJc w:val="left"/>
      <w:pPr>
        <w:ind w:left="420" w:hanging="420"/>
      </w:pPr>
      <w:rPr>
        <w:rFonts w:hint="eastAsia"/>
        <w:b/>
      </w:rPr>
    </w:lvl>
  </w:abstractNum>
  <w:abstractNum w:abstractNumId="4">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nsid w:val="FFFFFF83"/>
    <w:multiLevelType w:val="singleLevel"/>
    <w:tmpl w:val="8CEEF62C"/>
    <w:lvl w:ilvl="0">
      <w:start w:val="1"/>
      <w:numFmt w:val="bullet"/>
      <w:pStyle w:val="2"/>
      <w:lvlText w:val=""/>
      <w:lvlJc w:val="left"/>
      <w:pPr>
        <w:tabs>
          <w:tab w:val="num" w:pos="780"/>
        </w:tabs>
        <w:ind w:left="780" w:hanging="360"/>
      </w:pPr>
      <w:rPr>
        <w:rFonts w:ascii="Wingdings" w:hAnsi="Wingdings" w:hint="default"/>
      </w:rPr>
    </w:lvl>
  </w:abstractNum>
  <w:abstractNum w:abstractNumId="8">
    <w:nsid w:val="FFFFFF88"/>
    <w:multiLevelType w:val="singleLevel"/>
    <w:tmpl w:val="DA3EF886"/>
    <w:lvl w:ilvl="0">
      <w:start w:val="1"/>
      <w:numFmt w:val="decimal"/>
      <w:pStyle w:val="a0"/>
      <w:lvlText w:val="%1."/>
      <w:lvlJc w:val="left"/>
      <w:pPr>
        <w:tabs>
          <w:tab w:val="num" w:pos="360"/>
        </w:tabs>
        <w:ind w:left="360" w:hanging="360"/>
      </w:pPr>
    </w:lvl>
  </w:abstractNum>
  <w:abstractNum w:abstractNumId="9">
    <w:nsid w:val="FFFFFF89"/>
    <w:multiLevelType w:val="singleLevel"/>
    <w:tmpl w:val="95B607E8"/>
    <w:lvl w:ilvl="0">
      <w:start w:val="1"/>
      <w:numFmt w:val="bullet"/>
      <w:pStyle w:val="a1"/>
      <w:lvlText w:val=""/>
      <w:lvlJc w:val="left"/>
      <w:pPr>
        <w:tabs>
          <w:tab w:val="num" w:pos="360"/>
        </w:tabs>
        <w:ind w:left="360" w:hanging="360"/>
      </w:pPr>
      <w:rPr>
        <w:rFonts w:ascii="Wingdings" w:hAnsi="Wingdings" w:hint="default"/>
      </w:rPr>
    </w:lvl>
  </w:abstractNum>
  <w:abstractNum w:abstractNumId="10">
    <w:nsid w:val="0409076A"/>
    <w:multiLevelType w:val="hybridMultilevel"/>
    <w:tmpl w:val="5BCC37E2"/>
    <w:lvl w:ilvl="0" w:tplc="04090001">
      <w:start w:val="1"/>
      <w:numFmt w:val="bullet"/>
      <w:lvlText w:val=""/>
      <w:lvlJc w:val="left"/>
      <w:pPr>
        <w:ind w:left="2121" w:hanging="420"/>
      </w:pPr>
      <w:rPr>
        <w:rFonts w:ascii="Wingdings" w:hAnsi="Wingdings" w:hint="default"/>
      </w:rPr>
    </w:lvl>
    <w:lvl w:ilvl="1" w:tplc="04090003" w:tentative="1">
      <w:start w:val="1"/>
      <w:numFmt w:val="bullet"/>
      <w:lvlText w:val=""/>
      <w:lvlJc w:val="left"/>
      <w:pPr>
        <w:ind w:left="2541" w:hanging="420"/>
      </w:pPr>
      <w:rPr>
        <w:rFonts w:ascii="Wingdings" w:hAnsi="Wingdings" w:hint="default"/>
      </w:rPr>
    </w:lvl>
    <w:lvl w:ilvl="2" w:tplc="04090005" w:tentative="1">
      <w:start w:val="1"/>
      <w:numFmt w:val="bullet"/>
      <w:lvlText w:val=""/>
      <w:lvlJc w:val="left"/>
      <w:pPr>
        <w:ind w:left="2961" w:hanging="420"/>
      </w:pPr>
      <w:rPr>
        <w:rFonts w:ascii="Wingdings" w:hAnsi="Wingdings" w:hint="default"/>
      </w:rPr>
    </w:lvl>
    <w:lvl w:ilvl="3" w:tplc="04090001" w:tentative="1">
      <w:start w:val="1"/>
      <w:numFmt w:val="bullet"/>
      <w:lvlText w:val=""/>
      <w:lvlJc w:val="left"/>
      <w:pPr>
        <w:ind w:left="3381" w:hanging="420"/>
      </w:pPr>
      <w:rPr>
        <w:rFonts w:ascii="Wingdings" w:hAnsi="Wingdings" w:hint="default"/>
      </w:rPr>
    </w:lvl>
    <w:lvl w:ilvl="4" w:tplc="04090003" w:tentative="1">
      <w:start w:val="1"/>
      <w:numFmt w:val="bullet"/>
      <w:lvlText w:val=""/>
      <w:lvlJc w:val="left"/>
      <w:pPr>
        <w:ind w:left="3801" w:hanging="420"/>
      </w:pPr>
      <w:rPr>
        <w:rFonts w:ascii="Wingdings" w:hAnsi="Wingdings" w:hint="default"/>
      </w:rPr>
    </w:lvl>
    <w:lvl w:ilvl="5" w:tplc="04090005" w:tentative="1">
      <w:start w:val="1"/>
      <w:numFmt w:val="bullet"/>
      <w:lvlText w:val=""/>
      <w:lvlJc w:val="left"/>
      <w:pPr>
        <w:ind w:left="4221" w:hanging="420"/>
      </w:pPr>
      <w:rPr>
        <w:rFonts w:ascii="Wingdings" w:hAnsi="Wingdings" w:hint="default"/>
      </w:rPr>
    </w:lvl>
    <w:lvl w:ilvl="6" w:tplc="04090001">
      <w:start w:val="1"/>
      <w:numFmt w:val="bullet"/>
      <w:lvlText w:val=""/>
      <w:lvlJc w:val="left"/>
      <w:pPr>
        <w:ind w:left="4641" w:hanging="420"/>
      </w:pPr>
      <w:rPr>
        <w:rFonts w:ascii="Wingdings" w:hAnsi="Wingdings" w:hint="default"/>
      </w:rPr>
    </w:lvl>
    <w:lvl w:ilvl="7" w:tplc="04090003" w:tentative="1">
      <w:start w:val="1"/>
      <w:numFmt w:val="bullet"/>
      <w:lvlText w:val=""/>
      <w:lvlJc w:val="left"/>
      <w:pPr>
        <w:ind w:left="5061" w:hanging="420"/>
      </w:pPr>
      <w:rPr>
        <w:rFonts w:ascii="Wingdings" w:hAnsi="Wingdings" w:hint="default"/>
      </w:rPr>
    </w:lvl>
    <w:lvl w:ilvl="8" w:tplc="04090005" w:tentative="1">
      <w:start w:val="1"/>
      <w:numFmt w:val="bullet"/>
      <w:lvlText w:val=""/>
      <w:lvlJc w:val="left"/>
      <w:pPr>
        <w:ind w:left="5481" w:hanging="420"/>
      </w:pPr>
      <w:rPr>
        <w:rFonts w:ascii="Wingdings" w:hAnsi="Wingdings" w:hint="default"/>
      </w:rPr>
    </w:lvl>
  </w:abstractNum>
  <w:abstractNum w:abstractNumId="11">
    <w:nsid w:val="08B7179D"/>
    <w:multiLevelType w:val="hybridMultilevel"/>
    <w:tmpl w:val="BA6EA40A"/>
    <w:lvl w:ilvl="0" w:tplc="97089BF6">
      <w:start w:val="1"/>
      <w:numFmt w:val="bullet"/>
      <w:pStyle w:val="a2"/>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0BCB1D71"/>
    <w:multiLevelType w:val="hybridMultilevel"/>
    <w:tmpl w:val="38962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0DB75C73"/>
    <w:multiLevelType w:val="multilevel"/>
    <w:tmpl w:val="5172D1DA"/>
    <w:lvl w:ilvl="0">
      <w:start w:val="1"/>
      <w:numFmt w:val="decimal"/>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none"/>
      <w:lvlRestart w:val="0"/>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4">
      <w:start w:val="1"/>
      <w:numFmt w:val="upperRoman"/>
      <w:suff w:val="nothing"/>
      <w:lvlText w:val="%5. "/>
      <w:lvlJc w:val="left"/>
      <w:pPr>
        <w:ind w:left="1702" w:hanging="227"/>
      </w:pPr>
      <w:rPr>
        <w:rFonts w:ascii="Times New Roman" w:eastAsia="黑体" w:hAnsi="Times New Roman" w:cs="Times New Roman" w:hint="default"/>
        <w:b/>
        <w:bCs/>
        <w:i w:val="0"/>
        <w:iCs w:val="0"/>
        <w:sz w:val="24"/>
        <w:szCs w:val="24"/>
        <w:u w:val="no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6">
      <w:start w:val="1"/>
      <w:numFmt w:val="decimal"/>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decimal"/>
      <w:lvlRestart w:val="1"/>
      <w:suff w:val="space"/>
      <w:lvlText w:val="图%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decimal"/>
      <w:lvlRestart w:val="1"/>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14">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5">
    <w:nsid w:val="0EDB2900"/>
    <w:multiLevelType w:val="hybridMultilevel"/>
    <w:tmpl w:val="1698331E"/>
    <w:lvl w:ilvl="0" w:tplc="6B308656">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04090003">
      <w:start w:val="1"/>
      <w:numFmt w:val="bullet"/>
      <w:lvlText w:val=""/>
      <w:lvlJc w:val="left"/>
      <w:pPr>
        <w:tabs>
          <w:tab w:val="num" w:pos="840"/>
        </w:tabs>
        <w:ind w:left="840" w:hanging="420"/>
      </w:pPr>
      <w:rPr>
        <w:rFonts w:ascii="Wingdings" w:hAnsi="Wingdings" w:cs="Wingdings" w:hint="default"/>
      </w:rPr>
    </w:lvl>
    <w:lvl w:ilvl="2" w:tplc="04090005">
      <w:start w:val="1"/>
      <w:numFmt w:val="bullet"/>
      <w:lvlText w:val=""/>
      <w:lvlJc w:val="left"/>
      <w:pPr>
        <w:tabs>
          <w:tab w:val="num" w:pos="1260"/>
        </w:tabs>
        <w:ind w:left="1260" w:hanging="420"/>
      </w:pPr>
      <w:rPr>
        <w:rFonts w:ascii="Wingdings" w:hAnsi="Wingdings" w:cs="Wingdings" w:hint="default"/>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6">
    <w:nsid w:val="13A674F3"/>
    <w:multiLevelType w:val="hybridMultilevel"/>
    <w:tmpl w:val="04DAA2B6"/>
    <w:lvl w:ilvl="0" w:tplc="FFFFFFFF">
      <w:start w:val="1"/>
      <w:numFmt w:val="bullet"/>
      <w:lvlText w:val=""/>
      <w:lvlJc w:val="left"/>
      <w:pPr>
        <w:tabs>
          <w:tab w:val="num" w:pos="340"/>
        </w:tabs>
        <w:ind w:left="340" w:hanging="170"/>
      </w:pPr>
      <w:rPr>
        <w:rFonts w:ascii="Wingdings" w:hAnsi="Wingdings" w:hint="default"/>
        <w:color w:val="auto"/>
        <w:spacing w:val="0"/>
        <w:w w:val="100"/>
        <w:position w:val="1"/>
        <w:sz w:val="13"/>
        <w:szCs w:val="13"/>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7">
    <w:nsid w:val="171657A1"/>
    <w:multiLevelType w:val="multilevel"/>
    <w:tmpl w:val="449EB1B8"/>
    <w:lvl w:ilvl="0">
      <w:start w:val="1"/>
      <w:numFmt w:val="decimal"/>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none"/>
      <w:lvlRestart w:val="0"/>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4">
      <w:start w:val="1"/>
      <w:numFmt w:val="upperRoman"/>
      <w:pStyle w:val="41"/>
      <w:suff w:val="nothing"/>
      <w:lvlText w:val="%5. "/>
      <w:lvlJc w:val="left"/>
      <w:pPr>
        <w:ind w:left="1702" w:hanging="227"/>
      </w:pPr>
      <w:rPr>
        <w:rFonts w:ascii="Times New Roman" w:eastAsia="黑体" w:hAnsi="Times New Roman" w:cs="Times New Roman" w:hint="default"/>
        <w:b/>
        <w:bCs/>
        <w:i w:val="0"/>
        <w:iCs w:val="0"/>
        <w:sz w:val="24"/>
        <w:szCs w:val="24"/>
        <w:u w:val="none"/>
      </w:rPr>
    </w:lvl>
    <w:lvl w:ilvl="5">
      <w:start w:val="1"/>
      <w:numFmt w:val="decimal"/>
      <w:pStyle w:val="Step"/>
      <w:lvlText w:val="步骤 %6"/>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6">
      <w:start w:val="1"/>
      <w:numFmt w:val="decimal"/>
      <w:pStyle w:val="ItemStep"/>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decimal"/>
      <w:lvlRestart w:val="1"/>
      <w:pStyle w:val="FigureDescription"/>
      <w:suff w:val="space"/>
      <w:lvlText w:val="图%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18">
    <w:nsid w:val="1D5755D3"/>
    <w:multiLevelType w:val="hybridMultilevel"/>
    <w:tmpl w:val="4BEE7E38"/>
    <w:lvl w:ilvl="0" w:tplc="3B1CEA48">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9">
    <w:nsid w:val="21975D61"/>
    <w:multiLevelType w:val="multilevel"/>
    <w:tmpl w:val="A40E30EA"/>
    <w:lvl w:ilvl="0">
      <w:start w:val="1"/>
      <w:numFmt w:val="chineseCountingThousand"/>
      <w:lvlText w:val=".步骤%1"/>
      <w:lvlJc w:val="left"/>
      <w:pPr>
        <w:ind w:left="0" w:firstLine="0"/>
      </w:pPr>
      <w:rPr>
        <w:rFonts w:hint="eastAsia"/>
        <w:b/>
        <w:bCs/>
        <w:i w:val="0"/>
        <w:iCs w:val="0"/>
        <w:caps w:val="0"/>
        <w:strike w:val="0"/>
        <w:dstrike w:val="0"/>
        <w:outline w:val="0"/>
        <w:shadow w:val="0"/>
        <w:emboss w:val="0"/>
        <w:imprint w:val="0"/>
        <w:vanish w:val="0"/>
        <w:color w:val="000000"/>
        <w:sz w:val="28"/>
        <w:szCs w:val="28"/>
        <w:vertAlign w:val="baseline"/>
      </w:rPr>
    </w:lvl>
    <w:lvl w:ilvl="1">
      <w:start w:val="1"/>
      <w:numFmt w:val="decimal"/>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none"/>
      <w:lvlRestart w:val="0"/>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4">
      <w:start w:val="1"/>
      <w:numFmt w:val="upperRoman"/>
      <w:suff w:val="nothing"/>
      <w:lvlText w:val="%5. "/>
      <w:lvlJc w:val="left"/>
      <w:pPr>
        <w:ind w:left="1702" w:hanging="227"/>
      </w:pPr>
      <w:rPr>
        <w:rFonts w:ascii="Times New Roman" w:eastAsia="黑体" w:hAnsi="Times New Roman" w:cs="Times New Roman" w:hint="default"/>
        <w:b/>
        <w:bCs/>
        <w:i w:val="0"/>
        <w:iCs w:val="0"/>
        <w:sz w:val="24"/>
        <w:szCs w:val="24"/>
        <w:u w:val="no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6">
      <w:start w:val="1"/>
      <w:numFmt w:val="decimal"/>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decimal"/>
      <w:lvlRestart w:val="1"/>
      <w:suff w:val="space"/>
      <w:lvlText w:val="图%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decimal"/>
      <w:lvlRestart w:val="1"/>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20">
    <w:nsid w:val="24D2466C"/>
    <w:multiLevelType w:val="multilevel"/>
    <w:tmpl w:val="836400FC"/>
    <w:lvl w:ilvl="0">
      <w:start w:val="1"/>
      <w:numFmt w:val="decimal"/>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none"/>
      <w:lvlRestart w:val="0"/>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4">
      <w:start w:val="1"/>
      <w:numFmt w:val="upperRoman"/>
      <w:suff w:val="nothing"/>
      <w:lvlText w:val="%5. "/>
      <w:lvlJc w:val="left"/>
      <w:pPr>
        <w:ind w:left="1702" w:hanging="227"/>
      </w:pPr>
      <w:rPr>
        <w:rFonts w:ascii="Times New Roman" w:eastAsia="黑体" w:hAnsi="Times New Roman" w:cs="Times New Roman" w:hint="default"/>
        <w:b/>
        <w:bCs/>
        <w:i w:val="0"/>
        <w:iCs w:val="0"/>
        <w:sz w:val="24"/>
        <w:szCs w:val="24"/>
        <w:u w:val="no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6">
      <w:start w:val="1"/>
      <w:numFmt w:val="decimal"/>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decimal"/>
      <w:lvlRestart w:val="1"/>
      <w:suff w:val="space"/>
      <w:lvlText w:val="图%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decimal"/>
      <w:lvlRestart w:val="1"/>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21">
    <w:nsid w:val="26D1694C"/>
    <w:multiLevelType w:val="singleLevel"/>
    <w:tmpl w:val="38CC4A96"/>
    <w:lvl w:ilvl="0">
      <w:start w:val="1"/>
      <w:numFmt w:val="chineseCountingThousand"/>
      <w:lvlText w:val=".步骤%1"/>
      <w:lvlJc w:val="left"/>
      <w:pPr>
        <w:ind w:left="420" w:hanging="420"/>
      </w:pPr>
      <w:rPr>
        <w:rFonts w:hint="eastAsia"/>
      </w:rPr>
    </w:lvl>
  </w:abstractNum>
  <w:abstractNum w:abstractNumId="22">
    <w:nsid w:val="27727B63"/>
    <w:multiLevelType w:val="hybridMultilevel"/>
    <w:tmpl w:val="868662D0"/>
    <w:lvl w:ilvl="0" w:tplc="C482554A">
      <w:start w:val="1"/>
      <w:numFmt w:val="bullet"/>
      <w:pStyle w:val="NotesTextListinTable"/>
      <w:lvlText w:val=""/>
      <w:lvlJc w:val="left"/>
      <w:pPr>
        <w:tabs>
          <w:tab w:val="num" w:pos="340"/>
        </w:tabs>
        <w:ind w:left="340" w:hanging="170"/>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3">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4">
    <w:nsid w:val="32AA52D7"/>
    <w:multiLevelType w:val="hybridMultilevel"/>
    <w:tmpl w:val="933CF7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3D936BF1"/>
    <w:multiLevelType w:val="hybridMultilevel"/>
    <w:tmpl w:val="BB3A2B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3DD41FE6"/>
    <w:multiLevelType w:val="multilevel"/>
    <w:tmpl w:val="B5EE1648"/>
    <w:lvl w:ilvl="0">
      <w:start w:val="1"/>
      <w:numFmt w:val="decimal"/>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suff w:val="nothing"/>
      <w:lvlText w:val="%1.%2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suff w:val="nothing"/>
      <w:lvlText w:val="%1.%2.%3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none"/>
      <w:lvlRestart w:val="0"/>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4">
      <w:start w:val="1"/>
      <w:numFmt w:val="upperRoman"/>
      <w:suff w:val="nothing"/>
      <w:lvlText w:val="%5. "/>
      <w:lvlJc w:val="left"/>
      <w:pPr>
        <w:ind w:left="1702" w:hanging="227"/>
      </w:pPr>
      <w:rPr>
        <w:rFonts w:ascii="Times New Roman" w:eastAsia="黑体" w:hAnsi="Times New Roman" w:cs="Times New Roman" w:hint="default"/>
        <w:b/>
        <w:bCs/>
        <w:i w:val="0"/>
        <w:iCs w:val="0"/>
        <w:sz w:val="24"/>
        <w:szCs w:val="24"/>
        <w:u w:val="no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6">
      <w:start w:val="1"/>
      <w:numFmt w:val="decimal"/>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decimal"/>
      <w:lvlRestart w:val="1"/>
      <w:suff w:val="space"/>
      <w:lvlText w:val="图%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decimal"/>
      <w:lvlRestart w:val="1"/>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27">
    <w:nsid w:val="42A046D5"/>
    <w:multiLevelType w:val="multilevel"/>
    <w:tmpl w:val="04090023"/>
    <w:styleLink w:val="a3"/>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8">
    <w:nsid w:val="42FE570A"/>
    <w:multiLevelType w:val="multilevel"/>
    <w:tmpl w:val="11FEBED6"/>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4"/>
      <w:suff w:val="space"/>
      <w:lvlText w:val="图%8"/>
      <w:lvlJc w:val="center"/>
      <w:pPr>
        <w:ind w:left="0" w:firstLine="0"/>
      </w:pPr>
      <w:rPr>
        <w:rFonts w:ascii="Arial" w:eastAsia="黑体" w:hAnsi="Arial" w:hint="default"/>
        <w:b w:val="0"/>
        <w:i w:val="0"/>
        <w:sz w:val="18"/>
        <w:szCs w:val="18"/>
      </w:rPr>
    </w:lvl>
    <w:lvl w:ilvl="8">
      <w:start w:val="1"/>
      <w:numFmt w:val="decimal"/>
      <w:lvlRestart w:val="0"/>
      <w:pStyle w:val="a5"/>
      <w:suff w:val="space"/>
      <w:lvlText w:val="表%9"/>
      <w:lvlJc w:val="center"/>
      <w:pPr>
        <w:ind w:left="0" w:firstLine="0"/>
      </w:pPr>
      <w:rPr>
        <w:rFonts w:ascii="Arial" w:eastAsia="黑体" w:hAnsi="Arial" w:hint="default"/>
        <w:b w:val="0"/>
        <w:i w:val="0"/>
        <w:sz w:val="18"/>
        <w:szCs w:val="18"/>
      </w:rPr>
    </w:lvl>
  </w:abstractNum>
  <w:abstractNum w:abstractNumId="29">
    <w:nsid w:val="45DA79B1"/>
    <w:multiLevelType w:val="hybridMultilevel"/>
    <w:tmpl w:val="9216C60C"/>
    <w:lvl w:ilvl="0" w:tplc="B9742C64">
      <w:start w:val="1"/>
      <w:numFmt w:val="chineseCountingThousand"/>
      <w:pStyle w:val="20"/>
      <w:lvlText w:val=".步骤%1"/>
      <w:lvlJc w:val="left"/>
      <w:pPr>
        <w:ind w:left="420" w:hanging="42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463C3DB5"/>
    <w:multiLevelType w:val="hybridMultilevel"/>
    <w:tmpl w:val="59BA9CB6"/>
    <w:lvl w:ilvl="0" w:tplc="0602B598">
      <w:start w:val="1"/>
      <w:numFmt w:val="decimal"/>
      <w:pStyle w:val="ItemStepinTable"/>
      <w:lvlText w:val="%1."/>
      <w:lvlJc w:val="left"/>
      <w:pPr>
        <w:tabs>
          <w:tab w:val="num" w:pos="284"/>
        </w:tabs>
        <w:ind w:left="284" w:hanging="284"/>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31">
    <w:nsid w:val="4DDA66D1"/>
    <w:multiLevelType w:val="multilevel"/>
    <w:tmpl w:val="13B0A69A"/>
    <w:lvl w:ilvl="0">
      <w:start w:val="1"/>
      <w:numFmt w:val="upperLetter"/>
      <w:pStyle w:val="7"/>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8"/>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9"/>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none"/>
      <w:lvlRestart w:val="0"/>
      <w:pStyle w:val="BlockLabelinAppendix"/>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4">
      <w:start w:val="1"/>
      <w:numFmt w:val="decimal"/>
      <w:pStyle w:val="StepinAppendix"/>
      <w:lvlText w:val="步骤 %5"/>
      <w:lvlJc w:val="right"/>
      <w:pPr>
        <w:tabs>
          <w:tab w:val="num" w:pos="1701"/>
        </w:tabs>
        <w:ind w:left="1701" w:hanging="159"/>
      </w:pPr>
      <w:rPr>
        <w:rFonts w:ascii="Book Antiqua" w:eastAsia="黑体" w:hAnsi="Book Antiqua" w:cs="Times New Roman" w:hint="default"/>
        <w:b w:val="0"/>
        <w:bCs/>
        <w:i w:val="0"/>
        <w:iCs w:val="0"/>
        <w:sz w:val="21"/>
        <w:szCs w:val="21"/>
        <w:u w:val="none"/>
      </w:rPr>
    </w:lvl>
    <w:lvl w:ilvl="5">
      <w:start w:val="1"/>
      <w:numFmt w:val="decimal"/>
      <w:pStyle w:val="ItemStepinAppendix"/>
      <w:lvlText w:val="%6."/>
      <w:lvlJc w:val="left"/>
      <w:pPr>
        <w:tabs>
          <w:tab w:val="num" w:pos="2126"/>
        </w:tabs>
        <w:ind w:left="2126" w:hanging="425"/>
      </w:pPr>
      <w:rPr>
        <w:rFonts w:ascii="Times New Roman" w:hAnsi="Times New Roman" w:cs="Times New Roman" w:hint="default"/>
        <w:b w:val="0"/>
        <w:bCs/>
        <w:i w:val="0"/>
        <w:iCs w:val="0"/>
        <w:color w:val="auto"/>
        <w:sz w:val="21"/>
        <w:szCs w:val="21"/>
      </w:rPr>
    </w:lvl>
    <w:lvl w:ilvl="6">
      <w:start w:val="1"/>
      <w:numFmt w:val="decimal"/>
      <w:lvlRestart w:val="1"/>
      <w:pStyle w:val="FigureDescriptioninAppendix"/>
      <w:suff w:val="space"/>
      <w:lvlText w:val="图%1-%7"/>
      <w:lvlJc w:val="left"/>
      <w:pPr>
        <w:ind w:left="1701" w:firstLine="0"/>
      </w:pPr>
      <w:rPr>
        <w:rFonts w:ascii="Times New Roman" w:eastAsia="黑体" w:hAnsi="Times New Roman" w:cs="Book Antiqua" w:hint="default"/>
        <w:b w:val="0"/>
        <w:bCs/>
        <w:i w:val="0"/>
        <w:iCs w:val="0"/>
        <w:sz w:val="21"/>
        <w:szCs w:val="21"/>
        <w:u w:val="none"/>
      </w:rPr>
    </w:lvl>
    <w:lvl w:ilvl="7">
      <w:start w:val="1"/>
      <w:numFmt w:val="decimal"/>
      <w:lvlRestart w:val="1"/>
      <w:pStyle w:val="TableDescriptioninAppendix"/>
      <w:suff w:val="space"/>
      <w:lvlText w:val="表%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none"/>
      <w:lvlRestart w:val="0"/>
      <w:suff w:val="nothing"/>
      <w:lvlText w:val=""/>
      <w:lvlJc w:val="left"/>
      <w:pPr>
        <w:ind w:left="0" w:firstLine="0"/>
      </w:pPr>
      <w:rPr>
        <w:rFonts w:ascii="Book Antiqua" w:eastAsia="宋体" w:hAnsi="Book Antiqua" w:hint="default"/>
        <w:b/>
        <w:bCs/>
        <w:i w:val="0"/>
        <w:iCs w:val="0"/>
        <w:color w:val="000000"/>
        <w:sz w:val="28"/>
        <w:szCs w:val="28"/>
      </w:rPr>
    </w:lvl>
  </w:abstractNum>
  <w:abstractNum w:abstractNumId="32">
    <w:nsid w:val="4EAB3157"/>
    <w:multiLevelType w:val="hybridMultilevel"/>
    <w:tmpl w:val="23B64770"/>
    <w:lvl w:ilvl="0" w:tplc="46AE1682">
      <w:start w:val="1"/>
      <w:numFmt w:val="bullet"/>
      <w:pStyle w:val="a6"/>
      <w:lvlText w:val=""/>
      <w:lvlJc w:val="left"/>
      <w:pPr>
        <w:ind w:left="420" w:hanging="420"/>
      </w:pPr>
      <w:rPr>
        <w:rFonts w:ascii="Symbol" w:hAnsi="Symbol" w:hint="default"/>
      </w:rPr>
    </w:lvl>
    <w:lvl w:ilvl="1" w:tplc="04090019" w:tentative="1">
      <w:start w:val="1"/>
      <w:numFmt w:val="bullet"/>
      <w:lvlText w:val=""/>
      <w:lvlJc w:val="left"/>
      <w:pPr>
        <w:ind w:left="840" w:hanging="420"/>
      </w:pPr>
      <w:rPr>
        <w:rFonts w:ascii="Wingdings" w:hAnsi="Wingdings" w:hint="default"/>
      </w:rPr>
    </w:lvl>
    <w:lvl w:ilvl="2" w:tplc="0409001B" w:tentative="1">
      <w:start w:val="1"/>
      <w:numFmt w:val="bullet"/>
      <w:lvlText w:val=""/>
      <w:lvlJc w:val="left"/>
      <w:pPr>
        <w:ind w:left="1260" w:hanging="420"/>
      </w:pPr>
      <w:rPr>
        <w:rFonts w:ascii="Wingdings" w:hAnsi="Wingdings" w:hint="default"/>
      </w:rPr>
    </w:lvl>
    <w:lvl w:ilvl="3" w:tplc="0409000F" w:tentative="1">
      <w:start w:val="1"/>
      <w:numFmt w:val="bullet"/>
      <w:lvlText w:val=""/>
      <w:lvlJc w:val="left"/>
      <w:pPr>
        <w:ind w:left="1680" w:hanging="420"/>
      </w:pPr>
      <w:rPr>
        <w:rFonts w:ascii="Wingdings" w:hAnsi="Wingdings" w:hint="default"/>
      </w:rPr>
    </w:lvl>
    <w:lvl w:ilvl="4" w:tplc="04090019" w:tentative="1">
      <w:start w:val="1"/>
      <w:numFmt w:val="bullet"/>
      <w:lvlText w:val=""/>
      <w:lvlJc w:val="left"/>
      <w:pPr>
        <w:ind w:left="2100" w:hanging="420"/>
      </w:pPr>
      <w:rPr>
        <w:rFonts w:ascii="Wingdings" w:hAnsi="Wingdings" w:hint="default"/>
      </w:rPr>
    </w:lvl>
    <w:lvl w:ilvl="5" w:tplc="0409001B" w:tentative="1">
      <w:start w:val="1"/>
      <w:numFmt w:val="bullet"/>
      <w:lvlText w:val=""/>
      <w:lvlJc w:val="left"/>
      <w:pPr>
        <w:ind w:left="2520" w:hanging="420"/>
      </w:pPr>
      <w:rPr>
        <w:rFonts w:ascii="Wingdings" w:hAnsi="Wingdings" w:hint="default"/>
      </w:rPr>
    </w:lvl>
    <w:lvl w:ilvl="6" w:tplc="0409000F" w:tentative="1">
      <w:start w:val="1"/>
      <w:numFmt w:val="bullet"/>
      <w:lvlText w:val=""/>
      <w:lvlJc w:val="left"/>
      <w:pPr>
        <w:ind w:left="2940" w:hanging="420"/>
      </w:pPr>
      <w:rPr>
        <w:rFonts w:ascii="Wingdings" w:hAnsi="Wingdings" w:hint="default"/>
      </w:rPr>
    </w:lvl>
    <w:lvl w:ilvl="7" w:tplc="04090019" w:tentative="1">
      <w:start w:val="1"/>
      <w:numFmt w:val="bullet"/>
      <w:lvlText w:val=""/>
      <w:lvlJc w:val="left"/>
      <w:pPr>
        <w:ind w:left="3360" w:hanging="420"/>
      </w:pPr>
      <w:rPr>
        <w:rFonts w:ascii="Wingdings" w:hAnsi="Wingdings" w:hint="default"/>
      </w:rPr>
    </w:lvl>
    <w:lvl w:ilvl="8" w:tplc="0409001B" w:tentative="1">
      <w:start w:val="1"/>
      <w:numFmt w:val="bullet"/>
      <w:lvlText w:val=""/>
      <w:lvlJc w:val="left"/>
      <w:pPr>
        <w:ind w:left="3780" w:hanging="420"/>
      </w:pPr>
      <w:rPr>
        <w:rFonts w:ascii="Wingdings" w:hAnsi="Wingdings" w:hint="default"/>
      </w:rPr>
    </w:lvl>
  </w:abstractNum>
  <w:abstractNum w:abstractNumId="33">
    <w:nsid w:val="559F0BB5"/>
    <w:multiLevelType w:val="hybridMultilevel"/>
    <w:tmpl w:val="7DBE60E6"/>
    <w:lvl w:ilvl="0" w:tplc="04090001">
      <w:start w:val="1"/>
      <w:numFmt w:val="bullet"/>
      <w:lvlText w:val=""/>
      <w:lvlJc w:val="left"/>
      <w:pPr>
        <w:ind w:left="2121" w:hanging="420"/>
      </w:pPr>
      <w:rPr>
        <w:rFonts w:ascii="Wingdings" w:hAnsi="Wingdings" w:hint="default"/>
      </w:rPr>
    </w:lvl>
    <w:lvl w:ilvl="1" w:tplc="04090003" w:tentative="1">
      <w:start w:val="1"/>
      <w:numFmt w:val="bullet"/>
      <w:lvlText w:val=""/>
      <w:lvlJc w:val="left"/>
      <w:pPr>
        <w:ind w:left="2541" w:hanging="420"/>
      </w:pPr>
      <w:rPr>
        <w:rFonts w:ascii="Wingdings" w:hAnsi="Wingdings" w:hint="default"/>
      </w:rPr>
    </w:lvl>
    <w:lvl w:ilvl="2" w:tplc="04090005" w:tentative="1">
      <w:start w:val="1"/>
      <w:numFmt w:val="bullet"/>
      <w:lvlText w:val=""/>
      <w:lvlJc w:val="left"/>
      <w:pPr>
        <w:ind w:left="2961" w:hanging="420"/>
      </w:pPr>
      <w:rPr>
        <w:rFonts w:ascii="Wingdings" w:hAnsi="Wingdings" w:hint="default"/>
      </w:rPr>
    </w:lvl>
    <w:lvl w:ilvl="3" w:tplc="04090001" w:tentative="1">
      <w:start w:val="1"/>
      <w:numFmt w:val="bullet"/>
      <w:lvlText w:val=""/>
      <w:lvlJc w:val="left"/>
      <w:pPr>
        <w:ind w:left="3381" w:hanging="420"/>
      </w:pPr>
      <w:rPr>
        <w:rFonts w:ascii="Wingdings" w:hAnsi="Wingdings" w:hint="default"/>
      </w:rPr>
    </w:lvl>
    <w:lvl w:ilvl="4" w:tplc="04090003" w:tentative="1">
      <w:start w:val="1"/>
      <w:numFmt w:val="bullet"/>
      <w:lvlText w:val=""/>
      <w:lvlJc w:val="left"/>
      <w:pPr>
        <w:ind w:left="3801" w:hanging="420"/>
      </w:pPr>
      <w:rPr>
        <w:rFonts w:ascii="Wingdings" w:hAnsi="Wingdings" w:hint="default"/>
      </w:rPr>
    </w:lvl>
    <w:lvl w:ilvl="5" w:tplc="04090005" w:tentative="1">
      <w:start w:val="1"/>
      <w:numFmt w:val="bullet"/>
      <w:lvlText w:val=""/>
      <w:lvlJc w:val="left"/>
      <w:pPr>
        <w:ind w:left="4221" w:hanging="420"/>
      </w:pPr>
      <w:rPr>
        <w:rFonts w:ascii="Wingdings" w:hAnsi="Wingdings" w:hint="default"/>
      </w:rPr>
    </w:lvl>
    <w:lvl w:ilvl="6" w:tplc="04090001" w:tentative="1">
      <w:start w:val="1"/>
      <w:numFmt w:val="bullet"/>
      <w:lvlText w:val=""/>
      <w:lvlJc w:val="left"/>
      <w:pPr>
        <w:ind w:left="4641" w:hanging="420"/>
      </w:pPr>
      <w:rPr>
        <w:rFonts w:ascii="Wingdings" w:hAnsi="Wingdings" w:hint="default"/>
      </w:rPr>
    </w:lvl>
    <w:lvl w:ilvl="7" w:tplc="04090003" w:tentative="1">
      <w:start w:val="1"/>
      <w:numFmt w:val="bullet"/>
      <w:lvlText w:val=""/>
      <w:lvlJc w:val="left"/>
      <w:pPr>
        <w:ind w:left="5061" w:hanging="420"/>
      </w:pPr>
      <w:rPr>
        <w:rFonts w:ascii="Wingdings" w:hAnsi="Wingdings" w:hint="default"/>
      </w:rPr>
    </w:lvl>
    <w:lvl w:ilvl="8" w:tplc="04090005" w:tentative="1">
      <w:start w:val="1"/>
      <w:numFmt w:val="bullet"/>
      <w:lvlText w:val=""/>
      <w:lvlJc w:val="left"/>
      <w:pPr>
        <w:ind w:left="5481" w:hanging="420"/>
      </w:pPr>
      <w:rPr>
        <w:rFonts w:ascii="Wingdings" w:hAnsi="Wingdings" w:hint="default"/>
      </w:rPr>
    </w:lvl>
  </w:abstractNum>
  <w:abstractNum w:abstractNumId="34">
    <w:nsid w:val="62691059"/>
    <w:multiLevelType w:val="singleLevel"/>
    <w:tmpl w:val="38CC4A96"/>
    <w:lvl w:ilvl="0">
      <w:start w:val="1"/>
      <w:numFmt w:val="chineseCountingThousand"/>
      <w:lvlText w:val=".步骤%1"/>
      <w:lvlJc w:val="left"/>
      <w:pPr>
        <w:ind w:left="420" w:hanging="420"/>
      </w:pPr>
      <w:rPr>
        <w:rFonts w:hint="eastAsia"/>
      </w:rPr>
    </w:lvl>
  </w:abstractNum>
  <w:abstractNum w:abstractNumId="35">
    <w:nsid w:val="63546429"/>
    <w:multiLevelType w:val="multilevel"/>
    <w:tmpl w:val="FE4653A2"/>
    <w:lvl w:ilvl="0">
      <w:start w:val="1"/>
      <w:numFmt w:val="decimal"/>
      <w:pStyle w:val="1"/>
      <w:lvlText w:val="%1"/>
      <w:lvlJc w:val="left"/>
      <w:pPr>
        <w:tabs>
          <w:tab w:val="num" w:pos="432"/>
        </w:tabs>
        <w:ind w:left="432" w:hanging="432"/>
      </w:pPr>
      <w:rPr>
        <w:rFonts w:hint="eastAsia"/>
      </w:rPr>
    </w:lvl>
    <w:lvl w:ilvl="1">
      <w:start w:val="1"/>
      <w:numFmt w:val="decimal"/>
      <w:pStyle w:val="21"/>
      <w:lvlText w:val="%1.%2"/>
      <w:lvlJc w:val="left"/>
      <w:pPr>
        <w:tabs>
          <w:tab w:val="num" w:pos="576"/>
        </w:tabs>
        <w:ind w:left="576" w:hanging="576"/>
      </w:pPr>
      <w:rPr>
        <w:rFonts w:hint="eastAsia"/>
      </w:rPr>
    </w:lvl>
    <w:lvl w:ilvl="2">
      <w:start w:val="1"/>
      <w:numFmt w:val="decimal"/>
      <w:pStyle w:val="31"/>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6">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37">
    <w:nsid w:val="687F246A"/>
    <w:multiLevelType w:val="multilevel"/>
    <w:tmpl w:val="DC14AFAE"/>
    <w:lvl w:ilvl="0">
      <w:start w:val="1"/>
      <w:numFmt w:val="decimal"/>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none"/>
      <w:lvlRestart w:val="0"/>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4">
      <w:start w:val="1"/>
      <w:numFmt w:val="upperRoman"/>
      <w:suff w:val="nothing"/>
      <w:lvlText w:val="%5. "/>
      <w:lvlJc w:val="left"/>
      <w:pPr>
        <w:ind w:left="1702" w:hanging="227"/>
      </w:pPr>
      <w:rPr>
        <w:rFonts w:ascii="Times New Roman" w:eastAsia="黑体" w:hAnsi="Times New Roman" w:cs="Times New Roman" w:hint="default"/>
        <w:b/>
        <w:bCs/>
        <w:i w:val="0"/>
        <w:iCs w:val="0"/>
        <w:sz w:val="24"/>
        <w:szCs w:val="24"/>
        <w:u w:val="no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6">
      <w:start w:val="1"/>
      <w:numFmt w:val="decimal"/>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decimal"/>
      <w:lvlRestart w:val="1"/>
      <w:suff w:val="space"/>
      <w:lvlText w:val="图%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decimal"/>
      <w:lvlRestart w:val="1"/>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38">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9">
    <w:nsid w:val="741645E0"/>
    <w:multiLevelType w:val="hybridMultilevel"/>
    <w:tmpl w:val="19CC0896"/>
    <w:lvl w:ilvl="0" w:tplc="E2A6B73A">
      <w:start w:val="1"/>
      <w:numFmt w:val="decimal"/>
      <w:pStyle w:val="a7"/>
      <w:lvlText w:val="Step %1"/>
      <w:lvlJc w:val="left"/>
      <w:pPr>
        <w:ind w:left="780" w:hanging="42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AA24D666">
      <w:start w:val="1"/>
      <w:numFmt w:val="lowerLetter"/>
      <w:lvlText w:val="%2)"/>
      <w:lvlJc w:val="left"/>
      <w:pPr>
        <w:ind w:left="840" w:hanging="420"/>
      </w:pPr>
    </w:lvl>
    <w:lvl w:ilvl="2" w:tplc="8E9EB208" w:tentative="1">
      <w:start w:val="1"/>
      <w:numFmt w:val="lowerRoman"/>
      <w:lvlText w:val="%3."/>
      <w:lvlJc w:val="right"/>
      <w:pPr>
        <w:ind w:left="1260" w:hanging="420"/>
      </w:pPr>
    </w:lvl>
    <w:lvl w:ilvl="3" w:tplc="871EF59A" w:tentative="1">
      <w:start w:val="1"/>
      <w:numFmt w:val="decimal"/>
      <w:lvlText w:val="%4."/>
      <w:lvlJc w:val="left"/>
      <w:pPr>
        <w:ind w:left="1680" w:hanging="420"/>
      </w:pPr>
    </w:lvl>
    <w:lvl w:ilvl="4" w:tplc="ADFAD908" w:tentative="1">
      <w:start w:val="1"/>
      <w:numFmt w:val="lowerLetter"/>
      <w:lvlText w:val="%5)"/>
      <w:lvlJc w:val="left"/>
      <w:pPr>
        <w:ind w:left="2100" w:hanging="420"/>
      </w:pPr>
    </w:lvl>
    <w:lvl w:ilvl="5" w:tplc="CB20FE1A" w:tentative="1">
      <w:start w:val="1"/>
      <w:numFmt w:val="lowerRoman"/>
      <w:lvlText w:val="%6."/>
      <w:lvlJc w:val="right"/>
      <w:pPr>
        <w:ind w:left="2520" w:hanging="420"/>
      </w:pPr>
    </w:lvl>
    <w:lvl w:ilvl="6" w:tplc="E44A8112" w:tentative="1">
      <w:start w:val="1"/>
      <w:numFmt w:val="decimal"/>
      <w:lvlText w:val="%7."/>
      <w:lvlJc w:val="left"/>
      <w:pPr>
        <w:ind w:left="2940" w:hanging="420"/>
      </w:pPr>
    </w:lvl>
    <w:lvl w:ilvl="7" w:tplc="EF785D5C" w:tentative="1">
      <w:start w:val="1"/>
      <w:numFmt w:val="lowerLetter"/>
      <w:lvlText w:val="%8)"/>
      <w:lvlJc w:val="left"/>
      <w:pPr>
        <w:ind w:left="3360" w:hanging="420"/>
      </w:pPr>
    </w:lvl>
    <w:lvl w:ilvl="8" w:tplc="F990CA9A" w:tentative="1">
      <w:start w:val="1"/>
      <w:numFmt w:val="lowerRoman"/>
      <w:lvlText w:val="%9."/>
      <w:lvlJc w:val="right"/>
      <w:pPr>
        <w:ind w:left="3780" w:hanging="420"/>
      </w:pPr>
    </w:lvl>
  </w:abstractNum>
  <w:abstractNum w:abstractNumId="40">
    <w:nsid w:val="768A6716"/>
    <w:multiLevelType w:val="multilevel"/>
    <w:tmpl w:val="DC14AFAE"/>
    <w:lvl w:ilvl="0">
      <w:start w:val="1"/>
      <w:numFmt w:val="decimal"/>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none"/>
      <w:lvlRestart w:val="0"/>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4">
      <w:start w:val="1"/>
      <w:numFmt w:val="upperRoman"/>
      <w:suff w:val="nothing"/>
      <w:lvlText w:val="%5. "/>
      <w:lvlJc w:val="left"/>
      <w:pPr>
        <w:ind w:left="1702" w:hanging="227"/>
      </w:pPr>
      <w:rPr>
        <w:rFonts w:ascii="Times New Roman" w:eastAsia="黑体" w:hAnsi="Times New Roman" w:cs="Times New Roman" w:hint="default"/>
        <w:b/>
        <w:bCs/>
        <w:i w:val="0"/>
        <w:iCs w:val="0"/>
        <w:sz w:val="24"/>
        <w:szCs w:val="24"/>
        <w:u w:val="no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6">
      <w:start w:val="1"/>
      <w:numFmt w:val="decimal"/>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decimal"/>
      <w:lvlRestart w:val="1"/>
      <w:suff w:val="space"/>
      <w:lvlText w:val="图%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decimal"/>
      <w:lvlRestart w:val="1"/>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41">
    <w:nsid w:val="7F773C35"/>
    <w:multiLevelType w:val="hybridMultilevel"/>
    <w:tmpl w:val="2CB47D36"/>
    <w:lvl w:ilvl="0" w:tplc="7F4E75F6">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F816E6F8" w:tentative="1">
      <w:start w:val="1"/>
      <w:numFmt w:val="bullet"/>
      <w:lvlText w:val=""/>
      <w:lvlJc w:val="left"/>
      <w:pPr>
        <w:tabs>
          <w:tab w:val="num" w:pos="840"/>
        </w:tabs>
        <w:ind w:left="840" w:hanging="420"/>
      </w:pPr>
      <w:rPr>
        <w:rFonts w:ascii="Wingdings" w:hAnsi="Wingdings" w:hint="default"/>
      </w:rPr>
    </w:lvl>
    <w:lvl w:ilvl="2" w:tplc="4B9296E2" w:tentative="1">
      <w:start w:val="1"/>
      <w:numFmt w:val="bullet"/>
      <w:lvlText w:val=""/>
      <w:lvlJc w:val="left"/>
      <w:pPr>
        <w:tabs>
          <w:tab w:val="num" w:pos="1260"/>
        </w:tabs>
        <w:ind w:left="1260" w:hanging="420"/>
      </w:pPr>
      <w:rPr>
        <w:rFonts w:ascii="Wingdings" w:hAnsi="Wingdings" w:hint="default"/>
      </w:rPr>
    </w:lvl>
    <w:lvl w:ilvl="3" w:tplc="E392D7B8" w:tentative="1">
      <w:start w:val="1"/>
      <w:numFmt w:val="bullet"/>
      <w:lvlText w:val=""/>
      <w:lvlJc w:val="left"/>
      <w:pPr>
        <w:tabs>
          <w:tab w:val="num" w:pos="1680"/>
        </w:tabs>
        <w:ind w:left="1680" w:hanging="420"/>
      </w:pPr>
      <w:rPr>
        <w:rFonts w:ascii="Wingdings" w:hAnsi="Wingdings" w:hint="default"/>
      </w:rPr>
    </w:lvl>
    <w:lvl w:ilvl="4" w:tplc="71346EC6" w:tentative="1">
      <w:start w:val="1"/>
      <w:numFmt w:val="bullet"/>
      <w:lvlText w:val=""/>
      <w:lvlJc w:val="left"/>
      <w:pPr>
        <w:tabs>
          <w:tab w:val="num" w:pos="2100"/>
        </w:tabs>
        <w:ind w:left="2100" w:hanging="420"/>
      </w:pPr>
      <w:rPr>
        <w:rFonts w:ascii="Wingdings" w:hAnsi="Wingdings" w:hint="default"/>
      </w:rPr>
    </w:lvl>
    <w:lvl w:ilvl="5" w:tplc="FBAC995E" w:tentative="1">
      <w:start w:val="1"/>
      <w:numFmt w:val="bullet"/>
      <w:lvlText w:val=""/>
      <w:lvlJc w:val="left"/>
      <w:pPr>
        <w:tabs>
          <w:tab w:val="num" w:pos="2520"/>
        </w:tabs>
        <w:ind w:left="2520" w:hanging="420"/>
      </w:pPr>
      <w:rPr>
        <w:rFonts w:ascii="Wingdings" w:hAnsi="Wingdings" w:hint="default"/>
      </w:rPr>
    </w:lvl>
    <w:lvl w:ilvl="6" w:tplc="3014FDDC" w:tentative="1">
      <w:start w:val="1"/>
      <w:numFmt w:val="bullet"/>
      <w:lvlText w:val=""/>
      <w:lvlJc w:val="left"/>
      <w:pPr>
        <w:tabs>
          <w:tab w:val="num" w:pos="2940"/>
        </w:tabs>
        <w:ind w:left="2940" w:hanging="420"/>
      </w:pPr>
      <w:rPr>
        <w:rFonts w:ascii="Wingdings" w:hAnsi="Wingdings" w:hint="default"/>
      </w:rPr>
    </w:lvl>
    <w:lvl w:ilvl="7" w:tplc="A35C9508" w:tentative="1">
      <w:start w:val="1"/>
      <w:numFmt w:val="bullet"/>
      <w:lvlText w:val=""/>
      <w:lvlJc w:val="left"/>
      <w:pPr>
        <w:tabs>
          <w:tab w:val="num" w:pos="3360"/>
        </w:tabs>
        <w:ind w:left="3360" w:hanging="420"/>
      </w:pPr>
      <w:rPr>
        <w:rFonts w:ascii="Wingdings" w:hAnsi="Wingdings" w:hint="default"/>
      </w:rPr>
    </w:lvl>
    <w:lvl w:ilvl="8" w:tplc="BE6CAA1E" w:tentative="1">
      <w:start w:val="1"/>
      <w:numFmt w:val="bullet"/>
      <w:lvlText w:val=""/>
      <w:lvlJc w:val="left"/>
      <w:pPr>
        <w:tabs>
          <w:tab w:val="num" w:pos="3780"/>
        </w:tabs>
        <w:ind w:left="3780" w:hanging="420"/>
      </w:pPr>
      <w:rPr>
        <w:rFonts w:ascii="Wingdings" w:hAnsi="Wingdings" w:hint="default"/>
      </w:rPr>
    </w:lvl>
  </w:abstractNum>
  <w:num w:numId="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32"/>
  </w:num>
  <w:num w:numId="4">
    <w:abstractNumId w:val="39"/>
  </w:num>
  <w:num w:numId="5">
    <w:abstractNumId w:val="39"/>
    <w:lvlOverride w:ilvl="0">
      <w:startOverride w:val="1"/>
    </w:lvlOverride>
  </w:num>
  <w:num w:numId="6">
    <w:abstractNumId w:val="39"/>
    <w:lvlOverride w:ilvl="0">
      <w:startOverride w:val="1"/>
    </w:lvlOverride>
  </w:num>
  <w:num w:numId="7">
    <w:abstractNumId w:val="39"/>
    <w:lvlOverride w:ilvl="0">
      <w:startOverride w:val="1"/>
    </w:lvlOverride>
  </w:num>
  <w:num w:numId="8">
    <w:abstractNumId w:val="8"/>
  </w:num>
  <w:num w:numId="9">
    <w:abstractNumId w:val="3"/>
  </w:num>
  <w:num w:numId="10">
    <w:abstractNumId w:val="2"/>
  </w:num>
  <w:num w:numId="11">
    <w:abstractNumId w:val="1"/>
  </w:num>
  <w:num w:numId="12">
    <w:abstractNumId w:val="0"/>
  </w:num>
  <w:num w:numId="13">
    <w:abstractNumId w:val="9"/>
  </w:num>
  <w:num w:numId="14">
    <w:abstractNumId w:val="7"/>
  </w:num>
  <w:num w:numId="15">
    <w:abstractNumId w:val="6"/>
  </w:num>
  <w:num w:numId="16">
    <w:abstractNumId w:val="5"/>
  </w:num>
  <w:num w:numId="17">
    <w:abstractNumId w:val="4"/>
  </w:num>
  <w:num w:numId="18">
    <w:abstractNumId w:val="27"/>
  </w:num>
  <w:num w:numId="19">
    <w:abstractNumId w:val="23"/>
  </w:num>
  <w:num w:numId="20">
    <w:abstractNumId w:val="38"/>
  </w:num>
  <w:num w:numId="21">
    <w:abstractNumId w:val="31"/>
  </w:num>
  <w:num w:numId="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num>
  <w:num w:numId="24">
    <w:abstractNumId w:val="18"/>
  </w:num>
  <w:num w:numId="25">
    <w:abstractNumId w:val="41"/>
  </w:num>
  <w:num w:numId="26">
    <w:abstractNumId w:val="30"/>
  </w:num>
  <w:num w:numId="27">
    <w:abstractNumId w:val="36"/>
  </w:num>
  <w:num w:numId="28">
    <w:abstractNumId w:val="22"/>
  </w:num>
  <w:num w:numId="29">
    <w:abstractNumId w:val="15"/>
  </w:num>
  <w:num w:numId="30">
    <w:abstractNumId w:val="17"/>
  </w:num>
  <w:num w:numId="3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0"/>
  </w:num>
  <w:num w:numId="34">
    <w:abstractNumId w:val="13"/>
  </w:num>
  <w:num w:numId="35">
    <w:abstractNumId w:val="37"/>
  </w:num>
  <w:num w:numId="36">
    <w:abstractNumId w:val="40"/>
  </w:num>
  <w:num w:numId="37">
    <w:abstractNumId w:val="16"/>
  </w:num>
  <w:num w:numId="38">
    <w:abstractNumId w:val="26"/>
  </w:num>
  <w:num w:numId="3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0"/>
  </w:num>
  <w:num w:numId="43">
    <w:abstractNumId w:val="33"/>
  </w:num>
  <w:num w:numId="44">
    <w:abstractNumId w:val="18"/>
  </w:num>
  <w:num w:numId="4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1"/>
  </w:num>
  <w:num w:numId="52">
    <w:abstractNumId w:val="11"/>
  </w:num>
  <w:num w:numId="53">
    <w:abstractNumId w:val="11"/>
  </w:num>
  <w:num w:numId="54">
    <w:abstractNumId w:val="39"/>
  </w:num>
  <w:num w:numId="55">
    <w:abstractNumId w:val="39"/>
  </w:num>
  <w:num w:numId="56">
    <w:abstractNumId w:val="39"/>
  </w:num>
  <w:num w:numId="57">
    <w:abstractNumId w:val="39"/>
  </w:num>
  <w:num w:numId="58">
    <w:abstractNumId w:val="39"/>
  </w:num>
  <w:num w:numId="59">
    <w:abstractNumId w:val="39"/>
  </w:num>
  <w:num w:numId="60">
    <w:abstractNumId w:val="39"/>
  </w:num>
  <w:num w:numId="61">
    <w:abstractNumId w:val="39"/>
  </w:num>
  <w:num w:numId="62">
    <w:abstractNumId w:val="39"/>
  </w:num>
  <w:num w:numId="63">
    <w:abstractNumId w:val="39"/>
  </w:num>
  <w:num w:numId="64">
    <w:abstractNumId w:val="39"/>
  </w:num>
  <w:num w:numId="65">
    <w:abstractNumId w:val="39"/>
  </w:num>
  <w:num w:numId="66">
    <w:abstractNumId w:val="39"/>
  </w:num>
  <w:num w:numId="67">
    <w:abstractNumId w:val="39"/>
  </w:num>
  <w:num w:numId="68">
    <w:abstractNumId w:val="24"/>
  </w:num>
  <w:num w:numId="69">
    <w:abstractNumId w:val="25"/>
  </w:num>
  <w:num w:numId="70">
    <w:abstractNumId w:val="11"/>
  </w:num>
  <w:num w:numId="71">
    <w:abstractNumId w:val="35"/>
  </w:num>
  <w:num w:numId="72">
    <w:abstractNumId w:val="35"/>
  </w:num>
  <w:num w:numId="73">
    <w:abstractNumId w:val="35"/>
  </w:num>
  <w:num w:numId="74">
    <w:abstractNumId w:val="39"/>
  </w:num>
  <w:num w:numId="75">
    <w:abstractNumId w:val="3"/>
    <w:lvlOverride w:ilvl="0">
      <w:startOverride w:val="1"/>
    </w:lvlOverride>
  </w:num>
  <w:num w:numId="76">
    <w:abstractNumId w:val="39"/>
  </w:num>
  <w:num w:numId="77">
    <w:abstractNumId w:val="3"/>
    <w:lvlOverride w:ilvl="0">
      <w:startOverride w:val="1"/>
    </w:lvlOverride>
  </w:num>
  <w:num w:numId="78">
    <w:abstractNumId w:val="39"/>
  </w:num>
  <w:num w:numId="79">
    <w:abstractNumId w:val="3"/>
    <w:lvlOverride w:ilvl="0">
      <w:startOverride w:val="1"/>
    </w:lvlOverride>
  </w:num>
  <w:num w:numId="80">
    <w:abstractNumId w:val="39"/>
  </w:num>
  <w:num w:numId="81">
    <w:abstractNumId w:val="3"/>
    <w:lvlOverride w:ilvl="0">
      <w:startOverride w:val="1"/>
    </w:lvlOverride>
  </w:num>
  <w:num w:numId="82">
    <w:abstractNumId w:val="39"/>
  </w:num>
  <w:num w:numId="83">
    <w:abstractNumId w:val="3"/>
    <w:lvlOverride w:ilvl="0">
      <w:startOverride w:val="1"/>
    </w:lvlOverride>
  </w:num>
  <w:num w:numId="84">
    <w:abstractNumId w:val="3"/>
    <w:lvlOverride w:ilvl="0">
      <w:startOverride w:val="1"/>
    </w:lvlOverride>
  </w:num>
  <w:num w:numId="85">
    <w:abstractNumId w:val="3"/>
  </w:num>
  <w:num w:numId="86">
    <w:abstractNumId w:val="3"/>
  </w:num>
  <w:num w:numId="87">
    <w:abstractNumId w:val="3"/>
  </w:num>
  <w:num w:numId="88">
    <w:abstractNumId w:val="3"/>
  </w:num>
  <w:num w:numId="89">
    <w:abstractNumId w:val="3"/>
  </w:num>
  <w:num w:numId="90">
    <w:abstractNumId w:val="3"/>
  </w:num>
  <w:num w:numId="91">
    <w:abstractNumId w:val="3"/>
  </w:num>
  <w:num w:numId="92">
    <w:abstractNumId w:val="3"/>
  </w:num>
  <w:num w:numId="93">
    <w:abstractNumId w:val="3"/>
  </w:num>
  <w:num w:numId="94">
    <w:abstractNumId w:val="3"/>
  </w:num>
  <w:num w:numId="95">
    <w:abstractNumId w:val="3"/>
  </w:num>
  <w:num w:numId="96">
    <w:abstractNumId w:val="3"/>
  </w:num>
  <w:num w:numId="97">
    <w:abstractNumId w:val="35"/>
  </w:num>
  <w:num w:numId="98">
    <w:abstractNumId w:val="11"/>
  </w:num>
  <w:num w:numId="99">
    <w:abstractNumId w:val="35"/>
  </w:num>
  <w:num w:numId="100">
    <w:abstractNumId w:val="35"/>
  </w:num>
  <w:num w:numId="101">
    <w:abstractNumId w:val="39"/>
  </w:num>
  <w:num w:numId="102">
    <w:abstractNumId w:val="3"/>
  </w:num>
  <w:num w:numId="103">
    <w:abstractNumId w:val="3"/>
  </w:num>
  <w:num w:numId="104">
    <w:abstractNumId w:val="3"/>
  </w:num>
  <w:num w:numId="105">
    <w:abstractNumId w:val="3"/>
  </w:num>
  <w:num w:numId="106">
    <w:abstractNumId w:val="11"/>
  </w:num>
  <w:num w:numId="107">
    <w:abstractNumId w:val="39"/>
  </w:num>
  <w:num w:numId="108">
    <w:abstractNumId w:val="3"/>
    <w:lvlOverride w:ilvl="0">
      <w:startOverride w:val="1"/>
    </w:lvlOverride>
  </w:num>
  <w:num w:numId="109">
    <w:abstractNumId w:val="3"/>
  </w:num>
  <w:num w:numId="110">
    <w:abstractNumId w:val="3"/>
  </w:num>
  <w:num w:numId="111">
    <w:abstractNumId w:val="3"/>
  </w:num>
  <w:num w:numId="112">
    <w:abstractNumId w:val="12"/>
  </w:num>
  <w:num w:numId="113">
    <w:abstractNumId w:val="29"/>
  </w:num>
  <w:num w:numId="114">
    <w:abstractNumId w:val="21"/>
  </w:num>
  <w:num w:numId="115">
    <w:abstractNumId w:val="34"/>
  </w:num>
  <w:num w:numId="116">
    <w:abstractNumId w:val="29"/>
  </w:num>
  <w:num w:numId="117">
    <w:abstractNumId w:val="29"/>
  </w:num>
  <w:num w:numId="118">
    <w:abstractNumId w:val="29"/>
  </w:num>
  <w:num w:numId="119">
    <w:abstractNumId w:val="11"/>
  </w:num>
  <w:num w:numId="120">
    <w:abstractNumId w:val="11"/>
  </w:num>
  <w:num w:numId="121">
    <w:abstractNumId w:val="35"/>
  </w:num>
  <w:num w:numId="122">
    <w:abstractNumId w:val="35"/>
  </w:num>
  <w:num w:numId="123">
    <w:abstractNumId w:val="35"/>
  </w:num>
  <w:num w:numId="124">
    <w:abstractNumId w:val="39"/>
  </w:num>
  <w:num w:numId="125">
    <w:abstractNumId w:val="19"/>
  </w:num>
  <w:num w:numId="126">
    <w:abstractNumId w:val="3"/>
    <w:lvlOverride w:ilvl="0">
      <w:startOverride w:val="1"/>
    </w:lvlOverride>
  </w:num>
  <w:num w:numId="127">
    <w:abstractNumId w:val="3"/>
  </w:num>
  <w:num w:numId="128">
    <w:abstractNumId w:val="3"/>
  </w:num>
  <w:num w:numId="129">
    <w:abstractNumId w:val="3"/>
  </w:num>
  <w:num w:numId="130">
    <w:abstractNumId w:val="3"/>
  </w:num>
  <w:num w:numId="131">
    <w:abstractNumId w:val="3"/>
  </w:num>
  <w:num w:numId="132">
    <w:abstractNumId w:val="3"/>
  </w:num>
  <w:num w:numId="133">
    <w:abstractNumId w:val="3"/>
  </w:num>
  <w:num w:numId="134">
    <w:abstractNumId w:val="3"/>
  </w:num>
  <w:num w:numId="135">
    <w:abstractNumId w:val="3"/>
  </w:num>
  <w:num w:numId="136">
    <w:abstractNumId w:val="3"/>
  </w:num>
  <w:num w:numId="137">
    <w:abstractNumId w:val="3"/>
  </w:num>
  <w:num w:numId="138">
    <w:abstractNumId w:val="3"/>
  </w:num>
  <w:num w:numId="139">
    <w:abstractNumId w:val="3"/>
  </w:num>
  <w:num w:numId="140">
    <w:abstractNumId w:val="3"/>
  </w:num>
  <w:num w:numId="141">
    <w:abstractNumId w:val="3"/>
  </w:num>
  <w:num w:numId="142">
    <w:abstractNumId w:val="3"/>
    <w:lvlOverride w:ilvl="0">
      <w:startOverride w:val="1"/>
    </w:lvlOverride>
  </w:num>
  <w:num w:numId="143">
    <w:abstractNumId w:val="3"/>
  </w:num>
  <w:num w:numId="144">
    <w:abstractNumId w:val="3"/>
  </w:num>
  <w:num w:numId="145">
    <w:abstractNumId w:val="3"/>
  </w:num>
  <w:num w:numId="146">
    <w:abstractNumId w:val="3"/>
    <w:lvlOverride w:ilvl="0">
      <w:startOverride w:val="1"/>
    </w:lvlOverride>
  </w:num>
  <w:num w:numId="147">
    <w:abstractNumId w:val="3"/>
  </w:num>
  <w:num w:numId="148">
    <w:abstractNumId w:val="3"/>
  </w:num>
  <w:num w:numId="149">
    <w:abstractNumId w:val="3"/>
  </w:num>
  <w:num w:numId="150">
    <w:abstractNumId w:val="3"/>
  </w:num>
  <w:num w:numId="151">
    <w:abstractNumId w:val="3"/>
  </w:num>
  <w:num w:numId="152">
    <w:abstractNumId w:val="3"/>
  </w:num>
  <w:num w:numId="153">
    <w:abstractNumId w:val="3"/>
    <w:lvlOverride w:ilvl="0">
      <w:startOverride w:val="1"/>
    </w:lvlOverride>
  </w:num>
  <w:num w:numId="154">
    <w:abstractNumId w:val="3"/>
  </w:num>
  <w:num w:numId="155">
    <w:abstractNumId w:val="3"/>
  </w:num>
  <w:num w:numId="156">
    <w:abstractNumId w:val="3"/>
  </w:num>
  <w:num w:numId="157">
    <w:abstractNumId w:val="3"/>
  </w:num>
  <w:num w:numId="158">
    <w:abstractNumId w:val="3"/>
  </w:num>
  <w:num w:numId="159">
    <w:abstractNumId w:val="3"/>
  </w:num>
  <w:num w:numId="160">
    <w:abstractNumId w:val="3"/>
  </w:num>
  <w:num w:numId="161">
    <w:abstractNumId w:val="3"/>
  </w:num>
  <w:num w:numId="162">
    <w:abstractNumId w:val="35"/>
  </w:num>
  <w:num w:numId="163">
    <w:abstractNumId w:val="11"/>
  </w:num>
  <w:num w:numId="164">
    <w:abstractNumId w:val="11"/>
  </w:num>
  <w:num w:numId="165">
    <w:abstractNumId w:val="3"/>
  </w:num>
  <w:num w:numId="166">
    <w:abstractNumId w:val="3"/>
    <w:lvlOverride w:ilvl="0">
      <w:startOverride w:val="1"/>
    </w:lvlOverride>
  </w:num>
  <w:num w:numId="167">
    <w:abstractNumId w:val="3"/>
  </w:num>
  <w:num w:numId="168">
    <w:abstractNumId w:val="3"/>
  </w:num>
  <w:num w:numId="169">
    <w:abstractNumId w:val="3"/>
  </w:num>
  <w:num w:numId="170">
    <w:abstractNumId w:val="3"/>
  </w:num>
  <w:num w:numId="171">
    <w:abstractNumId w:val="3"/>
  </w:num>
  <w:num w:numId="172">
    <w:abstractNumId w:val="3"/>
  </w:num>
  <w:num w:numId="173">
    <w:abstractNumId w:val="39"/>
  </w:num>
  <w:num w:numId="174">
    <w:abstractNumId w:val="11"/>
  </w:num>
  <w:num w:numId="175">
    <w:abstractNumId w:val="35"/>
  </w:num>
  <w:num w:numId="176">
    <w:abstractNumId w:val="35"/>
  </w:num>
  <w:num w:numId="177">
    <w:abstractNumId w:val="3"/>
  </w:num>
  <w:num w:numId="178">
    <w:abstractNumId w:val="3"/>
    <w:lvlOverride w:ilvl="0">
      <w:startOverride w:val="1"/>
    </w:lvlOverride>
  </w:num>
  <w:num w:numId="179">
    <w:abstractNumId w:val="3"/>
  </w:num>
  <w:num w:numId="180">
    <w:abstractNumId w:val="3"/>
  </w:num>
  <w:num w:numId="181">
    <w:abstractNumId w:val="3"/>
  </w:num>
  <w:num w:numId="182">
    <w:abstractNumId w:val="3"/>
  </w:num>
  <w:num w:numId="183">
    <w:abstractNumId w:val="3"/>
  </w:num>
  <w:num w:numId="184">
    <w:abstractNumId w:val="35"/>
  </w:num>
  <w:num w:numId="185">
    <w:abstractNumId w:val="11"/>
  </w:num>
  <w:num w:numId="186">
    <w:abstractNumId w:val="35"/>
  </w:num>
  <w:num w:numId="187">
    <w:abstractNumId w:val="3"/>
  </w:num>
  <w:num w:numId="188">
    <w:abstractNumId w:val="3"/>
    <w:lvlOverride w:ilvl="0">
      <w:startOverride w:val="1"/>
    </w:lvlOverride>
  </w:num>
  <w:num w:numId="189">
    <w:abstractNumId w:val="3"/>
  </w:num>
  <w:num w:numId="190">
    <w:abstractNumId w:val="3"/>
  </w:num>
  <w:num w:numId="191">
    <w:abstractNumId w:val="3"/>
  </w:num>
  <w:num w:numId="192">
    <w:abstractNumId w:val="3"/>
  </w:num>
  <w:num w:numId="193">
    <w:abstractNumId w:val="3"/>
  </w:num>
  <w:num w:numId="194">
    <w:abstractNumId w:val="3"/>
  </w:num>
  <w:num w:numId="195">
    <w:abstractNumId w:val="35"/>
  </w:num>
  <w:num w:numId="196">
    <w:abstractNumId w:val="3"/>
    <w:lvlOverride w:ilvl="0">
      <w:startOverride w:val="1"/>
    </w:lvlOverride>
  </w:num>
  <w:numIdMacAtCleanup w:val="1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proofState w:grammar="clean"/>
  <w:attachedTemplate r:id="rId1"/>
  <w:linkStyle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94361"/>
    <w:rsid w:val="000000A5"/>
    <w:rsid w:val="0000043E"/>
    <w:rsid w:val="0000091B"/>
    <w:rsid w:val="000011D3"/>
    <w:rsid w:val="00001AE2"/>
    <w:rsid w:val="00001E11"/>
    <w:rsid w:val="00004B79"/>
    <w:rsid w:val="00006542"/>
    <w:rsid w:val="00006E6E"/>
    <w:rsid w:val="000075D7"/>
    <w:rsid w:val="00007D3F"/>
    <w:rsid w:val="0001082F"/>
    <w:rsid w:val="000108CE"/>
    <w:rsid w:val="000111BB"/>
    <w:rsid w:val="000115DB"/>
    <w:rsid w:val="00011642"/>
    <w:rsid w:val="000119D7"/>
    <w:rsid w:val="000120E7"/>
    <w:rsid w:val="0001213B"/>
    <w:rsid w:val="00012717"/>
    <w:rsid w:val="000127B9"/>
    <w:rsid w:val="000131F5"/>
    <w:rsid w:val="00013781"/>
    <w:rsid w:val="00015886"/>
    <w:rsid w:val="00016797"/>
    <w:rsid w:val="000203B8"/>
    <w:rsid w:val="00020D43"/>
    <w:rsid w:val="00023122"/>
    <w:rsid w:val="000241E3"/>
    <w:rsid w:val="00024ED9"/>
    <w:rsid w:val="0002511E"/>
    <w:rsid w:val="0002527F"/>
    <w:rsid w:val="00025E22"/>
    <w:rsid w:val="000264DB"/>
    <w:rsid w:val="00026886"/>
    <w:rsid w:val="000311B6"/>
    <w:rsid w:val="000311E8"/>
    <w:rsid w:val="00031425"/>
    <w:rsid w:val="00032AF7"/>
    <w:rsid w:val="00033036"/>
    <w:rsid w:val="00033323"/>
    <w:rsid w:val="0003428C"/>
    <w:rsid w:val="00034D39"/>
    <w:rsid w:val="000354CF"/>
    <w:rsid w:val="00035E4C"/>
    <w:rsid w:val="00037028"/>
    <w:rsid w:val="00037B37"/>
    <w:rsid w:val="00040664"/>
    <w:rsid w:val="000409A3"/>
    <w:rsid w:val="000419E7"/>
    <w:rsid w:val="00041D60"/>
    <w:rsid w:val="00041DC2"/>
    <w:rsid w:val="00041F19"/>
    <w:rsid w:val="0004247E"/>
    <w:rsid w:val="0004328D"/>
    <w:rsid w:val="00043BF7"/>
    <w:rsid w:val="0004458E"/>
    <w:rsid w:val="00044AB1"/>
    <w:rsid w:val="00044CAB"/>
    <w:rsid w:val="000458E3"/>
    <w:rsid w:val="000473A3"/>
    <w:rsid w:val="000475B2"/>
    <w:rsid w:val="00051423"/>
    <w:rsid w:val="00051A52"/>
    <w:rsid w:val="00051F74"/>
    <w:rsid w:val="00052D03"/>
    <w:rsid w:val="00053180"/>
    <w:rsid w:val="00054DD3"/>
    <w:rsid w:val="00055697"/>
    <w:rsid w:val="00057CA6"/>
    <w:rsid w:val="00062170"/>
    <w:rsid w:val="00062E05"/>
    <w:rsid w:val="00062EAD"/>
    <w:rsid w:val="00064C84"/>
    <w:rsid w:val="0006627A"/>
    <w:rsid w:val="000703B5"/>
    <w:rsid w:val="000709C5"/>
    <w:rsid w:val="000718D1"/>
    <w:rsid w:val="00071EA9"/>
    <w:rsid w:val="000722E6"/>
    <w:rsid w:val="000757F1"/>
    <w:rsid w:val="00075D47"/>
    <w:rsid w:val="00076FEA"/>
    <w:rsid w:val="000772B4"/>
    <w:rsid w:val="000811EF"/>
    <w:rsid w:val="00083629"/>
    <w:rsid w:val="000836BC"/>
    <w:rsid w:val="000837E4"/>
    <w:rsid w:val="00083C4E"/>
    <w:rsid w:val="00083E3C"/>
    <w:rsid w:val="00084821"/>
    <w:rsid w:val="00085007"/>
    <w:rsid w:val="00085AD0"/>
    <w:rsid w:val="00085C45"/>
    <w:rsid w:val="00085D54"/>
    <w:rsid w:val="00085FC6"/>
    <w:rsid w:val="00086592"/>
    <w:rsid w:val="0008727C"/>
    <w:rsid w:val="00087C56"/>
    <w:rsid w:val="00091486"/>
    <w:rsid w:val="00091AD7"/>
    <w:rsid w:val="00091C14"/>
    <w:rsid w:val="00093458"/>
    <w:rsid w:val="00093A6B"/>
    <w:rsid w:val="00094361"/>
    <w:rsid w:val="0009476D"/>
    <w:rsid w:val="000953A6"/>
    <w:rsid w:val="00095D56"/>
    <w:rsid w:val="000976D3"/>
    <w:rsid w:val="00097AFC"/>
    <w:rsid w:val="00097D27"/>
    <w:rsid w:val="000A1FEA"/>
    <w:rsid w:val="000A37C9"/>
    <w:rsid w:val="000A487C"/>
    <w:rsid w:val="000A641E"/>
    <w:rsid w:val="000A7B28"/>
    <w:rsid w:val="000B03C6"/>
    <w:rsid w:val="000B0865"/>
    <w:rsid w:val="000B14FD"/>
    <w:rsid w:val="000B186B"/>
    <w:rsid w:val="000B2A9E"/>
    <w:rsid w:val="000B362D"/>
    <w:rsid w:val="000B5360"/>
    <w:rsid w:val="000B7A68"/>
    <w:rsid w:val="000B7B0B"/>
    <w:rsid w:val="000C1A2B"/>
    <w:rsid w:val="000C3028"/>
    <w:rsid w:val="000C31BA"/>
    <w:rsid w:val="000C343F"/>
    <w:rsid w:val="000C4619"/>
    <w:rsid w:val="000C471B"/>
    <w:rsid w:val="000C4AED"/>
    <w:rsid w:val="000C4E88"/>
    <w:rsid w:val="000C55B7"/>
    <w:rsid w:val="000C5A42"/>
    <w:rsid w:val="000C657B"/>
    <w:rsid w:val="000D1B6B"/>
    <w:rsid w:val="000D20A8"/>
    <w:rsid w:val="000D4468"/>
    <w:rsid w:val="000D4796"/>
    <w:rsid w:val="000D4D02"/>
    <w:rsid w:val="000D537F"/>
    <w:rsid w:val="000D53A3"/>
    <w:rsid w:val="000D5538"/>
    <w:rsid w:val="000E0B02"/>
    <w:rsid w:val="000E0B7A"/>
    <w:rsid w:val="000E0E28"/>
    <w:rsid w:val="000E1FB3"/>
    <w:rsid w:val="000E237E"/>
    <w:rsid w:val="000E3432"/>
    <w:rsid w:val="000E3B69"/>
    <w:rsid w:val="000E4561"/>
    <w:rsid w:val="000E4A65"/>
    <w:rsid w:val="000E64C5"/>
    <w:rsid w:val="000E7405"/>
    <w:rsid w:val="000E744E"/>
    <w:rsid w:val="000E7C63"/>
    <w:rsid w:val="000E7DF3"/>
    <w:rsid w:val="000F073F"/>
    <w:rsid w:val="000F0EE9"/>
    <w:rsid w:val="000F2048"/>
    <w:rsid w:val="000F243C"/>
    <w:rsid w:val="000F4E4E"/>
    <w:rsid w:val="000F5CF9"/>
    <w:rsid w:val="000F713A"/>
    <w:rsid w:val="000F7674"/>
    <w:rsid w:val="000F77EC"/>
    <w:rsid w:val="000F7A02"/>
    <w:rsid w:val="000F7F3A"/>
    <w:rsid w:val="0010000D"/>
    <w:rsid w:val="00100018"/>
    <w:rsid w:val="0010070C"/>
    <w:rsid w:val="00101D0B"/>
    <w:rsid w:val="001030F1"/>
    <w:rsid w:val="001039F6"/>
    <w:rsid w:val="00103E93"/>
    <w:rsid w:val="0010467A"/>
    <w:rsid w:val="00104C59"/>
    <w:rsid w:val="00104C7D"/>
    <w:rsid w:val="00106206"/>
    <w:rsid w:val="001069F8"/>
    <w:rsid w:val="00106A99"/>
    <w:rsid w:val="0010757E"/>
    <w:rsid w:val="00110B51"/>
    <w:rsid w:val="00110F3E"/>
    <w:rsid w:val="0011164A"/>
    <w:rsid w:val="00113387"/>
    <w:rsid w:val="00113EDA"/>
    <w:rsid w:val="00114484"/>
    <w:rsid w:val="00114BB5"/>
    <w:rsid w:val="00115424"/>
    <w:rsid w:val="00115B86"/>
    <w:rsid w:val="00115F3F"/>
    <w:rsid w:val="001172B4"/>
    <w:rsid w:val="0011779E"/>
    <w:rsid w:val="00117B25"/>
    <w:rsid w:val="0012040C"/>
    <w:rsid w:val="001236D5"/>
    <w:rsid w:val="00123934"/>
    <w:rsid w:val="00123A79"/>
    <w:rsid w:val="00124ABC"/>
    <w:rsid w:val="00124D57"/>
    <w:rsid w:val="00130885"/>
    <w:rsid w:val="00130C16"/>
    <w:rsid w:val="00133CF7"/>
    <w:rsid w:val="001347B3"/>
    <w:rsid w:val="0013525D"/>
    <w:rsid w:val="00135387"/>
    <w:rsid w:val="00135460"/>
    <w:rsid w:val="00135479"/>
    <w:rsid w:val="00135A88"/>
    <w:rsid w:val="00136039"/>
    <w:rsid w:val="001370B5"/>
    <w:rsid w:val="00137B91"/>
    <w:rsid w:val="001407BB"/>
    <w:rsid w:val="00141148"/>
    <w:rsid w:val="001415CD"/>
    <w:rsid w:val="00141B6A"/>
    <w:rsid w:val="00143324"/>
    <w:rsid w:val="0014345B"/>
    <w:rsid w:val="0014450B"/>
    <w:rsid w:val="0014474C"/>
    <w:rsid w:val="00144B69"/>
    <w:rsid w:val="00144F36"/>
    <w:rsid w:val="00146F2E"/>
    <w:rsid w:val="00151825"/>
    <w:rsid w:val="00151871"/>
    <w:rsid w:val="00151F8B"/>
    <w:rsid w:val="0015273A"/>
    <w:rsid w:val="00152903"/>
    <w:rsid w:val="00152FB7"/>
    <w:rsid w:val="0015354B"/>
    <w:rsid w:val="00153EDC"/>
    <w:rsid w:val="00154FBB"/>
    <w:rsid w:val="00157493"/>
    <w:rsid w:val="00160519"/>
    <w:rsid w:val="00160FBA"/>
    <w:rsid w:val="00161426"/>
    <w:rsid w:val="001621E4"/>
    <w:rsid w:val="001639DE"/>
    <w:rsid w:val="00164CB2"/>
    <w:rsid w:val="00164FDE"/>
    <w:rsid w:val="00165335"/>
    <w:rsid w:val="00166D38"/>
    <w:rsid w:val="001703AE"/>
    <w:rsid w:val="00170CD7"/>
    <w:rsid w:val="00170CE9"/>
    <w:rsid w:val="00170F7C"/>
    <w:rsid w:val="00171F02"/>
    <w:rsid w:val="00172527"/>
    <w:rsid w:val="001727A9"/>
    <w:rsid w:val="001740C4"/>
    <w:rsid w:val="0017474B"/>
    <w:rsid w:val="001747F6"/>
    <w:rsid w:val="001749B2"/>
    <w:rsid w:val="00174E24"/>
    <w:rsid w:val="001753CB"/>
    <w:rsid w:val="001759D9"/>
    <w:rsid w:val="001764E8"/>
    <w:rsid w:val="001769BF"/>
    <w:rsid w:val="001814E6"/>
    <w:rsid w:val="001815AE"/>
    <w:rsid w:val="00181D1E"/>
    <w:rsid w:val="00181E26"/>
    <w:rsid w:val="00182321"/>
    <w:rsid w:val="001838B4"/>
    <w:rsid w:val="0018421F"/>
    <w:rsid w:val="001847C5"/>
    <w:rsid w:val="00184F49"/>
    <w:rsid w:val="0018714B"/>
    <w:rsid w:val="00187565"/>
    <w:rsid w:val="00191554"/>
    <w:rsid w:val="00193D16"/>
    <w:rsid w:val="00194674"/>
    <w:rsid w:val="00195732"/>
    <w:rsid w:val="00196085"/>
    <w:rsid w:val="00197D53"/>
    <w:rsid w:val="001A02BB"/>
    <w:rsid w:val="001A065E"/>
    <w:rsid w:val="001A0C2B"/>
    <w:rsid w:val="001A0C5B"/>
    <w:rsid w:val="001A183B"/>
    <w:rsid w:val="001A2D86"/>
    <w:rsid w:val="001A45B9"/>
    <w:rsid w:val="001A49CE"/>
    <w:rsid w:val="001A639D"/>
    <w:rsid w:val="001A66D4"/>
    <w:rsid w:val="001A67CB"/>
    <w:rsid w:val="001B0995"/>
    <w:rsid w:val="001B2408"/>
    <w:rsid w:val="001B2A3A"/>
    <w:rsid w:val="001B2E9E"/>
    <w:rsid w:val="001B2FC1"/>
    <w:rsid w:val="001B3256"/>
    <w:rsid w:val="001B4C3B"/>
    <w:rsid w:val="001B5978"/>
    <w:rsid w:val="001B6A68"/>
    <w:rsid w:val="001C00ED"/>
    <w:rsid w:val="001C0251"/>
    <w:rsid w:val="001C0D44"/>
    <w:rsid w:val="001C1C09"/>
    <w:rsid w:val="001C2709"/>
    <w:rsid w:val="001C37DC"/>
    <w:rsid w:val="001C3BCD"/>
    <w:rsid w:val="001C473C"/>
    <w:rsid w:val="001C4EBE"/>
    <w:rsid w:val="001C59C6"/>
    <w:rsid w:val="001C6176"/>
    <w:rsid w:val="001C64B2"/>
    <w:rsid w:val="001C655C"/>
    <w:rsid w:val="001C7711"/>
    <w:rsid w:val="001D0013"/>
    <w:rsid w:val="001D0166"/>
    <w:rsid w:val="001D08EA"/>
    <w:rsid w:val="001D0B1D"/>
    <w:rsid w:val="001D0E6E"/>
    <w:rsid w:val="001D2096"/>
    <w:rsid w:val="001D218B"/>
    <w:rsid w:val="001D2341"/>
    <w:rsid w:val="001D26A5"/>
    <w:rsid w:val="001D3F6F"/>
    <w:rsid w:val="001D4374"/>
    <w:rsid w:val="001D4904"/>
    <w:rsid w:val="001D50E8"/>
    <w:rsid w:val="001D6992"/>
    <w:rsid w:val="001D69D5"/>
    <w:rsid w:val="001D6EF1"/>
    <w:rsid w:val="001E101B"/>
    <w:rsid w:val="001E17F1"/>
    <w:rsid w:val="001E3489"/>
    <w:rsid w:val="001E39E3"/>
    <w:rsid w:val="001E5616"/>
    <w:rsid w:val="001E57DB"/>
    <w:rsid w:val="001E67E4"/>
    <w:rsid w:val="001E6C18"/>
    <w:rsid w:val="001E7F3F"/>
    <w:rsid w:val="001F0994"/>
    <w:rsid w:val="001F1524"/>
    <w:rsid w:val="001F2D4E"/>
    <w:rsid w:val="001F34E8"/>
    <w:rsid w:val="001F568A"/>
    <w:rsid w:val="001F5843"/>
    <w:rsid w:val="001F5C15"/>
    <w:rsid w:val="001F6255"/>
    <w:rsid w:val="00202F16"/>
    <w:rsid w:val="00202F9E"/>
    <w:rsid w:val="002038FE"/>
    <w:rsid w:val="002039CE"/>
    <w:rsid w:val="00203CE5"/>
    <w:rsid w:val="00205062"/>
    <w:rsid w:val="002054F2"/>
    <w:rsid w:val="00205597"/>
    <w:rsid w:val="002057BD"/>
    <w:rsid w:val="002061A0"/>
    <w:rsid w:val="00206E43"/>
    <w:rsid w:val="002071EE"/>
    <w:rsid w:val="00210604"/>
    <w:rsid w:val="00210FE2"/>
    <w:rsid w:val="00211350"/>
    <w:rsid w:val="00211487"/>
    <w:rsid w:val="00211697"/>
    <w:rsid w:val="002116C1"/>
    <w:rsid w:val="00211E62"/>
    <w:rsid w:val="00211FCB"/>
    <w:rsid w:val="00212143"/>
    <w:rsid w:val="00212C95"/>
    <w:rsid w:val="002138A6"/>
    <w:rsid w:val="00213961"/>
    <w:rsid w:val="002152AD"/>
    <w:rsid w:val="00216137"/>
    <w:rsid w:val="00216CBA"/>
    <w:rsid w:val="00217EA4"/>
    <w:rsid w:val="00220585"/>
    <w:rsid w:val="0022131D"/>
    <w:rsid w:val="00221747"/>
    <w:rsid w:val="00221F92"/>
    <w:rsid w:val="002223C2"/>
    <w:rsid w:val="0022292D"/>
    <w:rsid w:val="00224653"/>
    <w:rsid w:val="00224EBC"/>
    <w:rsid w:val="002255CC"/>
    <w:rsid w:val="002256CE"/>
    <w:rsid w:val="002270FA"/>
    <w:rsid w:val="00227CFA"/>
    <w:rsid w:val="0023069D"/>
    <w:rsid w:val="002325DD"/>
    <w:rsid w:val="0023372D"/>
    <w:rsid w:val="00233E13"/>
    <w:rsid w:val="002347F3"/>
    <w:rsid w:val="002350C0"/>
    <w:rsid w:val="002353A3"/>
    <w:rsid w:val="002368CB"/>
    <w:rsid w:val="00236B4D"/>
    <w:rsid w:val="002376F0"/>
    <w:rsid w:val="00237863"/>
    <w:rsid w:val="002403B8"/>
    <w:rsid w:val="0024088D"/>
    <w:rsid w:val="00240B60"/>
    <w:rsid w:val="002422CD"/>
    <w:rsid w:val="002423E2"/>
    <w:rsid w:val="0024382A"/>
    <w:rsid w:val="002442EE"/>
    <w:rsid w:val="0024520D"/>
    <w:rsid w:val="00245C53"/>
    <w:rsid w:val="0024611E"/>
    <w:rsid w:val="002461E9"/>
    <w:rsid w:val="00247646"/>
    <w:rsid w:val="00250EAD"/>
    <w:rsid w:val="00255FB8"/>
    <w:rsid w:val="00256A09"/>
    <w:rsid w:val="00256BDE"/>
    <w:rsid w:val="00257987"/>
    <w:rsid w:val="00257A2E"/>
    <w:rsid w:val="00260B67"/>
    <w:rsid w:val="002615A9"/>
    <w:rsid w:val="00261C2E"/>
    <w:rsid w:val="00263523"/>
    <w:rsid w:val="00263565"/>
    <w:rsid w:val="00263779"/>
    <w:rsid w:val="0026582D"/>
    <w:rsid w:val="00266AAA"/>
    <w:rsid w:val="00266D68"/>
    <w:rsid w:val="002706FC"/>
    <w:rsid w:val="002712B3"/>
    <w:rsid w:val="00272610"/>
    <w:rsid w:val="00274288"/>
    <w:rsid w:val="002768D6"/>
    <w:rsid w:val="0027698C"/>
    <w:rsid w:val="002773D9"/>
    <w:rsid w:val="002775BB"/>
    <w:rsid w:val="0027772C"/>
    <w:rsid w:val="00280F52"/>
    <w:rsid w:val="00281814"/>
    <w:rsid w:val="00282357"/>
    <w:rsid w:val="00282494"/>
    <w:rsid w:val="00283786"/>
    <w:rsid w:val="00286460"/>
    <w:rsid w:val="00286F0E"/>
    <w:rsid w:val="002871DE"/>
    <w:rsid w:val="00287A29"/>
    <w:rsid w:val="0029050E"/>
    <w:rsid w:val="00291449"/>
    <w:rsid w:val="00291DD6"/>
    <w:rsid w:val="00292D9D"/>
    <w:rsid w:val="00293C24"/>
    <w:rsid w:val="0029418C"/>
    <w:rsid w:val="00294695"/>
    <w:rsid w:val="00296537"/>
    <w:rsid w:val="0029769A"/>
    <w:rsid w:val="002A03E2"/>
    <w:rsid w:val="002A09F5"/>
    <w:rsid w:val="002A1ECB"/>
    <w:rsid w:val="002A486F"/>
    <w:rsid w:val="002A4BD4"/>
    <w:rsid w:val="002A544B"/>
    <w:rsid w:val="002A5D50"/>
    <w:rsid w:val="002A5D67"/>
    <w:rsid w:val="002A6039"/>
    <w:rsid w:val="002A6112"/>
    <w:rsid w:val="002A624B"/>
    <w:rsid w:val="002B0B01"/>
    <w:rsid w:val="002B1E97"/>
    <w:rsid w:val="002B4D79"/>
    <w:rsid w:val="002B5F00"/>
    <w:rsid w:val="002B627F"/>
    <w:rsid w:val="002B6616"/>
    <w:rsid w:val="002B7617"/>
    <w:rsid w:val="002C08EE"/>
    <w:rsid w:val="002C19AE"/>
    <w:rsid w:val="002C1C7C"/>
    <w:rsid w:val="002C278F"/>
    <w:rsid w:val="002C2CF6"/>
    <w:rsid w:val="002C39AC"/>
    <w:rsid w:val="002C39D6"/>
    <w:rsid w:val="002C3F97"/>
    <w:rsid w:val="002C456F"/>
    <w:rsid w:val="002C5B6B"/>
    <w:rsid w:val="002C6742"/>
    <w:rsid w:val="002C6868"/>
    <w:rsid w:val="002D0568"/>
    <w:rsid w:val="002D0D98"/>
    <w:rsid w:val="002D4BB9"/>
    <w:rsid w:val="002D501A"/>
    <w:rsid w:val="002D53F7"/>
    <w:rsid w:val="002D6062"/>
    <w:rsid w:val="002E11E9"/>
    <w:rsid w:val="002E146B"/>
    <w:rsid w:val="002E1BC2"/>
    <w:rsid w:val="002E2E07"/>
    <w:rsid w:val="002E4047"/>
    <w:rsid w:val="002E42A2"/>
    <w:rsid w:val="002E4A1F"/>
    <w:rsid w:val="002E6AB4"/>
    <w:rsid w:val="002E6B57"/>
    <w:rsid w:val="002E7B3E"/>
    <w:rsid w:val="002F2332"/>
    <w:rsid w:val="002F3415"/>
    <w:rsid w:val="002F3538"/>
    <w:rsid w:val="002F3F9E"/>
    <w:rsid w:val="002F5211"/>
    <w:rsid w:val="002F6A72"/>
    <w:rsid w:val="002F740C"/>
    <w:rsid w:val="0030042D"/>
    <w:rsid w:val="0030059A"/>
    <w:rsid w:val="00300ADC"/>
    <w:rsid w:val="00301DE0"/>
    <w:rsid w:val="00302811"/>
    <w:rsid w:val="00302835"/>
    <w:rsid w:val="00304F30"/>
    <w:rsid w:val="00305304"/>
    <w:rsid w:val="00305417"/>
    <w:rsid w:val="00305980"/>
    <w:rsid w:val="00305C62"/>
    <w:rsid w:val="0030675C"/>
    <w:rsid w:val="00307ABD"/>
    <w:rsid w:val="00310A90"/>
    <w:rsid w:val="00312FC5"/>
    <w:rsid w:val="00312FCE"/>
    <w:rsid w:val="00313CA7"/>
    <w:rsid w:val="003148D5"/>
    <w:rsid w:val="003152BB"/>
    <w:rsid w:val="00315D68"/>
    <w:rsid w:val="00316B62"/>
    <w:rsid w:val="00316DDB"/>
    <w:rsid w:val="00316DE8"/>
    <w:rsid w:val="0031769C"/>
    <w:rsid w:val="00317706"/>
    <w:rsid w:val="003177F9"/>
    <w:rsid w:val="003215C8"/>
    <w:rsid w:val="00323CF8"/>
    <w:rsid w:val="00326411"/>
    <w:rsid w:val="00327BCB"/>
    <w:rsid w:val="00327F1C"/>
    <w:rsid w:val="00331597"/>
    <w:rsid w:val="00332BE6"/>
    <w:rsid w:val="00333FD8"/>
    <w:rsid w:val="00340178"/>
    <w:rsid w:val="00341213"/>
    <w:rsid w:val="00342E7F"/>
    <w:rsid w:val="00343089"/>
    <w:rsid w:val="00343BE4"/>
    <w:rsid w:val="0034413D"/>
    <w:rsid w:val="00344515"/>
    <w:rsid w:val="00344DAD"/>
    <w:rsid w:val="003458E1"/>
    <w:rsid w:val="00346029"/>
    <w:rsid w:val="00346114"/>
    <w:rsid w:val="0034746B"/>
    <w:rsid w:val="003512D4"/>
    <w:rsid w:val="00352043"/>
    <w:rsid w:val="00352219"/>
    <w:rsid w:val="003540AA"/>
    <w:rsid w:val="003553E5"/>
    <w:rsid w:val="00356468"/>
    <w:rsid w:val="00357161"/>
    <w:rsid w:val="003577A3"/>
    <w:rsid w:val="00357A74"/>
    <w:rsid w:val="00360E95"/>
    <w:rsid w:val="00361604"/>
    <w:rsid w:val="003635CA"/>
    <w:rsid w:val="00364814"/>
    <w:rsid w:val="00365301"/>
    <w:rsid w:val="00365955"/>
    <w:rsid w:val="00365E6E"/>
    <w:rsid w:val="003675AE"/>
    <w:rsid w:val="003679D0"/>
    <w:rsid w:val="00367DFD"/>
    <w:rsid w:val="00370846"/>
    <w:rsid w:val="00371222"/>
    <w:rsid w:val="003713D1"/>
    <w:rsid w:val="00372893"/>
    <w:rsid w:val="00374E89"/>
    <w:rsid w:val="00375089"/>
    <w:rsid w:val="00376E55"/>
    <w:rsid w:val="003776A1"/>
    <w:rsid w:val="003802B9"/>
    <w:rsid w:val="0038073F"/>
    <w:rsid w:val="00380D18"/>
    <w:rsid w:val="00381438"/>
    <w:rsid w:val="003817D7"/>
    <w:rsid w:val="00382626"/>
    <w:rsid w:val="0038294E"/>
    <w:rsid w:val="00382C58"/>
    <w:rsid w:val="00382D83"/>
    <w:rsid w:val="00383C1F"/>
    <w:rsid w:val="00385030"/>
    <w:rsid w:val="003856AE"/>
    <w:rsid w:val="003856C8"/>
    <w:rsid w:val="00387CBC"/>
    <w:rsid w:val="0039014C"/>
    <w:rsid w:val="00390189"/>
    <w:rsid w:val="00390366"/>
    <w:rsid w:val="003905C8"/>
    <w:rsid w:val="003906FC"/>
    <w:rsid w:val="00390EC0"/>
    <w:rsid w:val="00391809"/>
    <w:rsid w:val="0039187D"/>
    <w:rsid w:val="003918A1"/>
    <w:rsid w:val="00391BD3"/>
    <w:rsid w:val="0039212A"/>
    <w:rsid w:val="003925F2"/>
    <w:rsid w:val="00392B08"/>
    <w:rsid w:val="003930BE"/>
    <w:rsid w:val="00393DAB"/>
    <w:rsid w:val="00394074"/>
    <w:rsid w:val="00394C6F"/>
    <w:rsid w:val="00396119"/>
    <w:rsid w:val="0039736F"/>
    <w:rsid w:val="00397991"/>
    <w:rsid w:val="00397CBA"/>
    <w:rsid w:val="003A0039"/>
    <w:rsid w:val="003A1707"/>
    <w:rsid w:val="003A1EF8"/>
    <w:rsid w:val="003A2806"/>
    <w:rsid w:val="003A35F3"/>
    <w:rsid w:val="003A4B51"/>
    <w:rsid w:val="003A552B"/>
    <w:rsid w:val="003A7228"/>
    <w:rsid w:val="003B0428"/>
    <w:rsid w:val="003B0606"/>
    <w:rsid w:val="003B13A0"/>
    <w:rsid w:val="003B15C4"/>
    <w:rsid w:val="003B1B5B"/>
    <w:rsid w:val="003B1BEF"/>
    <w:rsid w:val="003B1FAD"/>
    <w:rsid w:val="003B2E21"/>
    <w:rsid w:val="003B3150"/>
    <w:rsid w:val="003B3260"/>
    <w:rsid w:val="003B46BC"/>
    <w:rsid w:val="003B53B1"/>
    <w:rsid w:val="003B53C1"/>
    <w:rsid w:val="003B5877"/>
    <w:rsid w:val="003B5E1A"/>
    <w:rsid w:val="003B607E"/>
    <w:rsid w:val="003B6140"/>
    <w:rsid w:val="003B7225"/>
    <w:rsid w:val="003C056C"/>
    <w:rsid w:val="003C0880"/>
    <w:rsid w:val="003C1F1A"/>
    <w:rsid w:val="003C28D4"/>
    <w:rsid w:val="003C6306"/>
    <w:rsid w:val="003C7613"/>
    <w:rsid w:val="003D08A3"/>
    <w:rsid w:val="003D24AA"/>
    <w:rsid w:val="003D2698"/>
    <w:rsid w:val="003D37D2"/>
    <w:rsid w:val="003D4CB9"/>
    <w:rsid w:val="003D556A"/>
    <w:rsid w:val="003D5CC2"/>
    <w:rsid w:val="003D7EF8"/>
    <w:rsid w:val="003E00CD"/>
    <w:rsid w:val="003E2244"/>
    <w:rsid w:val="003E4549"/>
    <w:rsid w:val="003E4CA4"/>
    <w:rsid w:val="003E4D96"/>
    <w:rsid w:val="003E688E"/>
    <w:rsid w:val="003E7397"/>
    <w:rsid w:val="003E7CEC"/>
    <w:rsid w:val="003E7E55"/>
    <w:rsid w:val="003F0299"/>
    <w:rsid w:val="003F0503"/>
    <w:rsid w:val="003F1A0E"/>
    <w:rsid w:val="003F216A"/>
    <w:rsid w:val="003F2D80"/>
    <w:rsid w:val="003F41F6"/>
    <w:rsid w:val="003F4919"/>
    <w:rsid w:val="003F77FC"/>
    <w:rsid w:val="00400560"/>
    <w:rsid w:val="004015EC"/>
    <w:rsid w:val="00401D46"/>
    <w:rsid w:val="00401EB0"/>
    <w:rsid w:val="00401F64"/>
    <w:rsid w:val="0040225D"/>
    <w:rsid w:val="00402347"/>
    <w:rsid w:val="004023ED"/>
    <w:rsid w:val="0040264A"/>
    <w:rsid w:val="00402B0C"/>
    <w:rsid w:val="0040348E"/>
    <w:rsid w:val="00403BAB"/>
    <w:rsid w:val="00403C31"/>
    <w:rsid w:val="00405545"/>
    <w:rsid w:val="00406E5A"/>
    <w:rsid w:val="004104A5"/>
    <w:rsid w:val="00410704"/>
    <w:rsid w:val="00410970"/>
    <w:rsid w:val="00410CEC"/>
    <w:rsid w:val="00410EE8"/>
    <w:rsid w:val="00411408"/>
    <w:rsid w:val="004114A1"/>
    <w:rsid w:val="00411669"/>
    <w:rsid w:val="00411C94"/>
    <w:rsid w:val="00412A6A"/>
    <w:rsid w:val="00412F39"/>
    <w:rsid w:val="004133EB"/>
    <w:rsid w:val="00413581"/>
    <w:rsid w:val="00414E16"/>
    <w:rsid w:val="004154D8"/>
    <w:rsid w:val="00416E60"/>
    <w:rsid w:val="00417C63"/>
    <w:rsid w:val="004202CB"/>
    <w:rsid w:val="0042248D"/>
    <w:rsid w:val="00422DE8"/>
    <w:rsid w:val="00423DB8"/>
    <w:rsid w:val="00423E52"/>
    <w:rsid w:val="0042427C"/>
    <w:rsid w:val="00424EE6"/>
    <w:rsid w:val="00425EFB"/>
    <w:rsid w:val="00427757"/>
    <w:rsid w:val="00427C42"/>
    <w:rsid w:val="004303BF"/>
    <w:rsid w:val="00431941"/>
    <w:rsid w:val="00432849"/>
    <w:rsid w:val="004331BB"/>
    <w:rsid w:val="0043436E"/>
    <w:rsid w:val="004355C1"/>
    <w:rsid w:val="0043562F"/>
    <w:rsid w:val="00435661"/>
    <w:rsid w:val="00435787"/>
    <w:rsid w:val="00435B18"/>
    <w:rsid w:val="00435F8F"/>
    <w:rsid w:val="00436668"/>
    <w:rsid w:val="0043730C"/>
    <w:rsid w:val="00440A09"/>
    <w:rsid w:val="00440AA4"/>
    <w:rsid w:val="00440ECB"/>
    <w:rsid w:val="00440EEB"/>
    <w:rsid w:val="004412AA"/>
    <w:rsid w:val="00441A82"/>
    <w:rsid w:val="00441CB4"/>
    <w:rsid w:val="00442BD1"/>
    <w:rsid w:val="00443B04"/>
    <w:rsid w:val="00443CD0"/>
    <w:rsid w:val="00444DD6"/>
    <w:rsid w:val="0044691D"/>
    <w:rsid w:val="00447C02"/>
    <w:rsid w:val="004500C0"/>
    <w:rsid w:val="00451297"/>
    <w:rsid w:val="004522C2"/>
    <w:rsid w:val="004525C4"/>
    <w:rsid w:val="00454D4D"/>
    <w:rsid w:val="00454DA6"/>
    <w:rsid w:val="0045503B"/>
    <w:rsid w:val="00456DD8"/>
    <w:rsid w:val="00460B63"/>
    <w:rsid w:val="00461413"/>
    <w:rsid w:val="0046189C"/>
    <w:rsid w:val="00461A53"/>
    <w:rsid w:val="00461C64"/>
    <w:rsid w:val="00463C1D"/>
    <w:rsid w:val="00464796"/>
    <w:rsid w:val="00464E75"/>
    <w:rsid w:val="00465DA4"/>
    <w:rsid w:val="00465E27"/>
    <w:rsid w:val="0046686B"/>
    <w:rsid w:val="00466CDA"/>
    <w:rsid w:val="00470F46"/>
    <w:rsid w:val="00471822"/>
    <w:rsid w:val="00472056"/>
    <w:rsid w:val="004720CD"/>
    <w:rsid w:val="00472B63"/>
    <w:rsid w:val="00474A0C"/>
    <w:rsid w:val="00477017"/>
    <w:rsid w:val="0047716D"/>
    <w:rsid w:val="0048021B"/>
    <w:rsid w:val="00480443"/>
    <w:rsid w:val="00481F1A"/>
    <w:rsid w:val="00482EC0"/>
    <w:rsid w:val="0048387E"/>
    <w:rsid w:val="004838B9"/>
    <w:rsid w:val="00483BAA"/>
    <w:rsid w:val="00484182"/>
    <w:rsid w:val="004855A0"/>
    <w:rsid w:val="0048642F"/>
    <w:rsid w:val="00487377"/>
    <w:rsid w:val="00487A57"/>
    <w:rsid w:val="00490341"/>
    <w:rsid w:val="004909D9"/>
    <w:rsid w:val="00490FC2"/>
    <w:rsid w:val="00491D71"/>
    <w:rsid w:val="00495050"/>
    <w:rsid w:val="00497B52"/>
    <w:rsid w:val="004A04B3"/>
    <w:rsid w:val="004A10D9"/>
    <w:rsid w:val="004A1453"/>
    <w:rsid w:val="004A1DA5"/>
    <w:rsid w:val="004A2003"/>
    <w:rsid w:val="004A29F3"/>
    <w:rsid w:val="004A3332"/>
    <w:rsid w:val="004A4173"/>
    <w:rsid w:val="004A5427"/>
    <w:rsid w:val="004A57E6"/>
    <w:rsid w:val="004A5BC1"/>
    <w:rsid w:val="004A5DD3"/>
    <w:rsid w:val="004A6653"/>
    <w:rsid w:val="004A66C1"/>
    <w:rsid w:val="004A6D6D"/>
    <w:rsid w:val="004B0034"/>
    <w:rsid w:val="004B05DF"/>
    <w:rsid w:val="004B1BB5"/>
    <w:rsid w:val="004B22F9"/>
    <w:rsid w:val="004B2389"/>
    <w:rsid w:val="004B4F92"/>
    <w:rsid w:val="004B5295"/>
    <w:rsid w:val="004B55CD"/>
    <w:rsid w:val="004B5B0C"/>
    <w:rsid w:val="004B65BA"/>
    <w:rsid w:val="004B6E3A"/>
    <w:rsid w:val="004B78B8"/>
    <w:rsid w:val="004C06CE"/>
    <w:rsid w:val="004C50EC"/>
    <w:rsid w:val="004C552A"/>
    <w:rsid w:val="004C5596"/>
    <w:rsid w:val="004C5680"/>
    <w:rsid w:val="004C5EBF"/>
    <w:rsid w:val="004C6F27"/>
    <w:rsid w:val="004C775A"/>
    <w:rsid w:val="004C7833"/>
    <w:rsid w:val="004C7E63"/>
    <w:rsid w:val="004D07F2"/>
    <w:rsid w:val="004D0882"/>
    <w:rsid w:val="004D0907"/>
    <w:rsid w:val="004D1DCB"/>
    <w:rsid w:val="004D2070"/>
    <w:rsid w:val="004D2131"/>
    <w:rsid w:val="004D27CD"/>
    <w:rsid w:val="004D2F30"/>
    <w:rsid w:val="004D3544"/>
    <w:rsid w:val="004D355C"/>
    <w:rsid w:val="004D3646"/>
    <w:rsid w:val="004D49AA"/>
    <w:rsid w:val="004D4BA0"/>
    <w:rsid w:val="004D5A95"/>
    <w:rsid w:val="004D62DA"/>
    <w:rsid w:val="004D6329"/>
    <w:rsid w:val="004D66EA"/>
    <w:rsid w:val="004D74D0"/>
    <w:rsid w:val="004E0275"/>
    <w:rsid w:val="004E2143"/>
    <w:rsid w:val="004E34B6"/>
    <w:rsid w:val="004E3B1E"/>
    <w:rsid w:val="004E4115"/>
    <w:rsid w:val="004E4E12"/>
    <w:rsid w:val="004E6D7B"/>
    <w:rsid w:val="004E7931"/>
    <w:rsid w:val="004E7B60"/>
    <w:rsid w:val="004F00CA"/>
    <w:rsid w:val="004F05B4"/>
    <w:rsid w:val="004F0CC9"/>
    <w:rsid w:val="004F1463"/>
    <w:rsid w:val="004F3844"/>
    <w:rsid w:val="004F3B56"/>
    <w:rsid w:val="004F4039"/>
    <w:rsid w:val="004F48BB"/>
    <w:rsid w:val="004F5A78"/>
    <w:rsid w:val="005015ED"/>
    <w:rsid w:val="00502106"/>
    <w:rsid w:val="00502253"/>
    <w:rsid w:val="00503CA7"/>
    <w:rsid w:val="005042C4"/>
    <w:rsid w:val="00504857"/>
    <w:rsid w:val="00504B8F"/>
    <w:rsid w:val="005058C4"/>
    <w:rsid w:val="00506E6A"/>
    <w:rsid w:val="00507156"/>
    <w:rsid w:val="00507539"/>
    <w:rsid w:val="00507B73"/>
    <w:rsid w:val="005108C5"/>
    <w:rsid w:val="005116DB"/>
    <w:rsid w:val="00511DB5"/>
    <w:rsid w:val="00512E70"/>
    <w:rsid w:val="005130BE"/>
    <w:rsid w:val="005147A9"/>
    <w:rsid w:val="005151E9"/>
    <w:rsid w:val="005159F8"/>
    <w:rsid w:val="00515AFD"/>
    <w:rsid w:val="00516261"/>
    <w:rsid w:val="00516AD1"/>
    <w:rsid w:val="00521D94"/>
    <w:rsid w:val="0052325A"/>
    <w:rsid w:val="005237C7"/>
    <w:rsid w:val="005238AE"/>
    <w:rsid w:val="00524866"/>
    <w:rsid w:val="005260E9"/>
    <w:rsid w:val="00527912"/>
    <w:rsid w:val="0053066D"/>
    <w:rsid w:val="00531146"/>
    <w:rsid w:val="0053261A"/>
    <w:rsid w:val="005337D6"/>
    <w:rsid w:val="00534442"/>
    <w:rsid w:val="005350B8"/>
    <w:rsid w:val="00535463"/>
    <w:rsid w:val="00535D5A"/>
    <w:rsid w:val="00535EA0"/>
    <w:rsid w:val="0053604E"/>
    <w:rsid w:val="00536E99"/>
    <w:rsid w:val="005378C0"/>
    <w:rsid w:val="00537A26"/>
    <w:rsid w:val="0054015E"/>
    <w:rsid w:val="00540DD3"/>
    <w:rsid w:val="005413AF"/>
    <w:rsid w:val="00542656"/>
    <w:rsid w:val="0054325C"/>
    <w:rsid w:val="00544C0D"/>
    <w:rsid w:val="00544C78"/>
    <w:rsid w:val="005454A6"/>
    <w:rsid w:val="00545A0C"/>
    <w:rsid w:val="00545C11"/>
    <w:rsid w:val="005464E2"/>
    <w:rsid w:val="00546627"/>
    <w:rsid w:val="00546BC9"/>
    <w:rsid w:val="00547372"/>
    <w:rsid w:val="00547743"/>
    <w:rsid w:val="0054784F"/>
    <w:rsid w:val="00547A44"/>
    <w:rsid w:val="00550127"/>
    <w:rsid w:val="005501C4"/>
    <w:rsid w:val="005504D9"/>
    <w:rsid w:val="00550C4A"/>
    <w:rsid w:val="00551B81"/>
    <w:rsid w:val="0055325F"/>
    <w:rsid w:val="005546D9"/>
    <w:rsid w:val="00554797"/>
    <w:rsid w:val="00554DCD"/>
    <w:rsid w:val="00555453"/>
    <w:rsid w:val="005570E5"/>
    <w:rsid w:val="00557CAE"/>
    <w:rsid w:val="00560ACC"/>
    <w:rsid w:val="00560E40"/>
    <w:rsid w:val="005610D2"/>
    <w:rsid w:val="0056349D"/>
    <w:rsid w:val="005643AD"/>
    <w:rsid w:val="005648BD"/>
    <w:rsid w:val="00565141"/>
    <w:rsid w:val="005652C3"/>
    <w:rsid w:val="005667BC"/>
    <w:rsid w:val="00567B07"/>
    <w:rsid w:val="00570B6C"/>
    <w:rsid w:val="00571405"/>
    <w:rsid w:val="00571887"/>
    <w:rsid w:val="0057242B"/>
    <w:rsid w:val="00572BFC"/>
    <w:rsid w:val="00572D69"/>
    <w:rsid w:val="0057329B"/>
    <w:rsid w:val="00575277"/>
    <w:rsid w:val="00576E1F"/>
    <w:rsid w:val="00580820"/>
    <w:rsid w:val="00581D5E"/>
    <w:rsid w:val="00581F33"/>
    <w:rsid w:val="005824C1"/>
    <w:rsid w:val="00582619"/>
    <w:rsid w:val="005829B5"/>
    <w:rsid w:val="0058325B"/>
    <w:rsid w:val="00583F84"/>
    <w:rsid w:val="00586449"/>
    <w:rsid w:val="00586C7A"/>
    <w:rsid w:val="00590201"/>
    <w:rsid w:val="00590B0B"/>
    <w:rsid w:val="0059112C"/>
    <w:rsid w:val="00592530"/>
    <w:rsid w:val="005926CD"/>
    <w:rsid w:val="00593C19"/>
    <w:rsid w:val="005949DF"/>
    <w:rsid w:val="0059534D"/>
    <w:rsid w:val="00595EC0"/>
    <w:rsid w:val="00596510"/>
    <w:rsid w:val="005979BF"/>
    <w:rsid w:val="005A18C5"/>
    <w:rsid w:val="005A1D95"/>
    <w:rsid w:val="005A283E"/>
    <w:rsid w:val="005A2B8A"/>
    <w:rsid w:val="005A4BD9"/>
    <w:rsid w:val="005A5ADB"/>
    <w:rsid w:val="005A73D3"/>
    <w:rsid w:val="005A7FEC"/>
    <w:rsid w:val="005B10DE"/>
    <w:rsid w:val="005B467F"/>
    <w:rsid w:val="005B46DB"/>
    <w:rsid w:val="005B4EA3"/>
    <w:rsid w:val="005B6193"/>
    <w:rsid w:val="005B65B6"/>
    <w:rsid w:val="005B6C54"/>
    <w:rsid w:val="005B6C62"/>
    <w:rsid w:val="005B6EF8"/>
    <w:rsid w:val="005B7C62"/>
    <w:rsid w:val="005C0123"/>
    <w:rsid w:val="005C0A96"/>
    <w:rsid w:val="005C0D87"/>
    <w:rsid w:val="005C1A64"/>
    <w:rsid w:val="005C2137"/>
    <w:rsid w:val="005C48E9"/>
    <w:rsid w:val="005C61DE"/>
    <w:rsid w:val="005C64E0"/>
    <w:rsid w:val="005C7765"/>
    <w:rsid w:val="005C79EA"/>
    <w:rsid w:val="005C7E8D"/>
    <w:rsid w:val="005D04E5"/>
    <w:rsid w:val="005D0FA9"/>
    <w:rsid w:val="005D103C"/>
    <w:rsid w:val="005D12C0"/>
    <w:rsid w:val="005D1699"/>
    <w:rsid w:val="005D228F"/>
    <w:rsid w:val="005D2B7B"/>
    <w:rsid w:val="005D3376"/>
    <w:rsid w:val="005D380C"/>
    <w:rsid w:val="005D3852"/>
    <w:rsid w:val="005D4AA5"/>
    <w:rsid w:val="005D517B"/>
    <w:rsid w:val="005D6393"/>
    <w:rsid w:val="005D6864"/>
    <w:rsid w:val="005D7054"/>
    <w:rsid w:val="005D71AA"/>
    <w:rsid w:val="005D72CF"/>
    <w:rsid w:val="005D7561"/>
    <w:rsid w:val="005E1E1C"/>
    <w:rsid w:val="005E2590"/>
    <w:rsid w:val="005E2FAD"/>
    <w:rsid w:val="005E362E"/>
    <w:rsid w:val="005E364D"/>
    <w:rsid w:val="005E3BAD"/>
    <w:rsid w:val="005E40F9"/>
    <w:rsid w:val="005E4213"/>
    <w:rsid w:val="005E429E"/>
    <w:rsid w:val="005E457A"/>
    <w:rsid w:val="005E4843"/>
    <w:rsid w:val="005E559C"/>
    <w:rsid w:val="005F0713"/>
    <w:rsid w:val="005F1DC8"/>
    <w:rsid w:val="005F1FB6"/>
    <w:rsid w:val="005F3485"/>
    <w:rsid w:val="005F49C1"/>
    <w:rsid w:val="005F56A1"/>
    <w:rsid w:val="005F6CCD"/>
    <w:rsid w:val="00600765"/>
    <w:rsid w:val="0060292A"/>
    <w:rsid w:val="00602CF6"/>
    <w:rsid w:val="00605B8E"/>
    <w:rsid w:val="00606A99"/>
    <w:rsid w:val="00607241"/>
    <w:rsid w:val="006104FE"/>
    <w:rsid w:val="00611421"/>
    <w:rsid w:val="0061201C"/>
    <w:rsid w:val="006120A8"/>
    <w:rsid w:val="006120EC"/>
    <w:rsid w:val="006122CF"/>
    <w:rsid w:val="006132C2"/>
    <w:rsid w:val="00613B33"/>
    <w:rsid w:val="00613DFD"/>
    <w:rsid w:val="00613FCD"/>
    <w:rsid w:val="00614C07"/>
    <w:rsid w:val="006158FD"/>
    <w:rsid w:val="006164B8"/>
    <w:rsid w:val="006169BF"/>
    <w:rsid w:val="00616C41"/>
    <w:rsid w:val="006175D3"/>
    <w:rsid w:val="00620D2A"/>
    <w:rsid w:val="00623025"/>
    <w:rsid w:val="0062355D"/>
    <w:rsid w:val="00623A74"/>
    <w:rsid w:val="00625304"/>
    <w:rsid w:val="00625418"/>
    <w:rsid w:val="0063116E"/>
    <w:rsid w:val="0063151B"/>
    <w:rsid w:val="00631678"/>
    <w:rsid w:val="00631CED"/>
    <w:rsid w:val="0063266F"/>
    <w:rsid w:val="0063512B"/>
    <w:rsid w:val="00640AC3"/>
    <w:rsid w:val="0064134C"/>
    <w:rsid w:val="00641F89"/>
    <w:rsid w:val="00643ABF"/>
    <w:rsid w:val="006458E0"/>
    <w:rsid w:val="006465D3"/>
    <w:rsid w:val="00646896"/>
    <w:rsid w:val="00646C30"/>
    <w:rsid w:val="0064722A"/>
    <w:rsid w:val="00647B42"/>
    <w:rsid w:val="00647BB4"/>
    <w:rsid w:val="006507DF"/>
    <w:rsid w:val="006516EE"/>
    <w:rsid w:val="00651D8C"/>
    <w:rsid w:val="00651F2F"/>
    <w:rsid w:val="00652276"/>
    <w:rsid w:val="00652318"/>
    <w:rsid w:val="006536C8"/>
    <w:rsid w:val="006541B1"/>
    <w:rsid w:val="00654B3E"/>
    <w:rsid w:val="006573E6"/>
    <w:rsid w:val="00657683"/>
    <w:rsid w:val="00660013"/>
    <w:rsid w:val="00660FE5"/>
    <w:rsid w:val="006616FC"/>
    <w:rsid w:val="00661B00"/>
    <w:rsid w:val="00661BFE"/>
    <w:rsid w:val="0066241E"/>
    <w:rsid w:val="00662CF8"/>
    <w:rsid w:val="006633AB"/>
    <w:rsid w:val="00663648"/>
    <w:rsid w:val="0066433A"/>
    <w:rsid w:val="0066443C"/>
    <w:rsid w:val="006648EA"/>
    <w:rsid w:val="006648F4"/>
    <w:rsid w:val="00664990"/>
    <w:rsid w:val="006657A7"/>
    <w:rsid w:val="00666AC9"/>
    <w:rsid w:val="00666B5B"/>
    <w:rsid w:val="00666CA5"/>
    <w:rsid w:val="00666F7B"/>
    <w:rsid w:val="0067009D"/>
    <w:rsid w:val="0067068B"/>
    <w:rsid w:val="006706DF"/>
    <w:rsid w:val="00670AC7"/>
    <w:rsid w:val="0067139A"/>
    <w:rsid w:val="00672AF7"/>
    <w:rsid w:val="0067526C"/>
    <w:rsid w:val="00675C4D"/>
    <w:rsid w:val="006763FE"/>
    <w:rsid w:val="00676AC6"/>
    <w:rsid w:val="0067738F"/>
    <w:rsid w:val="00683E79"/>
    <w:rsid w:val="00683FBE"/>
    <w:rsid w:val="00683FD5"/>
    <w:rsid w:val="00685592"/>
    <w:rsid w:val="006869B9"/>
    <w:rsid w:val="00686FEB"/>
    <w:rsid w:val="00687765"/>
    <w:rsid w:val="00687B0B"/>
    <w:rsid w:val="0069042B"/>
    <w:rsid w:val="00690A7F"/>
    <w:rsid w:val="00691CE9"/>
    <w:rsid w:val="00692835"/>
    <w:rsid w:val="0069409D"/>
    <w:rsid w:val="00695C70"/>
    <w:rsid w:val="00695D3E"/>
    <w:rsid w:val="006964AA"/>
    <w:rsid w:val="006967E0"/>
    <w:rsid w:val="006A0651"/>
    <w:rsid w:val="006A3AA0"/>
    <w:rsid w:val="006A3B5D"/>
    <w:rsid w:val="006A3FF0"/>
    <w:rsid w:val="006A43E9"/>
    <w:rsid w:val="006A4D98"/>
    <w:rsid w:val="006A57C7"/>
    <w:rsid w:val="006A5A7B"/>
    <w:rsid w:val="006A722D"/>
    <w:rsid w:val="006A73B4"/>
    <w:rsid w:val="006B109E"/>
    <w:rsid w:val="006B11CD"/>
    <w:rsid w:val="006B2A80"/>
    <w:rsid w:val="006B2DE6"/>
    <w:rsid w:val="006B306C"/>
    <w:rsid w:val="006B3535"/>
    <w:rsid w:val="006B3D2E"/>
    <w:rsid w:val="006B5BDA"/>
    <w:rsid w:val="006B5D55"/>
    <w:rsid w:val="006B6B03"/>
    <w:rsid w:val="006C131C"/>
    <w:rsid w:val="006C1B5A"/>
    <w:rsid w:val="006C1BE1"/>
    <w:rsid w:val="006C1C00"/>
    <w:rsid w:val="006C30E7"/>
    <w:rsid w:val="006C3903"/>
    <w:rsid w:val="006C3E1C"/>
    <w:rsid w:val="006C4232"/>
    <w:rsid w:val="006C6017"/>
    <w:rsid w:val="006C63EA"/>
    <w:rsid w:val="006C769C"/>
    <w:rsid w:val="006C7DE1"/>
    <w:rsid w:val="006D33CB"/>
    <w:rsid w:val="006D36CA"/>
    <w:rsid w:val="006D3921"/>
    <w:rsid w:val="006D3BAE"/>
    <w:rsid w:val="006D42FE"/>
    <w:rsid w:val="006D4BDE"/>
    <w:rsid w:val="006D6397"/>
    <w:rsid w:val="006D7B47"/>
    <w:rsid w:val="006E04EC"/>
    <w:rsid w:val="006E09E4"/>
    <w:rsid w:val="006E1AB9"/>
    <w:rsid w:val="006E26D3"/>
    <w:rsid w:val="006E27E8"/>
    <w:rsid w:val="006E29E9"/>
    <w:rsid w:val="006E2C0D"/>
    <w:rsid w:val="006E4E36"/>
    <w:rsid w:val="006E5EB0"/>
    <w:rsid w:val="006E701E"/>
    <w:rsid w:val="006E774B"/>
    <w:rsid w:val="006F0A3A"/>
    <w:rsid w:val="006F0B6B"/>
    <w:rsid w:val="006F0DAB"/>
    <w:rsid w:val="006F1715"/>
    <w:rsid w:val="006F25C4"/>
    <w:rsid w:val="006F2FB6"/>
    <w:rsid w:val="006F34F4"/>
    <w:rsid w:val="006F44A0"/>
    <w:rsid w:val="006F4EF4"/>
    <w:rsid w:val="006F5E93"/>
    <w:rsid w:val="006F652A"/>
    <w:rsid w:val="006F6D59"/>
    <w:rsid w:val="006F6ED9"/>
    <w:rsid w:val="0070045A"/>
    <w:rsid w:val="007004DD"/>
    <w:rsid w:val="00700F45"/>
    <w:rsid w:val="007012F4"/>
    <w:rsid w:val="007016F5"/>
    <w:rsid w:val="0070188B"/>
    <w:rsid w:val="00702283"/>
    <w:rsid w:val="00702AD4"/>
    <w:rsid w:val="00703922"/>
    <w:rsid w:val="007050E7"/>
    <w:rsid w:val="00706D14"/>
    <w:rsid w:val="00707EC3"/>
    <w:rsid w:val="0071098B"/>
    <w:rsid w:val="00710A9A"/>
    <w:rsid w:val="00710C0E"/>
    <w:rsid w:val="00710E99"/>
    <w:rsid w:val="00711957"/>
    <w:rsid w:val="007119FC"/>
    <w:rsid w:val="007127D9"/>
    <w:rsid w:val="007128E4"/>
    <w:rsid w:val="007130F5"/>
    <w:rsid w:val="0071424C"/>
    <w:rsid w:val="0071516A"/>
    <w:rsid w:val="00715DB1"/>
    <w:rsid w:val="007167E6"/>
    <w:rsid w:val="00717A66"/>
    <w:rsid w:val="0072016D"/>
    <w:rsid w:val="007222DC"/>
    <w:rsid w:val="00724921"/>
    <w:rsid w:val="00724B96"/>
    <w:rsid w:val="00724F01"/>
    <w:rsid w:val="00726BD3"/>
    <w:rsid w:val="00727748"/>
    <w:rsid w:val="0073056A"/>
    <w:rsid w:val="00730D3B"/>
    <w:rsid w:val="00732452"/>
    <w:rsid w:val="00733C5E"/>
    <w:rsid w:val="00735B36"/>
    <w:rsid w:val="00737096"/>
    <w:rsid w:val="00737210"/>
    <w:rsid w:val="007375F8"/>
    <w:rsid w:val="00737A54"/>
    <w:rsid w:val="007406F5"/>
    <w:rsid w:val="0074125A"/>
    <w:rsid w:val="00741296"/>
    <w:rsid w:val="007422FC"/>
    <w:rsid w:val="00743941"/>
    <w:rsid w:val="00744C8E"/>
    <w:rsid w:val="007463EB"/>
    <w:rsid w:val="00746E8A"/>
    <w:rsid w:val="00747271"/>
    <w:rsid w:val="00747953"/>
    <w:rsid w:val="00750429"/>
    <w:rsid w:val="007512E3"/>
    <w:rsid w:val="00751F85"/>
    <w:rsid w:val="00752E97"/>
    <w:rsid w:val="00753CF2"/>
    <w:rsid w:val="00754848"/>
    <w:rsid w:val="00754B9B"/>
    <w:rsid w:val="00755922"/>
    <w:rsid w:val="007566B9"/>
    <w:rsid w:val="00756A0E"/>
    <w:rsid w:val="00756D10"/>
    <w:rsid w:val="0076068E"/>
    <w:rsid w:val="00761B1B"/>
    <w:rsid w:val="0076298A"/>
    <w:rsid w:val="00762FDC"/>
    <w:rsid w:val="00763BC9"/>
    <w:rsid w:val="007646FE"/>
    <w:rsid w:val="007647B9"/>
    <w:rsid w:val="00764B22"/>
    <w:rsid w:val="00765E51"/>
    <w:rsid w:val="00767F52"/>
    <w:rsid w:val="0077049C"/>
    <w:rsid w:val="00770AD3"/>
    <w:rsid w:val="00770E80"/>
    <w:rsid w:val="007713FF"/>
    <w:rsid w:val="00771681"/>
    <w:rsid w:val="0077222A"/>
    <w:rsid w:val="0077284C"/>
    <w:rsid w:val="007732B3"/>
    <w:rsid w:val="00773988"/>
    <w:rsid w:val="00774E6B"/>
    <w:rsid w:val="007751BA"/>
    <w:rsid w:val="00777538"/>
    <w:rsid w:val="007804D6"/>
    <w:rsid w:val="00780AEA"/>
    <w:rsid w:val="00780D71"/>
    <w:rsid w:val="00780F86"/>
    <w:rsid w:val="00781CEE"/>
    <w:rsid w:val="007820C0"/>
    <w:rsid w:val="007828D9"/>
    <w:rsid w:val="00782E77"/>
    <w:rsid w:val="00783A22"/>
    <w:rsid w:val="00783C02"/>
    <w:rsid w:val="007842A3"/>
    <w:rsid w:val="007843F4"/>
    <w:rsid w:val="00784838"/>
    <w:rsid w:val="00785026"/>
    <w:rsid w:val="00785038"/>
    <w:rsid w:val="00785170"/>
    <w:rsid w:val="00785A4F"/>
    <w:rsid w:val="00785E63"/>
    <w:rsid w:val="00787689"/>
    <w:rsid w:val="00787DA5"/>
    <w:rsid w:val="00793369"/>
    <w:rsid w:val="0079354E"/>
    <w:rsid w:val="00793AF7"/>
    <w:rsid w:val="0079433C"/>
    <w:rsid w:val="007952F5"/>
    <w:rsid w:val="0079548C"/>
    <w:rsid w:val="0079761B"/>
    <w:rsid w:val="00797BF0"/>
    <w:rsid w:val="007A03A2"/>
    <w:rsid w:val="007A0C0A"/>
    <w:rsid w:val="007A0F4D"/>
    <w:rsid w:val="007A4F47"/>
    <w:rsid w:val="007A501E"/>
    <w:rsid w:val="007A7642"/>
    <w:rsid w:val="007B0D73"/>
    <w:rsid w:val="007B2DD3"/>
    <w:rsid w:val="007B54A2"/>
    <w:rsid w:val="007B63B0"/>
    <w:rsid w:val="007B75FF"/>
    <w:rsid w:val="007B7F64"/>
    <w:rsid w:val="007C0B3F"/>
    <w:rsid w:val="007C183D"/>
    <w:rsid w:val="007C27D6"/>
    <w:rsid w:val="007C3C23"/>
    <w:rsid w:val="007C467E"/>
    <w:rsid w:val="007C4CEA"/>
    <w:rsid w:val="007C51A1"/>
    <w:rsid w:val="007C5536"/>
    <w:rsid w:val="007C5908"/>
    <w:rsid w:val="007C6B5D"/>
    <w:rsid w:val="007C6C92"/>
    <w:rsid w:val="007C7414"/>
    <w:rsid w:val="007C7E0E"/>
    <w:rsid w:val="007D0D86"/>
    <w:rsid w:val="007D1686"/>
    <w:rsid w:val="007D1D0E"/>
    <w:rsid w:val="007D21A8"/>
    <w:rsid w:val="007D24EA"/>
    <w:rsid w:val="007D37A4"/>
    <w:rsid w:val="007D49ED"/>
    <w:rsid w:val="007D548F"/>
    <w:rsid w:val="007D5EC8"/>
    <w:rsid w:val="007D6085"/>
    <w:rsid w:val="007D7527"/>
    <w:rsid w:val="007D7A8E"/>
    <w:rsid w:val="007E006C"/>
    <w:rsid w:val="007E0A0C"/>
    <w:rsid w:val="007E0DC9"/>
    <w:rsid w:val="007E13C5"/>
    <w:rsid w:val="007E1D7F"/>
    <w:rsid w:val="007E2B28"/>
    <w:rsid w:val="007E3CFF"/>
    <w:rsid w:val="007E5112"/>
    <w:rsid w:val="007E53AF"/>
    <w:rsid w:val="007E6C49"/>
    <w:rsid w:val="007E746A"/>
    <w:rsid w:val="007E77E5"/>
    <w:rsid w:val="007F1536"/>
    <w:rsid w:val="007F2013"/>
    <w:rsid w:val="007F20AC"/>
    <w:rsid w:val="007F292E"/>
    <w:rsid w:val="007F31BB"/>
    <w:rsid w:val="007F384C"/>
    <w:rsid w:val="007F5831"/>
    <w:rsid w:val="007F6E41"/>
    <w:rsid w:val="007F7DF3"/>
    <w:rsid w:val="007F7FD2"/>
    <w:rsid w:val="00800C28"/>
    <w:rsid w:val="008013F9"/>
    <w:rsid w:val="008025BC"/>
    <w:rsid w:val="00805E3C"/>
    <w:rsid w:val="0080652A"/>
    <w:rsid w:val="008065A3"/>
    <w:rsid w:val="00806AA2"/>
    <w:rsid w:val="008073EE"/>
    <w:rsid w:val="008100D9"/>
    <w:rsid w:val="008107E5"/>
    <w:rsid w:val="008114AE"/>
    <w:rsid w:val="0081165B"/>
    <w:rsid w:val="00811D15"/>
    <w:rsid w:val="00813212"/>
    <w:rsid w:val="00813933"/>
    <w:rsid w:val="00813EF0"/>
    <w:rsid w:val="0081418C"/>
    <w:rsid w:val="00814521"/>
    <w:rsid w:val="00814BED"/>
    <w:rsid w:val="00814F7B"/>
    <w:rsid w:val="00817225"/>
    <w:rsid w:val="008172D2"/>
    <w:rsid w:val="00817512"/>
    <w:rsid w:val="008175AE"/>
    <w:rsid w:val="008200C5"/>
    <w:rsid w:val="00820952"/>
    <w:rsid w:val="00820E3A"/>
    <w:rsid w:val="008220E3"/>
    <w:rsid w:val="00822574"/>
    <w:rsid w:val="00823024"/>
    <w:rsid w:val="00823DC4"/>
    <w:rsid w:val="0082515A"/>
    <w:rsid w:val="0082632A"/>
    <w:rsid w:val="00826EC2"/>
    <w:rsid w:val="00830716"/>
    <w:rsid w:val="00830EE8"/>
    <w:rsid w:val="008310C3"/>
    <w:rsid w:val="00831210"/>
    <w:rsid w:val="00831372"/>
    <w:rsid w:val="00831AE2"/>
    <w:rsid w:val="00832036"/>
    <w:rsid w:val="008337DF"/>
    <w:rsid w:val="0083389E"/>
    <w:rsid w:val="008344B9"/>
    <w:rsid w:val="008344BE"/>
    <w:rsid w:val="00835CF7"/>
    <w:rsid w:val="00836C8C"/>
    <w:rsid w:val="00836FCB"/>
    <w:rsid w:val="0084012F"/>
    <w:rsid w:val="00840346"/>
    <w:rsid w:val="00840B0A"/>
    <w:rsid w:val="00840F03"/>
    <w:rsid w:val="008421C2"/>
    <w:rsid w:val="00843F21"/>
    <w:rsid w:val="00844E82"/>
    <w:rsid w:val="008450B6"/>
    <w:rsid w:val="00846BAE"/>
    <w:rsid w:val="00846E17"/>
    <w:rsid w:val="00846E20"/>
    <w:rsid w:val="008472B5"/>
    <w:rsid w:val="00850582"/>
    <w:rsid w:val="008513A5"/>
    <w:rsid w:val="00851752"/>
    <w:rsid w:val="00851CDC"/>
    <w:rsid w:val="008522A8"/>
    <w:rsid w:val="0085272F"/>
    <w:rsid w:val="00852A94"/>
    <w:rsid w:val="00853886"/>
    <w:rsid w:val="00854908"/>
    <w:rsid w:val="008550E6"/>
    <w:rsid w:val="00855495"/>
    <w:rsid w:val="00856074"/>
    <w:rsid w:val="00860203"/>
    <w:rsid w:val="00860541"/>
    <w:rsid w:val="00860DFA"/>
    <w:rsid w:val="008613AD"/>
    <w:rsid w:val="00861B58"/>
    <w:rsid w:val="00862956"/>
    <w:rsid w:val="00863F0A"/>
    <w:rsid w:val="0086438B"/>
    <w:rsid w:val="00864C6D"/>
    <w:rsid w:val="008651A3"/>
    <w:rsid w:val="0087007D"/>
    <w:rsid w:val="00870495"/>
    <w:rsid w:val="00870E7C"/>
    <w:rsid w:val="0087108C"/>
    <w:rsid w:val="00871B65"/>
    <w:rsid w:val="00872200"/>
    <w:rsid w:val="00872385"/>
    <w:rsid w:val="00873CDF"/>
    <w:rsid w:val="008743C6"/>
    <w:rsid w:val="00874651"/>
    <w:rsid w:val="00874922"/>
    <w:rsid w:val="0087520D"/>
    <w:rsid w:val="0087603F"/>
    <w:rsid w:val="00876B1C"/>
    <w:rsid w:val="00876BC0"/>
    <w:rsid w:val="008775E8"/>
    <w:rsid w:val="00877732"/>
    <w:rsid w:val="008800F0"/>
    <w:rsid w:val="00880318"/>
    <w:rsid w:val="008803BA"/>
    <w:rsid w:val="00880947"/>
    <w:rsid w:val="00884A89"/>
    <w:rsid w:val="00885813"/>
    <w:rsid w:val="00885966"/>
    <w:rsid w:val="0088596F"/>
    <w:rsid w:val="00886C65"/>
    <w:rsid w:val="008911D2"/>
    <w:rsid w:val="008928FC"/>
    <w:rsid w:val="00892F83"/>
    <w:rsid w:val="00894056"/>
    <w:rsid w:val="00894CD2"/>
    <w:rsid w:val="00896D18"/>
    <w:rsid w:val="00896F6E"/>
    <w:rsid w:val="008A0842"/>
    <w:rsid w:val="008A0A31"/>
    <w:rsid w:val="008A0E40"/>
    <w:rsid w:val="008A303E"/>
    <w:rsid w:val="008A3DEE"/>
    <w:rsid w:val="008A3E3E"/>
    <w:rsid w:val="008A4B10"/>
    <w:rsid w:val="008A5E20"/>
    <w:rsid w:val="008A5EB6"/>
    <w:rsid w:val="008A612F"/>
    <w:rsid w:val="008A6BDD"/>
    <w:rsid w:val="008A6C7E"/>
    <w:rsid w:val="008A6E39"/>
    <w:rsid w:val="008A7EDA"/>
    <w:rsid w:val="008B2A3B"/>
    <w:rsid w:val="008B2F83"/>
    <w:rsid w:val="008B576E"/>
    <w:rsid w:val="008B58BC"/>
    <w:rsid w:val="008B6563"/>
    <w:rsid w:val="008B71C1"/>
    <w:rsid w:val="008C1778"/>
    <w:rsid w:val="008C1D94"/>
    <w:rsid w:val="008C20CE"/>
    <w:rsid w:val="008C3426"/>
    <w:rsid w:val="008C4A48"/>
    <w:rsid w:val="008C6442"/>
    <w:rsid w:val="008D00FA"/>
    <w:rsid w:val="008D1B90"/>
    <w:rsid w:val="008D1D37"/>
    <w:rsid w:val="008D2B84"/>
    <w:rsid w:val="008D4107"/>
    <w:rsid w:val="008D4C82"/>
    <w:rsid w:val="008D63CB"/>
    <w:rsid w:val="008D7062"/>
    <w:rsid w:val="008D7827"/>
    <w:rsid w:val="008D782F"/>
    <w:rsid w:val="008D7D7C"/>
    <w:rsid w:val="008E3317"/>
    <w:rsid w:val="008E3473"/>
    <w:rsid w:val="008E5656"/>
    <w:rsid w:val="008E5BFD"/>
    <w:rsid w:val="008E685B"/>
    <w:rsid w:val="008E77D3"/>
    <w:rsid w:val="008F3A0E"/>
    <w:rsid w:val="008F548B"/>
    <w:rsid w:val="008F6464"/>
    <w:rsid w:val="008F6946"/>
    <w:rsid w:val="008F6CC9"/>
    <w:rsid w:val="00901098"/>
    <w:rsid w:val="009021EB"/>
    <w:rsid w:val="0090387F"/>
    <w:rsid w:val="00903DC4"/>
    <w:rsid w:val="009056C9"/>
    <w:rsid w:val="00905DCA"/>
    <w:rsid w:val="00906090"/>
    <w:rsid w:val="0090683A"/>
    <w:rsid w:val="00907A1E"/>
    <w:rsid w:val="00912D31"/>
    <w:rsid w:val="00913057"/>
    <w:rsid w:val="00914734"/>
    <w:rsid w:val="00916999"/>
    <w:rsid w:val="009170FB"/>
    <w:rsid w:val="00920BB8"/>
    <w:rsid w:val="00921B3A"/>
    <w:rsid w:val="00921D8C"/>
    <w:rsid w:val="0092204C"/>
    <w:rsid w:val="00922FD5"/>
    <w:rsid w:val="009236B7"/>
    <w:rsid w:val="00924450"/>
    <w:rsid w:val="009249E4"/>
    <w:rsid w:val="00925651"/>
    <w:rsid w:val="0092566C"/>
    <w:rsid w:val="00926301"/>
    <w:rsid w:val="00926428"/>
    <w:rsid w:val="009266DE"/>
    <w:rsid w:val="00927C07"/>
    <w:rsid w:val="00927E45"/>
    <w:rsid w:val="00927F3E"/>
    <w:rsid w:val="00930089"/>
    <w:rsid w:val="00930995"/>
    <w:rsid w:val="009315E4"/>
    <w:rsid w:val="009321AB"/>
    <w:rsid w:val="009326A8"/>
    <w:rsid w:val="0093291E"/>
    <w:rsid w:val="00933A1B"/>
    <w:rsid w:val="00933E8B"/>
    <w:rsid w:val="00933F3C"/>
    <w:rsid w:val="009343FE"/>
    <w:rsid w:val="00934F2D"/>
    <w:rsid w:val="00935CEE"/>
    <w:rsid w:val="009360A7"/>
    <w:rsid w:val="0093622F"/>
    <w:rsid w:val="00936C37"/>
    <w:rsid w:val="00937BAA"/>
    <w:rsid w:val="009404FC"/>
    <w:rsid w:val="009429D0"/>
    <w:rsid w:val="0094311A"/>
    <w:rsid w:val="00943313"/>
    <w:rsid w:val="00943374"/>
    <w:rsid w:val="009445AE"/>
    <w:rsid w:val="00946BB5"/>
    <w:rsid w:val="00947F85"/>
    <w:rsid w:val="009504B1"/>
    <w:rsid w:val="00950B30"/>
    <w:rsid w:val="00951470"/>
    <w:rsid w:val="0095157D"/>
    <w:rsid w:val="00951727"/>
    <w:rsid w:val="00951B92"/>
    <w:rsid w:val="00952411"/>
    <w:rsid w:val="009530EF"/>
    <w:rsid w:val="0095332E"/>
    <w:rsid w:val="009534BA"/>
    <w:rsid w:val="00953C48"/>
    <w:rsid w:val="00954BAE"/>
    <w:rsid w:val="0095521E"/>
    <w:rsid w:val="00955722"/>
    <w:rsid w:val="009575CE"/>
    <w:rsid w:val="00957713"/>
    <w:rsid w:val="00957768"/>
    <w:rsid w:val="00963A30"/>
    <w:rsid w:val="00963C73"/>
    <w:rsid w:val="00964080"/>
    <w:rsid w:val="00964698"/>
    <w:rsid w:val="009649D2"/>
    <w:rsid w:val="00967157"/>
    <w:rsid w:val="009676B8"/>
    <w:rsid w:val="00967807"/>
    <w:rsid w:val="0097025D"/>
    <w:rsid w:val="00970ED1"/>
    <w:rsid w:val="009721EC"/>
    <w:rsid w:val="00972385"/>
    <w:rsid w:val="00972644"/>
    <w:rsid w:val="009729C3"/>
    <w:rsid w:val="00973AC8"/>
    <w:rsid w:val="00974050"/>
    <w:rsid w:val="009740C5"/>
    <w:rsid w:val="009741EB"/>
    <w:rsid w:val="00974A4A"/>
    <w:rsid w:val="00974FFD"/>
    <w:rsid w:val="00975D53"/>
    <w:rsid w:val="009762B9"/>
    <w:rsid w:val="00976D20"/>
    <w:rsid w:val="0098097A"/>
    <w:rsid w:val="009823E0"/>
    <w:rsid w:val="009824DE"/>
    <w:rsid w:val="009846E8"/>
    <w:rsid w:val="00984972"/>
    <w:rsid w:val="00985D78"/>
    <w:rsid w:val="00985EC5"/>
    <w:rsid w:val="00986155"/>
    <w:rsid w:val="00986343"/>
    <w:rsid w:val="00987109"/>
    <w:rsid w:val="00987E63"/>
    <w:rsid w:val="009934E4"/>
    <w:rsid w:val="00993A8B"/>
    <w:rsid w:val="00993C5E"/>
    <w:rsid w:val="00994330"/>
    <w:rsid w:val="0099469F"/>
    <w:rsid w:val="00994A08"/>
    <w:rsid w:val="00996560"/>
    <w:rsid w:val="00996EDC"/>
    <w:rsid w:val="00997240"/>
    <w:rsid w:val="0099755A"/>
    <w:rsid w:val="009A1A43"/>
    <w:rsid w:val="009A1D00"/>
    <w:rsid w:val="009A2679"/>
    <w:rsid w:val="009A3774"/>
    <w:rsid w:val="009A393B"/>
    <w:rsid w:val="009A3E4F"/>
    <w:rsid w:val="009A51DB"/>
    <w:rsid w:val="009A6411"/>
    <w:rsid w:val="009A6908"/>
    <w:rsid w:val="009A7BEC"/>
    <w:rsid w:val="009B1400"/>
    <w:rsid w:val="009B2559"/>
    <w:rsid w:val="009B2B0C"/>
    <w:rsid w:val="009B2B8B"/>
    <w:rsid w:val="009B4063"/>
    <w:rsid w:val="009B41B3"/>
    <w:rsid w:val="009B45DA"/>
    <w:rsid w:val="009B45FB"/>
    <w:rsid w:val="009B57CF"/>
    <w:rsid w:val="009B7A5D"/>
    <w:rsid w:val="009B7DF0"/>
    <w:rsid w:val="009C1021"/>
    <w:rsid w:val="009C125D"/>
    <w:rsid w:val="009C1D20"/>
    <w:rsid w:val="009C311E"/>
    <w:rsid w:val="009C555C"/>
    <w:rsid w:val="009C55D9"/>
    <w:rsid w:val="009C5E60"/>
    <w:rsid w:val="009C61DB"/>
    <w:rsid w:val="009C779F"/>
    <w:rsid w:val="009C7BC6"/>
    <w:rsid w:val="009D147A"/>
    <w:rsid w:val="009D2377"/>
    <w:rsid w:val="009D2A5F"/>
    <w:rsid w:val="009D308C"/>
    <w:rsid w:val="009D4189"/>
    <w:rsid w:val="009D492B"/>
    <w:rsid w:val="009D5EC8"/>
    <w:rsid w:val="009D6199"/>
    <w:rsid w:val="009D6CBC"/>
    <w:rsid w:val="009D7DA5"/>
    <w:rsid w:val="009D7E1C"/>
    <w:rsid w:val="009D7F64"/>
    <w:rsid w:val="009E037A"/>
    <w:rsid w:val="009E11D7"/>
    <w:rsid w:val="009E1740"/>
    <w:rsid w:val="009E18DE"/>
    <w:rsid w:val="009E2653"/>
    <w:rsid w:val="009E2A51"/>
    <w:rsid w:val="009E2B2B"/>
    <w:rsid w:val="009E32F3"/>
    <w:rsid w:val="009E3750"/>
    <w:rsid w:val="009E4226"/>
    <w:rsid w:val="009E5915"/>
    <w:rsid w:val="009E7011"/>
    <w:rsid w:val="009E7791"/>
    <w:rsid w:val="009E79C1"/>
    <w:rsid w:val="009F07C4"/>
    <w:rsid w:val="009F099D"/>
    <w:rsid w:val="009F2A17"/>
    <w:rsid w:val="009F2AE4"/>
    <w:rsid w:val="009F2C12"/>
    <w:rsid w:val="009F42A3"/>
    <w:rsid w:val="009F4960"/>
    <w:rsid w:val="009F567D"/>
    <w:rsid w:val="009F5F43"/>
    <w:rsid w:val="009F6199"/>
    <w:rsid w:val="009F63BF"/>
    <w:rsid w:val="009F6A05"/>
    <w:rsid w:val="009F70DC"/>
    <w:rsid w:val="00A004CA"/>
    <w:rsid w:val="00A00EFF"/>
    <w:rsid w:val="00A0162C"/>
    <w:rsid w:val="00A01FA1"/>
    <w:rsid w:val="00A02368"/>
    <w:rsid w:val="00A03117"/>
    <w:rsid w:val="00A03E89"/>
    <w:rsid w:val="00A04B26"/>
    <w:rsid w:val="00A0594B"/>
    <w:rsid w:val="00A064B7"/>
    <w:rsid w:val="00A067BF"/>
    <w:rsid w:val="00A0683D"/>
    <w:rsid w:val="00A069DF"/>
    <w:rsid w:val="00A07145"/>
    <w:rsid w:val="00A1186B"/>
    <w:rsid w:val="00A1258E"/>
    <w:rsid w:val="00A128F5"/>
    <w:rsid w:val="00A1358F"/>
    <w:rsid w:val="00A13BA9"/>
    <w:rsid w:val="00A149F3"/>
    <w:rsid w:val="00A14D6E"/>
    <w:rsid w:val="00A14F8B"/>
    <w:rsid w:val="00A162E7"/>
    <w:rsid w:val="00A1678F"/>
    <w:rsid w:val="00A17926"/>
    <w:rsid w:val="00A2107C"/>
    <w:rsid w:val="00A2120E"/>
    <w:rsid w:val="00A2171B"/>
    <w:rsid w:val="00A217FE"/>
    <w:rsid w:val="00A21819"/>
    <w:rsid w:val="00A21999"/>
    <w:rsid w:val="00A224BF"/>
    <w:rsid w:val="00A22757"/>
    <w:rsid w:val="00A23A77"/>
    <w:rsid w:val="00A24227"/>
    <w:rsid w:val="00A25597"/>
    <w:rsid w:val="00A256E5"/>
    <w:rsid w:val="00A258E9"/>
    <w:rsid w:val="00A2765F"/>
    <w:rsid w:val="00A27A20"/>
    <w:rsid w:val="00A27EE9"/>
    <w:rsid w:val="00A30694"/>
    <w:rsid w:val="00A306DC"/>
    <w:rsid w:val="00A30EDE"/>
    <w:rsid w:val="00A34822"/>
    <w:rsid w:val="00A35318"/>
    <w:rsid w:val="00A35643"/>
    <w:rsid w:val="00A36AA0"/>
    <w:rsid w:val="00A36CD0"/>
    <w:rsid w:val="00A377CF"/>
    <w:rsid w:val="00A40AA8"/>
    <w:rsid w:val="00A414D7"/>
    <w:rsid w:val="00A4150B"/>
    <w:rsid w:val="00A419B1"/>
    <w:rsid w:val="00A428FB"/>
    <w:rsid w:val="00A42F61"/>
    <w:rsid w:val="00A4339E"/>
    <w:rsid w:val="00A434AA"/>
    <w:rsid w:val="00A4487B"/>
    <w:rsid w:val="00A45501"/>
    <w:rsid w:val="00A4553A"/>
    <w:rsid w:val="00A45782"/>
    <w:rsid w:val="00A4596B"/>
    <w:rsid w:val="00A47213"/>
    <w:rsid w:val="00A5090C"/>
    <w:rsid w:val="00A525BD"/>
    <w:rsid w:val="00A5283C"/>
    <w:rsid w:val="00A538E4"/>
    <w:rsid w:val="00A5476F"/>
    <w:rsid w:val="00A54886"/>
    <w:rsid w:val="00A54D7A"/>
    <w:rsid w:val="00A554B8"/>
    <w:rsid w:val="00A55EED"/>
    <w:rsid w:val="00A56384"/>
    <w:rsid w:val="00A578A2"/>
    <w:rsid w:val="00A60A8F"/>
    <w:rsid w:val="00A61FEC"/>
    <w:rsid w:val="00A622BC"/>
    <w:rsid w:val="00A66FEA"/>
    <w:rsid w:val="00A70247"/>
    <w:rsid w:val="00A708E0"/>
    <w:rsid w:val="00A70D75"/>
    <w:rsid w:val="00A70F44"/>
    <w:rsid w:val="00A715FB"/>
    <w:rsid w:val="00A728A8"/>
    <w:rsid w:val="00A7315F"/>
    <w:rsid w:val="00A73611"/>
    <w:rsid w:val="00A74249"/>
    <w:rsid w:val="00A753A5"/>
    <w:rsid w:val="00A75C9C"/>
    <w:rsid w:val="00A76D18"/>
    <w:rsid w:val="00A770A0"/>
    <w:rsid w:val="00A770F9"/>
    <w:rsid w:val="00A776F4"/>
    <w:rsid w:val="00A7773B"/>
    <w:rsid w:val="00A81501"/>
    <w:rsid w:val="00A815EF"/>
    <w:rsid w:val="00A818FC"/>
    <w:rsid w:val="00A81951"/>
    <w:rsid w:val="00A81F9C"/>
    <w:rsid w:val="00A82BE6"/>
    <w:rsid w:val="00A842CB"/>
    <w:rsid w:val="00A844A7"/>
    <w:rsid w:val="00A86AE7"/>
    <w:rsid w:val="00A86E6A"/>
    <w:rsid w:val="00A86FAF"/>
    <w:rsid w:val="00A874B5"/>
    <w:rsid w:val="00A879EA"/>
    <w:rsid w:val="00A87A38"/>
    <w:rsid w:val="00A87B79"/>
    <w:rsid w:val="00A90E5A"/>
    <w:rsid w:val="00A9112F"/>
    <w:rsid w:val="00A91F5F"/>
    <w:rsid w:val="00A92C88"/>
    <w:rsid w:val="00A92E93"/>
    <w:rsid w:val="00A93E9A"/>
    <w:rsid w:val="00A9406A"/>
    <w:rsid w:val="00A94694"/>
    <w:rsid w:val="00A953CA"/>
    <w:rsid w:val="00A95845"/>
    <w:rsid w:val="00A95E4D"/>
    <w:rsid w:val="00A96CAD"/>
    <w:rsid w:val="00A97313"/>
    <w:rsid w:val="00A97421"/>
    <w:rsid w:val="00A97B0E"/>
    <w:rsid w:val="00A97C4C"/>
    <w:rsid w:val="00AA02F0"/>
    <w:rsid w:val="00AA0A3B"/>
    <w:rsid w:val="00AA0BEA"/>
    <w:rsid w:val="00AA1AD8"/>
    <w:rsid w:val="00AA2444"/>
    <w:rsid w:val="00AA2FE4"/>
    <w:rsid w:val="00AA326B"/>
    <w:rsid w:val="00AA42AB"/>
    <w:rsid w:val="00AA495B"/>
    <w:rsid w:val="00AA4D98"/>
    <w:rsid w:val="00AA6208"/>
    <w:rsid w:val="00AB0E63"/>
    <w:rsid w:val="00AB1605"/>
    <w:rsid w:val="00AB1E11"/>
    <w:rsid w:val="00AB2E20"/>
    <w:rsid w:val="00AB3D08"/>
    <w:rsid w:val="00AB3E37"/>
    <w:rsid w:val="00AB48D9"/>
    <w:rsid w:val="00AB4ADC"/>
    <w:rsid w:val="00AB4D60"/>
    <w:rsid w:val="00AB4FC4"/>
    <w:rsid w:val="00AB514E"/>
    <w:rsid w:val="00AB5E5B"/>
    <w:rsid w:val="00AB631B"/>
    <w:rsid w:val="00AB6477"/>
    <w:rsid w:val="00AB7FBD"/>
    <w:rsid w:val="00AC023A"/>
    <w:rsid w:val="00AC1680"/>
    <w:rsid w:val="00AC17EC"/>
    <w:rsid w:val="00AC333D"/>
    <w:rsid w:val="00AC364F"/>
    <w:rsid w:val="00AC3A9E"/>
    <w:rsid w:val="00AC5546"/>
    <w:rsid w:val="00AC6A73"/>
    <w:rsid w:val="00AC6F15"/>
    <w:rsid w:val="00AC7C89"/>
    <w:rsid w:val="00AD0310"/>
    <w:rsid w:val="00AD0658"/>
    <w:rsid w:val="00AD1932"/>
    <w:rsid w:val="00AD2331"/>
    <w:rsid w:val="00AD315F"/>
    <w:rsid w:val="00AD3353"/>
    <w:rsid w:val="00AD3372"/>
    <w:rsid w:val="00AD3610"/>
    <w:rsid w:val="00AD41EC"/>
    <w:rsid w:val="00AD4649"/>
    <w:rsid w:val="00AD49E8"/>
    <w:rsid w:val="00AD50F0"/>
    <w:rsid w:val="00AD5342"/>
    <w:rsid w:val="00AD6125"/>
    <w:rsid w:val="00AD6B67"/>
    <w:rsid w:val="00AD6C54"/>
    <w:rsid w:val="00AD7789"/>
    <w:rsid w:val="00AD77AF"/>
    <w:rsid w:val="00AE03AC"/>
    <w:rsid w:val="00AE355E"/>
    <w:rsid w:val="00AE4C3C"/>
    <w:rsid w:val="00AE56DF"/>
    <w:rsid w:val="00AF03F1"/>
    <w:rsid w:val="00AF0F61"/>
    <w:rsid w:val="00AF1237"/>
    <w:rsid w:val="00AF1485"/>
    <w:rsid w:val="00AF3730"/>
    <w:rsid w:val="00AF379C"/>
    <w:rsid w:val="00AF3C41"/>
    <w:rsid w:val="00AF4F8C"/>
    <w:rsid w:val="00AF55A7"/>
    <w:rsid w:val="00AF57FB"/>
    <w:rsid w:val="00AF5964"/>
    <w:rsid w:val="00AF657E"/>
    <w:rsid w:val="00AF65EF"/>
    <w:rsid w:val="00AF6A10"/>
    <w:rsid w:val="00AF7304"/>
    <w:rsid w:val="00B017E3"/>
    <w:rsid w:val="00B01BF1"/>
    <w:rsid w:val="00B03D2F"/>
    <w:rsid w:val="00B04163"/>
    <w:rsid w:val="00B04CD3"/>
    <w:rsid w:val="00B0513E"/>
    <w:rsid w:val="00B059A1"/>
    <w:rsid w:val="00B07433"/>
    <w:rsid w:val="00B078BE"/>
    <w:rsid w:val="00B11B10"/>
    <w:rsid w:val="00B12E34"/>
    <w:rsid w:val="00B1397F"/>
    <w:rsid w:val="00B144AC"/>
    <w:rsid w:val="00B14D83"/>
    <w:rsid w:val="00B15557"/>
    <w:rsid w:val="00B15D35"/>
    <w:rsid w:val="00B22F2C"/>
    <w:rsid w:val="00B24404"/>
    <w:rsid w:val="00B256C9"/>
    <w:rsid w:val="00B258B1"/>
    <w:rsid w:val="00B26586"/>
    <w:rsid w:val="00B26E14"/>
    <w:rsid w:val="00B27D30"/>
    <w:rsid w:val="00B303D5"/>
    <w:rsid w:val="00B305E4"/>
    <w:rsid w:val="00B30E94"/>
    <w:rsid w:val="00B32384"/>
    <w:rsid w:val="00B325ED"/>
    <w:rsid w:val="00B33AC8"/>
    <w:rsid w:val="00B348AD"/>
    <w:rsid w:val="00B35F97"/>
    <w:rsid w:val="00B36407"/>
    <w:rsid w:val="00B36B1D"/>
    <w:rsid w:val="00B4020E"/>
    <w:rsid w:val="00B41BFE"/>
    <w:rsid w:val="00B41CCC"/>
    <w:rsid w:val="00B421A1"/>
    <w:rsid w:val="00B438B4"/>
    <w:rsid w:val="00B44175"/>
    <w:rsid w:val="00B44A21"/>
    <w:rsid w:val="00B45B21"/>
    <w:rsid w:val="00B46B9B"/>
    <w:rsid w:val="00B475D4"/>
    <w:rsid w:val="00B47A39"/>
    <w:rsid w:val="00B51582"/>
    <w:rsid w:val="00B520D7"/>
    <w:rsid w:val="00B52D92"/>
    <w:rsid w:val="00B53602"/>
    <w:rsid w:val="00B5502B"/>
    <w:rsid w:val="00B55719"/>
    <w:rsid w:val="00B5571B"/>
    <w:rsid w:val="00B55841"/>
    <w:rsid w:val="00B6054E"/>
    <w:rsid w:val="00B6253F"/>
    <w:rsid w:val="00B63C32"/>
    <w:rsid w:val="00B647CA"/>
    <w:rsid w:val="00B64C71"/>
    <w:rsid w:val="00B6624C"/>
    <w:rsid w:val="00B66DDC"/>
    <w:rsid w:val="00B67A5E"/>
    <w:rsid w:val="00B70124"/>
    <w:rsid w:val="00B70639"/>
    <w:rsid w:val="00B707FF"/>
    <w:rsid w:val="00B73D89"/>
    <w:rsid w:val="00B73EA1"/>
    <w:rsid w:val="00B75E06"/>
    <w:rsid w:val="00B765C6"/>
    <w:rsid w:val="00B76EFB"/>
    <w:rsid w:val="00B77E25"/>
    <w:rsid w:val="00B800A2"/>
    <w:rsid w:val="00B81C7A"/>
    <w:rsid w:val="00B81EA2"/>
    <w:rsid w:val="00B83885"/>
    <w:rsid w:val="00B84637"/>
    <w:rsid w:val="00B84BD8"/>
    <w:rsid w:val="00B84E26"/>
    <w:rsid w:val="00B85DE6"/>
    <w:rsid w:val="00B86B47"/>
    <w:rsid w:val="00B8778D"/>
    <w:rsid w:val="00B87D4E"/>
    <w:rsid w:val="00B90A97"/>
    <w:rsid w:val="00B91741"/>
    <w:rsid w:val="00B92736"/>
    <w:rsid w:val="00B94C9B"/>
    <w:rsid w:val="00B95358"/>
    <w:rsid w:val="00B954C0"/>
    <w:rsid w:val="00B977E0"/>
    <w:rsid w:val="00BA04DF"/>
    <w:rsid w:val="00BA2120"/>
    <w:rsid w:val="00BA21C1"/>
    <w:rsid w:val="00BA2523"/>
    <w:rsid w:val="00BA2975"/>
    <w:rsid w:val="00BA35DC"/>
    <w:rsid w:val="00BA4207"/>
    <w:rsid w:val="00BA4DB8"/>
    <w:rsid w:val="00BA51C4"/>
    <w:rsid w:val="00BA7237"/>
    <w:rsid w:val="00BA7794"/>
    <w:rsid w:val="00BA79DE"/>
    <w:rsid w:val="00BB0D09"/>
    <w:rsid w:val="00BB1025"/>
    <w:rsid w:val="00BB1895"/>
    <w:rsid w:val="00BB1F06"/>
    <w:rsid w:val="00BB3C29"/>
    <w:rsid w:val="00BB42F8"/>
    <w:rsid w:val="00BB4915"/>
    <w:rsid w:val="00BB4940"/>
    <w:rsid w:val="00BB62CB"/>
    <w:rsid w:val="00BC02A2"/>
    <w:rsid w:val="00BC08B8"/>
    <w:rsid w:val="00BC2770"/>
    <w:rsid w:val="00BC2AEF"/>
    <w:rsid w:val="00BC2ED9"/>
    <w:rsid w:val="00BC3AEF"/>
    <w:rsid w:val="00BC3E4A"/>
    <w:rsid w:val="00BC3F2F"/>
    <w:rsid w:val="00BC40B1"/>
    <w:rsid w:val="00BC4FF3"/>
    <w:rsid w:val="00BC53D0"/>
    <w:rsid w:val="00BC6233"/>
    <w:rsid w:val="00BC6D2B"/>
    <w:rsid w:val="00BD386F"/>
    <w:rsid w:val="00BD39C1"/>
    <w:rsid w:val="00BD4230"/>
    <w:rsid w:val="00BD44B9"/>
    <w:rsid w:val="00BD47C6"/>
    <w:rsid w:val="00BD500F"/>
    <w:rsid w:val="00BD5633"/>
    <w:rsid w:val="00BD6532"/>
    <w:rsid w:val="00BD68CD"/>
    <w:rsid w:val="00BD6AC9"/>
    <w:rsid w:val="00BD7440"/>
    <w:rsid w:val="00BD7524"/>
    <w:rsid w:val="00BE0BE4"/>
    <w:rsid w:val="00BE0D6A"/>
    <w:rsid w:val="00BE117C"/>
    <w:rsid w:val="00BE2134"/>
    <w:rsid w:val="00BE3260"/>
    <w:rsid w:val="00BE3EBC"/>
    <w:rsid w:val="00BF083D"/>
    <w:rsid w:val="00BF2414"/>
    <w:rsid w:val="00BF2C77"/>
    <w:rsid w:val="00BF31F7"/>
    <w:rsid w:val="00BF33EB"/>
    <w:rsid w:val="00BF6122"/>
    <w:rsid w:val="00BF6D86"/>
    <w:rsid w:val="00BF7C1D"/>
    <w:rsid w:val="00C00369"/>
    <w:rsid w:val="00C01E37"/>
    <w:rsid w:val="00C02325"/>
    <w:rsid w:val="00C02554"/>
    <w:rsid w:val="00C02753"/>
    <w:rsid w:val="00C05800"/>
    <w:rsid w:val="00C0679B"/>
    <w:rsid w:val="00C079D6"/>
    <w:rsid w:val="00C10C79"/>
    <w:rsid w:val="00C12693"/>
    <w:rsid w:val="00C133D9"/>
    <w:rsid w:val="00C13514"/>
    <w:rsid w:val="00C14EB6"/>
    <w:rsid w:val="00C158AC"/>
    <w:rsid w:val="00C16836"/>
    <w:rsid w:val="00C177E0"/>
    <w:rsid w:val="00C20E1A"/>
    <w:rsid w:val="00C22A5F"/>
    <w:rsid w:val="00C22E18"/>
    <w:rsid w:val="00C22F87"/>
    <w:rsid w:val="00C236FF"/>
    <w:rsid w:val="00C23AAD"/>
    <w:rsid w:val="00C24606"/>
    <w:rsid w:val="00C24748"/>
    <w:rsid w:val="00C25308"/>
    <w:rsid w:val="00C25CFE"/>
    <w:rsid w:val="00C25EE4"/>
    <w:rsid w:val="00C306DD"/>
    <w:rsid w:val="00C31630"/>
    <w:rsid w:val="00C31E6E"/>
    <w:rsid w:val="00C32154"/>
    <w:rsid w:val="00C321E4"/>
    <w:rsid w:val="00C32451"/>
    <w:rsid w:val="00C32C3A"/>
    <w:rsid w:val="00C32D4B"/>
    <w:rsid w:val="00C33683"/>
    <w:rsid w:val="00C33A1F"/>
    <w:rsid w:val="00C3454B"/>
    <w:rsid w:val="00C34C82"/>
    <w:rsid w:val="00C35B1D"/>
    <w:rsid w:val="00C35BC4"/>
    <w:rsid w:val="00C40454"/>
    <w:rsid w:val="00C40F14"/>
    <w:rsid w:val="00C41832"/>
    <w:rsid w:val="00C42D5B"/>
    <w:rsid w:val="00C442CE"/>
    <w:rsid w:val="00C461C9"/>
    <w:rsid w:val="00C46409"/>
    <w:rsid w:val="00C46D9C"/>
    <w:rsid w:val="00C46DA5"/>
    <w:rsid w:val="00C4710A"/>
    <w:rsid w:val="00C473AA"/>
    <w:rsid w:val="00C51101"/>
    <w:rsid w:val="00C514D0"/>
    <w:rsid w:val="00C52BED"/>
    <w:rsid w:val="00C53322"/>
    <w:rsid w:val="00C53615"/>
    <w:rsid w:val="00C5370B"/>
    <w:rsid w:val="00C543B4"/>
    <w:rsid w:val="00C54628"/>
    <w:rsid w:val="00C555B0"/>
    <w:rsid w:val="00C55899"/>
    <w:rsid w:val="00C5599F"/>
    <w:rsid w:val="00C55B94"/>
    <w:rsid w:val="00C56647"/>
    <w:rsid w:val="00C57B5B"/>
    <w:rsid w:val="00C57EDE"/>
    <w:rsid w:val="00C60BD5"/>
    <w:rsid w:val="00C61549"/>
    <w:rsid w:val="00C623F9"/>
    <w:rsid w:val="00C62B4C"/>
    <w:rsid w:val="00C63174"/>
    <w:rsid w:val="00C632BD"/>
    <w:rsid w:val="00C63426"/>
    <w:rsid w:val="00C6412E"/>
    <w:rsid w:val="00C66021"/>
    <w:rsid w:val="00C6647C"/>
    <w:rsid w:val="00C66EC8"/>
    <w:rsid w:val="00C712EB"/>
    <w:rsid w:val="00C713C2"/>
    <w:rsid w:val="00C7149C"/>
    <w:rsid w:val="00C751EE"/>
    <w:rsid w:val="00C764C7"/>
    <w:rsid w:val="00C769ED"/>
    <w:rsid w:val="00C80275"/>
    <w:rsid w:val="00C804C3"/>
    <w:rsid w:val="00C8092D"/>
    <w:rsid w:val="00C80F17"/>
    <w:rsid w:val="00C82450"/>
    <w:rsid w:val="00C83E15"/>
    <w:rsid w:val="00C85281"/>
    <w:rsid w:val="00C8580C"/>
    <w:rsid w:val="00C85EE1"/>
    <w:rsid w:val="00C86C1D"/>
    <w:rsid w:val="00C90043"/>
    <w:rsid w:val="00C91923"/>
    <w:rsid w:val="00C91FB5"/>
    <w:rsid w:val="00C93249"/>
    <w:rsid w:val="00C937A9"/>
    <w:rsid w:val="00C93958"/>
    <w:rsid w:val="00C94563"/>
    <w:rsid w:val="00C96443"/>
    <w:rsid w:val="00C964CD"/>
    <w:rsid w:val="00C97643"/>
    <w:rsid w:val="00C979B7"/>
    <w:rsid w:val="00C97BBD"/>
    <w:rsid w:val="00CA03B2"/>
    <w:rsid w:val="00CA07F0"/>
    <w:rsid w:val="00CA0A66"/>
    <w:rsid w:val="00CA293A"/>
    <w:rsid w:val="00CA2AB8"/>
    <w:rsid w:val="00CA451A"/>
    <w:rsid w:val="00CA4EE9"/>
    <w:rsid w:val="00CA546A"/>
    <w:rsid w:val="00CA55FF"/>
    <w:rsid w:val="00CA5ED7"/>
    <w:rsid w:val="00CA68EB"/>
    <w:rsid w:val="00CA72D2"/>
    <w:rsid w:val="00CA7328"/>
    <w:rsid w:val="00CB0342"/>
    <w:rsid w:val="00CB1206"/>
    <w:rsid w:val="00CB1736"/>
    <w:rsid w:val="00CB1D7F"/>
    <w:rsid w:val="00CB263D"/>
    <w:rsid w:val="00CB266B"/>
    <w:rsid w:val="00CB29D6"/>
    <w:rsid w:val="00CB2DC0"/>
    <w:rsid w:val="00CB3747"/>
    <w:rsid w:val="00CB3F02"/>
    <w:rsid w:val="00CB578D"/>
    <w:rsid w:val="00CB5F6A"/>
    <w:rsid w:val="00CB63A7"/>
    <w:rsid w:val="00CB656E"/>
    <w:rsid w:val="00CB695B"/>
    <w:rsid w:val="00CB6F03"/>
    <w:rsid w:val="00CB74F9"/>
    <w:rsid w:val="00CB770C"/>
    <w:rsid w:val="00CC303A"/>
    <w:rsid w:val="00CC361D"/>
    <w:rsid w:val="00CC36D2"/>
    <w:rsid w:val="00CC714A"/>
    <w:rsid w:val="00CD05A7"/>
    <w:rsid w:val="00CD0ACF"/>
    <w:rsid w:val="00CD110A"/>
    <w:rsid w:val="00CD4113"/>
    <w:rsid w:val="00CD47B4"/>
    <w:rsid w:val="00CD488D"/>
    <w:rsid w:val="00CD49AC"/>
    <w:rsid w:val="00CD53DC"/>
    <w:rsid w:val="00CD572A"/>
    <w:rsid w:val="00CD58AE"/>
    <w:rsid w:val="00CD5A3C"/>
    <w:rsid w:val="00CD6ED4"/>
    <w:rsid w:val="00CD711F"/>
    <w:rsid w:val="00CD7F41"/>
    <w:rsid w:val="00CE02BF"/>
    <w:rsid w:val="00CE0502"/>
    <w:rsid w:val="00CE05F1"/>
    <w:rsid w:val="00CE09D3"/>
    <w:rsid w:val="00CE0E4E"/>
    <w:rsid w:val="00CE0F83"/>
    <w:rsid w:val="00CE2097"/>
    <w:rsid w:val="00CE33EA"/>
    <w:rsid w:val="00CE38FA"/>
    <w:rsid w:val="00CE398D"/>
    <w:rsid w:val="00CE3F26"/>
    <w:rsid w:val="00CE51D0"/>
    <w:rsid w:val="00CE6330"/>
    <w:rsid w:val="00CE6AB8"/>
    <w:rsid w:val="00CE6C59"/>
    <w:rsid w:val="00CE7A3C"/>
    <w:rsid w:val="00CF0062"/>
    <w:rsid w:val="00CF048C"/>
    <w:rsid w:val="00CF0E43"/>
    <w:rsid w:val="00CF1397"/>
    <w:rsid w:val="00CF2079"/>
    <w:rsid w:val="00CF2C46"/>
    <w:rsid w:val="00CF3666"/>
    <w:rsid w:val="00CF3B8C"/>
    <w:rsid w:val="00CF4258"/>
    <w:rsid w:val="00CF49E0"/>
    <w:rsid w:val="00CF4B96"/>
    <w:rsid w:val="00CF5087"/>
    <w:rsid w:val="00CF57F8"/>
    <w:rsid w:val="00CF734F"/>
    <w:rsid w:val="00CF7CBE"/>
    <w:rsid w:val="00CF7F90"/>
    <w:rsid w:val="00D02024"/>
    <w:rsid w:val="00D03D85"/>
    <w:rsid w:val="00D0522B"/>
    <w:rsid w:val="00D0644B"/>
    <w:rsid w:val="00D066E9"/>
    <w:rsid w:val="00D071A5"/>
    <w:rsid w:val="00D10223"/>
    <w:rsid w:val="00D1055C"/>
    <w:rsid w:val="00D11985"/>
    <w:rsid w:val="00D11CBE"/>
    <w:rsid w:val="00D12A49"/>
    <w:rsid w:val="00D14D24"/>
    <w:rsid w:val="00D15A91"/>
    <w:rsid w:val="00D161D3"/>
    <w:rsid w:val="00D1627A"/>
    <w:rsid w:val="00D16667"/>
    <w:rsid w:val="00D167B0"/>
    <w:rsid w:val="00D16D52"/>
    <w:rsid w:val="00D20CDA"/>
    <w:rsid w:val="00D2146B"/>
    <w:rsid w:val="00D2210C"/>
    <w:rsid w:val="00D22CBB"/>
    <w:rsid w:val="00D23CAE"/>
    <w:rsid w:val="00D23E8B"/>
    <w:rsid w:val="00D24B8F"/>
    <w:rsid w:val="00D24F67"/>
    <w:rsid w:val="00D261C8"/>
    <w:rsid w:val="00D27E54"/>
    <w:rsid w:val="00D303A3"/>
    <w:rsid w:val="00D31829"/>
    <w:rsid w:val="00D31C39"/>
    <w:rsid w:val="00D32A82"/>
    <w:rsid w:val="00D3303C"/>
    <w:rsid w:val="00D330CE"/>
    <w:rsid w:val="00D3346C"/>
    <w:rsid w:val="00D350CF"/>
    <w:rsid w:val="00D35A8A"/>
    <w:rsid w:val="00D365B0"/>
    <w:rsid w:val="00D402C9"/>
    <w:rsid w:val="00D43A63"/>
    <w:rsid w:val="00D447EC"/>
    <w:rsid w:val="00D45002"/>
    <w:rsid w:val="00D45038"/>
    <w:rsid w:val="00D450CB"/>
    <w:rsid w:val="00D4668C"/>
    <w:rsid w:val="00D47A0E"/>
    <w:rsid w:val="00D47C54"/>
    <w:rsid w:val="00D50E6C"/>
    <w:rsid w:val="00D516B2"/>
    <w:rsid w:val="00D5177A"/>
    <w:rsid w:val="00D51B59"/>
    <w:rsid w:val="00D52124"/>
    <w:rsid w:val="00D53C34"/>
    <w:rsid w:val="00D53FDE"/>
    <w:rsid w:val="00D544C6"/>
    <w:rsid w:val="00D54546"/>
    <w:rsid w:val="00D5474A"/>
    <w:rsid w:val="00D54BB2"/>
    <w:rsid w:val="00D550A6"/>
    <w:rsid w:val="00D558F0"/>
    <w:rsid w:val="00D55AA8"/>
    <w:rsid w:val="00D5622F"/>
    <w:rsid w:val="00D56233"/>
    <w:rsid w:val="00D566D7"/>
    <w:rsid w:val="00D5674C"/>
    <w:rsid w:val="00D56E0D"/>
    <w:rsid w:val="00D571C5"/>
    <w:rsid w:val="00D57CB8"/>
    <w:rsid w:val="00D57E9C"/>
    <w:rsid w:val="00D600C4"/>
    <w:rsid w:val="00D61E4D"/>
    <w:rsid w:val="00D62CE8"/>
    <w:rsid w:val="00D62EE9"/>
    <w:rsid w:val="00D64035"/>
    <w:rsid w:val="00D64DB4"/>
    <w:rsid w:val="00D6550E"/>
    <w:rsid w:val="00D669C5"/>
    <w:rsid w:val="00D66B73"/>
    <w:rsid w:val="00D66D24"/>
    <w:rsid w:val="00D67462"/>
    <w:rsid w:val="00D67503"/>
    <w:rsid w:val="00D67F80"/>
    <w:rsid w:val="00D72504"/>
    <w:rsid w:val="00D74430"/>
    <w:rsid w:val="00D75A10"/>
    <w:rsid w:val="00D7739C"/>
    <w:rsid w:val="00D775CC"/>
    <w:rsid w:val="00D8228D"/>
    <w:rsid w:val="00D82559"/>
    <w:rsid w:val="00D835CD"/>
    <w:rsid w:val="00D8373D"/>
    <w:rsid w:val="00D83D4B"/>
    <w:rsid w:val="00D84B24"/>
    <w:rsid w:val="00D84CF7"/>
    <w:rsid w:val="00D85339"/>
    <w:rsid w:val="00D85A64"/>
    <w:rsid w:val="00D85BF5"/>
    <w:rsid w:val="00D86011"/>
    <w:rsid w:val="00D86190"/>
    <w:rsid w:val="00D8622D"/>
    <w:rsid w:val="00D86344"/>
    <w:rsid w:val="00D86383"/>
    <w:rsid w:val="00D87427"/>
    <w:rsid w:val="00D875C4"/>
    <w:rsid w:val="00D8795E"/>
    <w:rsid w:val="00D900AF"/>
    <w:rsid w:val="00D91205"/>
    <w:rsid w:val="00D91329"/>
    <w:rsid w:val="00D91891"/>
    <w:rsid w:val="00D9390B"/>
    <w:rsid w:val="00D94E29"/>
    <w:rsid w:val="00D951DB"/>
    <w:rsid w:val="00D9538B"/>
    <w:rsid w:val="00D97C6D"/>
    <w:rsid w:val="00DA0813"/>
    <w:rsid w:val="00DA1013"/>
    <w:rsid w:val="00DA1894"/>
    <w:rsid w:val="00DA1B7F"/>
    <w:rsid w:val="00DA2154"/>
    <w:rsid w:val="00DA2342"/>
    <w:rsid w:val="00DA2A7D"/>
    <w:rsid w:val="00DA2FB9"/>
    <w:rsid w:val="00DA3D46"/>
    <w:rsid w:val="00DA3FDE"/>
    <w:rsid w:val="00DA5672"/>
    <w:rsid w:val="00DA61AA"/>
    <w:rsid w:val="00DA67CF"/>
    <w:rsid w:val="00DA6F1F"/>
    <w:rsid w:val="00DA7978"/>
    <w:rsid w:val="00DB0CC8"/>
    <w:rsid w:val="00DB138C"/>
    <w:rsid w:val="00DB15C6"/>
    <w:rsid w:val="00DB25AB"/>
    <w:rsid w:val="00DB2A39"/>
    <w:rsid w:val="00DB51B1"/>
    <w:rsid w:val="00DB5F42"/>
    <w:rsid w:val="00DC10AE"/>
    <w:rsid w:val="00DC2473"/>
    <w:rsid w:val="00DC410F"/>
    <w:rsid w:val="00DC41EB"/>
    <w:rsid w:val="00DC4735"/>
    <w:rsid w:val="00DC669F"/>
    <w:rsid w:val="00DC6A1C"/>
    <w:rsid w:val="00DC7A0A"/>
    <w:rsid w:val="00DD0EEC"/>
    <w:rsid w:val="00DD1C13"/>
    <w:rsid w:val="00DD2081"/>
    <w:rsid w:val="00DD27B9"/>
    <w:rsid w:val="00DD2996"/>
    <w:rsid w:val="00DD42B4"/>
    <w:rsid w:val="00DD6E0F"/>
    <w:rsid w:val="00DD7622"/>
    <w:rsid w:val="00DE0782"/>
    <w:rsid w:val="00DE12AD"/>
    <w:rsid w:val="00DE5681"/>
    <w:rsid w:val="00DE5D9F"/>
    <w:rsid w:val="00DE6F66"/>
    <w:rsid w:val="00DF0354"/>
    <w:rsid w:val="00DF4488"/>
    <w:rsid w:val="00DF4903"/>
    <w:rsid w:val="00DF5E4D"/>
    <w:rsid w:val="00DF6B48"/>
    <w:rsid w:val="00DF7396"/>
    <w:rsid w:val="00DF7CBE"/>
    <w:rsid w:val="00E00FF9"/>
    <w:rsid w:val="00E016AF"/>
    <w:rsid w:val="00E017ED"/>
    <w:rsid w:val="00E03433"/>
    <w:rsid w:val="00E03F6D"/>
    <w:rsid w:val="00E066EB"/>
    <w:rsid w:val="00E06B60"/>
    <w:rsid w:val="00E110AA"/>
    <w:rsid w:val="00E113D7"/>
    <w:rsid w:val="00E115CE"/>
    <w:rsid w:val="00E117CE"/>
    <w:rsid w:val="00E119D8"/>
    <w:rsid w:val="00E11B5D"/>
    <w:rsid w:val="00E12D89"/>
    <w:rsid w:val="00E13BD8"/>
    <w:rsid w:val="00E156DF"/>
    <w:rsid w:val="00E157FA"/>
    <w:rsid w:val="00E15E45"/>
    <w:rsid w:val="00E2011A"/>
    <w:rsid w:val="00E201A7"/>
    <w:rsid w:val="00E21E98"/>
    <w:rsid w:val="00E25409"/>
    <w:rsid w:val="00E25877"/>
    <w:rsid w:val="00E259A3"/>
    <w:rsid w:val="00E30079"/>
    <w:rsid w:val="00E30802"/>
    <w:rsid w:val="00E324BA"/>
    <w:rsid w:val="00E3296B"/>
    <w:rsid w:val="00E32D9C"/>
    <w:rsid w:val="00E339B0"/>
    <w:rsid w:val="00E33C64"/>
    <w:rsid w:val="00E3498B"/>
    <w:rsid w:val="00E352C3"/>
    <w:rsid w:val="00E360B5"/>
    <w:rsid w:val="00E36298"/>
    <w:rsid w:val="00E365DD"/>
    <w:rsid w:val="00E37109"/>
    <w:rsid w:val="00E3757D"/>
    <w:rsid w:val="00E37EBE"/>
    <w:rsid w:val="00E402CA"/>
    <w:rsid w:val="00E40376"/>
    <w:rsid w:val="00E435CD"/>
    <w:rsid w:val="00E443CA"/>
    <w:rsid w:val="00E46719"/>
    <w:rsid w:val="00E4713F"/>
    <w:rsid w:val="00E47ACE"/>
    <w:rsid w:val="00E50698"/>
    <w:rsid w:val="00E50748"/>
    <w:rsid w:val="00E507DE"/>
    <w:rsid w:val="00E50B2B"/>
    <w:rsid w:val="00E516E8"/>
    <w:rsid w:val="00E51CCF"/>
    <w:rsid w:val="00E52F6F"/>
    <w:rsid w:val="00E5303D"/>
    <w:rsid w:val="00E5430B"/>
    <w:rsid w:val="00E54AA6"/>
    <w:rsid w:val="00E54CD8"/>
    <w:rsid w:val="00E54D43"/>
    <w:rsid w:val="00E5554C"/>
    <w:rsid w:val="00E55FB2"/>
    <w:rsid w:val="00E570CE"/>
    <w:rsid w:val="00E60BDB"/>
    <w:rsid w:val="00E6137F"/>
    <w:rsid w:val="00E614D5"/>
    <w:rsid w:val="00E6289A"/>
    <w:rsid w:val="00E633A1"/>
    <w:rsid w:val="00E66481"/>
    <w:rsid w:val="00E674A7"/>
    <w:rsid w:val="00E67940"/>
    <w:rsid w:val="00E67B08"/>
    <w:rsid w:val="00E7046F"/>
    <w:rsid w:val="00E70A4C"/>
    <w:rsid w:val="00E715B2"/>
    <w:rsid w:val="00E71666"/>
    <w:rsid w:val="00E71AD8"/>
    <w:rsid w:val="00E72941"/>
    <w:rsid w:val="00E72FC8"/>
    <w:rsid w:val="00E731C5"/>
    <w:rsid w:val="00E7329D"/>
    <w:rsid w:val="00E7373A"/>
    <w:rsid w:val="00E73865"/>
    <w:rsid w:val="00E77D2E"/>
    <w:rsid w:val="00E803BF"/>
    <w:rsid w:val="00E809A5"/>
    <w:rsid w:val="00E82A81"/>
    <w:rsid w:val="00E83A15"/>
    <w:rsid w:val="00E84084"/>
    <w:rsid w:val="00E85BF9"/>
    <w:rsid w:val="00E86512"/>
    <w:rsid w:val="00E868A5"/>
    <w:rsid w:val="00E90B16"/>
    <w:rsid w:val="00E90D1C"/>
    <w:rsid w:val="00E9155A"/>
    <w:rsid w:val="00E9207C"/>
    <w:rsid w:val="00E93D12"/>
    <w:rsid w:val="00E9410C"/>
    <w:rsid w:val="00E949B4"/>
    <w:rsid w:val="00E94D00"/>
    <w:rsid w:val="00E95038"/>
    <w:rsid w:val="00E95499"/>
    <w:rsid w:val="00E9566D"/>
    <w:rsid w:val="00E95BB5"/>
    <w:rsid w:val="00E95E01"/>
    <w:rsid w:val="00E96E48"/>
    <w:rsid w:val="00E97575"/>
    <w:rsid w:val="00E977FA"/>
    <w:rsid w:val="00E97D49"/>
    <w:rsid w:val="00EA1056"/>
    <w:rsid w:val="00EA1782"/>
    <w:rsid w:val="00EA204E"/>
    <w:rsid w:val="00EA20B1"/>
    <w:rsid w:val="00EA22D1"/>
    <w:rsid w:val="00EA332F"/>
    <w:rsid w:val="00EA36F7"/>
    <w:rsid w:val="00EA39FF"/>
    <w:rsid w:val="00EA4885"/>
    <w:rsid w:val="00EA5656"/>
    <w:rsid w:val="00EA5A28"/>
    <w:rsid w:val="00EA6712"/>
    <w:rsid w:val="00EA6898"/>
    <w:rsid w:val="00EA6D98"/>
    <w:rsid w:val="00EA6E92"/>
    <w:rsid w:val="00EA6F7C"/>
    <w:rsid w:val="00EB0A99"/>
    <w:rsid w:val="00EB12D7"/>
    <w:rsid w:val="00EB277A"/>
    <w:rsid w:val="00EB3A0B"/>
    <w:rsid w:val="00EB4F03"/>
    <w:rsid w:val="00EB5844"/>
    <w:rsid w:val="00EB60AC"/>
    <w:rsid w:val="00EB6173"/>
    <w:rsid w:val="00EB6185"/>
    <w:rsid w:val="00EB6292"/>
    <w:rsid w:val="00EB66C2"/>
    <w:rsid w:val="00EB7A9E"/>
    <w:rsid w:val="00EC0162"/>
    <w:rsid w:val="00EC03B2"/>
    <w:rsid w:val="00EC12F2"/>
    <w:rsid w:val="00EC1355"/>
    <w:rsid w:val="00EC2D1C"/>
    <w:rsid w:val="00EC4844"/>
    <w:rsid w:val="00EC49BA"/>
    <w:rsid w:val="00EC731D"/>
    <w:rsid w:val="00EC7E30"/>
    <w:rsid w:val="00ED0BFA"/>
    <w:rsid w:val="00ED2BCB"/>
    <w:rsid w:val="00ED33D3"/>
    <w:rsid w:val="00ED3BA8"/>
    <w:rsid w:val="00ED402C"/>
    <w:rsid w:val="00ED63D8"/>
    <w:rsid w:val="00ED6BA0"/>
    <w:rsid w:val="00EE01CB"/>
    <w:rsid w:val="00EE0298"/>
    <w:rsid w:val="00EE0669"/>
    <w:rsid w:val="00EE42E3"/>
    <w:rsid w:val="00EE45F1"/>
    <w:rsid w:val="00EE4659"/>
    <w:rsid w:val="00EE4B24"/>
    <w:rsid w:val="00EE546C"/>
    <w:rsid w:val="00EE5B7C"/>
    <w:rsid w:val="00EE641C"/>
    <w:rsid w:val="00EE754F"/>
    <w:rsid w:val="00EE7FAA"/>
    <w:rsid w:val="00EF0413"/>
    <w:rsid w:val="00EF0E41"/>
    <w:rsid w:val="00EF1677"/>
    <w:rsid w:val="00EF206A"/>
    <w:rsid w:val="00EF2B06"/>
    <w:rsid w:val="00EF4BF1"/>
    <w:rsid w:val="00EF4CFF"/>
    <w:rsid w:val="00EF5671"/>
    <w:rsid w:val="00EF59D1"/>
    <w:rsid w:val="00EF5C02"/>
    <w:rsid w:val="00EF5C4C"/>
    <w:rsid w:val="00EF6338"/>
    <w:rsid w:val="00EF7322"/>
    <w:rsid w:val="00EF7A17"/>
    <w:rsid w:val="00F00EB6"/>
    <w:rsid w:val="00F01539"/>
    <w:rsid w:val="00F01FF8"/>
    <w:rsid w:val="00F03260"/>
    <w:rsid w:val="00F03B68"/>
    <w:rsid w:val="00F03FFC"/>
    <w:rsid w:val="00F05020"/>
    <w:rsid w:val="00F05067"/>
    <w:rsid w:val="00F05691"/>
    <w:rsid w:val="00F071F7"/>
    <w:rsid w:val="00F07208"/>
    <w:rsid w:val="00F10288"/>
    <w:rsid w:val="00F10799"/>
    <w:rsid w:val="00F14C2B"/>
    <w:rsid w:val="00F1518D"/>
    <w:rsid w:val="00F2122C"/>
    <w:rsid w:val="00F23C0C"/>
    <w:rsid w:val="00F23F38"/>
    <w:rsid w:val="00F24BE9"/>
    <w:rsid w:val="00F24CE6"/>
    <w:rsid w:val="00F25AFE"/>
    <w:rsid w:val="00F2624C"/>
    <w:rsid w:val="00F3045C"/>
    <w:rsid w:val="00F31BCA"/>
    <w:rsid w:val="00F346FB"/>
    <w:rsid w:val="00F34751"/>
    <w:rsid w:val="00F34DB4"/>
    <w:rsid w:val="00F34E0D"/>
    <w:rsid w:val="00F3697E"/>
    <w:rsid w:val="00F36CF1"/>
    <w:rsid w:val="00F36ECD"/>
    <w:rsid w:val="00F370D9"/>
    <w:rsid w:val="00F3772F"/>
    <w:rsid w:val="00F37A09"/>
    <w:rsid w:val="00F412E7"/>
    <w:rsid w:val="00F415A7"/>
    <w:rsid w:val="00F437B6"/>
    <w:rsid w:val="00F43D27"/>
    <w:rsid w:val="00F445F5"/>
    <w:rsid w:val="00F4487D"/>
    <w:rsid w:val="00F4534A"/>
    <w:rsid w:val="00F46F5C"/>
    <w:rsid w:val="00F46F74"/>
    <w:rsid w:val="00F50C9F"/>
    <w:rsid w:val="00F52790"/>
    <w:rsid w:val="00F53F06"/>
    <w:rsid w:val="00F54B3A"/>
    <w:rsid w:val="00F54FC7"/>
    <w:rsid w:val="00F56376"/>
    <w:rsid w:val="00F6020F"/>
    <w:rsid w:val="00F602CD"/>
    <w:rsid w:val="00F6046D"/>
    <w:rsid w:val="00F609A7"/>
    <w:rsid w:val="00F61A91"/>
    <w:rsid w:val="00F63428"/>
    <w:rsid w:val="00F6401F"/>
    <w:rsid w:val="00F64370"/>
    <w:rsid w:val="00F64A12"/>
    <w:rsid w:val="00F65469"/>
    <w:rsid w:val="00F654D8"/>
    <w:rsid w:val="00F67ABF"/>
    <w:rsid w:val="00F701D0"/>
    <w:rsid w:val="00F706B9"/>
    <w:rsid w:val="00F70846"/>
    <w:rsid w:val="00F70CF4"/>
    <w:rsid w:val="00F71982"/>
    <w:rsid w:val="00F720CE"/>
    <w:rsid w:val="00F7356A"/>
    <w:rsid w:val="00F73A71"/>
    <w:rsid w:val="00F74289"/>
    <w:rsid w:val="00F75335"/>
    <w:rsid w:val="00F75BE7"/>
    <w:rsid w:val="00F76507"/>
    <w:rsid w:val="00F83330"/>
    <w:rsid w:val="00F84FEF"/>
    <w:rsid w:val="00F85BF5"/>
    <w:rsid w:val="00F86735"/>
    <w:rsid w:val="00F8675D"/>
    <w:rsid w:val="00F86D95"/>
    <w:rsid w:val="00F86FFE"/>
    <w:rsid w:val="00F91108"/>
    <w:rsid w:val="00F92440"/>
    <w:rsid w:val="00F92ADF"/>
    <w:rsid w:val="00F93C1B"/>
    <w:rsid w:val="00F93E53"/>
    <w:rsid w:val="00F9433E"/>
    <w:rsid w:val="00F94C19"/>
    <w:rsid w:val="00F96758"/>
    <w:rsid w:val="00F974D6"/>
    <w:rsid w:val="00FA0DA6"/>
    <w:rsid w:val="00FA19ED"/>
    <w:rsid w:val="00FA1EDA"/>
    <w:rsid w:val="00FA29CC"/>
    <w:rsid w:val="00FA3297"/>
    <w:rsid w:val="00FA344B"/>
    <w:rsid w:val="00FA354D"/>
    <w:rsid w:val="00FA3FA3"/>
    <w:rsid w:val="00FA4125"/>
    <w:rsid w:val="00FA54BA"/>
    <w:rsid w:val="00FA592D"/>
    <w:rsid w:val="00FA5C65"/>
    <w:rsid w:val="00FB0DEE"/>
    <w:rsid w:val="00FB2E24"/>
    <w:rsid w:val="00FB338C"/>
    <w:rsid w:val="00FB395C"/>
    <w:rsid w:val="00FB4FF2"/>
    <w:rsid w:val="00FB5EBF"/>
    <w:rsid w:val="00FB708D"/>
    <w:rsid w:val="00FC0333"/>
    <w:rsid w:val="00FC111B"/>
    <w:rsid w:val="00FC1DC6"/>
    <w:rsid w:val="00FC4F5C"/>
    <w:rsid w:val="00FC5E2C"/>
    <w:rsid w:val="00FC5F20"/>
    <w:rsid w:val="00FC654D"/>
    <w:rsid w:val="00FC6B54"/>
    <w:rsid w:val="00FD1250"/>
    <w:rsid w:val="00FD1596"/>
    <w:rsid w:val="00FD3677"/>
    <w:rsid w:val="00FD5237"/>
    <w:rsid w:val="00FD6D19"/>
    <w:rsid w:val="00FD7CF1"/>
    <w:rsid w:val="00FE13BA"/>
    <w:rsid w:val="00FE1896"/>
    <w:rsid w:val="00FE1A23"/>
    <w:rsid w:val="00FE24E0"/>
    <w:rsid w:val="00FE38EF"/>
    <w:rsid w:val="00FE416A"/>
    <w:rsid w:val="00FE4C7D"/>
    <w:rsid w:val="00FE51DB"/>
    <w:rsid w:val="00FE5FC4"/>
    <w:rsid w:val="00FE6184"/>
    <w:rsid w:val="00FE637A"/>
    <w:rsid w:val="00FE7A34"/>
    <w:rsid w:val="00FF11C8"/>
    <w:rsid w:val="00FF125F"/>
    <w:rsid w:val="00FF2378"/>
    <w:rsid w:val="00FF3F91"/>
    <w:rsid w:val="00FF49DE"/>
    <w:rsid w:val="00FF557D"/>
    <w:rsid w:val="00FF58E5"/>
    <w:rsid w:val="00FF602B"/>
    <w:rsid w:val="00FF78EF"/>
    <w:rsid w:val="00FF7B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www.microsoft.com/Demo" w:name="DemoSmartTag"/>
  <w:shapeDefaults>
    <o:shapedefaults v:ext="edit" spidmax="2049"/>
    <o:shapelayout v:ext="edit">
      <o:idmap v:ext="edit" data="1"/>
    </o:shapelayout>
  </w:shapeDefaults>
  <w:decimalSymbol w:val="."/>
  <w:listSeparator w:val=","/>
  <w14:docId w14:val="7417063E"/>
  <w15:docId w15:val="{5527442D-F6A2-4C03-BC64-35434B125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8">
    <w:name w:val="Normal"/>
    <w:qFormat/>
    <w:rsid w:val="00F93E53"/>
    <w:pPr>
      <w:topLinePunct/>
      <w:adjustRightInd w:val="0"/>
      <w:snapToGrid w:val="0"/>
      <w:spacing w:before="160" w:after="160" w:line="240" w:lineRule="atLeast"/>
      <w:ind w:left="1701"/>
    </w:pPr>
    <w:rPr>
      <w:rFonts w:ascii="Times New Roman" w:eastAsia="宋体" w:hAnsi="Times New Roman" w:cs="Arial"/>
      <w:szCs w:val="21"/>
    </w:rPr>
  </w:style>
  <w:style w:type="paragraph" w:styleId="1">
    <w:name w:val="heading 1"/>
    <w:basedOn w:val="a8"/>
    <w:next w:val="21"/>
    <w:link w:val="1Char"/>
    <w:qFormat/>
    <w:rsid w:val="00F93E53"/>
    <w:pPr>
      <w:keepNext/>
      <w:numPr>
        <w:numId w:val="71"/>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1">
    <w:name w:val="heading 2"/>
    <w:basedOn w:val="a8"/>
    <w:next w:val="31"/>
    <w:link w:val="2Char"/>
    <w:uiPriority w:val="9"/>
    <w:qFormat/>
    <w:rsid w:val="00F93E53"/>
    <w:pPr>
      <w:keepNext/>
      <w:keepLines/>
      <w:numPr>
        <w:ilvl w:val="1"/>
        <w:numId w:val="71"/>
      </w:numPr>
      <w:spacing w:before="600"/>
      <w:outlineLvl w:val="1"/>
    </w:pPr>
    <w:rPr>
      <w:rFonts w:ascii="Book Antiqua" w:eastAsia="黑体" w:hAnsi="Book Antiqua" w:cs="Book Antiqua"/>
      <w:bCs/>
      <w:noProof/>
      <w:kern w:val="0"/>
      <w:sz w:val="36"/>
      <w:szCs w:val="36"/>
      <w:lang w:eastAsia="en-US"/>
    </w:rPr>
  </w:style>
  <w:style w:type="paragraph" w:styleId="31">
    <w:name w:val="heading 3"/>
    <w:basedOn w:val="a8"/>
    <w:next w:val="a8"/>
    <w:link w:val="3Char"/>
    <w:qFormat/>
    <w:rsid w:val="00F93E53"/>
    <w:pPr>
      <w:keepNext/>
      <w:keepLines/>
      <w:numPr>
        <w:ilvl w:val="2"/>
        <w:numId w:val="71"/>
      </w:numPr>
      <w:spacing w:before="200"/>
      <w:outlineLvl w:val="2"/>
    </w:pPr>
    <w:rPr>
      <w:rFonts w:ascii="Book Antiqua" w:eastAsia="黑体" w:hAnsi="Book Antiqua" w:cs="宋体"/>
      <w:noProof/>
      <w:kern w:val="0"/>
      <w:sz w:val="32"/>
      <w:szCs w:val="32"/>
    </w:rPr>
  </w:style>
  <w:style w:type="paragraph" w:styleId="41">
    <w:name w:val="heading 4"/>
    <w:basedOn w:val="a8"/>
    <w:next w:val="a8"/>
    <w:link w:val="4Char"/>
    <w:semiHidden/>
    <w:qFormat/>
    <w:rsid w:val="00F93E53"/>
    <w:pPr>
      <w:keepNext/>
      <w:keepLines/>
      <w:numPr>
        <w:ilvl w:val="4"/>
        <w:numId w:val="30"/>
      </w:numPr>
      <w:ind w:rightChars="100" w:right="100"/>
      <w:outlineLvl w:val="3"/>
    </w:pPr>
    <w:rPr>
      <w:rFonts w:eastAsia="黑体" w:cs="Times New Roman"/>
      <w:bCs/>
    </w:rPr>
  </w:style>
  <w:style w:type="paragraph" w:styleId="51">
    <w:name w:val="heading 5"/>
    <w:basedOn w:val="a8"/>
    <w:next w:val="a8"/>
    <w:link w:val="5Char"/>
    <w:semiHidden/>
    <w:qFormat/>
    <w:rsid w:val="00F93E53"/>
    <w:pPr>
      <w:keepNext/>
      <w:keepLines/>
      <w:spacing w:before="280" w:after="290" w:line="376" w:lineRule="atLeast"/>
      <w:outlineLvl w:val="4"/>
    </w:pPr>
    <w:rPr>
      <w:b/>
      <w:bCs/>
      <w:sz w:val="28"/>
      <w:szCs w:val="28"/>
    </w:rPr>
  </w:style>
  <w:style w:type="paragraph" w:styleId="6">
    <w:name w:val="heading 6"/>
    <w:basedOn w:val="a8"/>
    <w:next w:val="a8"/>
    <w:link w:val="6Char"/>
    <w:semiHidden/>
    <w:qFormat/>
    <w:rsid w:val="00F93E53"/>
    <w:pPr>
      <w:keepNext/>
      <w:keepLines/>
      <w:spacing w:before="240" w:after="64" w:line="320" w:lineRule="atLeast"/>
      <w:outlineLvl w:val="5"/>
    </w:pPr>
    <w:rPr>
      <w:rFonts w:ascii="Arial" w:eastAsia="黑体" w:hAnsi="Arial" w:cs="Times New Roman"/>
      <w:b/>
      <w:bCs/>
    </w:rPr>
  </w:style>
  <w:style w:type="paragraph" w:styleId="7">
    <w:name w:val="heading 7"/>
    <w:basedOn w:val="1"/>
    <w:next w:val="8"/>
    <w:link w:val="7Char"/>
    <w:qFormat/>
    <w:rsid w:val="00F93E53"/>
    <w:pPr>
      <w:keepLines/>
      <w:numPr>
        <w:numId w:val="21"/>
      </w:numPr>
      <w:topLinePunct w:val="0"/>
      <w:outlineLvl w:val="6"/>
    </w:pPr>
    <w:rPr>
      <w:bCs w:val="0"/>
    </w:rPr>
  </w:style>
  <w:style w:type="paragraph" w:styleId="8">
    <w:name w:val="heading 8"/>
    <w:basedOn w:val="21"/>
    <w:next w:val="9"/>
    <w:link w:val="8Char"/>
    <w:qFormat/>
    <w:rsid w:val="00F93E53"/>
    <w:pPr>
      <w:numPr>
        <w:numId w:val="21"/>
      </w:numPr>
      <w:topLinePunct w:val="0"/>
      <w:spacing w:before="200"/>
      <w:outlineLvl w:val="7"/>
    </w:pPr>
    <w:rPr>
      <w:rFonts w:cs="Times New Roman"/>
    </w:rPr>
  </w:style>
  <w:style w:type="paragraph" w:styleId="9">
    <w:name w:val="heading 9"/>
    <w:basedOn w:val="31"/>
    <w:next w:val="a8"/>
    <w:link w:val="9Char"/>
    <w:qFormat/>
    <w:rsid w:val="00F93E53"/>
    <w:pPr>
      <w:numPr>
        <w:numId w:val="21"/>
      </w:numPr>
      <w:topLinePunct w:val="0"/>
      <w:outlineLvl w:val="8"/>
    </w:pPr>
    <w:rPr>
      <w:rFonts w:cs="Times New Roman"/>
    </w:rPr>
  </w:style>
  <w:style w:type="character" w:default="1" w:styleId="a9">
    <w:name w:val="Default Paragraph Font"/>
    <w:uiPriority w:val="1"/>
    <w:semiHidden/>
    <w:unhideWhenUsed/>
  </w:style>
  <w:style w:type="table" w:default="1" w:styleId="aa">
    <w:name w:val="Normal Table"/>
    <w:uiPriority w:val="99"/>
    <w:semiHidden/>
    <w:unhideWhenUsed/>
    <w:tblPr>
      <w:tblInd w:w="0" w:type="dxa"/>
      <w:tblCellMar>
        <w:top w:w="0" w:type="dxa"/>
        <w:left w:w="108" w:type="dxa"/>
        <w:bottom w:w="0" w:type="dxa"/>
        <w:right w:w="108" w:type="dxa"/>
      </w:tblCellMar>
    </w:tblPr>
  </w:style>
  <w:style w:type="numbering" w:default="1" w:styleId="ab">
    <w:name w:val="No List"/>
    <w:uiPriority w:val="99"/>
    <w:semiHidden/>
    <w:unhideWhenUsed/>
  </w:style>
  <w:style w:type="character" w:customStyle="1" w:styleId="2Char">
    <w:name w:val="标题 2 Char"/>
    <w:basedOn w:val="a9"/>
    <w:link w:val="21"/>
    <w:rsid w:val="00094361"/>
    <w:rPr>
      <w:rFonts w:ascii="Book Antiqua" w:eastAsia="黑体" w:hAnsi="Book Antiqua" w:cs="Book Antiqua"/>
      <w:bCs/>
      <w:noProof/>
      <w:kern w:val="0"/>
      <w:sz w:val="36"/>
      <w:szCs w:val="36"/>
      <w:lang w:eastAsia="en-US"/>
    </w:rPr>
  </w:style>
  <w:style w:type="character" w:customStyle="1" w:styleId="1Char">
    <w:name w:val="标题 1 Char"/>
    <w:basedOn w:val="a9"/>
    <w:link w:val="1"/>
    <w:rsid w:val="00094361"/>
    <w:rPr>
      <w:rFonts w:ascii="Book Antiqua" w:eastAsia="黑体" w:hAnsi="Book Antiqua" w:cs="Book Antiqua"/>
      <w:b/>
      <w:bCs/>
      <w:sz w:val="44"/>
      <w:szCs w:val="44"/>
    </w:rPr>
  </w:style>
  <w:style w:type="character" w:customStyle="1" w:styleId="3Char">
    <w:name w:val="标题 3 Char"/>
    <w:basedOn w:val="a9"/>
    <w:link w:val="31"/>
    <w:rsid w:val="00094361"/>
    <w:rPr>
      <w:rFonts w:ascii="Book Antiqua" w:eastAsia="黑体" w:hAnsi="Book Antiqua" w:cs="宋体"/>
      <w:noProof/>
      <w:kern w:val="0"/>
      <w:sz w:val="32"/>
      <w:szCs w:val="32"/>
    </w:rPr>
  </w:style>
  <w:style w:type="paragraph" w:styleId="ac">
    <w:name w:val="header"/>
    <w:basedOn w:val="a8"/>
    <w:link w:val="Char"/>
    <w:uiPriority w:val="99"/>
    <w:rsid w:val="00F93E53"/>
    <w:pPr>
      <w:tabs>
        <w:tab w:val="center" w:pos="4153"/>
        <w:tab w:val="right" w:pos="8306"/>
      </w:tabs>
      <w:spacing w:before="0" w:after="0" w:line="20" w:lineRule="atLeast"/>
      <w:ind w:left="0"/>
      <w:jc w:val="right"/>
    </w:pPr>
    <w:rPr>
      <w:sz w:val="2"/>
      <w:szCs w:val="2"/>
    </w:rPr>
  </w:style>
  <w:style w:type="character" w:customStyle="1" w:styleId="Char">
    <w:name w:val="页眉 Char"/>
    <w:basedOn w:val="a9"/>
    <w:link w:val="ac"/>
    <w:uiPriority w:val="99"/>
    <w:rsid w:val="00094361"/>
    <w:rPr>
      <w:rFonts w:ascii="Times New Roman" w:eastAsia="宋体" w:hAnsi="Times New Roman" w:cs="Arial"/>
      <w:sz w:val="2"/>
      <w:szCs w:val="2"/>
    </w:rPr>
  </w:style>
  <w:style w:type="paragraph" w:styleId="ad">
    <w:name w:val="footer"/>
    <w:basedOn w:val="HeadingLeft"/>
    <w:link w:val="Char0"/>
    <w:uiPriority w:val="99"/>
    <w:rsid w:val="00F93E53"/>
    <w:pPr>
      <w:spacing w:before="200" w:after="200" w:line="20" w:lineRule="atLeast"/>
      <w:jc w:val="center"/>
    </w:pPr>
    <w:rPr>
      <w:rFonts w:cs="Times New Roman"/>
      <w:b/>
      <w:bCs/>
      <w:sz w:val="2"/>
      <w:szCs w:val="2"/>
    </w:rPr>
  </w:style>
  <w:style w:type="character" w:customStyle="1" w:styleId="Char0">
    <w:name w:val="页脚 Char"/>
    <w:basedOn w:val="a9"/>
    <w:link w:val="ad"/>
    <w:uiPriority w:val="99"/>
    <w:rsid w:val="00094361"/>
    <w:rPr>
      <w:rFonts w:ascii="Times New Roman" w:eastAsia="宋体" w:hAnsi="Times New Roman" w:cs="Times New Roman"/>
      <w:b/>
      <w:bCs/>
      <w:sz w:val="2"/>
      <w:szCs w:val="2"/>
    </w:rPr>
  </w:style>
  <w:style w:type="paragraph" w:customStyle="1" w:styleId="a5">
    <w:name w:val="表格题注"/>
    <w:next w:val="a8"/>
    <w:rsid w:val="00094361"/>
    <w:pPr>
      <w:keepLines/>
      <w:numPr>
        <w:ilvl w:val="8"/>
        <w:numId w:val="1"/>
      </w:numPr>
      <w:spacing w:beforeLines="100"/>
      <w:ind w:left="1089" w:hanging="369"/>
      <w:jc w:val="center"/>
    </w:pPr>
    <w:rPr>
      <w:rFonts w:ascii="Arial" w:hAnsi="Arial" w:cs="Times New Roman"/>
      <w:kern w:val="0"/>
      <w:sz w:val="18"/>
      <w:szCs w:val="18"/>
    </w:rPr>
  </w:style>
  <w:style w:type="paragraph" w:customStyle="1" w:styleId="ae">
    <w:name w:val="表格文本"/>
    <w:rsid w:val="00094361"/>
    <w:pPr>
      <w:tabs>
        <w:tab w:val="decimal" w:pos="0"/>
      </w:tabs>
    </w:pPr>
    <w:rPr>
      <w:rFonts w:ascii="Arial" w:hAnsi="Arial" w:cs="Times New Roman"/>
      <w:noProof/>
      <w:kern w:val="0"/>
      <w:szCs w:val="21"/>
    </w:rPr>
  </w:style>
  <w:style w:type="paragraph" w:customStyle="1" w:styleId="af">
    <w:name w:val="表头文本"/>
    <w:rsid w:val="00094361"/>
    <w:pPr>
      <w:jc w:val="center"/>
    </w:pPr>
    <w:rPr>
      <w:rFonts w:ascii="Arial" w:hAnsi="Arial" w:cs="Times New Roman"/>
      <w:b/>
      <w:kern w:val="0"/>
      <w:szCs w:val="21"/>
    </w:rPr>
  </w:style>
  <w:style w:type="paragraph" w:customStyle="1" w:styleId="a4">
    <w:name w:val="插图题注"/>
    <w:next w:val="a8"/>
    <w:rsid w:val="00094361"/>
    <w:pPr>
      <w:numPr>
        <w:ilvl w:val="7"/>
        <w:numId w:val="1"/>
      </w:numPr>
      <w:spacing w:afterLines="100"/>
      <w:ind w:left="1089" w:hanging="369"/>
      <w:jc w:val="center"/>
    </w:pPr>
    <w:rPr>
      <w:rFonts w:ascii="Arial" w:hAnsi="Arial" w:cs="Times New Roman"/>
      <w:kern w:val="0"/>
      <w:sz w:val="18"/>
      <w:szCs w:val="18"/>
    </w:rPr>
  </w:style>
  <w:style w:type="paragraph" w:customStyle="1" w:styleId="af0">
    <w:name w:val="图样式"/>
    <w:basedOn w:val="a8"/>
    <w:rsid w:val="00094361"/>
    <w:pPr>
      <w:keepNext/>
      <w:spacing w:before="80" w:after="80"/>
      <w:jc w:val="center"/>
    </w:pPr>
  </w:style>
  <w:style w:type="paragraph" w:customStyle="1" w:styleId="af1">
    <w:name w:val="文档标题"/>
    <w:basedOn w:val="a8"/>
    <w:rsid w:val="00094361"/>
    <w:pPr>
      <w:tabs>
        <w:tab w:val="left" w:pos="0"/>
      </w:tabs>
      <w:spacing w:before="300" w:after="300"/>
      <w:jc w:val="center"/>
    </w:pPr>
    <w:rPr>
      <w:rFonts w:ascii="Arial" w:eastAsia="黑体" w:hAnsi="Arial"/>
      <w:sz w:val="36"/>
      <w:szCs w:val="36"/>
    </w:rPr>
  </w:style>
  <w:style w:type="paragraph" w:customStyle="1" w:styleId="af2">
    <w:name w:val="正文（首行不缩进）"/>
    <w:basedOn w:val="a8"/>
    <w:rsid w:val="00094361"/>
  </w:style>
  <w:style w:type="paragraph" w:customStyle="1" w:styleId="af3">
    <w:name w:val="注示头"/>
    <w:basedOn w:val="a8"/>
    <w:rsid w:val="00094361"/>
    <w:pPr>
      <w:pBdr>
        <w:top w:val="single" w:sz="4" w:space="1" w:color="000000"/>
      </w:pBdr>
      <w:jc w:val="both"/>
    </w:pPr>
    <w:rPr>
      <w:rFonts w:ascii="Arial" w:eastAsia="黑体" w:hAnsi="Arial"/>
      <w:sz w:val="18"/>
    </w:rPr>
  </w:style>
  <w:style w:type="paragraph" w:customStyle="1" w:styleId="af4">
    <w:name w:val="注示文本"/>
    <w:basedOn w:val="a8"/>
    <w:rsid w:val="00094361"/>
    <w:pPr>
      <w:pBdr>
        <w:bottom w:val="single" w:sz="4" w:space="1" w:color="000000"/>
      </w:pBdr>
      <w:ind w:firstLine="360"/>
      <w:jc w:val="both"/>
    </w:pPr>
    <w:rPr>
      <w:rFonts w:ascii="Arial" w:eastAsia="楷体_GB2312" w:hAnsi="Arial"/>
      <w:sz w:val="18"/>
      <w:szCs w:val="18"/>
    </w:rPr>
  </w:style>
  <w:style w:type="paragraph" w:customStyle="1" w:styleId="af5">
    <w:name w:val="编写建议"/>
    <w:basedOn w:val="a8"/>
    <w:rsid w:val="00094361"/>
    <w:pPr>
      <w:ind w:firstLine="420"/>
    </w:pPr>
    <w:rPr>
      <w:rFonts w:ascii="Arial" w:hAnsi="Arial"/>
      <w:i/>
      <w:color w:val="0000FF"/>
    </w:rPr>
  </w:style>
  <w:style w:type="character" w:customStyle="1" w:styleId="af6">
    <w:name w:val="样式一"/>
    <w:basedOn w:val="a9"/>
    <w:rsid w:val="00094361"/>
    <w:rPr>
      <w:rFonts w:ascii="宋体" w:hAnsi="宋体"/>
      <w:b/>
      <w:bCs/>
      <w:color w:val="000000"/>
      <w:sz w:val="36"/>
    </w:rPr>
  </w:style>
  <w:style w:type="character" w:customStyle="1" w:styleId="af7">
    <w:name w:val="样式二"/>
    <w:basedOn w:val="af6"/>
    <w:rsid w:val="00094361"/>
    <w:rPr>
      <w:rFonts w:ascii="宋体" w:hAnsi="宋体"/>
      <w:b/>
      <w:bCs/>
      <w:color w:val="000000"/>
      <w:sz w:val="36"/>
    </w:rPr>
  </w:style>
  <w:style w:type="paragraph" w:styleId="af8">
    <w:name w:val="Balloon Text"/>
    <w:basedOn w:val="a8"/>
    <w:link w:val="Char1"/>
    <w:rsid w:val="00F93E53"/>
    <w:rPr>
      <w:sz w:val="18"/>
      <w:szCs w:val="18"/>
    </w:rPr>
  </w:style>
  <w:style w:type="character" w:customStyle="1" w:styleId="Char1">
    <w:name w:val="批注框文本 Char"/>
    <w:basedOn w:val="a9"/>
    <w:link w:val="af8"/>
    <w:rsid w:val="00094361"/>
    <w:rPr>
      <w:rFonts w:ascii="Times New Roman" w:eastAsia="宋体" w:hAnsi="Times New Roman" w:cs="Arial"/>
      <w:sz w:val="18"/>
      <w:szCs w:val="18"/>
    </w:rPr>
  </w:style>
  <w:style w:type="paragraph" w:customStyle="1" w:styleId="Default">
    <w:name w:val="Default"/>
    <w:link w:val="DefaultChar"/>
    <w:rsid w:val="00094361"/>
    <w:pPr>
      <w:widowControl w:val="0"/>
      <w:autoSpaceDE w:val="0"/>
      <w:autoSpaceDN w:val="0"/>
      <w:adjustRightInd w:val="0"/>
    </w:pPr>
    <w:rPr>
      <w:rFonts w:ascii="Arial" w:hAnsi="Arial" w:cs="Arial"/>
      <w:color w:val="000000"/>
      <w:kern w:val="0"/>
      <w:sz w:val="24"/>
      <w:szCs w:val="24"/>
    </w:rPr>
  </w:style>
  <w:style w:type="character" w:customStyle="1" w:styleId="DefaultChar">
    <w:name w:val="Default Char"/>
    <w:basedOn w:val="a9"/>
    <w:link w:val="Default"/>
    <w:rsid w:val="00094361"/>
    <w:rPr>
      <w:rFonts w:ascii="Arial" w:hAnsi="Arial" w:cs="Arial"/>
      <w:color w:val="000000"/>
      <w:kern w:val="0"/>
      <w:sz w:val="24"/>
      <w:szCs w:val="24"/>
    </w:rPr>
  </w:style>
  <w:style w:type="paragraph" w:styleId="af9">
    <w:name w:val="Document Map"/>
    <w:basedOn w:val="a8"/>
    <w:link w:val="Char2"/>
    <w:rsid w:val="00F93E53"/>
    <w:pPr>
      <w:shd w:val="clear" w:color="auto" w:fill="000080"/>
    </w:pPr>
  </w:style>
  <w:style w:type="character" w:customStyle="1" w:styleId="Char2">
    <w:name w:val="文档结构图 Char"/>
    <w:basedOn w:val="a9"/>
    <w:link w:val="af9"/>
    <w:rsid w:val="00094361"/>
    <w:rPr>
      <w:rFonts w:ascii="Times New Roman" w:eastAsia="宋体" w:hAnsi="Times New Roman" w:cs="Arial"/>
      <w:szCs w:val="21"/>
      <w:shd w:val="clear" w:color="auto" w:fill="000080"/>
    </w:rPr>
  </w:style>
  <w:style w:type="paragraph" w:styleId="afa">
    <w:name w:val="List Paragraph"/>
    <w:basedOn w:val="a8"/>
    <w:link w:val="Char3"/>
    <w:uiPriority w:val="34"/>
    <w:qFormat/>
    <w:rsid w:val="00094361"/>
    <w:pPr>
      <w:ind w:firstLineChars="200" w:firstLine="420"/>
    </w:pPr>
  </w:style>
  <w:style w:type="character" w:customStyle="1" w:styleId="Char3">
    <w:name w:val="列出段落 Char"/>
    <w:basedOn w:val="a9"/>
    <w:link w:val="afa"/>
    <w:uiPriority w:val="34"/>
    <w:rsid w:val="00094361"/>
    <w:rPr>
      <w:rFonts w:ascii="Times New Roman" w:hAnsi="Times New Roman" w:cs="Times New Roman"/>
      <w:snapToGrid w:val="0"/>
      <w:kern w:val="0"/>
      <w:szCs w:val="21"/>
    </w:rPr>
  </w:style>
  <w:style w:type="character" w:styleId="afb">
    <w:name w:val="annotation reference"/>
    <w:basedOn w:val="a9"/>
    <w:rsid w:val="00F93E53"/>
    <w:rPr>
      <w:sz w:val="21"/>
      <w:szCs w:val="21"/>
    </w:rPr>
  </w:style>
  <w:style w:type="paragraph" w:styleId="afc">
    <w:name w:val="annotation text"/>
    <w:basedOn w:val="a8"/>
    <w:link w:val="Char4"/>
    <w:rsid w:val="00F93E53"/>
  </w:style>
  <w:style w:type="character" w:customStyle="1" w:styleId="Char4">
    <w:name w:val="批注文字 Char"/>
    <w:basedOn w:val="a9"/>
    <w:link w:val="afc"/>
    <w:rsid w:val="00094361"/>
    <w:rPr>
      <w:rFonts w:ascii="Times New Roman" w:eastAsia="宋体" w:hAnsi="Times New Roman" w:cs="Arial"/>
      <w:szCs w:val="21"/>
    </w:rPr>
  </w:style>
  <w:style w:type="paragraph" w:styleId="afd">
    <w:name w:val="annotation subject"/>
    <w:basedOn w:val="afc"/>
    <w:next w:val="afc"/>
    <w:link w:val="Char5"/>
    <w:rsid w:val="00F93E53"/>
    <w:rPr>
      <w:b/>
      <w:bCs/>
    </w:rPr>
  </w:style>
  <w:style w:type="character" w:customStyle="1" w:styleId="Char5">
    <w:name w:val="批注主题 Char"/>
    <w:basedOn w:val="Char4"/>
    <w:link w:val="afd"/>
    <w:rsid w:val="00094361"/>
    <w:rPr>
      <w:rFonts w:ascii="Times New Roman" w:eastAsia="宋体" w:hAnsi="Times New Roman" w:cs="Arial"/>
      <w:b/>
      <w:bCs/>
      <w:szCs w:val="21"/>
    </w:rPr>
  </w:style>
  <w:style w:type="paragraph" w:styleId="afe">
    <w:name w:val="Revision"/>
    <w:hidden/>
    <w:uiPriority w:val="99"/>
    <w:semiHidden/>
    <w:rsid w:val="00094361"/>
    <w:rPr>
      <w:rFonts w:ascii="Times New Roman" w:hAnsi="Times New Roman" w:cs="Times New Roman"/>
      <w:snapToGrid w:val="0"/>
      <w:kern w:val="0"/>
      <w:szCs w:val="21"/>
    </w:rPr>
  </w:style>
  <w:style w:type="paragraph" w:customStyle="1" w:styleId="aff">
    <w:name w:val="实验标题一"/>
    <w:basedOn w:val="Default"/>
    <w:link w:val="Char6"/>
    <w:qFormat/>
    <w:rsid w:val="005116DB"/>
    <w:pPr>
      <w:pageBreakBefore/>
      <w:spacing w:before="312" w:after="235"/>
      <w:jc w:val="center"/>
      <w:outlineLvl w:val="0"/>
    </w:pPr>
    <w:rPr>
      <w:rFonts w:ascii="微软雅黑" w:eastAsia="微软雅黑" w:hAnsi="微软雅黑"/>
      <w:b/>
      <w:bCs/>
      <w:color w:val="auto"/>
      <w:sz w:val="32"/>
      <w:szCs w:val="32"/>
    </w:rPr>
  </w:style>
  <w:style w:type="character" w:customStyle="1" w:styleId="Char6">
    <w:name w:val="实验标题一 Char"/>
    <w:basedOn w:val="DefaultChar"/>
    <w:link w:val="aff"/>
    <w:rsid w:val="005116DB"/>
    <w:rPr>
      <w:rFonts w:ascii="微软雅黑" w:eastAsia="微软雅黑" w:hAnsi="微软雅黑" w:cs="Arial"/>
      <w:b/>
      <w:bCs/>
      <w:color w:val="000000"/>
      <w:kern w:val="0"/>
      <w:sz w:val="32"/>
      <w:szCs w:val="32"/>
    </w:rPr>
  </w:style>
  <w:style w:type="paragraph" w:customStyle="1" w:styleId="aff0">
    <w:name w:val="实验标题二"/>
    <w:basedOn w:val="21"/>
    <w:link w:val="Char7"/>
    <w:qFormat/>
    <w:rsid w:val="00094361"/>
    <w:pPr>
      <w:numPr>
        <w:ilvl w:val="0"/>
        <w:numId w:val="0"/>
      </w:numPr>
    </w:pPr>
    <w:rPr>
      <w:rFonts w:ascii="微软雅黑" w:eastAsia="微软雅黑" w:hAnsi="微软雅黑"/>
      <w:b/>
      <w:sz w:val="28"/>
      <w:szCs w:val="28"/>
    </w:rPr>
  </w:style>
  <w:style w:type="character" w:customStyle="1" w:styleId="Char7">
    <w:name w:val="实验标题二 Char"/>
    <w:basedOn w:val="2Char"/>
    <w:link w:val="aff0"/>
    <w:rsid w:val="00094361"/>
    <w:rPr>
      <w:rFonts w:ascii="微软雅黑" w:eastAsia="微软雅黑" w:hAnsi="微软雅黑" w:cs="Book Antiqua"/>
      <w:b/>
      <w:bCs/>
      <w:noProof/>
      <w:kern w:val="0"/>
      <w:sz w:val="28"/>
      <w:szCs w:val="28"/>
      <w:lang w:eastAsia="en-US"/>
    </w:rPr>
  </w:style>
  <w:style w:type="paragraph" w:customStyle="1" w:styleId="a7">
    <w:name w:val="实验标题三"/>
    <w:basedOn w:val="31"/>
    <w:link w:val="Char8"/>
    <w:qFormat/>
    <w:rsid w:val="00094361"/>
    <w:pPr>
      <w:numPr>
        <w:ilvl w:val="0"/>
        <w:numId w:val="4"/>
      </w:numPr>
      <w:spacing w:before="0"/>
    </w:pPr>
    <w:rPr>
      <w:rFonts w:ascii="微软雅黑" w:eastAsia="微软雅黑" w:hAnsi="微软雅黑"/>
      <w:b/>
      <w:sz w:val="28"/>
      <w:szCs w:val="28"/>
    </w:rPr>
  </w:style>
  <w:style w:type="character" w:customStyle="1" w:styleId="Char8">
    <w:name w:val="实验标题三 Char"/>
    <w:basedOn w:val="3Char"/>
    <w:link w:val="a7"/>
    <w:rsid w:val="00094361"/>
    <w:rPr>
      <w:rFonts w:ascii="微软雅黑" w:eastAsia="微软雅黑" w:hAnsi="微软雅黑" w:cs="宋体"/>
      <w:b/>
      <w:noProof/>
      <w:kern w:val="0"/>
      <w:sz w:val="28"/>
      <w:szCs w:val="28"/>
    </w:rPr>
  </w:style>
  <w:style w:type="paragraph" w:customStyle="1" w:styleId="a2">
    <w:name w:val="实验学习目的"/>
    <w:basedOn w:val="afa"/>
    <w:link w:val="Char9"/>
    <w:qFormat/>
    <w:rsid w:val="00094361"/>
    <w:pPr>
      <w:numPr>
        <w:numId w:val="2"/>
      </w:numPr>
      <w:spacing w:line="240" w:lineRule="auto"/>
      <w:ind w:firstLineChars="0" w:firstLine="0"/>
    </w:pPr>
    <w:rPr>
      <w:rFonts w:ascii="微软雅黑" w:eastAsia="微软雅黑" w:hAnsi="微软雅黑"/>
      <w:sz w:val="24"/>
      <w:szCs w:val="24"/>
    </w:rPr>
  </w:style>
  <w:style w:type="character" w:customStyle="1" w:styleId="Char9">
    <w:name w:val="学习目的 Char"/>
    <w:basedOn w:val="Char3"/>
    <w:link w:val="a2"/>
    <w:rsid w:val="00094361"/>
    <w:rPr>
      <w:rFonts w:ascii="微软雅黑" w:eastAsia="微软雅黑" w:hAnsi="微软雅黑" w:cs="Arial"/>
      <w:snapToGrid w:val="0"/>
      <w:kern w:val="0"/>
      <w:sz w:val="24"/>
      <w:szCs w:val="24"/>
    </w:rPr>
  </w:style>
  <w:style w:type="paragraph" w:customStyle="1" w:styleId="aff1">
    <w:name w:val="实验拓扑图"/>
    <w:basedOn w:val="a8"/>
    <w:link w:val="Chara"/>
    <w:qFormat/>
    <w:rsid w:val="00094361"/>
    <w:pPr>
      <w:jc w:val="center"/>
    </w:pPr>
    <w:rPr>
      <w:rFonts w:ascii="微软雅黑" w:eastAsia="微软雅黑" w:hAnsi="微软雅黑"/>
      <w:noProof/>
    </w:rPr>
  </w:style>
  <w:style w:type="character" w:customStyle="1" w:styleId="Chara">
    <w:name w:val="实验拓扑图 Char"/>
    <w:basedOn w:val="a9"/>
    <w:link w:val="aff1"/>
    <w:rsid w:val="00094361"/>
    <w:rPr>
      <w:rFonts w:ascii="微软雅黑" w:eastAsia="微软雅黑" w:hAnsi="微软雅黑" w:cs="Times New Roman"/>
      <w:noProof/>
      <w:kern w:val="0"/>
      <w:szCs w:val="21"/>
    </w:rPr>
  </w:style>
  <w:style w:type="paragraph" w:customStyle="1" w:styleId="aff2">
    <w:name w:val="实验正文"/>
    <w:basedOn w:val="a8"/>
    <w:link w:val="Charb"/>
    <w:qFormat/>
    <w:rsid w:val="00094361"/>
    <w:pPr>
      <w:spacing w:afterLines="50" w:line="320" w:lineRule="exact"/>
      <w:ind w:firstLine="420"/>
    </w:pPr>
    <w:rPr>
      <w:rFonts w:ascii="微软雅黑" w:eastAsia="微软雅黑" w:hAnsi="微软雅黑"/>
      <w:sz w:val="24"/>
      <w:szCs w:val="24"/>
    </w:rPr>
  </w:style>
  <w:style w:type="character" w:customStyle="1" w:styleId="Charb">
    <w:name w:val="实验正文 Char"/>
    <w:basedOn w:val="a9"/>
    <w:link w:val="aff2"/>
    <w:rsid w:val="00094361"/>
    <w:rPr>
      <w:rFonts w:ascii="微软雅黑" w:eastAsia="微软雅黑" w:hAnsi="微软雅黑" w:cs="Arial"/>
      <w:kern w:val="0"/>
      <w:sz w:val="24"/>
      <w:szCs w:val="24"/>
    </w:rPr>
  </w:style>
  <w:style w:type="paragraph" w:customStyle="1" w:styleId="aff3">
    <w:name w:val="实验命令输出"/>
    <w:basedOn w:val="a8"/>
    <w:link w:val="Charc"/>
    <w:qFormat/>
    <w:rsid w:val="00094361"/>
    <w:pPr>
      <w:spacing w:line="240" w:lineRule="auto"/>
    </w:pPr>
    <w:rPr>
      <w:rFonts w:ascii="Courier New" w:hAnsi="Courier New" w:cs="Courier New"/>
      <w:sz w:val="18"/>
      <w:szCs w:val="18"/>
    </w:rPr>
  </w:style>
  <w:style w:type="character" w:customStyle="1" w:styleId="Charc">
    <w:name w:val="实验命令输出 Char"/>
    <w:basedOn w:val="a9"/>
    <w:link w:val="aff3"/>
    <w:rsid w:val="00094361"/>
    <w:rPr>
      <w:rFonts w:ascii="Courier New" w:hAnsi="Courier New" w:cs="Courier New"/>
      <w:kern w:val="0"/>
      <w:sz w:val="18"/>
      <w:szCs w:val="18"/>
    </w:rPr>
  </w:style>
  <w:style w:type="paragraph" w:customStyle="1" w:styleId="a6">
    <w:name w:val="实验内部参考资料列表"/>
    <w:basedOn w:val="afa"/>
    <w:link w:val="Chard"/>
    <w:qFormat/>
    <w:rsid w:val="00094361"/>
    <w:pPr>
      <w:numPr>
        <w:numId w:val="3"/>
      </w:numPr>
      <w:spacing w:afterLines="50" w:line="320" w:lineRule="exact"/>
      <w:ind w:firstLineChars="0" w:firstLine="0"/>
    </w:pPr>
    <w:rPr>
      <w:rFonts w:ascii="微软雅黑" w:eastAsia="微软雅黑" w:hAnsi="微软雅黑"/>
      <w:sz w:val="24"/>
      <w:szCs w:val="24"/>
    </w:rPr>
  </w:style>
  <w:style w:type="character" w:customStyle="1" w:styleId="Chard">
    <w:name w:val="实验内部参考资料列表 Char"/>
    <w:basedOn w:val="Char3"/>
    <w:link w:val="a6"/>
    <w:rsid w:val="00094361"/>
    <w:rPr>
      <w:rFonts w:ascii="微软雅黑" w:eastAsia="微软雅黑" w:hAnsi="微软雅黑" w:cs="Arial"/>
      <w:snapToGrid w:val="0"/>
      <w:kern w:val="0"/>
      <w:sz w:val="24"/>
      <w:szCs w:val="24"/>
    </w:rPr>
  </w:style>
  <w:style w:type="paragraph" w:styleId="10">
    <w:name w:val="toc 1"/>
    <w:basedOn w:val="a8"/>
    <w:next w:val="a8"/>
    <w:uiPriority w:val="39"/>
    <w:rsid w:val="00F93E53"/>
    <w:pPr>
      <w:spacing w:after="80"/>
      <w:ind w:left="0"/>
    </w:pPr>
    <w:rPr>
      <w:rFonts w:ascii="Book Antiqua" w:hAnsi="Book Antiqua" w:cs="Book Antiqua"/>
      <w:b/>
      <w:bCs/>
      <w:sz w:val="24"/>
      <w:szCs w:val="24"/>
    </w:rPr>
  </w:style>
  <w:style w:type="paragraph" w:customStyle="1" w:styleId="aff4">
    <w:name w:val="命令行样式"/>
    <w:basedOn w:val="a8"/>
    <w:link w:val="Chare"/>
    <w:autoRedefine/>
    <w:qFormat/>
    <w:rsid w:val="00094361"/>
    <w:pPr>
      <w:adjustRightInd/>
      <w:spacing w:line="240" w:lineRule="auto"/>
      <w:ind w:firstLineChars="250" w:firstLine="450"/>
    </w:pPr>
    <w:rPr>
      <w:rFonts w:ascii="Calibri" w:hAnsi="Calibri" w:cstheme="minorBidi"/>
      <w:sz w:val="18"/>
      <w:szCs w:val="22"/>
      <w:lang w:bidi="en-US"/>
    </w:rPr>
  </w:style>
  <w:style w:type="character" w:customStyle="1" w:styleId="Chare">
    <w:name w:val="命令行样式 Char"/>
    <w:basedOn w:val="a9"/>
    <w:link w:val="aff4"/>
    <w:rsid w:val="00094361"/>
    <w:rPr>
      <w:rFonts w:ascii="Calibri" w:hAnsi="Calibri"/>
      <w:kern w:val="0"/>
      <w:sz w:val="18"/>
      <w:lang w:bidi="en-US"/>
    </w:rPr>
  </w:style>
  <w:style w:type="paragraph" w:styleId="aff5">
    <w:name w:val="Normal (Web)"/>
    <w:basedOn w:val="a8"/>
    <w:uiPriority w:val="99"/>
    <w:rsid w:val="00F93E53"/>
    <w:rPr>
      <w:rFonts w:cs="Times New Roman"/>
    </w:rPr>
  </w:style>
  <w:style w:type="character" w:styleId="aff6">
    <w:name w:val="Subtle Reference"/>
    <w:uiPriority w:val="31"/>
    <w:qFormat/>
    <w:rsid w:val="00094361"/>
    <w:rPr>
      <w:smallCaps/>
    </w:rPr>
  </w:style>
  <w:style w:type="paragraph" w:styleId="32">
    <w:name w:val="toc 3"/>
    <w:basedOn w:val="a8"/>
    <w:next w:val="a8"/>
    <w:rsid w:val="00F93E53"/>
    <w:pPr>
      <w:spacing w:before="80" w:after="80"/>
      <w:ind w:leftChars="450" w:left="450"/>
    </w:pPr>
    <w:rPr>
      <w:noProof/>
      <w:sz w:val="20"/>
      <w:szCs w:val="20"/>
    </w:rPr>
  </w:style>
  <w:style w:type="paragraph" w:styleId="aff7">
    <w:name w:val="Title"/>
    <w:basedOn w:val="a8"/>
    <w:link w:val="Charf"/>
    <w:qFormat/>
    <w:rsid w:val="00F93E53"/>
    <w:pPr>
      <w:spacing w:before="240" w:after="60"/>
      <w:jc w:val="center"/>
      <w:outlineLvl w:val="0"/>
    </w:pPr>
    <w:rPr>
      <w:rFonts w:ascii="Arial" w:hAnsi="Arial"/>
      <w:b/>
      <w:bCs/>
      <w:sz w:val="32"/>
      <w:szCs w:val="32"/>
    </w:rPr>
  </w:style>
  <w:style w:type="character" w:customStyle="1" w:styleId="Charf">
    <w:name w:val="标题 Char"/>
    <w:basedOn w:val="a9"/>
    <w:link w:val="aff7"/>
    <w:rsid w:val="00094361"/>
    <w:rPr>
      <w:rFonts w:ascii="Arial" w:eastAsia="宋体" w:hAnsi="Arial" w:cs="Arial"/>
      <w:b/>
      <w:bCs/>
      <w:sz w:val="32"/>
      <w:szCs w:val="32"/>
    </w:rPr>
  </w:style>
  <w:style w:type="character" w:styleId="aff8">
    <w:name w:val="Strong"/>
    <w:basedOn w:val="a9"/>
    <w:uiPriority w:val="22"/>
    <w:qFormat/>
    <w:rsid w:val="00F93E53"/>
    <w:rPr>
      <w:b/>
      <w:bCs/>
    </w:rPr>
  </w:style>
  <w:style w:type="character" w:customStyle="1" w:styleId="keyword">
    <w:name w:val="keyword"/>
    <w:basedOn w:val="a9"/>
    <w:rsid w:val="00094361"/>
  </w:style>
  <w:style w:type="paragraph" w:customStyle="1" w:styleId="aff9">
    <w:name w:val="ÊµÑé±êÌâÒ»"/>
    <w:basedOn w:val="a8"/>
    <w:qFormat/>
    <w:rsid w:val="00094361"/>
    <w:pPr>
      <w:pageBreakBefore/>
      <w:spacing w:before="312" w:after="235" w:line="240" w:lineRule="auto"/>
      <w:outlineLvl w:val="0"/>
    </w:pPr>
    <w:rPr>
      <w:rFonts w:ascii="微软雅黑" w:eastAsia="微软雅黑" w:hAnsi="微软雅黑"/>
      <w:b/>
      <w:bCs/>
      <w:sz w:val="32"/>
      <w:szCs w:val="32"/>
    </w:rPr>
  </w:style>
  <w:style w:type="character" w:customStyle="1" w:styleId="tw4winMark">
    <w:name w:val="tw4winMark"/>
    <w:uiPriority w:val="99"/>
    <w:rsid w:val="00094361"/>
    <w:rPr>
      <w:vanish/>
      <w:color w:val="800080"/>
      <w:vertAlign w:val="subscript"/>
    </w:rPr>
  </w:style>
  <w:style w:type="paragraph" w:customStyle="1" w:styleId="affa">
    <w:name w:val="¨º¦Ì?¨¦¡À¨º¨¬a¨°?"/>
    <w:basedOn w:val="a8"/>
    <w:qFormat/>
    <w:rsid w:val="00094361"/>
    <w:pPr>
      <w:pageBreakBefore/>
      <w:spacing w:before="312" w:after="235" w:line="240" w:lineRule="auto"/>
      <w:outlineLvl w:val="0"/>
    </w:pPr>
    <w:rPr>
      <w:rFonts w:ascii="微软雅黑" w:eastAsia="微软雅黑" w:hAnsi="微软雅黑"/>
      <w:b/>
      <w:bCs/>
      <w:sz w:val="32"/>
      <w:szCs w:val="32"/>
    </w:rPr>
  </w:style>
  <w:style w:type="paragraph" w:customStyle="1" w:styleId="affb">
    <w:name w:val="ÊµÑé±êÌâ¶þ"/>
    <w:qFormat/>
    <w:rsid w:val="00094361"/>
    <w:pPr>
      <w:keepNext/>
      <w:spacing w:before="240" w:after="240"/>
      <w:jc w:val="both"/>
      <w:outlineLvl w:val="1"/>
    </w:pPr>
    <w:rPr>
      <w:rFonts w:ascii="微软雅黑" w:eastAsia="微软雅黑" w:hAnsi="微软雅黑"/>
      <w:b/>
      <w:bCs/>
      <w:snapToGrid w:val="0"/>
      <w:kern w:val="0"/>
      <w:sz w:val="28"/>
      <w:szCs w:val="28"/>
    </w:rPr>
  </w:style>
  <w:style w:type="paragraph" w:customStyle="1" w:styleId="at">
    <w:name w:val="¨º¦Ì?¨¦¡À¨º¨¬a?t"/>
    <w:qFormat/>
    <w:rsid w:val="00094361"/>
    <w:pPr>
      <w:keepNext/>
      <w:spacing w:before="240" w:after="240"/>
      <w:jc w:val="both"/>
      <w:outlineLvl w:val="1"/>
    </w:pPr>
    <w:rPr>
      <w:rFonts w:ascii="微软雅黑" w:eastAsia="微软雅黑" w:hAnsi="微软雅黑"/>
      <w:b/>
      <w:bCs/>
      <w:kern w:val="0"/>
      <w:sz w:val="28"/>
      <w:szCs w:val="28"/>
    </w:rPr>
  </w:style>
  <w:style w:type="paragraph" w:customStyle="1" w:styleId="affc">
    <w:name w:val="ÊµÑéÑ§Ï°Ä¿µÄ"/>
    <w:qFormat/>
    <w:rsid w:val="00094361"/>
    <w:pPr>
      <w:widowControl w:val="0"/>
      <w:autoSpaceDE w:val="0"/>
      <w:autoSpaceDN w:val="0"/>
      <w:adjustRightInd w:val="0"/>
      <w:ind w:left="420"/>
    </w:pPr>
    <w:rPr>
      <w:rFonts w:ascii="微软雅黑" w:eastAsia="微软雅黑" w:hAnsi="微软雅黑" w:cs="Arial"/>
      <w:snapToGrid w:val="0"/>
      <w:kern w:val="0"/>
      <w:sz w:val="24"/>
      <w:szCs w:val="24"/>
    </w:rPr>
  </w:style>
  <w:style w:type="paragraph" w:customStyle="1" w:styleId="affd">
    <w:name w:val="¨º¦Ì?¨¦?¡ì?¡ã??¦Ì?"/>
    <w:qFormat/>
    <w:rsid w:val="00094361"/>
    <w:pPr>
      <w:widowControl w:val="0"/>
      <w:autoSpaceDE w:val="0"/>
      <w:autoSpaceDN w:val="0"/>
      <w:adjustRightInd w:val="0"/>
      <w:ind w:left="420"/>
    </w:pPr>
    <w:rPr>
      <w:rFonts w:ascii="微软雅黑" w:eastAsia="微软雅黑" w:hAnsi="微软雅黑" w:cs="Arial"/>
      <w:kern w:val="0"/>
      <w:sz w:val="24"/>
      <w:szCs w:val="24"/>
    </w:rPr>
  </w:style>
  <w:style w:type="paragraph" w:customStyle="1" w:styleId="o">
    <w:name w:val="¡§o|¨¬?¡§|??¨¬?????|¨¬?"/>
    <w:qFormat/>
    <w:rsid w:val="00094361"/>
    <w:pPr>
      <w:widowControl w:val="0"/>
      <w:autoSpaceDE w:val="0"/>
      <w:autoSpaceDN w:val="0"/>
      <w:adjustRightInd w:val="0"/>
      <w:ind w:left="420"/>
    </w:pPr>
    <w:rPr>
      <w:rFonts w:ascii="微软雅黑" w:eastAsia="微软雅黑" w:hAnsi="微软雅黑" w:cs="Arial"/>
      <w:snapToGrid w:val="0"/>
      <w:kern w:val="0"/>
      <w:sz w:val="24"/>
      <w:szCs w:val="24"/>
    </w:rPr>
  </w:style>
  <w:style w:type="paragraph" w:customStyle="1" w:styleId="o0">
    <w:name w:val="?¡ìo|¡§???¡ì|??¡§??????|¡§??"/>
    <w:qFormat/>
    <w:rsid w:val="00094361"/>
    <w:pPr>
      <w:widowControl w:val="0"/>
      <w:autoSpaceDE w:val="0"/>
      <w:autoSpaceDN w:val="0"/>
      <w:adjustRightInd w:val="0"/>
      <w:ind w:left="420"/>
    </w:pPr>
    <w:rPr>
      <w:rFonts w:ascii="微软雅黑" w:eastAsia="微软雅黑" w:hAnsi="微软雅黑" w:cs="Arial"/>
      <w:kern w:val="0"/>
      <w:sz w:val="24"/>
      <w:szCs w:val="24"/>
    </w:rPr>
  </w:style>
  <w:style w:type="paragraph" w:customStyle="1" w:styleId="o1">
    <w:name w:val="??¨¬o|?¡ì????¨¬|???¡ì??????|?¡ì??"/>
    <w:qFormat/>
    <w:rsid w:val="00094361"/>
    <w:pPr>
      <w:widowControl w:val="0"/>
      <w:autoSpaceDE w:val="0"/>
      <w:autoSpaceDN w:val="0"/>
      <w:adjustRightInd w:val="0"/>
      <w:ind w:left="420"/>
    </w:pPr>
    <w:rPr>
      <w:rFonts w:ascii="微软雅黑" w:eastAsia="微软雅黑" w:hAnsi="微软雅黑" w:cs="Arial"/>
      <w:snapToGrid w:val="0"/>
      <w:kern w:val="0"/>
      <w:sz w:val="24"/>
      <w:szCs w:val="24"/>
    </w:rPr>
  </w:style>
  <w:style w:type="paragraph" w:customStyle="1" w:styleId="o2">
    <w:name w:val="??¡§?o|??¨¬????¡§?|????¨¬??????|??¨¬??"/>
    <w:qFormat/>
    <w:rsid w:val="00094361"/>
    <w:pPr>
      <w:widowControl w:val="0"/>
      <w:autoSpaceDE w:val="0"/>
      <w:autoSpaceDN w:val="0"/>
      <w:adjustRightInd w:val="0"/>
      <w:ind w:left="420"/>
    </w:pPr>
    <w:rPr>
      <w:rFonts w:ascii="微软雅黑" w:eastAsia="微软雅黑" w:hAnsi="微软雅黑" w:cs="Arial"/>
      <w:kern w:val="0"/>
      <w:sz w:val="24"/>
      <w:szCs w:val="24"/>
    </w:rPr>
  </w:style>
  <w:style w:type="paragraph" w:customStyle="1" w:styleId="affe">
    <w:name w:val="ÊµÑéÍØÆËÍ¼"/>
    <w:basedOn w:val="a8"/>
    <w:qFormat/>
    <w:rsid w:val="00094361"/>
    <w:pPr>
      <w:jc w:val="center"/>
    </w:pPr>
    <w:rPr>
      <w:rFonts w:ascii="微软雅黑" w:eastAsia="微软雅黑" w:hAnsi="微软雅黑" w:cstheme="minorBidi"/>
      <w:noProof/>
    </w:rPr>
  </w:style>
  <w:style w:type="paragraph" w:customStyle="1" w:styleId="afff">
    <w:name w:val="¨º¦Ì?¨¦¨ª???¨ª?"/>
    <w:basedOn w:val="a8"/>
    <w:qFormat/>
    <w:rsid w:val="00094361"/>
    <w:pPr>
      <w:jc w:val="center"/>
    </w:pPr>
    <w:rPr>
      <w:rFonts w:ascii="微软雅黑" w:eastAsia="微软雅黑" w:hAnsi="微软雅黑" w:cstheme="minorBidi"/>
      <w:noProof/>
    </w:rPr>
  </w:style>
  <w:style w:type="paragraph" w:customStyle="1" w:styleId="oaa">
    <w:name w:val="¡§o|¨¬?¡§|¡§a???¡§a?"/>
    <w:basedOn w:val="a8"/>
    <w:qFormat/>
    <w:rsid w:val="00094361"/>
    <w:pPr>
      <w:jc w:val="center"/>
    </w:pPr>
    <w:rPr>
      <w:rFonts w:ascii="微软雅黑" w:eastAsia="微软雅黑" w:hAnsi="微软雅黑" w:cstheme="minorBidi"/>
      <w:noProof/>
    </w:rPr>
  </w:style>
  <w:style w:type="paragraph" w:customStyle="1" w:styleId="oaa0">
    <w:name w:val="?¡ìo|¡§???¡ì|?¡ìa????¡ìa?"/>
    <w:basedOn w:val="a8"/>
    <w:qFormat/>
    <w:rsid w:val="00094361"/>
    <w:pPr>
      <w:jc w:val="center"/>
    </w:pPr>
    <w:rPr>
      <w:rFonts w:ascii="微软雅黑" w:eastAsia="微软雅黑" w:hAnsi="微软雅黑" w:cstheme="minorBidi"/>
      <w:noProof/>
    </w:rPr>
  </w:style>
  <w:style w:type="paragraph" w:customStyle="1" w:styleId="ooa">
    <w:name w:val="¡§o|¨¬?¡§|?¨¤¡§o¡§?a¡§¡ã?"/>
    <w:basedOn w:val="a8"/>
    <w:qFormat/>
    <w:rsid w:val="00094361"/>
    <w:pPr>
      <w:pageBreakBefore/>
      <w:spacing w:before="312" w:after="235" w:line="240" w:lineRule="auto"/>
      <w:outlineLvl w:val="0"/>
    </w:pPr>
    <w:rPr>
      <w:rFonts w:ascii="微软雅黑" w:eastAsia="微软雅黑" w:hAnsi="微软雅黑"/>
      <w:b/>
      <w:bCs/>
      <w:sz w:val="32"/>
      <w:szCs w:val="32"/>
    </w:rPr>
  </w:style>
  <w:style w:type="paragraph" w:customStyle="1" w:styleId="ooa0">
    <w:name w:val="?¡ìo|¡§???¡ì|?¡§¡è?¡ìo?¡ì?a?¡ì???"/>
    <w:basedOn w:val="a8"/>
    <w:qFormat/>
    <w:rsid w:val="00094361"/>
    <w:pPr>
      <w:pageBreakBefore/>
      <w:spacing w:before="312" w:after="235" w:line="240" w:lineRule="auto"/>
      <w:outlineLvl w:val="0"/>
    </w:pPr>
    <w:rPr>
      <w:rFonts w:ascii="微软雅黑" w:eastAsia="微软雅黑" w:hAnsi="微软雅黑"/>
      <w:b/>
      <w:bCs/>
      <w:sz w:val="32"/>
      <w:szCs w:val="32"/>
    </w:rPr>
  </w:style>
  <w:style w:type="paragraph" w:customStyle="1" w:styleId="afff0">
    <w:name w:val="ÊµÑéÕýÎÄ"/>
    <w:basedOn w:val="a8"/>
    <w:qFormat/>
    <w:rsid w:val="00094361"/>
    <w:pPr>
      <w:spacing w:afterLines="50" w:line="320" w:lineRule="exact"/>
      <w:ind w:firstLine="420"/>
    </w:pPr>
    <w:rPr>
      <w:rFonts w:ascii="微软雅黑" w:eastAsia="微软雅黑" w:hAnsi="微软雅黑"/>
      <w:sz w:val="24"/>
      <w:szCs w:val="24"/>
    </w:rPr>
  </w:style>
  <w:style w:type="paragraph" w:customStyle="1" w:styleId="y">
    <w:name w:val="¨º¦Ì?¨¦?y??"/>
    <w:basedOn w:val="a8"/>
    <w:qFormat/>
    <w:rsid w:val="00094361"/>
    <w:pPr>
      <w:spacing w:afterLines="50" w:line="320" w:lineRule="exact"/>
      <w:ind w:firstLine="420"/>
    </w:pPr>
    <w:rPr>
      <w:rFonts w:ascii="微软雅黑" w:eastAsia="微软雅黑" w:hAnsi="微软雅黑"/>
      <w:sz w:val="24"/>
      <w:szCs w:val="24"/>
    </w:rPr>
  </w:style>
  <w:style w:type="paragraph" w:customStyle="1" w:styleId="oy">
    <w:name w:val="¡§o|¨¬?¡§|?y??"/>
    <w:basedOn w:val="a8"/>
    <w:qFormat/>
    <w:rsid w:val="00094361"/>
    <w:pPr>
      <w:spacing w:afterLines="50" w:line="320" w:lineRule="exact"/>
      <w:ind w:firstLine="420"/>
    </w:pPr>
    <w:rPr>
      <w:rFonts w:ascii="微软雅黑" w:eastAsia="微软雅黑" w:hAnsi="微软雅黑"/>
      <w:sz w:val="24"/>
      <w:szCs w:val="24"/>
    </w:rPr>
  </w:style>
  <w:style w:type="paragraph" w:customStyle="1" w:styleId="afff1">
    <w:name w:val="ÊµÑé±êÌâÈý"/>
    <w:qFormat/>
    <w:rsid w:val="00094361"/>
    <w:pPr>
      <w:keepNext/>
      <w:keepLines/>
      <w:widowControl w:val="0"/>
      <w:spacing w:after="260" w:line="416" w:lineRule="auto"/>
      <w:ind w:left="420"/>
      <w:jc w:val="both"/>
      <w:outlineLvl w:val="2"/>
    </w:pPr>
    <w:rPr>
      <w:rFonts w:ascii="微软雅黑" w:eastAsia="微软雅黑" w:hAnsi="微软雅黑"/>
      <w:b/>
      <w:bCs/>
      <w:sz w:val="28"/>
      <w:szCs w:val="28"/>
    </w:rPr>
  </w:style>
  <w:style w:type="paragraph" w:customStyle="1" w:styleId="ay">
    <w:name w:val="¨º¦Ì?¨¦¡À¨º¨¬a¨¨y"/>
    <w:qFormat/>
    <w:rsid w:val="00094361"/>
    <w:pPr>
      <w:keepNext/>
      <w:keepLines/>
      <w:widowControl w:val="0"/>
      <w:spacing w:after="260" w:line="416" w:lineRule="auto"/>
      <w:ind w:left="420"/>
      <w:jc w:val="both"/>
      <w:outlineLvl w:val="2"/>
    </w:pPr>
    <w:rPr>
      <w:rFonts w:ascii="微软雅黑" w:eastAsia="微软雅黑" w:hAnsi="微软雅黑"/>
      <w:b/>
      <w:bCs/>
      <w:snapToGrid w:val="0"/>
      <w:sz w:val="28"/>
      <w:szCs w:val="28"/>
    </w:rPr>
  </w:style>
  <w:style w:type="paragraph" w:customStyle="1" w:styleId="oy0">
    <w:name w:val="?¡ìo|¡§???¡ì|?y??"/>
    <w:basedOn w:val="a8"/>
    <w:qFormat/>
    <w:rsid w:val="00094361"/>
    <w:pPr>
      <w:spacing w:afterLines="50" w:line="320" w:lineRule="exact"/>
      <w:ind w:firstLine="420"/>
    </w:pPr>
    <w:rPr>
      <w:rFonts w:ascii="微软雅黑" w:eastAsia="微软雅黑" w:hAnsi="微软雅黑"/>
      <w:sz w:val="24"/>
      <w:szCs w:val="24"/>
    </w:rPr>
  </w:style>
  <w:style w:type="paragraph" w:customStyle="1" w:styleId="oy1">
    <w:name w:val="??¨¬o|?¡ì????¨¬|?y??"/>
    <w:basedOn w:val="a8"/>
    <w:qFormat/>
    <w:rsid w:val="00094361"/>
    <w:pPr>
      <w:spacing w:afterLines="50" w:line="320" w:lineRule="exact"/>
      <w:ind w:firstLine="420"/>
    </w:pPr>
    <w:rPr>
      <w:rFonts w:ascii="微软雅黑" w:eastAsia="微软雅黑" w:hAnsi="微软雅黑"/>
      <w:sz w:val="24"/>
      <w:szCs w:val="24"/>
    </w:rPr>
  </w:style>
  <w:style w:type="paragraph" w:customStyle="1" w:styleId="oy2">
    <w:name w:val="??¡§?o|??¨¬????¡§?|?y??"/>
    <w:basedOn w:val="a8"/>
    <w:qFormat/>
    <w:rsid w:val="00094361"/>
    <w:pPr>
      <w:spacing w:afterLines="50" w:line="320" w:lineRule="exact"/>
      <w:ind w:firstLine="420"/>
    </w:pPr>
    <w:rPr>
      <w:rFonts w:ascii="微软雅黑" w:eastAsia="微软雅黑" w:hAnsi="微软雅黑"/>
      <w:sz w:val="24"/>
      <w:szCs w:val="24"/>
    </w:rPr>
  </w:style>
  <w:style w:type="paragraph" w:customStyle="1" w:styleId="ooay">
    <w:name w:val="¡§o|¨¬?¡§|?¨¤¡§o¡§?a¡§¡§y"/>
    <w:qFormat/>
    <w:rsid w:val="00094361"/>
    <w:pPr>
      <w:keepNext/>
      <w:keepLines/>
      <w:widowControl w:val="0"/>
      <w:spacing w:after="260" w:line="416" w:lineRule="auto"/>
      <w:ind w:left="420"/>
      <w:jc w:val="both"/>
      <w:outlineLvl w:val="2"/>
    </w:pPr>
    <w:rPr>
      <w:rFonts w:ascii="微软雅黑" w:eastAsia="微软雅黑" w:hAnsi="微软雅黑"/>
      <w:b/>
      <w:bCs/>
      <w:sz w:val="28"/>
      <w:szCs w:val="28"/>
    </w:rPr>
  </w:style>
  <w:style w:type="paragraph" w:customStyle="1" w:styleId="ooay0">
    <w:name w:val="?¡ìo|¡§???¡ì|?¡§¡è?¡ìo?¡ì?a?¡ì?¡ìy"/>
    <w:qFormat/>
    <w:rsid w:val="00094361"/>
    <w:pPr>
      <w:keepNext/>
      <w:keepLines/>
      <w:widowControl w:val="0"/>
      <w:spacing w:after="260" w:line="416" w:lineRule="auto"/>
      <w:ind w:left="420"/>
      <w:jc w:val="both"/>
      <w:outlineLvl w:val="2"/>
    </w:pPr>
    <w:rPr>
      <w:rFonts w:ascii="微软雅黑" w:eastAsia="微软雅黑" w:hAnsi="微软雅黑"/>
      <w:b/>
      <w:bCs/>
      <w:snapToGrid w:val="0"/>
      <w:sz w:val="28"/>
      <w:szCs w:val="28"/>
    </w:rPr>
  </w:style>
  <w:style w:type="paragraph" w:customStyle="1" w:styleId="ooay1">
    <w:name w:val="??¨¬o|?¡ì????¨¬|??¡ì?¨¨??¨¬o??¨¬?a??¨¬??¨¬y"/>
    <w:rsid w:val="00094361"/>
    <w:pPr>
      <w:keepNext/>
      <w:keepLines/>
      <w:widowControl w:val="0"/>
      <w:spacing w:after="260" w:line="416" w:lineRule="auto"/>
      <w:ind w:left="420"/>
      <w:jc w:val="both"/>
      <w:outlineLvl w:val="2"/>
    </w:pPr>
    <w:rPr>
      <w:rFonts w:ascii="微软雅黑" w:eastAsia="微软雅黑" w:hAnsi="微软雅黑"/>
      <w:b/>
      <w:bCs/>
      <w:sz w:val="28"/>
      <w:szCs w:val="28"/>
    </w:rPr>
  </w:style>
  <w:style w:type="paragraph" w:customStyle="1" w:styleId="ooay2">
    <w:name w:val="??¡§?o|??¨¬????¡§?|???¨¬?¡§¡§??¡§?o??¡§??a??¡§???¡§?y"/>
    <w:qFormat/>
    <w:rsid w:val="00094361"/>
    <w:pPr>
      <w:keepNext/>
      <w:keepLines/>
      <w:widowControl w:val="0"/>
      <w:spacing w:after="260" w:line="416" w:lineRule="auto"/>
      <w:ind w:left="420"/>
      <w:jc w:val="both"/>
      <w:outlineLvl w:val="2"/>
    </w:pPr>
    <w:rPr>
      <w:rFonts w:ascii="微软雅黑" w:eastAsia="微软雅黑" w:hAnsi="微软雅黑"/>
      <w:b/>
      <w:bCs/>
      <w:snapToGrid w:val="0"/>
      <w:sz w:val="28"/>
      <w:szCs w:val="28"/>
    </w:rPr>
  </w:style>
  <w:style w:type="paragraph" w:customStyle="1" w:styleId="afff2">
    <w:name w:val="ÊµÑéÃüÁîÊä³ö"/>
    <w:basedOn w:val="a8"/>
    <w:qFormat/>
    <w:rsid w:val="00094361"/>
    <w:pPr>
      <w:spacing w:line="240" w:lineRule="auto"/>
    </w:pPr>
    <w:rPr>
      <w:rFonts w:ascii="Courier New" w:hAnsi="Courier New" w:cs="Courier New"/>
      <w:sz w:val="18"/>
      <w:szCs w:val="18"/>
    </w:rPr>
  </w:style>
  <w:style w:type="paragraph" w:customStyle="1" w:styleId="33">
    <w:name w:val="¨º¦Ì?¨¦?¨¹¨¢?¨º?3?"/>
    <w:basedOn w:val="a8"/>
    <w:qFormat/>
    <w:rsid w:val="00094361"/>
    <w:pPr>
      <w:spacing w:line="240" w:lineRule="auto"/>
    </w:pPr>
    <w:rPr>
      <w:rFonts w:ascii="Courier New" w:hAnsi="Courier New" w:cs="Courier New"/>
      <w:sz w:val="18"/>
      <w:szCs w:val="18"/>
    </w:rPr>
  </w:style>
  <w:style w:type="paragraph" w:customStyle="1" w:styleId="oy3">
    <w:name w:val="???¡ì?o|??¡§??????¡ì?|?y??"/>
    <w:basedOn w:val="a8"/>
    <w:qFormat/>
    <w:rsid w:val="00094361"/>
    <w:pPr>
      <w:spacing w:afterLines="50" w:line="320" w:lineRule="exact"/>
      <w:ind w:firstLine="420"/>
    </w:pPr>
    <w:rPr>
      <w:rFonts w:ascii="微软雅黑" w:eastAsia="微软雅黑" w:hAnsi="微软雅黑"/>
      <w:sz w:val="24"/>
      <w:szCs w:val="24"/>
    </w:rPr>
  </w:style>
  <w:style w:type="paragraph" w:customStyle="1" w:styleId="oy4">
    <w:name w:val="????¨¬?o|???¡ì???????¨¬?|?y??"/>
    <w:basedOn w:val="a8"/>
    <w:qFormat/>
    <w:rsid w:val="00094361"/>
    <w:pPr>
      <w:spacing w:afterLines="50" w:line="320" w:lineRule="exact"/>
      <w:ind w:firstLine="420"/>
    </w:pPr>
    <w:rPr>
      <w:rFonts w:ascii="微软雅黑" w:eastAsia="微软雅黑" w:hAnsi="微软雅黑"/>
      <w:sz w:val="24"/>
      <w:szCs w:val="24"/>
    </w:rPr>
  </w:style>
  <w:style w:type="paragraph" w:customStyle="1" w:styleId="afff3">
    <w:name w:val="ÊµÑéÄÚ²¿²Î¿¼×ÊÁÏÁÐ±í"/>
    <w:qFormat/>
    <w:rsid w:val="00094361"/>
    <w:pPr>
      <w:widowControl w:val="0"/>
      <w:autoSpaceDE w:val="0"/>
      <w:autoSpaceDN w:val="0"/>
      <w:adjustRightInd w:val="0"/>
      <w:spacing w:afterLines="50" w:line="320" w:lineRule="exact"/>
      <w:ind w:left="420"/>
    </w:pPr>
    <w:rPr>
      <w:rFonts w:ascii="微软雅黑" w:eastAsia="微软雅黑" w:hAnsi="微软雅黑" w:cs="Arial"/>
      <w:snapToGrid w:val="0"/>
      <w:kern w:val="0"/>
      <w:sz w:val="24"/>
      <w:szCs w:val="24"/>
    </w:rPr>
  </w:style>
  <w:style w:type="paragraph" w:customStyle="1" w:styleId="22D">
    <w:name w:val="¨º¦Ì?¨¦?¨²2?2???¡Á¨º¨¢?¨¢D¡À¨ª"/>
    <w:qFormat/>
    <w:rsid w:val="00094361"/>
    <w:pPr>
      <w:widowControl w:val="0"/>
      <w:autoSpaceDE w:val="0"/>
      <w:autoSpaceDN w:val="0"/>
      <w:adjustRightInd w:val="0"/>
      <w:spacing w:afterLines="50" w:line="320" w:lineRule="exact"/>
      <w:ind w:left="420"/>
    </w:pPr>
    <w:rPr>
      <w:rFonts w:ascii="微软雅黑" w:eastAsia="微软雅黑" w:hAnsi="微软雅黑" w:cs="Arial"/>
      <w:kern w:val="0"/>
      <w:sz w:val="24"/>
      <w:szCs w:val="24"/>
    </w:rPr>
  </w:style>
  <w:style w:type="paragraph" w:customStyle="1" w:styleId="oy5">
    <w:name w:val="????¡§??o|????¨¬???????¡§??|?y??"/>
    <w:basedOn w:val="a8"/>
    <w:qFormat/>
    <w:rsid w:val="00094361"/>
    <w:pPr>
      <w:spacing w:afterLines="50" w:line="320" w:lineRule="exact"/>
      <w:ind w:firstLine="420"/>
    </w:pPr>
    <w:rPr>
      <w:rFonts w:ascii="微软雅黑" w:eastAsia="微软雅黑" w:hAnsi="微软雅黑"/>
      <w:sz w:val="24"/>
      <w:szCs w:val="24"/>
    </w:rPr>
  </w:style>
  <w:style w:type="paragraph" w:customStyle="1" w:styleId="oy6">
    <w:name w:val="?????¡ì??o|????¡§?????????¡ì??|?y??"/>
    <w:basedOn w:val="a8"/>
    <w:qFormat/>
    <w:rsid w:val="00094361"/>
    <w:pPr>
      <w:spacing w:afterLines="50" w:line="320" w:lineRule="exact"/>
      <w:ind w:firstLine="420"/>
    </w:pPr>
    <w:rPr>
      <w:rFonts w:ascii="微软雅黑" w:eastAsia="微软雅黑" w:hAnsi="微软雅黑"/>
      <w:sz w:val="24"/>
      <w:szCs w:val="24"/>
    </w:rPr>
  </w:style>
  <w:style w:type="paragraph" w:customStyle="1" w:styleId="oy7">
    <w:name w:val="??????¨¬??o|?????¡ì??????????¨¬??|?y??"/>
    <w:basedOn w:val="a8"/>
    <w:qFormat/>
    <w:rsid w:val="00094361"/>
    <w:pPr>
      <w:spacing w:afterLines="50" w:line="320" w:lineRule="exact"/>
      <w:ind w:firstLine="420"/>
    </w:pPr>
    <w:rPr>
      <w:rFonts w:ascii="微软雅黑" w:eastAsia="微软雅黑" w:hAnsi="微软雅黑"/>
      <w:sz w:val="24"/>
      <w:szCs w:val="24"/>
    </w:rPr>
  </w:style>
  <w:style w:type="paragraph" w:customStyle="1" w:styleId="oy8">
    <w:name w:val="??????¡§???o|??????¨¬??????????¡§???|?y??"/>
    <w:basedOn w:val="a8"/>
    <w:qFormat/>
    <w:rsid w:val="00094361"/>
    <w:pPr>
      <w:spacing w:afterLines="50" w:line="320" w:lineRule="exact"/>
      <w:ind w:firstLine="420"/>
    </w:pPr>
    <w:rPr>
      <w:rFonts w:ascii="微软雅黑" w:eastAsia="微软雅黑" w:hAnsi="微软雅黑"/>
      <w:sz w:val="24"/>
      <w:szCs w:val="24"/>
    </w:rPr>
  </w:style>
  <w:style w:type="paragraph" w:customStyle="1" w:styleId="oy9">
    <w:name w:val="???????¡ì???o|??????¡§????????????¡ì???|?y??"/>
    <w:basedOn w:val="a8"/>
    <w:rsid w:val="00094361"/>
    <w:pPr>
      <w:spacing w:afterLines="50" w:line="320" w:lineRule="exact"/>
      <w:ind w:firstLine="420"/>
    </w:pPr>
    <w:rPr>
      <w:rFonts w:ascii="微软雅黑" w:eastAsia="微软雅黑" w:hAnsi="微软雅黑"/>
      <w:sz w:val="24"/>
      <w:szCs w:val="24"/>
    </w:rPr>
  </w:style>
  <w:style w:type="paragraph" w:customStyle="1" w:styleId="ooay3">
    <w:name w:val="???¡ì?o|??¡§??????¡ì?|???¡§???¡ì?¡ì???¡ì?o???¡ì??a???¡ì????¡ì?y"/>
    <w:rsid w:val="00094361"/>
    <w:pPr>
      <w:keepNext/>
      <w:keepLines/>
      <w:widowControl w:val="0"/>
      <w:spacing w:after="260" w:line="416" w:lineRule="auto"/>
      <w:ind w:left="420"/>
      <w:jc w:val="both"/>
      <w:outlineLvl w:val="2"/>
    </w:pPr>
    <w:rPr>
      <w:rFonts w:ascii="微软雅黑" w:eastAsia="微软雅黑" w:hAnsi="微软雅黑"/>
      <w:b/>
      <w:bCs/>
      <w:sz w:val="28"/>
      <w:szCs w:val="28"/>
    </w:rPr>
  </w:style>
  <w:style w:type="paragraph" w:customStyle="1" w:styleId="ooay4">
    <w:name w:val="????¨¬?o|???¡ì???????¨¬?|????¡ì????¨¬??¨¬????¨¬?o????¨¬??a????¨¬?????¨¬?y"/>
    <w:rsid w:val="00094361"/>
    <w:pPr>
      <w:keepNext/>
      <w:keepLines/>
      <w:widowControl w:val="0"/>
      <w:spacing w:after="260" w:line="416" w:lineRule="auto"/>
      <w:ind w:left="420"/>
      <w:jc w:val="both"/>
      <w:outlineLvl w:val="2"/>
    </w:pPr>
    <w:rPr>
      <w:rFonts w:ascii="微软雅黑" w:eastAsia="微软雅黑" w:hAnsi="微软雅黑"/>
      <w:b/>
      <w:bCs/>
      <w:snapToGrid w:val="0"/>
      <w:sz w:val="28"/>
      <w:szCs w:val="28"/>
    </w:rPr>
  </w:style>
  <w:style w:type="paragraph" w:customStyle="1" w:styleId="ooat">
    <w:name w:val="???¡ì?o|??¡§??????¡ì?|???¡§???¡ì?¡ì???¡ì?o???¡ì??a?t"/>
    <w:rsid w:val="00094361"/>
    <w:pPr>
      <w:keepNext/>
      <w:spacing w:before="240" w:after="240"/>
      <w:jc w:val="both"/>
      <w:outlineLvl w:val="1"/>
    </w:pPr>
    <w:rPr>
      <w:rFonts w:ascii="微软雅黑" w:eastAsia="微软雅黑" w:hAnsi="微软雅黑" w:cs="Times New Roman"/>
      <w:b/>
      <w:bCs/>
      <w:snapToGrid w:val="0"/>
      <w:kern w:val="0"/>
      <w:sz w:val="28"/>
      <w:szCs w:val="28"/>
    </w:rPr>
  </w:style>
  <w:style w:type="paragraph" w:customStyle="1" w:styleId="oaa1">
    <w:name w:val="????¨¬?o|???¡ì???????¨¬?|????¨¬?a???????¨¬?a?"/>
    <w:basedOn w:val="a8"/>
    <w:qFormat/>
    <w:rsid w:val="00397CBA"/>
    <w:pPr>
      <w:jc w:val="center"/>
    </w:pPr>
    <w:rPr>
      <w:rFonts w:ascii="微软雅黑" w:eastAsia="微软雅黑" w:hAnsi="微软雅黑" w:cstheme="minorBidi"/>
      <w:noProof/>
    </w:rPr>
  </w:style>
  <w:style w:type="character" w:styleId="afff4">
    <w:name w:val="Subtle Emphasis"/>
    <w:uiPriority w:val="19"/>
    <w:qFormat/>
    <w:rsid w:val="00397CBA"/>
    <w:rPr>
      <w:i/>
      <w:iCs/>
    </w:rPr>
  </w:style>
  <w:style w:type="paragraph" w:customStyle="1" w:styleId="oya">
    <w:name w:val="?????????¡ì????o|????????¡§???????????????¡ì????|?y??"/>
    <w:basedOn w:val="a8"/>
    <w:qFormat/>
    <w:rsid w:val="00D8795E"/>
    <w:pPr>
      <w:spacing w:afterLines="50" w:line="320" w:lineRule="exact"/>
      <w:ind w:firstLine="420"/>
    </w:pPr>
    <w:rPr>
      <w:rFonts w:ascii="微软雅黑" w:eastAsia="微软雅黑" w:hAnsi="微软雅黑"/>
      <w:sz w:val="24"/>
      <w:szCs w:val="24"/>
    </w:rPr>
  </w:style>
  <w:style w:type="paragraph" w:customStyle="1" w:styleId="oyb">
    <w:name w:val="????????????¨¬?????o|???????????¡ì???????????????????¨¬?????|?y??"/>
    <w:basedOn w:val="a8"/>
    <w:qFormat/>
    <w:rsid w:val="005E4213"/>
    <w:pPr>
      <w:spacing w:afterLines="50" w:line="320" w:lineRule="exact"/>
      <w:ind w:firstLine="420"/>
    </w:pPr>
    <w:rPr>
      <w:rFonts w:ascii="微软雅黑" w:eastAsia="微软雅黑" w:hAnsi="微软雅黑"/>
      <w:sz w:val="24"/>
      <w:szCs w:val="24"/>
    </w:rPr>
  </w:style>
  <w:style w:type="character" w:customStyle="1" w:styleId="Charf0">
    <w:name w:val="ÊµÑéÕýÎÄ Char"/>
    <w:locked/>
    <w:rsid w:val="00711957"/>
    <w:rPr>
      <w:rFonts w:ascii="微软雅黑" w:eastAsia="微软雅黑" w:hAnsi="微软雅黑" w:cs="Arial"/>
      <w:sz w:val="24"/>
      <w:szCs w:val="24"/>
    </w:rPr>
  </w:style>
  <w:style w:type="character" w:customStyle="1" w:styleId="yChar">
    <w:name w:val="¨º¦Ì?¨¦?y?? Char"/>
    <w:locked/>
    <w:rsid w:val="00711957"/>
    <w:rPr>
      <w:rFonts w:ascii="微软雅黑" w:eastAsia="微软雅黑" w:hAnsi="微软雅黑"/>
      <w:sz w:val="24"/>
    </w:rPr>
  </w:style>
  <w:style w:type="table" w:customStyle="1" w:styleId="afff5">
    <w:name w:val="表样式"/>
    <w:basedOn w:val="aa"/>
    <w:rsid w:val="003D4CB9"/>
    <w:pPr>
      <w:jc w:val="both"/>
    </w:pPr>
    <w:rPr>
      <w:rFonts w:ascii="Times New Roman" w:hAnsi="Times New Roman" w:cs="Times New Roman"/>
      <w:kern w:val="0"/>
      <w:sz w:val="18"/>
      <w:szCs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vAlign w:val="center"/>
    </w:tcPr>
  </w:style>
  <w:style w:type="table" w:styleId="afff6">
    <w:name w:val="Table Grid"/>
    <w:basedOn w:val="aa"/>
    <w:rsid w:val="00F93E53"/>
    <w:pPr>
      <w:widowControl w:val="0"/>
      <w:adjustRightInd w:val="0"/>
      <w:snapToGrid w:val="0"/>
      <w:jc w:val="both"/>
    </w:pPr>
    <w:rPr>
      <w:rFonts w:ascii="Times New Roman" w:eastAsia="宋体" w:hAnsi="Times New Roman" w:cs="Times New Roman"/>
      <w:kern w:val="0"/>
      <w:sz w:val="20"/>
      <w:szCs w:val="20"/>
    </w:rPr>
    <w:tblPr>
      <w:tblInd w:w="113" w:type="dxa"/>
      <w:tblCellMar>
        <w:top w:w="0" w:type="dxa"/>
        <w:left w:w="108" w:type="dxa"/>
        <w:bottom w:w="0" w:type="dxa"/>
        <w:right w:w="108" w:type="dxa"/>
      </w:tblCellMar>
    </w:tblPr>
  </w:style>
  <w:style w:type="character" w:customStyle="1" w:styleId="4Char">
    <w:name w:val="标题 4 Char"/>
    <w:basedOn w:val="a9"/>
    <w:link w:val="41"/>
    <w:semiHidden/>
    <w:rsid w:val="00F10799"/>
    <w:rPr>
      <w:rFonts w:ascii="Times New Roman" w:eastAsia="黑体" w:hAnsi="Times New Roman" w:cs="Times New Roman"/>
      <w:bCs/>
      <w:szCs w:val="21"/>
    </w:rPr>
  </w:style>
  <w:style w:type="paragraph" w:customStyle="1" w:styleId="BlockLabel">
    <w:name w:val="Block Label"/>
    <w:basedOn w:val="a8"/>
    <w:next w:val="a8"/>
    <w:rsid w:val="00F93E53"/>
    <w:pPr>
      <w:keepNext/>
      <w:keepLines/>
      <w:numPr>
        <w:ilvl w:val="3"/>
        <w:numId w:val="30"/>
      </w:numPr>
      <w:spacing w:before="300" w:after="80"/>
      <w:outlineLvl w:val="3"/>
    </w:pPr>
    <w:rPr>
      <w:rFonts w:ascii="Book Antiqua" w:eastAsia="黑体" w:hAnsi="Book Antiqua" w:cs="Book Antiqua"/>
      <w:bCs/>
      <w:kern w:val="0"/>
      <w:sz w:val="26"/>
      <w:szCs w:val="26"/>
    </w:rPr>
  </w:style>
  <w:style w:type="paragraph" w:customStyle="1" w:styleId="FigureDescription">
    <w:name w:val="Figure Description"/>
    <w:next w:val="Figure"/>
    <w:rsid w:val="00F93E53"/>
    <w:pPr>
      <w:keepNext/>
      <w:numPr>
        <w:ilvl w:val="7"/>
        <w:numId w:val="30"/>
      </w:numPr>
      <w:adjustRightInd w:val="0"/>
      <w:snapToGrid w:val="0"/>
      <w:spacing w:before="320" w:after="80" w:line="240" w:lineRule="atLeast"/>
    </w:pPr>
    <w:rPr>
      <w:rFonts w:ascii="Times New Roman" w:eastAsia="黑体" w:hAnsi="Times New Roman" w:cs="Arial"/>
      <w:spacing w:val="-4"/>
      <w:szCs w:val="21"/>
    </w:rPr>
  </w:style>
  <w:style w:type="paragraph" w:customStyle="1" w:styleId="ItemStep">
    <w:name w:val="Item Step"/>
    <w:rsid w:val="00F93E53"/>
    <w:pPr>
      <w:numPr>
        <w:ilvl w:val="6"/>
        <w:numId w:val="30"/>
      </w:numPr>
      <w:adjustRightInd w:val="0"/>
      <w:snapToGrid w:val="0"/>
      <w:spacing w:before="80" w:after="80" w:line="240" w:lineRule="atLeast"/>
      <w:outlineLvl w:val="6"/>
    </w:pPr>
    <w:rPr>
      <w:rFonts w:ascii="Times New Roman" w:eastAsia="宋体" w:hAnsi="Times New Roman" w:cs="Arial"/>
      <w:kern w:val="0"/>
      <w:szCs w:val="21"/>
    </w:rPr>
  </w:style>
  <w:style w:type="paragraph" w:customStyle="1" w:styleId="Step">
    <w:name w:val="Step"/>
    <w:basedOn w:val="a8"/>
    <w:rsid w:val="00F93E53"/>
    <w:pPr>
      <w:numPr>
        <w:ilvl w:val="5"/>
        <w:numId w:val="30"/>
      </w:numPr>
      <w:outlineLvl w:val="5"/>
    </w:pPr>
    <w:rPr>
      <w:snapToGrid w:val="0"/>
      <w:kern w:val="0"/>
    </w:rPr>
  </w:style>
  <w:style w:type="paragraph" w:customStyle="1" w:styleId="TableDescription">
    <w:name w:val="Table Description"/>
    <w:basedOn w:val="a8"/>
    <w:next w:val="a8"/>
    <w:rsid w:val="00F93E53"/>
    <w:pPr>
      <w:keepNext/>
      <w:numPr>
        <w:ilvl w:val="8"/>
        <w:numId w:val="30"/>
      </w:numPr>
      <w:spacing w:before="320" w:after="80"/>
    </w:pPr>
    <w:rPr>
      <w:rFonts w:eastAsia="黑体"/>
      <w:spacing w:val="-4"/>
    </w:rPr>
  </w:style>
  <w:style w:type="paragraph" w:customStyle="1" w:styleId="oyc">
    <w:name w:val="????????¨¬???o|???????¡ì?????????????¨¬???|?y??"/>
    <w:basedOn w:val="a8"/>
    <w:qFormat/>
    <w:rsid w:val="00F10799"/>
    <w:pPr>
      <w:spacing w:afterLines="50" w:line="320" w:lineRule="exact"/>
      <w:ind w:firstLine="420"/>
    </w:pPr>
    <w:rPr>
      <w:rFonts w:ascii="微软雅黑" w:eastAsia="微软雅黑" w:hAnsi="微软雅黑"/>
      <w:sz w:val="24"/>
      <w:szCs w:val="24"/>
    </w:rPr>
  </w:style>
  <w:style w:type="paragraph" w:customStyle="1" w:styleId="oyd">
    <w:name w:val="??????????¡§?????o|??????????¨¬????????????????¡§?????|?y??"/>
    <w:basedOn w:val="a8"/>
    <w:qFormat/>
    <w:rsid w:val="00F10799"/>
    <w:pPr>
      <w:spacing w:afterLines="50" w:line="320" w:lineRule="exact"/>
      <w:ind w:firstLine="420"/>
    </w:pPr>
    <w:rPr>
      <w:rFonts w:ascii="微软雅黑" w:eastAsia="微软雅黑" w:hAnsi="微软雅黑"/>
      <w:sz w:val="24"/>
      <w:szCs w:val="24"/>
    </w:rPr>
  </w:style>
  <w:style w:type="paragraph" w:styleId="22">
    <w:name w:val="toc 2"/>
    <w:basedOn w:val="a8"/>
    <w:next w:val="a8"/>
    <w:uiPriority w:val="39"/>
    <w:rsid w:val="00F93E53"/>
    <w:pPr>
      <w:spacing w:before="80" w:after="80"/>
      <w:ind w:leftChars="300" w:left="300"/>
    </w:pPr>
    <w:rPr>
      <w:noProof/>
      <w:sz w:val="20"/>
      <w:szCs w:val="20"/>
    </w:rPr>
  </w:style>
  <w:style w:type="paragraph" w:styleId="42">
    <w:name w:val="toc 4"/>
    <w:basedOn w:val="a8"/>
    <w:next w:val="a8"/>
    <w:autoRedefine/>
    <w:rsid w:val="00F93E53"/>
    <w:pPr>
      <w:tabs>
        <w:tab w:val="center" w:pos="10080"/>
      </w:tabs>
      <w:kinsoku w:val="0"/>
      <w:overflowPunct w:val="0"/>
      <w:autoSpaceDE w:val="0"/>
      <w:autoSpaceDN w:val="0"/>
      <w:spacing w:before="0" w:after="0" w:line="240" w:lineRule="auto"/>
      <w:ind w:left="2540"/>
      <w:jc w:val="right"/>
    </w:pPr>
    <w:rPr>
      <w:sz w:val="20"/>
      <w:szCs w:val="20"/>
    </w:rPr>
  </w:style>
  <w:style w:type="paragraph" w:styleId="52">
    <w:name w:val="toc 5"/>
    <w:basedOn w:val="a8"/>
    <w:next w:val="a8"/>
    <w:autoRedefine/>
    <w:rsid w:val="00F93E53"/>
    <w:pPr>
      <w:ind w:left="1680"/>
    </w:pPr>
    <w:rPr>
      <w:sz w:val="24"/>
    </w:rPr>
  </w:style>
  <w:style w:type="paragraph" w:styleId="60">
    <w:name w:val="toc 6"/>
    <w:basedOn w:val="a8"/>
    <w:next w:val="a8"/>
    <w:autoRedefine/>
    <w:rsid w:val="00F93E53"/>
    <w:pPr>
      <w:ind w:left="2100"/>
    </w:pPr>
    <w:rPr>
      <w:sz w:val="24"/>
    </w:rPr>
  </w:style>
  <w:style w:type="paragraph" w:styleId="70">
    <w:name w:val="toc 7"/>
    <w:basedOn w:val="a8"/>
    <w:next w:val="a8"/>
    <w:autoRedefine/>
    <w:rsid w:val="00F93E53"/>
    <w:pPr>
      <w:ind w:left="2520"/>
    </w:pPr>
    <w:rPr>
      <w:sz w:val="24"/>
    </w:rPr>
  </w:style>
  <w:style w:type="paragraph" w:styleId="80">
    <w:name w:val="toc 8"/>
    <w:basedOn w:val="a8"/>
    <w:next w:val="a8"/>
    <w:autoRedefine/>
    <w:rsid w:val="00F93E53"/>
    <w:pPr>
      <w:ind w:left="2940"/>
    </w:pPr>
    <w:rPr>
      <w:sz w:val="24"/>
    </w:rPr>
  </w:style>
  <w:style w:type="paragraph" w:styleId="90">
    <w:name w:val="toc 9"/>
    <w:basedOn w:val="a8"/>
    <w:next w:val="a8"/>
    <w:autoRedefine/>
    <w:rsid w:val="00F93E53"/>
    <w:pPr>
      <w:ind w:left="3360"/>
    </w:pPr>
    <w:rPr>
      <w:sz w:val="24"/>
    </w:rPr>
  </w:style>
  <w:style w:type="character" w:styleId="afff7">
    <w:name w:val="Hyperlink"/>
    <w:uiPriority w:val="99"/>
    <w:rsid w:val="00F93E53"/>
    <w:rPr>
      <w:color w:val="0000FF"/>
      <w:u w:val="none"/>
    </w:rPr>
  </w:style>
  <w:style w:type="paragraph" w:customStyle="1" w:styleId="cover">
    <w:name w:val="cover"/>
    <w:basedOn w:val="a8"/>
    <w:rsid w:val="00D350CF"/>
    <w:pPr>
      <w:tabs>
        <w:tab w:val="left" w:pos="1644"/>
      </w:tabs>
      <w:spacing w:before="120" w:after="120"/>
      <w:jc w:val="center"/>
    </w:pPr>
    <w:rPr>
      <w:rFonts w:ascii="Arial" w:hAnsi="Arial"/>
      <w:b/>
      <w:sz w:val="52"/>
      <w:szCs w:val="20"/>
    </w:rPr>
  </w:style>
  <w:style w:type="character" w:customStyle="1" w:styleId="apple-converted-space">
    <w:name w:val="apple-converted-space"/>
    <w:basedOn w:val="a9"/>
    <w:rsid w:val="00E3757D"/>
  </w:style>
  <w:style w:type="character" w:customStyle="1" w:styleId="lijujieshi">
    <w:name w:val="lijujieshi"/>
    <w:basedOn w:val="a9"/>
    <w:rsid w:val="000D4796"/>
  </w:style>
  <w:style w:type="character" w:customStyle="1" w:styleId="figcap1">
    <w:name w:val="figcap1"/>
    <w:basedOn w:val="a9"/>
    <w:rsid w:val="000D4796"/>
    <w:rPr>
      <w:sz w:val="20"/>
      <w:szCs w:val="20"/>
    </w:rPr>
  </w:style>
  <w:style w:type="character" w:customStyle="1" w:styleId="cmdname">
    <w:name w:val="cmdname"/>
    <w:basedOn w:val="a9"/>
    <w:rsid w:val="00391809"/>
  </w:style>
  <w:style w:type="character" w:styleId="afff8">
    <w:name w:val="Placeholder Text"/>
    <w:basedOn w:val="a9"/>
    <w:uiPriority w:val="99"/>
    <w:semiHidden/>
    <w:rsid w:val="00E9410C"/>
    <w:rPr>
      <w:color w:val="808080"/>
    </w:rPr>
  </w:style>
  <w:style w:type="character" w:customStyle="1" w:styleId="5Char">
    <w:name w:val="标题 5 Char"/>
    <w:basedOn w:val="a9"/>
    <w:link w:val="51"/>
    <w:semiHidden/>
    <w:rsid w:val="00800C28"/>
    <w:rPr>
      <w:rFonts w:ascii="Times New Roman" w:eastAsia="宋体" w:hAnsi="Times New Roman" w:cs="Arial"/>
      <w:b/>
      <w:bCs/>
      <w:sz w:val="28"/>
      <w:szCs w:val="28"/>
    </w:rPr>
  </w:style>
  <w:style w:type="character" w:customStyle="1" w:styleId="6Char">
    <w:name w:val="标题 6 Char"/>
    <w:basedOn w:val="a9"/>
    <w:link w:val="6"/>
    <w:semiHidden/>
    <w:rsid w:val="00800C28"/>
    <w:rPr>
      <w:rFonts w:ascii="Arial" w:eastAsia="黑体" w:hAnsi="Arial" w:cs="Times New Roman"/>
      <w:b/>
      <w:bCs/>
      <w:szCs w:val="21"/>
    </w:rPr>
  </w:style>
  <w:style w:type="character" w:customStyle="1" w:styleId="7Char">
    <w:name w:val="标题 7 Char"/>
    <w:basedOn w:val="a9"/>
    <w:link w:val="7"/>
    <w:rsid w:val="00800C28"/>
    <w:rPr>
      <w:rFonts w:ascii="Book Antiqua" w:eastAsia="黑体" w:hAnsi="Book Antiqua" w:cs="Book Antiqua"/>
      <w:b/>
      <w:sz w:val="44"/>
      <w:szCs w:val="44"/>
    </w:rPr>
  </w:style>
  <w:style w:type="character" w:customStyle="1" w:styleId="8Char">
    <w:name w:val="标题 8 Char"/>
    <w:basedOn w:val="a9"/>
    <w:link w:val="8"/>
    <w:rsid w:val="00800C28"/>
    <w:rPr>
      <w:rFonts w:ascii="Book Antiqua" w:eastAsia="黑体" w:hAnsi="Book Antiqua" w:cs="Times New Roman"/>
      <w:bCs/>
      <w:noProof/>
      <w:kern w:val="0"/>
      <w:sz w:val="36"/>
      <w:szCs w:val="36"/>
      <w:lang w:eastAsia="en-US"/>
    </w:rPr>
  </w:style>
  <w:style w:type="character" w:customStyle="1" w:styleId="9Char">
    <w:name w:val="标题 9 Char"/>
    <w:basedOn w:val="a9"/>
    <w:link w:val="9"/>
    <w:rsid w:val="00800C28"/>
    <w:rPr>
      <w:rFonts w:ascii="Book Antiqua" w:eastAsia="黑体" w:hAnsi="Book Antiqua" w:cs="Times New Roman"/>
      <w:noProof/>
      <w:kern w:val="0"/>
      <w:sz w:val="32"/>
      <w:szCs w:val="32"/>
    </w:rPr>
  </w:style>
  <w:style w:type="paragraph" w:customStyle="1" w:styleId="Cover1">
    <w:name w:val="Cover1"/>
    <w:basedOn w:val="a8"/>
    <w:rsid w:val="00F93E53"/>
    <w:pPr>
      <w:spacing w:before="80" w:after="80" w:line="240" w:lineRule="auto"/>
      <w:ind w:left="0"/>
    </w:pPr>
    <w:rPr>
      <w:rFonts w:ascii="Arial" w:eastAsia="黑体" w:hAnsi="Arial"/>
      <w:b/>
      <w:bCs/>
      <w:noProof/>
      <w:kern w:val="0"/>
      <w:sz w:val="48"/>
      <w:szCs w:val="48"/>
    </w:rPr>
  </w:style>
  <w:style w:type="paragraph" w:customStyle="1" w:styleId="Cover4">
    <w:name w:val="Cover 4"/>
    <w:basedOn w:val="Cover3"/>
    <w:rsid w:val="00F93E53"/>
    <w:pPr>
      <w:spacing w:before="0" w:after="0" w:line="240" w:lineRule="auto"/>
      <w:jc w:val="both"/>
    </w:pPr>
    <w:rPr>
      <w:sz w:val="21"/>
      <w:szCs w:val="21"/>
    </w:rPr>
  </w:style>
  <w:style w:type="paragraph" w:customStyle="1" w:styleId="Cover5">
    <w:name w:val="Cover 5"/>
    <w:basedOn w:val="a8"/>
    <w:rsid w:val="00F93E53"/>
    <w:pPr>
      <w:widowControl w:val="0"/>
      <w:spacing w:before="0" w:after="0" w:line="240" w:lineRule="auto"/>
      <w:ind w:left="0"/>
    </w:pPr>
    <w:rPr>
      <w:sz w:val="18"/>
      <w:szCs w:val="18"/>
    </w:rPr>
  </w:style>
  <w:style w:type="table" w:customStyle="1" w:styleId="TableNoFrame">
    <w:name w:val="Table No Frame"/>
    <w:basedOn w:val="afff6"/>
    <w:semiHidden/>
    <w:rsid w:val="00F93E53"/>
    <w:pPr>
      <w:adjustRightInd/>
      <w:snapToGrid/>
      <w:jc w:val="left"/>
    </w:pPr>
    <w:tblPr>
      <w:tblInd w:w="113" w:type="dxa"/>
      <w:tblCellMar>
        <w:top w:w="0" w:type="dxa"/>
        <w:left w:w="108" w:type="dxa"/>
        <w:bottom w:w="0" w:type="dxa"/>
        <w:right w:w="108" w:type="dxa"/>
      </w:tblCellMar>
    </w:tblPr>
    <w:trPr>
      <w:cantSplit/>
    </w:trPr>
  </w:style>
  <w:style w:type="paragraph" w:customStyle="1" w:styleId="Figure">
    <w:name w:val="Figure"/>
    <w:basedOn w:val="a8"/>
    <w:next w:val="a8"/>
    <w:rsid w:val="00F93E53"/>
  </w:style>
  <w:style w:type="paragraph" w:customStyle="1" w:styleId="FigureText">
    <w:name w:val="Figure Text"/>
    <w:rsid w:val="00F93E53"/>
    <w:pPr>
      <w:widowControl w:val="0"/>
      <w:adjustRightInd w:val="0"/>
      <w:snapToGrid w:val="0"/>
      <w:spacing w:line="240" w:lineRule="atLeast"/>
    </w:pPr>
    <w:rPr>
      <w:rFonts w:ascii="Times New Roman" w:eastAsia="宋体" w:hAnsi="Times New Roman" w:cs="Arial"/>
      <w:kern w:val="0"/>
      <w:sz w:val="18"/>
      <w:szCs w:val="18"/>
      <w:lang w:eastAsia="en-US"/>
    </w:rPr>
  </w:style>
  <w:style w:type="paragraph" w:customStyle="1" w:styleId="HeadingLeft">
    <w:name w:val="Heading Left"/>
    <w:basedOn w:val="a8"/>
    <w:rsid w:val="00F93E53"/>
    <w:pPr>
      <w:spacing w:before="0" w:after="0"/>
      <w:ind w:left="0"/>
    </w:pPr>
    <w:rPr>
      <w:sz w:val="20"/>
      <w:szCs w:val="20"/>
    </w:rPr>
  </w:style>
  <w:style w:type="paragraph" w:customStyle="1" w:styleId="HeadingRight">
    <w:name w:val="Heading Right"/>
    <w:basedOn w:val="a8"/>
    <w:rsid w:val="00F93E53"/>
    <w:pPr>
      <w:spacing w:before="0" w:after="0"/>
      <w:ind w:left="0"/>
      <w:jc w:val="right"/>
    </w:pPr>
    <w:rPr>
      <w:sz w:val="20"/>
      <w:szCs w:val="20"/>
    </w:rPr>
  </w:style>
  <w:style w:type="paragraph" w:customStyle="1" w:styleId="Heading1NoNumber">
    <w:name w:val="Heading1 No Number"/>
    <w:basedOn w:val="1"/>
    <w:next w:val="a8"/>
    <w:rsid w:val="00F93E53"/>
    <w:pPr>
      <w:pageBreakBefore/>
      <w:numPr>
        <w:numId w:val="0"/>
      </w:numPr>
    </w:pPr>
  </w:style>
  <w:style w:type="paragraph" w:customStyle="1" w:styleId="Heading2NoNumber">
    <w:name w:val="Heading2 No Number"/>
    <w:basedOn w:val="21"/>
    <w:next w:val="a8"/>
    <w:rsid w:val="00F93E53"/>
    <w:pPr>
      <w:numPr>
        <w:ilvl w:val="0"/>
        <w:numId w:val="0"/>
      </w:numPr>
      <w:outlineLvl w:val="9"/>
    </w:pPr>
  </w:style>
  <w:style w:type="paragraph" w:customStyle="1" w:styleId="Heading3NoNumber">
    <w:name w:val="Heading3 No Number"/>
    <w:basedOn w:val="31"/>
    <w:next w:val="a8"/>
    <w:autoRedefine/>
    <w:rsid w:val="00F93E53"/>
    <w:pPr>
      <w:numPr>
        <w:ilvl w:val="0"/>
        <w:numId w:val="0"/>
      </w:numPr>
      <w:outlineLvl w:val="9"/>
    </w:pPr>
    <w:rPr>
      <w:rFonts w:cs="Book Antiqua"/>
      <w:sz w:val="26"/>
    </w:rPr>
  </w:style>
  <w:style w:type="paragraph" w:customStyle="1" w:styleId="Heading4NoNumber">
    <w:name w:val="Heading4 No Number"/>
    <w:basedOn w:val="a8"/>
    <w:semiHidden/>
    <w:rsid w:val="00F93E53"/>
    <w:pPr>
      <w:keepNext/>
      <w:spacing w:before="200"/>
    </w:pPr>
    <w:rPr>
      <w:rFonts w:eastAsia="黑体"/>
      <w:bCs/>
      <w:spacing w:val="-4"/>
    </w:rPr>
  </w:style>
  <w:style w:type="paragraph" w:customStyle="1" w:styleId="AboutThisChapter">
    <w:name w:val="About This Chapter"/>
    <w:basedOn w:val="Heading2NoNumber"/>
    <w:next w:val="a8"/>
    <w:rsid w:val="00F93E53"/>
    <w:pPr>
      <w:spacing w:after="560"/>
    </w:pPr>
  </w:style>
  <w:style w:type="numbering" w:styleId="111111">
    <w:name w:val="Outline List 2"/>
    <w:basedOn w:val="ab"/>
    <w:semiHidden/>
    <w:rsid w:val="00F93E53"/>
    <w:pPr>
      <w:numPr>
        <w:numId w:val="19"/>
      </w:numPr>
    </w:pPr>
  </w:style>
  <w:style w:type="paragraph" w:customStyle="1" w:styleId="ItemList">
    <w:name w:val="Item List"/>
    <w:rsid w:val="00F93E53"/>
    <w:pPr>
      <w:numPr>
        <w:numId w:val="24"/>
      </w:numPr>
      <w:adjustRightInd w:val="0"/>
      <w:snapToGrid w:val="0"/>
      <w:spacing w:before="80" w:after="80" w:line="240" w:lineRule="atLeast"/>
    </w:pPr>
    <w:rPr>
      <w:rFonts w:ascii="Times New Roman" w:eastAsia="宋体" w:hAnsi="Times New Roman" w:cs="Arial"/>
      <w:szCs w:val="21"/>
    </w:rPr>
  </w:style>
  <w:style w:type="paragraph" w:customStyle="1" w:styleId="ItemListinTable">
    <w:name w:val="Item List in Table"/>
    <w:basedOn w:val="a8"/>
    <w:rsid w:val="00F93E53"/>
    <w:pPr>
      <w:numPr>
        <w:numId w:val="25"/>
      </w:numPr>
      <w:tabs>
        <w:tab w:val="clear" w:pos="170"/>
        <w:tab w:val="left" w:pos="284"/>
      </w:tabs>
      <w:spacing w:before="80" w:after="80"/>
      <w:ind w:left="284" w:hanging="284"/>
    </w:pPr>
    <w:rPr>
      <w:kern w:val="0"/>
    </w:rPr>
  </w:style>
  <w:style w:type="paragraph" w:customStyle="1" w:styleId="ItemListText">
    <w:name w:val="Item List Text"/>
    <w:rsid w:val="00F93E53"/>
    <w:pPr>
      <w:adjustRightInd w:val="0"/>
      <w:snapToGrid w:val="0"/>
      <w:spacing w:before="80" w:after="80" w:line="240" w:lineRule="atLeast"/>
      <w:ind w:left="2126"/>
    </w:pPr>
    <w:rPr>
      <w:rFonts w:ascii="Times New Roman" w:eastAsia="宋体" w:hAnsi="Times New Roman" w:cs="Times New Roman"/>
      <w:szCs w:val="21"/>
    </w:rPr>
  </w:style>
  <w:style w:type="paragraph" w:customStyle="1" w:styleId="ManualTitle1">
    <w:name w:val="Manual Title1"/>
    <w:semiHidden/>
    <w:rsid w:val="00F93E53"/>
    <w:rPr>
      <w:rFonts w:ascii="Arial" w:eastAsia="黑体" w:hAnsi="Arial" w:cs="Times New Roman"/>
      <w:noProof/>
      <w:kern w:val="0"/>
      <w:sz w:val="30"/>
      <w:szCs w:val="20"/>
      <w:lang w:eastAsia="en-US"/>
    </w:rPr>
  </w:style>
  <w:style w:type="paragraph" w:customStyle="1" w:styleId="CAUTIONHeading">
    <w:name w:val="CAUTION Heading"/>
    <w:basedOn w:val="a8"/>
    <w:rsid w:val="00F93E53"/>
    <w:pPr>
      <w:keepNext/>
      <w:pBdr>
        <w:top w:val="single" w:sz="12" w:space="4" w:color="auto"/>
      </w:pBdr>
      <w:spacing w:before="80" w:after="80"/>
    </w:pPr>
    <w:rPr>
      <w:rFonts w:ascii="Book Antiqua" w:eastAsia="黑体" w:hAnsi="Book Antiqua"/>
      <w:bCs/>
      <w:noProof/>
    </w:rPr>
  </w:style>
  <w:style w:type="paragraph" w:customStyle="1" w:styleId="NotesHeadinginTable">
    <w:name w:val="Notes Heading in Table"/>
    <w:next w:val="NotesTextinTable"/>
    <w:rsid w:val="00F93E53"/>
    <w:pPr>
      <w:keepNext/>
      <w:adjustRightInd w:val="0"/>
      <w:snapToGrid w:val="0"/>
      <w:spacing w:before="80" w:after="40" w:line="240" w:lineRule="atLeast"/>
    </w:pPr>
    <w:rPr>
      <w:rFonts w:ascii="Times New Roman" w:eastAsia="黑体" w:hAnsi="Times New Roman" w:cs="Arial"/>
      <w:bCs/>
      <w:sz w:val="18"/>
      <w:szCs w:val="18"/>
    </w:rPr>
  </w:style>
  <w:style w:type="paragraph" w:customStyle="1" w:styleId="CAUTIONText">
    <w:name w:val="CAUTION Text"/>
    <w:basedOn w:val="a8"/>
    <w:rsid w:val="00F93E53"/>
    <w:pPr>
      <w:keepLines/>
      <w:pBdr>
        <w:bottom w:val="single" w:sz="12" w:space="4" w:color="auto"/>
      </w:pBdr>
      <w:spacing w:before="80" w:after="80"/>
    </w:pPr>
    <w:rPr>
      <w:rFonts w:eastAsia="楷体_GB2312"/>
      <w:iCs/>
    </w:rPr>
  </w:style>
  <w:style w:type="paragraph" w:customStyle="1" w:styleId="NotesTextinTable">
    <w:name w:val="Notes Text in Table"/>
    <w:rsid w:val="00F93E53"/>
    <w:pPr>
      <w:widowControl w:val="0"/>
      <w:adjustRightInd w:val="0"/>
      <w:snapToGrid w:val="0"/>
      <w:spacing w:before="40" w:after="80" w:line="240" w:lineRule="atLeast"/>
      <w:ind w:left="170"/>
    </w:pPr>
    <w:rPr>
      <w:rFonts w:ascii="Times New Roman" w:eastAsia="楷体_GB2312" w:hAnsi="Times New Roman" w:cs="Arial"/>
      <w:iCs/>
      <w:sz w:val="18"/>
      <w:szCs w:val="18"/>
    </w:rPr>
  </w:style>
  <w:style w:type="paragraph" w:customStyle="1" w:styleId="CAUTIONTextList">
    <w:name w:val="CAUTION Text List"/>
    <w:basedOn w:val="CAUTIONText"/>
    <w:rsid w:val="00F93E53"/>
    <w:pPr>
      <w:keepNext/>
      <w:numPr>
        <w:numId w:val="23"/>
      </w:numPr>
    </w:pPr>
  </w:style>
  <w:style w:type="table" w:customStyle="1" w:styleId="Table">
    <w:name w:val="Table"/>
    <w:basedOn w:val="afff9"/>
    <w:rsid w:val="00F93E53"/>
    <w:pPr>
      <w:jc w:val="left"/>
    </w:pPr>
    <w:rPr>
      <w:rFonts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RemarksTable">
    <w:name w:val="Remarks Table"/>
    <w:basedOn w:val="afff6"/>
    <w:rsid w:val="00F93E53"/>
    <w:pPr>
      <w:jc w:val="left"/>
    </w:pPr>
    <w:rPr>
      <w:rFonts w:cs="Arial"/>
      <w:sz w:val="21"/>
      <w:szCs w:val="21"/>
    </w:rPr>
    <w:tblPr>
      <w:tblInd w:w="1814" w:type="dxa"/>
      <w:tblCellMar>
        <w:top w:w="0" w:type="dxa"/>
        <w:left w:w="108" w:type="dxa"/>
        <w:bottom w:w="0" w:type="dxa"/>
        <w:right w:w="108" w:type="dxa"/>
      </w:tblCellMar>
    </w:tblPr>
    <w:trPr>
      <w:cantSplit/>
    </w:trPr>
  </w:style>
  <w:style w:type="paragraph" w:customStyle="1" w:styleId="SubItemList">
    <w:name w:val="Sub Item List"/>
    <w:basedOn w:val="a8"/>
    <w:rsid w:val="00F93E53"/>
    <w:pPr>
      <w:numPr>
        <w:numId w:val="29"/>
      </w:numPr>
      <w:spacing w:before="80" w:after="80"/>
    </w:pPr>
  </w:style>
  <w:style w:type="paragraph" w:customStyle="1" w:styleId="SubItemListText">
    <w:name w:val="Sub Item List Text"/>
    <w:rsid w:val="00F93E53"/>
    <w:pPr>
      <w:adjustRightInd w:val="0"/>
      <w:snapToGrid w:val="0"/>
      <w:spacing w:before="80" w:after="80" w:line="240" w:lineRule="atLeast"/>
      <w:ind w:left="2410"/>
    </w:pPr>
    <w:rPr>
      <w:rFonts w:ascii="Times New Roman" w:eastAsia="宋体" w:hAnsi="Times New Roman" w:cs="Times New Roman"/>
      <w:szCs w:val="21"/>
    </w:rPr>
  </w:style>
  <w:style w:type="table" w:styleId="afff9">
    <w:name w:val="Table Professional"/>
    <w:basedOn w:val="aa"/>
    <w:semiHidden/>
    <w:rsid w:val="00F93E53"/>
    <w:pPr>
      <w:widowControl w:val="0"/>
      <w:jc w:val="both"/>
    </w:pPr>
    <w:rPr>
      <w:rFonts w:ascii="Times New Roman" w:eastAsia="宋体" w:hAnsi="Times New Roman" w:cs="Times New Roman"/>
      <w:kern w:val="0"/>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Note">
    <w:name w:val="Table Note"/>
    <w:basedOn w:val="a8"/>
    <w:rsid w:val="00F93E53"/>
    <w:pPr>
      <w:spacing w:before="80" w:after="80"/>
    </w:pPr>
    <w:rPr>
      <w:sz w:val="18"/>
      <w:szCs w:val="18"/>
    </w:rPr>
  </w:style>
  <w:style w:type="paragraph" w:customStyle="1" w:styleId="TerminalDisplay">
    <w:name w:val="Terminal Display"/>
    <w:rsid w:val="00F93E53"/>
    <w:pPr>
      <w:snapToGrid w:val="0"/>
      <w:spacing w:line="240" w:lineRule="atLeast"/>
      <w:ind w:left="1701"/>
    </w:pPr>
    <w:rPr>
      <w:rFonts w:ascii="Courier New" w:eastAsia="宋体" w:hAnsi="Courier New" w:cs="Courier New"/>
      <w:snapToGrid w:val="0"/>
      <w:spacing w:val="-1"/>
      <w:kern w:val="0"/>
      <w:sz w:val="16"/>
      <w:szCs w:val="16"/>
    </w:rPr>
  </w:style>
  <w:style w:type="paragraph" w:styleId="11">
    <w:name w:val="index 1"/>
    <w:basedOn w:val="a8"/>
    <w:next w:val="a8"/>
    <w:autoRedefine/>
    <w:semiHidden/>
    <w:rsid w:val="00F93E53"/>
    <w:rPr>
      <w:sz w:val="24"/>
    </w:rPr>
  </w:style>
  <w:style w:type="paragraph" w:styleId="23">
    <w:name w:val="index 2"/>
    <w:basedOn w:val="a8"/>
    <w:next w:val="a8"/>
    <w:autoRedefine/>
    <w:semiHidden/>
    <w:rsid w:val="00F93E53"/>
    <w:pPr>
      <w:ind w:leftChars="200" w:left="200"/>
    </w:pPr>
    <w:rPr>
      <w:sz w:val="24"/>
    </w:rPr>
  </w:style>
  <w:style w:type="paragraph" w:styleId="34">
    <w:name w:val="index 3"/>
    <w:basedOn w:val="a8"/>
    <w:next w:val="a8"/>
    <w:autoRedefine/>
    <w:semiHidden/>
    <w:rsid w:val="00F93E53"/>
    <w:pPr>
      <w:ind w:leftChars="400" w:left="400"/>
    </w:pPr>
    <w:rPr>
      <w:sz w:val="24"/>
    </w:rPr>
  </w:style>
  <w:style w:type="paragraph" w:styleId="53">
    <w:name w:val="index 5"/>
    <w:basedOn w:val="a8"/>
    <w:next w:val="a8"/>
    <w:autoRedefine/>
    <w:semiHidden/>
    <w:rsid w:val="00F93E53"/>
    <w:pPr>
      <w:ind w:left="1050" w:hanging="210"/>
    </w:pPr>
    <w:rPr>
      <w:sz w:val="20"/>
      <w:szCs w:val="20"/>
    </w:rPr>
  </w:style>
  <w:style w:type="paragraph" w:styleId="61">
    <w:name w:val="index 6"/>
    <w:basedOn w:val="a8"/>
    <w:next w:val="a8"/>
    <w:autoRedefine/>
    <w:semiHidden/>
    <w:rsid w:val="00F93E53"/>
    <w:pPr>
      <w:ind w:left="1260" w:hanging="210"/>
    </w:pPr>
    <w:rPr>
      <w:sz w:val="20"/>
      <w:szCs w:val="20"/>
    </w:rPr>
  </w:style>
  <w:style w:type="paragraph" w:styleId="71">
    <w:name w:val="index 7"/>
    <w:basedOn w:val="a8"/>
    <w:next w:val="a8"/>
    <w:autoRedefine/>
    <w:semiHidden/>
    <w:rsid w:val="00F93E53"/>
    <w:pPr>
      <w:ind w:left="1470" w:hanging="210"/>
    </w:pPr>
    <w:rPr>
      <w:sz w:val="20"/>
      <w:szCs w:val="20"/>
    </w:rPr>
  </w:style>
  <w:style w:type="paragraph" w:styleId="81">
    <w:name w:val="index 8"/>
    <w:basedOn w:val="a8"/>
    <w:next w:val="a8"/>
    <w:autoRedefine/>
    <w:semiHidden/>
    <w:rsid w:val="00F93E53"/>
    <w:pPr>
      <w:ind w:left="1680" w:hanging="210"/>
    </w:pPr>
    <w:rPr>
      <w:sz w:val="20"/>
      <w:szCs w:val="20"/>
    </w:rPr>
  </w:style>
  <w:style w:type="paragraph" w:styleId="91">
    <w:name w:val="index 9"/>
    <w:basedOn w:val="a8"/>
    <w:next w:val="a8"/>
    <w:autoRedefine/>
    <w:semiHidden/>
    <w:rsid w:val="00F93E53"/>
    <w:pPr>
      <w:ind w:left="1890" w:hanging="210"/>
    </w:pPr>
    <w:rPr>
      <w:sz w:val="20"/>
      <w:szCs w:val="20"/>
    </w:rPr>
  </w:style>
  <w:style w:type="paragraph" w:styleId="afffa">
    <w:name w:val="table of figures"/>
    <w:basedOn w:val="a8"/>
    <w:next w:val="a8"/>
    <w:semiHidden/>
    <w:rsid w:val="00F93E53"/>
    <w:pPr>
      <w:spacing w:afterLines="50"/>
      <w:ind w:leftChars="300" w:left="300"/>
    </w:pPr>
    <w:rPr>
      <w:sz w:val="20"/>
      <w:szCs w:val="20"/>
    </w:rPr>
  </w:style>
  <w:style w:type="paragraph" w:customStyle="1" w:styleId="TerminalDisplayinTable">
    <w:name w:val="Terminal Display in Table"/>
    <w:rsid w:val="00F93E53"/>
    <w:pPr>
      <w:widowControl w:val="0"/>
      <w:adjustRightInd w:val="0"/>
      <w:snapToGrid w:val="0"/>
      <w:spacing w:before="80" w:after="80" w:line="240" w:lineRule="atLeast"/>
    </w:pPr>
    <w:rPr>
      <w:rFonts w:ascii="Courier New" w:eastAsia="宋体" w:hAnsi="Courier New" w:cs="Courier New"/>
      <w:snapToGrid w:val="0"/>
      <w:spacing w:val="-1"/>
      <w:kern w:val="0"/>
      <w:sz w:val="16"/>
      <w:szCs w:val="16"/>
    </w:rPr>
  </w:style>
  <w:style w:type="paragraph" w:customStyle="1" w:styleId="CopyrightDeclaration">
    <w:name w:val="Copyright Declaration"/>
    <w:rsid w:val="00F93E53"/>
    <w:pPr>
      <w:spacing w:before="80" w:after="80"/>
    </w:pPr>
    <w:rPr>
      <w:rFonts w:ascii="Arial" w:eastAsia="黑体" w:hAnsi="Arial" w:cs="Times New Roman"/>
      <w:kern w:val="0"/>
      <w:sz w:val="36"/>
      <w:szCs w:val="20"/>
    </w:rPr>
  </w:style>
  <w:style w:type="numbering" w:styleId="1111110">
    <w:name w:val="Outline List 1"/>
    <w:basedOn w:val="ab"/>
    <w:semiHidden/>
    <w:rsid w:val="00F93E53"/>
    <w:pPr>
      <w:numPr>
        <w:numId w:val="20"/>
      </w:numPr>
    </w:pPr>
  </w:style>
  <w:style w:type="paragraph" w:customStyle="1" w:styleId="TableHeading">
    <w:name w:val="Table Heading"/>
    <w:basedOn w:val="a8"/>
    <w:rsid w:val="00F93E53"/>
    <w:pPr>
      <w:keepNext/>
      <w:widowControl w:val="0"/>
      <w:spacing w:before="80" w:after="80"/>
      <w:ind w:left="0"/>
    </w:pPr>
    <w:rPr>
      <w:rFonts w:ascii="Book Antiqua" w:eastAsia="黑体" w:hAnsi="Book Antiqua" w:cs="Book Antiqua"/>
      <w:bCs/>
      <w:snapToGrid w:val="0"/>
      <w:kern w:val="0"/>
    </w:rPr>
  </w:style>
  <w:style w:type="paragraph" w:customStyle="1" w:styleId="TableText">
    <w:name w:val="Table Text"/>
    <w:basedOn w:val="a8"/>
    <w:rsid w:val="00F93E53"/>
    <w:pPr>
      <w:widowControl w:val="0"/>
      <w:spacing w:before="80" w:after="80"/>
      <w:ind w:left="0"/>
    </w:pPr>
    <w:rPr>
      <w:snapToGrid w:val="0"/>
      <w:kern w:val="0"/>
    </w:rPr>
  </w:style>
  <w:style w:type="paragraph" w:customStyle="1" w:styleId="HeadingMiddle">
    <w:name w:val="Heading Middle"/>
    <w:rsid w:val="00F93E53"/>
    <w:pPr>
      <w:adjustRightInd w:val="0"/>
      <w:snapToGrid w:val="0"/>
      <w:spacing w:line="240" w:lineRule="atLeast"/>
      <w:jc w:val="center"/>
    </w:pPr>
    <w:rPr>
      <w:rFonts w:ascii="Times New Roman" w:eastAsia="宋体" w:hAnsi="Times New Roman" w:cs="Arial"/>
      <w:snapToGrid w:val="0"/>
      <w:kern w:val="0"/>
      <w:sz w:val="20"/>
      <w:szCs w:val="20"/>
    </w:rPr>
  </w:style>
  <w:style w:type="paragraph" w:styleId="afffb">
    <w:name w:val="macro"/>
    <w:link w:val="Charf1"/>
    <w:semiHidden/>
    <w:rsid w:val="00F93E53"/>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eastAsia="宋体" w:hAnsi="Courier New" w:cs="Courier New"/>
      <w:sz w:val="24"/>
      <w:szCs w:val="24"/>
    </w:rPr>
  </w:style>
  <w:style w:type="character" w:customStyle="1" w:styleId="Charf1">
    <w:name w:val="宏文本 Char"/>
    <w:basedOn w:val="a9"/>
    <w:link w:val="afffb"/>
    <w:semiHidden/>
    <w:rsid w:val="00800C28"/>
    <w:rPr>
      <w:rFonts w:ascii="Courier New" w:eastAsia="宋体" w:hAnsi="Courier New" w:cs="Courier New"/>
      <w:sz w:val="24"/>
      <w:szCs w:val="24"/>
    </w:rPr>
  </w:style>
  <w:style w:type="paragraph" w:styleId="afffc">
    <w:name w:val="footnote text"/>
    <w:basedOn w:val="a8"/>
    <w:link w:val="Charf2"/>
    <w:semiHidden/>
    <w:rsid w:val="00F93E53"/>
    <w:rPr>
      <w:sz w:val="18"/>
      <w:szCs w:val="18"/>
    </w:rPr>
  </w:style>
  <w:style w:type="character" w:customStyle="1" w:styleId="Charf2">
    <w:name w:val="脚注文本 Char"/>
    <w:basedOn w:val="a9"/>
    <w:link w:val="afffc"/>
    <w:semiHidden/>
    <w:rsid w:val="00800C28"/>
    <w:rPr>
      <w:rFonts w:ascii="Times New Roman" w:eastAsia="宋体" w:hAnsi="Times New Roman" w:cs="Arial"/>
      <w:sz w:val="18"/>
      <w:szCs w:val="18"/>
    </w:rPr>
  </w:style>
  <w:style w:type="character" w:styleId="afffd">
    <w:name w:val="footnote reference"/>
    <w:basedOn w:val="a9"/>
    <w:semiHidden/>
    <w:rsid w:val="00F93E53"/>
    <w:rPr>
      <w:vertAlign w:val="superscript"/>
    </w:rPr>
  </w:style>
  <w:style w:type="paragraph" w:styleId="43">
    <w:name w:val="index 4"/>
    <w:basedOn w:val="a8"/>
    <w:next w:val="a8"/>
    <w:autoRedefine/>
    <w:semiHidden/>
    <w:rsid w:val="00F93E53"/>
    <w:pPr>
      <w:ind w:left="1260"/>
    </w:pPr>
  </w:style>
  <w:style w:type="paragraph" w:styleId="afffe">
    <w:name w:val="index heading"/>
    <w:basedOn w:val="a8"/>
    <w:next w:val="11"/>
    <w:semiHidden/>
    <w:rsid w:val="00F93E53"/>
    <w:rPr>
      <w:rFonts w:ascii="Arial" w:hAnsi="Arial"/>
      <w:b/>
      <w:bCs/>
    </w:rPr>
  </w:style>
  <w:style w:type="paragraph" w:styleId="affff">
    <w:name w:val="caption"/>
    <w:basedOn w:val="a8"/>
    <w:next w:val="a8"/>
    <w:semiHidden/>
    <w:qFormat/>
    <w:rsid w:val="00F93E53"/>
    <w:pPr>
      <w:spacing w:before="152"/>
    </w:pPr>
    <w:rPr>
      <w:rFonts w:ascii="Arial" w:eastAsia="黑体" w:hAnsi="Arial"/>
      <w:sz w:val="20"/>
      <w:szCs w:val="20"/>
    </w:rPr>
  </w:style>
  <w:style w:type="paragraph" w:styleId="affff0">
    <w:name w:val="endnote text"/>
    <w:basedOn w:val="a8"/>
    <w:link w:val="Charf3"/>
    <w:semiHidden/>
    <w:rsid w:val="00F93E53"/>
  </w:style>
  <w:style w:type="character" w:customStyle="1" w:styleId="Charf3">
    <w:name w:val="尾注文本 Char"/>
    <w:basedOn w:val="a9"/>
    <w:link w:val="affff0"/>
    <w:semiHidden/>
    <w:rsid w:val="00800C28"/>
    <w:rPr>
      <w:rFonts w:ascii="Times New Roman" w:eastAsia="宋体" w:hAnsi="Times New Roman" w:cs="Arial"/>
      <w:szCs w:val="21"/>
    </w:rPr>
  </w:style>
  <w:style w:type="character" w:styleId="affff1">
    <w:name w:val="endnote reference"/>
    <w:basedOn w:val="a9"/>
    <w:semiHidden/>
    <w:rsid w:val="00F93E53"/>
    <w:rPr>
      <w:vertAlign w:val="superscript"/>
    </w:rPr>
  </w:style>
  <w:style w:type="paragraph" w:styleId="affff2">
    <w:name w:val="table of authorities"/>
    <w:basedOn w:val="a8"/>
    <w:next w:val="a8"/>
    <w:semiHidden/>
    <w:rsid w:val="00F93E53"/>
    <w:pPr>
      <w:ind w:left="420"/>
    </w:pPr>
  </w:style>
  <w:style w:type="paragraph" w:styleId="affff3">
    <w:name w:val="toa heading"/>
    <w:basedOn w:val="a8"/>
    <w:next w:val="a8"/>
    <w:semiHidden/>
    <w:rsid w:val="00F93E53"/>
    <w:pPr>
      <w:spacing w:before="120"/>
    </w:pPr>
    <w:rPr>
      <w:rFonts w:ascii="Arial" w:hAnsi="Arial"/>
    </w:rPr>
  </w:style>
  <w:style w:type="paragraph" w:customStyle="1" w:styleId="Contents">
    <w:name w:val="Contents"/>
    <w:basedOn w:val="Heading1NoNumber"/>
    <w:rsid w:val="00F93E53"/>
    <w:pPr>
      <w:outlineLvl w:val="9"/>
    </w:pPr>
  </w:style>
  <w:style w:type="character" w:styleId="HTML">
    <w:name w:val="HTML Variable"/>
    <w:basedOn w:val="a9"/>
    <w:semiHidden/>
    <w:rsid w:val="00F93E53"/>
    <w:rPr>
      <w:i/>
      <w:iCs/>
    </w:rPr>
  </w:style>
  <w:style w:type="character" w:styleId="HTML0">
    <w:name w:val="HTML Typewriter"/>
    <w:basedOn w:val="a9"/>
    <w:semiHidden/>
    <w:rsid w:val="00F93E53"/>
    <w:rPr>
      <w:rFonts w:ascii="Courier New" w:hAnsi="Courier New" w:cs="Courier New"/>
      <w:sz w:val="20"/>
      <w:szCs w:val="20"/>
    </w:rPr>
  </w:style>
  <w:style w:type="character" w:styleId="HTML1">
    <w:name w:val="HTML Code"/>
    <w:basedOn w:val="a9"/>
    <w:semiHidden/>
    <w:rsid w:val="00F93E53"/>
    <w:rPr>
      <w:rFonts w:ascii="Courier New" w:hAnsi="Courier New" w:cs="Courier New"/>
      <w:sz w:val="20"/>
      <w:szCs w:val="20"/>
    </w:rPr>
  </w:style>
  <w:style w:type="paragraph" w:styleId="HTML2">
    <w:name w:val="HTML Address"/>
    <w:basedOn w:val="a8"/>
    <w:link w:val="HTMLChar"/>
    <w:semiHidden/>
    <w:rsid w:val="00F93E53"/>
    <w:rPr>
      <w:i/>
      <w:iCs/>
    </w:rPr>
  </w:style>
  <w:style w:type="character" w:customStyle="1" w:styleId="HTMLChar">
    <w:name w:val="HTML 地址 Char"/>
    <w:basedOn w:val="a9"/>
    <w:link w:val="HTML2"/>
    <w:semiHidden/>
    <w:rsid w:val="00800C28"/>
    <w:rPr>
      <w:rFonts w:ascii="Times New Roman" w:eastAsia="宋体" w:hAnsi="Times New Roman" w:cs="Arial"/>
      <w:i/>
      <w:iCs/>
      <w:szCs w:val="21"/>
    </w:rPr>
  </w:style>
  <w:style w:type="character" w:styleId="HTML3">
    <w:name w:val="HTML Definition"/>
    <w:basedOn w:val="a9"/>
    <w:semiHidden/>
    <w:rsid w:val="00F93E53"/>
    <w:rPr>
      <w:i/>
      <w:iCs/>
    </w:rPr>
  </w:style>
  <w:style w:type="character" w:styleId="HTML4">
    <w:name w:val="HTML Keyboard"/>
    <w:basedOn w:val="a9"/>
    <w:semiHidden/>
    <w:rsid w:val="00F93E53"/>
    <w:rPr>
      <w:rFonts w:ascii="Courier New" w:hAnsi="Courier New" w:cs="Courier New"/>
      <w:sz w:val="20"/>
      <w:szCs w:val="20"/>
    </w:rPr>
  </w:style>
  <w:style w:type="character" w:styleId="HTML5">
    <w:name w:val="HTML Acronym"/>
    <w:basedOn w:val="a9"/>
    <w:semiHidden/>
    <w:rsid w:val="00F93E53"/>
  </w:style>
  <w:style w:type="character" w:styleId="HTML6">
    <w:name w:val="HTML Sample"/>
    <w:basedOn w:val="a9"/>
    <w:semiHidden/>
    <w:rsid w:val="00F93E53"/>
    <w:rPr>
      <w:rFonts w:ascii="Courier New" w:hAnsi="Courier New" w:cs="Courier New"/>
    </w:rPr>
  </w:style>
  <w:style w:type="character" w:styleId="HTML7">
    <w:name w:val="HTML Cite"/>
    <w:basedOn w:val="a9"/>
    <w:semiHidden/>
    <w:rsid w:val="00F93E53"/>
    <w:rPr>
      <w:i/>
      <w:iCs/>
    </w:rPr>
  </w:style>
  <w:style w:type="paragraph" w:styleId="HTML8">
    <w:name w:val="HTML Preformatted"/>
    <w:basedOn w:val="a8"/>
    <w:link w:val="HTMLChar0"/>
    <w:semiHidden/>
    <w:rsid w:val="00F93E53"/>
    <w:rPr>
      <w:rFonts w:ascii="Courier New" w:hAnsi="Courier New" w:cs="Courier New"/>
      <w:sz w:val="20"/>
      <w:szCs w:val="20"/>
    </w:rPr>
  </w:style>
  <w:style w:type="character" w:customStyle="1" w:styleId="HTMLChar0">
    <w:name w:val="HTML 预设格式 Char"/>
    <w:basedOn w:val="a9"/>
    <w:link w:val="HTML8"/>
    <w:semiHidden/>
    <w:rsid w:val="00800C28"/>
    <w:rPr>
      <w:rFonts w:ascii="Courier New" w:eastAsia="宋体" w:hAnsi="Courier New" w:cs="Courier New"/>
      <w:sz w:val="20"/>
      <w:szCs w:val="20"/>
    </w:rPr>
  </w:style>
  <w:style w:type="table" w:styleId="12">
    <w:name w:val="Table Web 1"/>
    <w:basedOn w:val="aa"/>
    <w:semiHidden/>
    <w:rsid w:val="00F93E53"/>
    <w:pPr>
      <w:adjustRightInd w:val="0"/>
      <w:snapToGrid w:val="0"/>
      <w:spacing w:before="160" w:after="160" w:line="240" w:lineRule="atLeast"/>
      <w:ind w:left="1701"/>
    </w:pPr>
    <w:rPr>
      <w:rFonts w:ascii="Times New Roman" w:eastAsia="宋体" w:hAnsi="Times New Roman" w:cs="Times New Roman"/>
      <w:kern w:val="0"/>
      <w:sz w:val="20"/>
      <w:szCs w:val="20"/>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a"/>
    <w:semiHidden/>
    <w:rsid w:val="00F93E53"/>
    <w:pPr>
      <w:adjustRightInd w:val="0"/>
      <w:snapToGrid w:val="0"/>
      <w:spacing w:before="160" w:after="160" w:line="240" w:lineRule="atLeast"/>
      <w:ind w:left="1701"/>
    </w:pPr>
    <w:rPr>
      <w:rFonts w:ascii="Times New Roman" w:eastAsia="宋体" w:hAnsi="Times New Roman" w:cs="Times New Roman"/>
      <w:kern w:val="0"/>
      <w:sz w:val="20"/>
      <w:szCs w:val="20"/>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5">
    <w:name w:val="Table Web 3"/>
    <w:basedOn w:val="aa"/>
    <w:semiHidden/>
    <w:rsid w:val="00F93E53"/>
    <w:pPr>
      <w:adjustRightInd w:val="0"/>
      <w:snapToGrid w:val="0"/>
      <w:spacing w:before="160" w:after="160" w:line="240" w:lineRule="atLeast"/>
      <w:ind w:left="1701"/>
    </w:pPr>
    <w:rPr>
      <w:rFonts w:ascii="Times New Roman" w:eastAsia="宋体" w:hAnsi="Times New Roman" w:cs="Times New Roman"/>
      <w:kern w:val="0"/>
      <w:sz w:val="20"/>
      <w:szCs w:val="20"/>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fff4">
    <w:name w:val="Table Theme"/>
    <w:basedOn w:val="aa"/>
    <w:semiHidden/>
    <w:rsid w:val="00F93E53"/>
    <w:pPr>
      <w:adjustRightInd w:val="0"/>
      <w:snapToGrid w:val="0"/>
      <w:spacing w:before="160" w:after="160" w:line="240" w:lineRule="atLeast"/>
      <w:ind w:left="1701"/>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3">
    <w:name w:val="Table Colorful 1"/>
    <w:basedOn w:val="aa"/>
    <w:semiHidden/>
    <w:rsid w:val="00F93E53"/>
    <w:pPr>
      <w:adjustRightInd w:val="0"/>
      <w:snapToGrid w:val="0"/>
      <w:spacing w:before="160" w:after="160" w:line="240" w:lineRule="atLeast"/>
      <w:ind w:left="1701"/>
    </w:pPr>
    <w:rPr>
      <w:rFonts w:ascii="Times New Roman" w:eastAsia="宋体" w:hAnsi="Times New Roman" w:cs="Times New Roman"/>
      <w:color w:val="FFFFFF"/>
      <w:kern w:val="0"/>
      <w:sz w:val="20"/>
      <w:szCs w:val="20"/>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a"/>
    <w:semiHidden/>
    <w:rsid w:val="00F93E53"/>
    <w:pPr>
      <w:adjustRightInd w:val="0"/>
      <w:snapToGrid w:val="0"/>
      <w:spacing w:before="160" w:after="160" w:line="240" w:lineRule="atLeast"/>
      <w:ind w:left="1701"/>
    </w:pPr>
    <w:rPr>
      <w:rFonts w:ascii="Times New Roman" w:eastAsia="宋体" w:hAnsi="Times New Roman" w:cs="Times New Roman"/>
      <w:kern w:val="0"/>
      <w:sz w:val="20"/>
      <w:szCs w:val="20"/>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6">
    <w:name w:val="Table Colorful 3"/>
    <w:basedOn w:val="aa"/>
    <w:semiHidden/>
    <w:rsid w:val="00F93E53"/>
    <w:pPr>
      <w:adjustRightInd w:val="0"/>
      <w:snapToGrid w:val="0"/>
      <w:spacing w:before="160" w:after="160" w:line="240" w:lineRule="atLeast"/>
      <w:ind w:left="1701"/>
    </w:pPr>
    <w:rPr>
      <w:rFonts w:ascii="Times New Roman" w:eastAsia="宋体" w:hAnsi="Times New Roman" w:cs="Times New Roman"/>
      <w:kern w:val="0"/>
      <w:sz w:val="20"/>
      <w:szCs w:val="20"/>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ff5">
    <w:name w:val="Salutation"/>
    <w:basedOn w:val="a8"/>
    <w:next w:val="a8"/>
    <w:link w:val="Charf4"/>
    <w:semiHidden/>
    <w:rsid w:val="00F93E53"/>
  </w:style>
  <w:style w:type="character" w:customStyle="1" w:styleId="Charf4">
    <w:name w:val="称呼 Char"/>
    <w:basedOn w:val="a9"/>
    <w:link w:val="affff5"/>
    <w:semiHidden/>
    <w:rsid w:val="00800C28"/>
    <w:rPr>
      <w:rFonts w:ascii="Times New Roman" w:eastAsia="宋体" w:hAnsi="Times New Roman" w:cs="Arial"/>
      <w:szCs w:val="21"/>
    </w:rPr>
  </w:style>
  <w:style w:type="paragraph" w:styleId="affff6">
    <w:name w:val="Plain Text"/>
    <w:basedOn w:val="a8"/>
    <w:link w:val="Charf5"/>
    <w:semiHidden/>
    <w:rsid w:val="00F93E53"/>
    <w:rPr>
      <w:rFonts w:ascii="宋体" w:hAnsi="Courier New" w:cs="Courier New"/>
    </w:rPr>
  </w:style>
  <w:style w:type="character" w:customStyle="1" w:styleId="Charf5">
    <w:name w:val="纯文本 Char"/>
    <w:basedOn w:val="a9"/>
    <w:link w:val="affff6"/>
    <w:semiHidden/>
    <w:rsid w:val="00800C28"/>
    <w:rPr>
      <w:rFonts w:ascii="宋体" w:eastAsia="宋体" w:hAnsi="Courier New" w:cs="Courier New"/>
      <w:szCs w:val="21"/>
    </w:rPr>
  </w:style>
  <w:style w:type="table" w:styleId="affff7">
    <w:name w:val="Table Elegant"/>
    <w:basedOn w:val="aa"/>
    <w:semiHidden/>
    <w:rsid w:val="00F93E53"/>
    <w:pPr>
      <w:adjustRightInd w:val="0"/>
      <w:snapToGrid w:val="0"/>
      <w:spacing w:before="160" w:after="160" w:line="240" w:lineRule="atLeast"/>
      <w:ind w:left="1701"/>
    </w:pPr>
    <w:rPr>
      <w:rFonts w:ascii="Times New Roman" w:eastAsia="宋体" w:hAnsi="Times New Roman" w:cs="Times New Roman"/>
      <w:kern w:val="0"/>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ff8">
    <w:name w:val="E-mail Signature"/>
    <w:basedOn w:val="a8"/>
    <w:link w:val="Charf6"/>
    <w:semiHidden/>
    <w:rsid w:val="00F93E53"/>
  </w:style>
  <w:style w:type="character" w:customStyle="1" w:styleId="Charf6">
    <w:name w:val="电子邮件签名 Char"/>
    <w:basedOn w:val="a9"/>
    <w:link w:val="affff8"/>
    <w:semiHidden/>
    <w:rsid w:val="00800C28"/>
    <w:rPr>
      <w:rFonts w:ascii="Times New Roman" w:eastAsia="宋体" w:hAnsi="Times New Roman" w:cs="Arial"/>
      <w:szCs w:val="21"/>
    </w:rPr>
  </w:style>
  <w:style w:type="paragraph" w:styleId="affff9">
    <w:name w:val="Subtitle"/>
    <w:basedOn w:val="a8"/>
    <w:link w:val="Charf7"/>
    <w:qFormat/>
    <w:rsid w:val="00F93E53"/>
    <w:pPr>
      <w:spacing w:before="240" w:after="60" w:line="312" w:lineRule="atLeast"/>
      <w:jc w:val="center"/>
      <w:outlineLvl w:val="1"/>
    </w:pPr>
    <w:rPr>
      <w:rFonts w:ascii="Arial" w:hAnsi="Arial"/>
      <w:b/>
      <w:bCs/>
      <w:kern w:val="28"/>
      <w:sz w:val="32"/>
      <w:szCs w:val="32"/>
    </w:rPr>
  </w:style>
  <w:style w:type="character" w:customStyle="1" w:styleId="Charf7">
    <w:name w:val="副标题 Char"/>
    <w:basedOn w:val="a9"/>
    <w:link w:val="affff9"/>
    <w:rsid w:val="00800C28"/>
    <w:rPr>
      <w:rFonts w:ascii="Arial" w:eastAsia="宋体" w:hAnsi="Arial" w:cs="Arial"/>
      <w:b/>
      <w:bCs/>
      <w:kern w:val="28"/>
      <w:sz w:val="32"/>
      <w:szCs w:val="32"/>
    </w:rPr>
  </w:style>
  <w:style w:type="table" w:styleId="14">
    <w:name w:val="Table Classic 1"/>
    <w:basedOn w:val="aa"/>
    <w:semiHidden/>
    <w:rsid w:val="00F93E53"/>
    <w:pPr>
      <w:adjustRightInd w:val="0"/>
      <w:snapToGrid w:val="0"/>
      <w:spacing w:before="160" w:after="160" w:line="240" w:lineRule="atLeast"/>
      <w:ind w:left="1701"/>
    </w:pPr>
    <w:rPr>
      <w:rFonts w:ascii="Times New Roman" w:eastAsia="宋体" w:hAnsi="Times New Roman" w:cs="Times New Roman"/>
      <w:kern w:val="0"/>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a"/>
    <w:semiHidden/>
    <w:rsid w:val="00F93E53"/>
    <w:pPr>
      <w:adjustRightInd w:val="0"/>
      <w:snapToGrid w:val="0"/>
      <w:spacing w:before="160" w:after="160" w:line="240" w:lineRule="atLeast"/>
      <w:ind w:left="1701"/>
    </w:pPr>
    <w:rPr>
      <w:rFonts w:ascii="Times New Roman" w:eastAsia="宋体" w:hAnsi="Times New Roman" w:cs="Times New Roman"/>
      <w:kern w:val="0"/>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7">
    <w:name w:val="Table Classic 3"/>
    <w:basedOn w:val="aa"/>
    <w:semiHidden/>
    <w:rsid w:val="00F93E53"/>
    <w:pPr>
      <w:adjustRightInd w:val="0"/>
      <w:snapToGrid w:val="0"/>
      <w:spacing w:before="160" w:after="160" w:line="240" w:lineRule="atLeast"/>
      <w:ind w:left="1701"/>
    </w:pPr>
    <w:rPr>
      <w:rFonts w:ascii="Times New Roman" w:eastAsia="宋体" w:hAnsi="Times New Roman" w:cs="Times New Roman"/>
      <w:color w:val="000080"/>
      <w:kern w:val="0"/>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a"/>
    <w:semiHidden/>
    <w:rsid w:val="00F93E53"/>
    <w:pPr>
      <w:adjustRightInd w:val="0"/>
      <w:snapToGrid w:val="0"/>
      <w:spacing w:before="160" w:after="160" w:line="240" w:lineRule="atLeast"/>
      <w:ind w:left="1701"/>
    </w:pPr>
    <w:rPr>
      <w:rFonts w:ascii="Times New Roman" w:eastAsia="宋体" w:hAnsi="Times New Roman" w:cs="Times New Roman"/>
      <w:kern w:val="0"/>
      <w:sz w:val="20"/>
      <w:szCs w:val="20"/>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ffa">
    <w:name w:val="envelope return"/>
    <w:basedOn w:val="a8"/>
    <w:semiHidden/>
    <w:rsid w:val="00F93E53"/>
    <w:rPr>
      <w:rFonts w:ascii="Arial" w:hAnsi="Arial"/>
    </w:rPr>
  </w:style>
  <w:style w:type="table" w:styleId="15">
    <w:name w:val="Table Simple 1"/>
    <w:basedOn w:val="aa"/>
    <w:semiHidden/>
    <w:rsid w:val="00F93E53"/>
    <w:pPr>
      <w:adjustRightInd w:val="0"/>
      <w:snapToGrid w:val="0"/>
      <w:spacing w:before="160" w:after="160" w:line="240" w:lineRule="atLeast"/>
      <w:ind w:left="1701"/>
    </w:pPr>
    <w:rPr>
      <w:rFonts w:ascii="Times New Roman" w:eastAsia="宋体" w:hAnsi="Times New Roman" w:cs="Times New Roman"/>
      <w:kern w:val="0"/>
      <w:sz w:val="20"/>
      <w:szCs w:val="20"/>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a"/>
    <w:semiHidden/>
    <w:rsid w:val="00F93E53"/>
    <w:pPr>
      <w:adjustRightInd w:val="0"/>
      <w:snapToGrid w:val="0"/>
      <w:spacing w:before="160" w:after="160" w:line="240" w:lineRule="atLeast"/>
      <w:ind w:left="1701"/>
    </w:pPr>
    <w:rPr>
      <w:rFonts w:ascii="Times New Roman" w:eastAsia="宋体" w:hAnsi="Times New Roman" w:cs="Times New Roman"/>
      <w:kern w:val="0"/>
      <w:sz w:val="20"/>
      <w:szCs w:val="20"/>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8">
    <w:name w:val="Table Simple 3"/>
    <w:basedOn w:val="aa"/>
    <w:semiHidden/>
    <w:rsid w:val="00F93E53"/>
    <w:pPr>
      <w:adjustRightInd w:val="0"/>
      <w:snapToGrid w:val="0"/>
      <w:spacing w:before="160" w:after="160" w:line="240" w:lineRule="atLeast"/>
      <w:ind w:left="1701"/>
    </w:pPr>
    <w:rPr>
      <w:rFonts w:ascii="Times New Roman" w:eastAsia="宋体" w:hAnsi="Times New Roman" w:cs="Times New Roman"/>
      <w:kern w:val="0"/>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ffb">
    <w:name w:val="Closing"/>
    <w:basedOn w:val="a8"/>
    <w:link w:val="Charf8"/>
    <w:semiHidden/>
    <w:rsid w:val="00F93E53"/>
    <w:pPr>
      <w:ind w:leftChars="2100" w:left="100"/>
    </w:pPr>
  </w:style>
  <w:style w:type="character" w:customStyle="1" w:styleId="Charf8">
    <w:name w:val="结束语 Char"/>
    <w:basedOn w:val="a9"/>
    <w:link w:val="affffb"/>
    <w:semiHidden/>
    <w:rsid w:val="00800C28"/>
    <w:rPr>
      <w:rFonts w:ascii="Times New Roman" w:eastAsia="宋体" w:hAnsi="Times New Roman" w:cs="Arial"/>
      <w:szCs w:val="21"/>
    </w:rPr>
  </w:style>
  <w:style w:type="table" w:styleId="16">
    <w:name w:val="Table Subtle 1"/>
    <w:basedOn w:val="aa"/>
    <w:semiHidden/>
    <w:rsid w:val="00F93E53"/>
    <w:pPr>
      <w:adjustRightInd w:val="0"/>
      <w:snapToGrid w:val="0"/>
      <w:spacing w:before="160" w:after="160" w:line="240" w:lineRule="atLeast"/>
      <w:ind w:left="1701"/>
    </w:pPr>
    <w:rPr>
      <w:rFonts w:ascii="Times New Roman" w:eastAsia="宋体" w:hAnsi="Times New Roman" w:cs="Times New Roman"/>
      <w:kern w:val="0"/>
      <w:sz w:val="20"/>
      <w:szCs w:val="20"/>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a"/>
    <w:semiHidden/>
    <w:rsid w:val="00F93E53"/>
    <w:pPr>
      <w:adjustRightInd w:val="0"/>
      <w:snapToGrid w:val="0"/>
      <w:spacing w:before="160" w:after="160" w:line="240" w:lineRule="atLeast"/>
      <w:ind w:left="1701"/>
    </w:pPr>
    <w:rPr>
      <w:rFonts w:ascii="Times New Roman" w:eastAsia="宋体" w:hAnsi="Times New Roman" w:cs="Times New Roman"/>
      <w:kern w:val="0"/>
      <w:sz w:val="20"/>
      <w:szCs w:val="20"/>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a"/>
    <w:semiHidden/>
    <w:rsid w:val="00F93E53"/>
    <w:pPr>
      <w:adjustRightInd w:val="0"/>
      <w:snapToGrid w:val="0"/>
      <w:spacing w:before="160" w:after="160" w:line="240" w:lineRule="atLeast"/>
      <w:ind w:left="1701"/>
    </w:pPr>
    <w:rPr>
      <w:rFonts w:ascii="Times New Roman" w:eastAsia="宋体" w:hAnsi="Times New Roman" w:cs="Times New Roman"/>
      <w:kern w:val="0"/>
      <w:sz w:val="20"/>
      <w:szCs w:val="20"/>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a"/>
    <w:semiHidden/>
    <w:rsid w:val="00F93E53"/>
    <w:pPr>
      <w:adjustRightInd w:val="0"/>
      <w:snapToGrid w:val="0"/>
      <w:spacing w:before="160" w:after="160" w:line="240" w:lineRule="atLeast"/>
      <w:ind w:left="1701"/>
    </w:pPr>
    <w:rPr>
      <w:rFonts w:ascii="Times New Roman" w:eastAsia="宋体" w:hAnsi="Times New Roman" w:cs="Times New Roman"/>
      <w:kern w:val="0"/>
      <w:sz w:val="20"/>
      <w:szCs w:val="20"/>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9">
    <w:name w:val="Table 3D effects 3"/>
    <w:basedOn w:val="aa"/>
    <w:semiHidden/>
    <w:rsid w:val="00F93E53"/>
    <w:pPr>
      <w:adjustRightInd w:val="0"/>
      <w:snapToGrid w:val="0"/>
      <w:spacing w:before="160" w:after="160" w:line="240" w:lineRule="atLeast"/>
      <w:ind w:left="1701"/>
    </w:pPr>
    <w:rPr>
      <w:rFonts w:ascii="Times New Roman" w:eastAsia="宋体" w:hAnsi="Times New Roman" w:cs="Times New Roman"/>
      <w:kern w:val="0"/>
      <w:sz w:val="20"/>
      <w:szCs w:val="20"/>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ffc">
    <w:name w:val="List"/>
    <w:basedOn w:val="a8"/>
    <w:semiHidden/>
    <w:rsid w:val="00F93E53"/>
    <w:pPr>
      <w:ind w:left="200" w:hangingChars="200" w:hanging="200"/>
    </w:pPr>
  </w:style>
  <w:style w:type="paragraph" w:styleId="2a">
    <w:name w:val="List 2"/>
    <w:basedOn w:val="a8"/>
    <w:semiHidden/>
    <w:rsid w:val="00F93E53"/>
    <w:pPr>
      <w:ind w:leftChars="200" w:left="100" w:hangingChars="200" w:hanging="200"/>
    </w:pPr>
  </w:style>
  <w:style w:type="paragraph" w:styleId="3a">
    <w:name w:val="List 3"/>
    <w:basedOn w:val="a8"/>
    <w:semiHidden/>
    <w:rsid w:val="00F93E53"/>
    <w:pPr>
      <w:ind w:leftChars="400" w:left="100" w:hangingChars="200" w:hanging="200"/>
    </w:pPr>
  </w:style>
  <w:style w:type="paragraph" w:styleId="45">
    <w:name w:val="List 4"/>
    <w:basedOn w:val="a8"/>
    <w:semiHidden/>
    <w:rsid w:val="00F93E53"/>
    <w:pPr>
      <w:ind w:leftChars="600" w:left="100" w:hangingChars="200" w:hanging="200"/>
    </w:pPr>
  </w:style>
  <w:style w:type="paragraph" w:styleId="54">
    <w:name w:val="List 5"/>
    <w:basedOn w:val="a8"/>
    <w:semiHidden/>
    <w:rsid w:val="00F93E53"/>
    <w:pPr>
      <w:ind w:leftChars="800" w:left="100" w:hangingChars="200" w:hanging="200"/>
    </w:pPr>
  </w:style>
  <w:style w:type="paragraph" w:styleId="a0">
    <w:name w:val="List Number"/>
    <w:basedOn w:val="a8"/>
    <w:semiHidden/>
    <w:rsid w:val="00F93E53"/>
    <w:pPr>
      <w:numPr>
        <w:numId w:val="8"/>
      </w:numPr>
    </w:pPr>
  </w:style>
  <w:style w:type="paragraph" w:styleId="20">
    <w:name w:val="List Number 2"/>
    <w:basedOn w:val="a8"/>
    <w:semiHidden/>
    <w:rsid w:val="00F93E53"/>
    <w:pPr>
      <w:numPr>
        <w:numId w:val="113"/>
      </w:numPr>
    </w:pPr>
  </w:style>
  <w:style w:type="paragraph" w:styleId="3">
    <w:name w:val="List Number 3"/>
    <w:basedOn w:val="a8"/>
    <w:semiHidden/>
    <w:rsid w:val="00F93E53"/>
    <w:pPr>
      <w:numPr>
        <w:numId w:val="10"/>
      </w:numPr>
    </w:pPr>
  </w:style>
  <w:style w:type="paragraph" w:styleId="4">
    <w:name w:val="List Number 4"/>
    <w:basedOn w:val="a8"/>
    <w:semiHidden/>
    <w:rsid w:val="00F93E53"/>
    <w:pPr>
      <w:numPr>
        <w:numId w:val="11"/>
      </w:numPr>
    </w:pPr>
  </w:style>
  <w:style w:type="paragraph" w:styleId="5">
    <w:name w:val="List Number 5"/>
    <w:basedOn w:val="a8"/>
    <w:semiHidden/>
    <w:rsid w:val="00F93E53"/>
    <w:pPr>
      <w:numPr>
        <w:numId w:val="12"/>
      </w:numPr>
    </w:pPr>
  </w:style>
  <w:style w:type="paragraph" w:styleId="affffd">
    <w:name w:val="List Continue"/>
    <w:basedOn w:val="a8"/>
    <w:semiHidden/>
    <w:rsid w:val="00F93E53"/>
    <w:pPr>
      <w:spacing w:after="120"/>
      <w:ind w:leftChars="200" w:left="420"/>
    </w:pPr>
  </w:style>
  <w:style w:type="paragraph" w:styleId="2b">
    <w:name w:val="List Continue 2"/>
    <w:basedOn w:val="a8"/>
    <w:semiHidden/>
    <w:rsid w:val="00F93E53"/>
    <w:pPr>
      <w:spacing w:after="120"/>
      <w:ind w:leftChars="400" w:left="840"/>
    </w:pPr>
  </w:style>
  <w:style w:type="paragraph" w:styleId="3b">
    <w:name w:val="List Continue 3"/>
    <w:basedOn w:val="a8"/>
    <w:semiHidden/>
    <w:rsid w:val="00F93E53"/>
    <w:pPr>
      <w:spacing w:after="120"/>
      <w:ind w:leftChars="600" w:left="1260"/>
    </w:pPr>
  </w:style>
  <w:style w:type="paragraph" w:styleId="46">
    <w:name w:val="List Continue 4"/>
    <w:basedOn w:val="a8"/>
    <w:semiHidden/>
    <w:rsid w:val="00F93E53"/>
    <w:pPr>
      <w:spacing w:after="120"/>
      <w:ind w:leftChars="800" w:left="1680"/>
    </w:pPr>
  </w:style>
  <w:style w:type="paragraph" w:styleId="55">
    <w:name w:val="List Continue 5"/>
    <w:basedOn w:val="a8"/>
    <w:semiHidden/>
    <w:rsid w:val="00F93E53"/>
    <w:pPr>
      <w:spacing w:after="120"/>
      <w:ind w:leftChars="1000" w:left="2100"/>
    </w:pPr>
  </w:style>
  <w:style w:type="paragraph" w:styleId="a1">
    <w:name w:val="List Bullet"/>
    <w:basedOn w:val="a8"/>
    <w:autoRedefine/>
    <w:semiHidden/>
    <w:rsid w:val="00F93E53"/>
    <w:pPr>
      <w:numPr>
        <w:numId w:val="13"/>
      </w:numPr>
    </w:pPr>
  </w:style>
  <w:style w:type="paragraph" w:styleId="2">
    <w:name w:val="List Bullet 2"/>
    <w:basedOn w:val="a8"/>
    <w:autoRedefine/>
    <w:semiHidden/>
    <w:rsid w:val="00F93E53"/>
    <w:pPr>
      <w:numPr>
        <w:numId w:val="14"/>
      </w:numPr>
    </w:pPr>
  </w:style>
  <w:style w:type="paragraph" w:styleId="30">
    <w:name w:val="List Bullet 3"/>
    <w:basedOn w:val="a8"/>
    <w:autoRedefine/>
    <w:semiHidden/>
    <w:rsid w:val="00F93E53"/>
    <w:pPr>
      <w:numPr>
        <w:numId w:val="15"/>
      </w:numPr>
    </w:pPr>
  </w:style>
  <w:style w:type="paragraph" w:styleId="40">
    <w:name w:val="List Bullet 4"/>
    <w:basedOn w:val="a8"/>
    <w:autoRedefine/>
    <w:semiHidden/>
    <w:rsid w:val="00F93E53"/>
    <w:pPr>
      <w:numPr>
        <w:numId w:val="16"/>
      </w:numPr>
    </w:pPr>
  </w:style>
  <w:style w:type="paragraph" w:styleId="50">
    <w:name w:val="List Bullet 5"/>
    <w:basedOn w:val="a8"/>
    <w:autoRedefine/>
    <w:semiHidden/>
    <w:rsid w:val="00F93E53"/>
    <w:pPr>
      <w:numPr>
        <w:numId w:val="17"/>
      </w:numPr>
    </w:pPr>
  </w:style>
  <w:style w:type="table" w:styleId="18">
    <w:name w:val="Table List 1"/>
    <w:basedOn w:val="aa"/>
    <w:semiHidden/>
    <w:rsid w:val="00F93E53"/>
    <w:pPr>
      <w:adjustRightInd w:val="0"/>
      <w:snapToGrid w:val="0"/>
      <w:spacing w:before="160" w:after="160" w:line="240" w:lineRule="atLeast"/>
      <w:ind w:left="1701"/>
    </w:pPr>
    <w:rPr>
      <w:rFonts w:ascii="Times New Roman" w:eastAsia="宋体" w:hAnsi="Times New Roman" w:cs="Times New Roman"/>
      <w:kern w:val="0"/>
      <w:sz w:val="20"/>
      <w:szCs w:val="20"/>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a"/>
    <w:semiHidden/>
    <w:rsid w:val="00F93E53"/>
    <w:pPr>
      <w:adjustRightInd w:val="0"/>
      <w:snapToGrid w:val="0"/>
      <w:spacing w:before="160" w:after="160" w:line="240" w:lineRule="atLeast"/>
      <w:ind w:left="1701"/>
    </w:pPr>
    <w:rPr>
      <w:rFonts w:ascii="Times New Roman" w:eastAsia="宋体" w:hAnsi="Times New Roman" w:cs="Times New Roman"/>
      <w:kern w:val="0"/>
      <w:sz w:val="20"/>
      <w:szCs w:val="20"/>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a"/>
    <w:semiHidden/>
    <w:rsid w:val="00F93E53"/>
    <w:pPr>
      <w:adjustRightInd w:val="0"/>
      <w:snapToGrid w:val="0"/>
      <w:spacing w:before="160" w:after="160" w:line="240" w:lineRule="atLeast"/>
      <w:ind w:left="1701"/>
    </w:pPr>
    <w:rPr>
      <w:rFonts w:ascii="Times New Roman" w:eastAsia="宋体" w:hAnsi="Times New Roman" w:cs="Times New Roman"/>
      <w:kern w:val="0"/>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a"/>
    <w:semiHidden/>
    <w:rsid w:val="00F93E53"/>
    <w:pPr>
      <w:adjustRightInd w:val="0"/>
      <w:snapToGrid w:val="0"/>
      <w:spacing w:before="160" w:after="160" w:line="240" w:lineRule="atLeast"/>
      <w:ind w:left="1701"/>
    </w:pPr>
    <w:rPr>
      <w:rFonts w:ascii="Times New Roman" w:eastAsia="宋体" w:hAnsi="Times New Roman" w:cs="Times New Roman"/>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a"/>
    <w:semiHidden/>
    <w:rsid w:val="00F93E53"/>
    <w:pPr>
      <w:adjustRightInd w:val="0"/>
      <w:snapToGrid w:val="0"/>
      <w:spacing w:before="160" w:after="160" w:line="240" w:lineRule="atLeast"/>
      <w:ind w:left="1701"/>
    </w:pPr>
    <w:rPr>
      <w:rFonts w:ascii="Times New Roman" w:eastAsia="宋体" w:hAnsi="Times New Roman" w:cs="Times New Roman"/>
      <w:kern w:val="0"/>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a"/>
    <w:semiHidden/>
    <w:rsid w:val="00F93E53"/>
    <w:pPr>
      <w:adjustRightInd w:val="0"/>
      <w:snapToGrid w:val="0"/>
      <w:spacing w:before="160" w:after="160" w:line="240" w:lineRule="atLeast"/>
      <w:ind w:left="1701"/>
    </w:pPr>
    <w:rPr>
      <w:rFonts w:ascii="Times New Roman" w:eastAsia="宋体" w:hAnsi="Times New Roman" w:cs="Times New Roman"/>
      <w:kern w:val="0"/>
      <w:sz w:val="20"/>
      <w:szCs w:val="20"/>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a"/>
    <w:semiHidden/>
    <w:rsid w:val="00F93E53"/>
    <w:pPr>
      <w:adjustRightInd w:val="0"/>
      <w:snapToGrid w:val="0"/>
      <w:spacing w:before="160" w:after="160" w:line="240" w:lineRule="atLeast"/>
      <w:ind w:left="1701"/>
    </w:pPr>
    <w:rPr>
      <w:rFonts w:ascii="Times New Roman" w:eastAsia="宋体" w:hAnsi="Times New Roman" w:cs="Times New Roman"/>
      <w:kern w:val="0"/>
      <w:sz w:val="20"/>
      <w:szCs w:val="20"/>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a"/>
    <w:semiHidden/>
    <w:rsid w:val="00F93E53"/>
    <w:pPr>
      <w:adjustRightInd w:val="0"/>
      <w:snapToGrid w:val="0"/>
      <w:spacing w:before="160" w:after="160" w:line="240" w:lineRule="atLeast"/>
      <w:ind w:left="1701"/>
    </w:pPr>
    <w:rPr>
      <w:rFonts w:ascii="Times New Roman" w:eastAsia="宋体" w:hAnsi="Times New Roman" w:cs="Times New Roman"/>
      <w:kern w:val="0"/>
      <w:sz w:val="20"/>
      <w:szCs w:val="20"/>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ffe">
    <w:name w:val="Table Contemporary"/>
    <w:basedOn w:val="aa"/>
    <w:semiHidden/>
    <w:rsid w:val="00F93E53"/>
    <w:pPr>
      <w:adjustRightInd w:val="0"/>
      <w:snapToGrid w:val="0"/>
      <w:spacing w:before="160" w:after="160" w:line="240" w:lineRule="atLeast"/>
      <w:ind w:left="1701"/>
    </w:pPr>
    <w:rPr>
      <w:rFonts w:ascii="Times New Roman" w:eastAsia="宋体" w:hAnsi="Times New Roman" w:cs="Times New Roman"/>
      <w:kern w:val="0"/>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fff">
    <w:name w:val="Signature"/>
    <w:basedOn w:val="a8"/>
    <w:link w:val="Charf9"/>
    <w:semiHidden/>
    <w:rsid w:val="00F93E53"/>
    <w:pPr>
      <w:ind w:leftChars="2100" w:left="100"/>
    </w:pPr>
  </w:style>
  <w:style w:type="character" w:customStyle="1" w:styleId="Charf9">
    <w:name w:val="签名 Char"/>
    <w:basedOn w:val="a9"/>
    <w:link w:val="afffff"/>
    <w:semiHidden/>
    <w:rsid w:val="00800C28"/>
    <w:rPr>
      <w:rFonts w:ascii="Times New Roman" w:eastAsia="宋体" w:hAnsi="Times New Roman" w:cs="Arial"/>
      <w:szCs w:val="21"/>
    </w:rPr>
  </w:style>
  <w:style w:type="character" w:styleId="afffff0">
    <w:name w:val="Emphasis"/>
    <w:basedOn w:val="a9"/>
    <w:qFormat/>
    <w:rsid w:val="00F93E53"/>
    <w:rPr>
      <w:i/>
      <w:iCs/>
    </w:rPr>
  </w:style>
  <w:style w:type="paragraph" w:styleId="afffff1">
    <w:name w:val="Date"/>
    <w:basedOn w:val="a8"/>
    <w:next w:val="a8"/>
    <w:link w:val="Charfa"/>
    <w:semiHidden/>
    <w:rsid w:val="00F93E53"/>
    <w:pPr>
      <w:ind w:leftChars="2500" w:left="100"/>
    </w:pPr>
  </w:style>
  <w:style w:type="character" w:customStyle="1" w:styleId="Charfa">
    <w:name w:val="日期 Char"/>
    <w:basedOn w:val="a9"/>
    <w:link w:val="afffff1"/>
    <w:semiHidden/>
    <w:rsid w:val="00800C28"/>
    <w:rPr>
      <w:rFonts w:ascii="Times New Roman" w:eastAsia="宋体" w:hAnsi="Times New Roman" w:cs="Arial"/>
      <w:szCs w:val="21"/>
    </w:rPr>
  </w:style>
  <w:style w:type="table" w:styleId="19">
    <w:name w:val="Table Columns 1"/>
    <w:basedOn w:val="aa"/>
    <w:semiHidden/>
    <w:rsid w:val="00F93E53"/>
    <w:pPr>
      <w:adjustRightInd w:val="0"/>
      <w:snapToGrid w:val="0"/>
      <w:spacing w:before="160" w:after="160" w:line="240" w:lineRule="atLeast"/>
      <w:ind w:left="1701"/>
    </w:pPr>
    <w:rPr>
      <w:rFonts w:ascii="Times New Roman" w:eastAsia="宋体" w:hAnsi="Times New Roman" w:cs="Times New Roman"/>
      <w:b/>
      <w:bCs/>
      <w:kern w:val="0"/>
      <w:sz w:val="20"/>
      <w:szCs w:val="20"/>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a"/>
    <w:semiHidden/>
    <w:rsid w:val="00F93E53"/>
    <w:pPr>
      <w:adjustRightInd w:val="0"/>
      <w:snapToGrid w:val="0"/>
      <w:spacing w:before="160" w:after="160" w:line="240" w:lineRule="atLeast"/>
      <w:ind w:left="1701"/>
    </w:pPr>
    <w:rPr>
      <w:rFonts w:ascii="Times New Roman" w:eastAsia="宋体" w:hAnsi="Times New Roman" w:cs="Times New Roman"/>
      <w:b/>
      <w:bCs/>
      <w:kern w:val="0"/>
      <w:sz w:val="20"/>
      <w:szCs w:val="20"/>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a"/>
    <w:semiHidden/>
    <w:rsid w:val="00F93E53"/>
    <w:pPr>
      <w:adjustRightInd w:val="0"/>
      <w:snapToGrid w:val="0"/>
      <w:spacing w:before="160" w:after="160" w:line="240" w:lineRule="atLeast"/>
      <w:ind w:left="1701"/>
    </w:pPr>
    <w:rPr>
      <w:rFonts w:ascii="Times New Roman" w:eastAsia="宋体" w:hAnsi="Times New Roman" w:cs="Times New Roman"/>
      <w:b/>
      <w:bCs/>
      <w:kern w:val="0"/>
      <w:sz w:val="20"/>
      <w:szCs w:val="20"/>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a"/>
    <w:semiHidden/>
    <w:rsid w:val="00F93E53"/>
    <w:pPr>
      <w:adjustRightInd w:val="0"/>
      <w:snapToGrid w:val="0"/>
      <w:spacing w:before="160" w:after="160" w:line="240" w:lineRule="atLeast"/>
      <w:ind w:left="1701"/>
    </w:pPr>
    <w:rPr>
      <w:rFonts w:ascii="Times New Roman" w:eastAsia="宋体" w:hAnsi="Times New Roman" w:cs="Times New Roman"/>
      <w:kern w:val="0"/>
      <w:sz w:val="20"/>
      <w:szCs w:val="20"/>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a"/>
    <w:semiHidden/>
    <w:rsid w:val="00F93E53"/>
    <w:pPr>
      <w:adjustRightInd w:val="0"/>
      <w:snapToGrid w:val="0"/>
      <w:spacing w:before="160" w:after="160" w:line="240" w:lineRule="atLeast"/>
      <w:ind w:left="1701"/>
    </w:pPr>
    <w:rPr>
      <w:rFonts w:ascii="Times New Roman" w:eastAsia="宋体" w:hAnsi="Times New Roman" w:cs="Times New Roman"/>
      <w:kern w:val="0"/>
      <w:sz w:val="20"/>
      <w:szCs w:val="20"/>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a"/>
    <w:semiHidden/>
    <w:rsid w:val="00F93E53"/>
    <w:pPr>
      <w:adjustRightInd w:val="0"/>
      <w:snapToGrid w:val="0"/>
      <w:spacing w:before="160" w:after="160" w:line="240" w:lineRule="atLeast"/>
      <w:ind w:left="1701"/>
    </w:pPr>
    <w:rPr>
      <w:rFonts w:ascii="Times New Roman" w:eastAsia="宋体" w:hAnsi="Times New Roman" w:cs="Times New Roman"/>
      <w:kern w:val="0"/>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a"/>
    <w:semiHidden/>
    <w:rsid w:val="00F93E53"/>
    <w:pPr>
      <w:adjustRightInd w:val="0"/>
      <w:snapToGrid w:val="0"/>
      <w:spacing w:before="160" w:after="160" w:line="240" w:lineRule="atLeast"/>
      <w:ind w:left="1701"/>
    </w:pPr>
    <w:rPr>
      <w:rFonts w:ascii="Times New Roman" w:eastAsia="宋体" w:hAnsi="Times New Roman" w:cs="Times New Roman"/>
      <w:kern w:val="0"/>
      <w:sz w:val="20"/>
      <w:szCs w:val="20"/>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a"/>
    <w:semiHidden/>
    <w:rsid w:val="00F93E53"/>
    <w:pPr>
      <w:adjustRightInd w:val="0"/>
      <w:snapToGrid w:val="0"/>
      <w:spacing w:before="160" w:after="160" w:line="240" w:lineRule="atLeast"/>
      <w:ind w:left="1701"/>
    </w:pPr>
    <w:rPr>
      <w:rFonts w:ascii="Times New Roman" w:eastAsia="宋体" w:hAnsi="Times New Roman" w:cs="Times New Roman"/>
      <w:kern w:val="0"/>
      <w:sz w:val="20"/>
      <w:szCs w:val="20"/>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a"/>
    <w:semiHidden/>
    <w:rsid w:val="00F93E53"/>
    <w:pPr>
      <w:adjustRightInd w:val="0"/>
      <w:snapToGrid w:val="0"/>
      <w:spacing w:before="160" w:after="160" w:line="240" w:lineRule="atLeast"/>
      <w:ind w:left="1701"/>
    </w:pPr>
    <w:rPr>
      <w:rFonts w:ascii="Times New Roman" w:eastAsia="宋体" w:hAnsi="Times New Roman" w:cs="Times New Roman"/>
      <w:kern w:val="0"/>
      <w:sz w:val="20"/>
      <w:szCs w:val="20"/>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a"/>
    <w:semiHidden/>
    <w:rsid w:val="00F93E53"/>
    <w:pPr>
      <w:adjustRightInd w:val="0"/>
      <w:snapToGrid w:val="0"/>
      <w:spacing w:before="160" w:after="160" w:line="240" w:lineRule="atLeast"/>
      <w:ind w:left="1701"/>
    </w:pPr>
    <w:rPr>
      <w:rFonts w:ascii="Times New Roman" w:eastAsia="宋体" w:hAnsi="Times New Roman" w:cs="Times New Roman"/>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a"/>
    <w:semiHidden/>
    <w:rsid w:val="00F93E53"/>
    <w:pPr>
      <w:adjustRightInd w:val="0"/>
      <w:snapToGrid w:val="0"/>
      <w:spacing w:before="160" w:after="160" w:line="240" w:lineRule="atLeast"/>
      <w:ind w:left="1701"/>
    </w:pPr>
    <w:rPr>
      <w:rFonts w:ascii="Times New Roman" w:eastAsia="宋体" w:hAnsi="Times New Roman" w:cs="Times New Roman"/>
      <w:kern w:val="0"/>
      <w:sz w:val="20"/>
      <w:szCs w:val="20"/>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a"/>
    <w:semiHidden/>
    <w:rsid w:val="00F93E53"/>
    <w:pPr>
      <w:adjustRightInd w:val="0"/>
      <w:snapToGrid w:val="0"/>
      <w:spacing w:before="160" w:after="160" w:line="240" w:lineRule="atLeast"/>
      <w:ind w:left="1701"/>
    </w:pPr>
    <w:rPr>
      <w:rFonts w:ascii="Times New Roman" w:eastAsia="宋体" w:hAnsi="Times New Roman" w:cs="Times New Roman"/>
      <w:b/>
      <w:bCs/>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a"/>
    <w:semiHidden/>
    <w:rsid w:val="00F93E53"/>
    <w:pPr>
      <w:adjustRightInd w:val="0"/>
      <w:snapToGrid w:val="0"/>
      <w:spacing w:before="160" w:after="160" w:line="240" w:lineRule="atLeast"/>
      <w:ind w:left="1701"/>
    </w:pPr>
    <w:rPr>
      <w:rFonts w:ascii="Times New Roman" w:eastAsia="宋体" w:hAnsi="Times New Roman" w:cs="Times New Roman"/>
      <w:kern w:val="0"/>
      <w:sz w:val="20"/>
      <w:szCs w:val="20"/>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fff2">
    <w:name w:val="Block Text"/>
    <w:basedOn w:val="a8"/>
    <w:semiHidden/>
    <w:rsid w:val="00F93E53"/>
    <w:pPr>
      <w:spacing w:after="120"/>
      <w:ind w:leftChars="700" w:left="1440" w:rightChars="700" w:right="1440"/>
    </w:pPr>
  </w:style>
  <w:style w:type="numbering" w:styleId="a3">
    <w:name w:val="Outline List 3"/>
    <w:basedOn w:val="ab"/>
    <w:semiHidden/>
    <w:rsid w:val="00F93E53"/>
    <w:pPr>
      <w:numPr>
        <w:numId w:val="18"/>
      </w:numPr>
    </w:pPr>
  </w:style>
  <w:style w:type="paragraph" w:styleId="afffff3">
    <w:name w:val="envelope address"/>
    <w:basedOn w:val="a8"/>
    <w:semiHidden/>
    <w:rsid w:val="00F93E53"/>
    <w:pPr>
      <w:framePr w:w="7920" w:h="1980" w:hRule="exact" w:hSpace="180" w:wrap="auto" w:hAnchor="page" w:xAlign="center" w:yAlign="bottom"/>
      <w:ind w:leftChars="1400" w:left="100"/>
    </w:pPr>
    <w:rPr>
      <w:rFonts w:ascii="Arial" w:hAnsi="Arial"/>
    </w:rPr>
  </w:style>
  <w:style w:type="paragraph" w:styleId="afffff4">
    <w:name w:val="Message Header"/>
    <w:basedOn w:val="a8"/>
    <w:link w:val="Charfb"/>
    <w:semiHidden/>
    <w:rsid w:val="00F93E53"/>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customStyle="1" w:styleId="Charfb">
    <w:name w:val="信息标题 Char"/>
    <w:basedOn w:val="a9"/>
    <w:link w:val="afffff4"/>
    <w:semiHidden/>
    <w:rsid w:val="00800C28"/>
    <w:rPr>
      <w:rFonts w:ascii="Arial" w:eastAsia="宋体" w:hAnsi="Arial" w:cs="Arial"/>
      <w:szCs w:val="21"/>
      <w:shd w:val="pct20" w:color="auto" w:fill="auto"/>
    </w:rPr>
  </w:style>
  <w:style w:type="character" w:styleId="afffff5">
    <w:name w:val="line number"/>
    <w:basedOn w:val="a9"/>
    <w:semiHidden/>
    <w:rsid w:val="00F93E53"/>
  </w:style>
  <w:style w:type="character" w:styleId="afffff6">
    <w:name w:val="page number"/>
    <w:basedOn w:val="a9"/>
    <w:semiHidden/>
    <w:rsid w:val="00F93E53"/>
  </w:style>
  <w:style w:type="character" w:styleId="afffff7">
    <w:name w:val="FollowedHyperlink"/>
    <w:semiHidden/>
    <w:rsid w:val="00F93E53"/>
    <w:rPr>
      <w:color w:val="800080"/>
      <w:u w:val="none"/>
    </w:rPr>
  </w:style>
  <w:style w:type="paragraph" w:styleId="afffff8">
    <w:name w:val="Body Text"/>
    <w:basedOn w:val="a8"/>
    <w:link w:val="Charfc"/>
    <w:semiHidden/>
    <w:rsid w:val="00F93E53"/>
    <w:pPr>
      <w:spacing w:after="120"/>
    </w:pPr>
  </w:style>
  <w:style w:type="character" w:customStyle="1" w:styleId="Charfc">
    <w:name w:val="正文文本 Char"/>
    <w:basedOn w:val="a9"/>
    <w:link w:val="afffff8"/>
    <w:semiHidden/>
    <w:rsid w:val="00800C28"/>
    <w:rPr>
      <w:rFonts w:ascii="Times New Roman" w:eastAsia="宋体" w:hAnsi="Times New Roman" w:cs="Arial"/>
      <w:szCs w:val="21"/>
    </w:rPr>
  </w:style>
  <w:style w:type="paragraph" w:styleId="afffff9">
    <w:name w:val="Body Text First Indent"/>
    <w:basedOn w:val="afffff8"/>
    <w:link w:val="Charfd"/>
    <w:semiHidden/>
    <w:rsid w:val="00F93E53"/>
    <w:pPr>
      <w:ind w:firstLineChars="100" w:firstLine="420"/>
    </w:pPr>
  </w:style>
  <w:style w:type="character" w:customStyle="1" w:styleId="Charfd">
    <w:name w:val="正文首行缩进 Char"/>
    <w:basedOn w:val="Charfc"/>
    <w:link w:val="afffff9"/>
    <w:semiHidden/>
    <w:rsid w:val="00800C28"/>
    <w:rPr>
      <w:rFonts w:ascii="Times New Roman" w:eastAsia="宋体" w:hAnsi="Times New Roman" w:cs="Arial"/>
      <w:szCs w:val="21"/>
    </w:rPr>
  </w:style>
  <w:style w:type="paragraph" w:styleId="afffffa">
    <w:name w:val="Body Text Indent"/>
    <w:basedOn w:val="a8"/>
    <w:link w:val="Charfe"/>
    <w:semiHidden/>
    <w:rsid w:val="00F93E53"/>
    <w:pPr>
      <w:spacing w:after="120"/>
      <w:ind w:leftChars="200" w:left="420"/>
    </w:pPr>
  </w:style>
  <w:style w:type="character" w:customStyle="1" w:styleId="Charfe">
    <w:name w:val="正文文本缩进 Char"/>
    <w:basedOn w:val="a9"/>
    <w:link w:val="afffffa"/>
    <w:semiHidden/>
    <w:rsid w:val="00800C28"/>
    <w:rPr>
      <w:rFonts w:ascii="Times New Roman" w:eastAsia="宋体" w:hAnsi="Times New Roman" w:cs="Arial"/>
      <w:szCs w:val="21"/>
    </w:rPr>
  </w:style>
  <w:style w:type="paragraph" w:styleId="2f">
    <w:name w:val="Body Text First Indent 2"/>
    <w:basedOn w:val="afffffa"/>
    <w:link w:val="2Char0"/>
    <w:semiHidden/>
    <w:rsid w:val="00F93E53"/>
    <w:pPr>
      <w:ind w:firstLineChars="200" w:firstLine="420"/>
    </w:pPr>
  </w:style>
  <w:style w:type="character" w:customStyle="1" w:styleId="2Char0">
    <w:name w:val="正文首行缩进 2 Char"/>
    <w:basedOn w:val="Charfe"/>
    <w:link w:val="2f"/>
    <w:semiHidden/>
    <w:rsid w:val="00800C28"/>
    <w:rPr>
      <w:rFonts w:ascii="Times New Roman" w:eastAsia="宋体" w:hAnsi="Times New Roman" w:cs="Arial"/>
      <w:szCs w:val="21"/>
    </w:rPr>
  </w:style>
  <w:style w:type="paragraph" w:styleId="afffffb">
    <w:name w:val="Normal Indent"/>
    <w:basedOn w:val="a8"/>
    <w:semiHidden/>
    <w:rsid w:val="00F93E53"/>
    <w:pPr>
      <w:ind w:firstLineChars="200" w:firstLine="420"/>
    </w:pPr>
  </w:style>
  <w:style w:type="paragraph" w:styleId="2f0">
    <w:name w:val="Body Text 2"/>
    <w:basedOn w:val="a8"/>
    <w:link w:val="2Char1"/>
    <w:semiHidden/>
    <w:rsid w:val="00F93E53"/>
    <w:pPr>
      <w:spacing w:after="120" w:line="480" w:lineRule="auto"/>
    </w:pPr>
  </w:style>
  <w:style w:type="character" w:customStyle="1" w:styleId="2Char1">
    <w:name w:val="正文文本 2 Char"/>
    <w:basedOn w:val="a9"/>
    <w:link w:val="2f0"/>
    <w:semiHidden/>
    <w:rsid w:val="00800C28"/>
    <w:rPr>
      <w:rFonts w:ascii="Times New Roman" w:eastAsia="宋体" w:hAnsi="Times New Roman" w:cs="Arial"/>
      <w:szCs w:val="21"/>
    </w:rPr>
  </w:style>
  <w:style w:type="paragraph" w:styleId="3f">
    <w:name w:val="Body Text 3"/>
    <w:basedOn w:val="a8"/>
    <w:link w:val="3Char0"/>
    <w:semiHidden/>
    <w:rsid w:val="00F93E53"/>
    <w:pPr>
      <w:spacing w:after="120"/>
    </w:pPr>
    <w:rPr>
      <w:sz w:val="16"/>
      <w:szCs w:val="16"/>
    </w:rPr>
  </w:style>
  <w:style w:type="character" w:customStyle="1" w:styleId="3Char0">
    <w:name w:val="正文文本 3 Char"/>
    <w:basedOn w:val="a9"/>
    <w:link w:val="3f"/>
    <w:semiHidden/>
    <w:rsid w:val="00800C28"/>
    <w:rPr>
      <w:rFonts w:ascii="Times New Roman" w:eastAsia="宋体" w:hAnsi="Times New Roman" w:cs="Arial"/>
      <w:sz w:val="16"/>
      <w:szCs w:val="16"/>
    </w:rPr>
  </w:style>
  <w:style w:type="paragraph" w:styleId="2f1">
    <w:name w:val="Body Text Indent 2"/>
    <w:basedOn w:val="a8"/>
    <w:link w:val="2Char2"/>
    <w:semiHidden/>
    <w:rsid w:val="00F93E53"/>
    <w:pPr>
      <w:spacing w:after="120" w:line="480" w:lineRule="auto"/>
      <w:ind w:leftChars="200" w:left="420"/>
    </w:pPr>
  </w:style>
  <w:style w:type="character" w:customStyle="1" w:styleId="2Char2">
    <w:name w:val="正文文本缩进 2 Char"/>
    <w:basedOn w:val="a9"/>
    <w:link w:val="2f1"/>
    <w:semiHidden/>
    <w:rsid w:val="00800C28"/>
    <w:rPr>
      <w:rFonts w:ascii="Times New Roman" w:eastAsia="宋体" w:hAnsi="Times New Roman" w:cs="Arial"/>
      <w:szCs w:val="21"/>
    </w:rPr>
  </w:style>
  <w:style w:type="paragraph" w:styleId="3f0">
    <w:name w:val="Body Text Indent 3"/>
    <w:basedOn w:val="a8"/>
    <w:link w:val="3Char1"/>
    <w:semiHidden/>
    <w:rsid w:val="00F93E53"/>
    <w:pPr>
      <w:spacing w:after="120"/>
      <w:ind w:leftChars="200" w:left="420"/>
    </w:pPr>
    <w:rPr>
      <w:sz w:val="16"/>
      <w:szCs w:val="16"/>
    </w:rPr>
  </w:style>
  <w:style w:type="character" w:customStyle="1" w:styleId="3Char1">
    <w:name w:val="正文文本缩进 3 Char"/>
    <w:basedOn w:val="a9"/>
    <w:link w:val="3f0"/>
    <w:semiHidden/>
    <w:rsid w:val="00800C28"/>
    <w:rPr>
      <w:rFonts w:ascii="Times New Roman" w:eastAsia="宋体" w:hAnsi="Times New Roman" w:cs="Arial"/>
      <w:sz w:val="16"/>
      <w:szCs w:val="16"/>
    </w:rPr>
  </w:style>
  <w:style w:type="paragraph" w:styleId="afffffc">
    <w:name w:val="Note Heading"/>
    <w:basedOn w:val="a8"/>
    <w:next w:val="a8"/>
    <w:link w:val="Charff"/>
    <w:semiHidden/>
    <w:rsid w:val="00F93E53"/>
    <w:pPr>
      <w:jc w:val="center"/>
    </w:pPr>
  </w:style>
  <w:style w:type="character" w:customStyle="1" w:styleId="Charff">
    <w:name w:val="注释标题 Char"/>
    <w:basedOn w:val="a9"/>
    <w:link w:val="afffffc"/>
    <w:semiHidden/>
    <w:rsid w:val="00800C28"/>
    <w:rPr>
      <w:rFonts w:ascii="Times New Roman" w:eastAsia="宋体" w:hAnsi="Times New Roman" w:cs="Arial"/>
      <w:szCs w:val="21"/>
    </w:rPr>
  </w:style>
  <w:style w:type="paragraph" w:customStyle="1" w:styleId="ItemStepinTable">
    <w:name w:val="Item Step in Table"/>
    <w:rsid w:val="00F93E53"/>
    <w:pPr>
      <w:numPr>
        <w:numId w:val="26"/>
      </w:numPr>
      <w:topLinePunct/>
      <w:spacing w:before="80" w:after="80" w:line="240" w:lineRule="atLeast"/>
    </w:pPr>
    <w:rPr>
      <w:rFonts w:ascii="Times New Roman" w:eastAsia="宋体" w:hAnsi="Times New Roman" w:cs="Arial"/>
      <w:kern w:val="0"/>
    </w:rPr>
  </w:style>
  <w:style w:type="paragraph" w:customStyle="1" w:styleId="End">
    <w:name w:val="End"/>
    <w:basedOn w:val="a8"/>
    <w:rsid w:val="00F93E53"/>
    <w:pPr>
      <w:spacing w:after="400"/>
    </w:pPr>
    <w:rPr>
      <w:b/>
    </w:rPr>
  </w:style>
  <w:style w:type="paragraph" w:customStyle="1" w:styleId="1b">
    <w:name w:val="样式1"/>
    <w:basedOn w:val="End"/>
    <w:semiHidden/>
    <w:rsid w:val="00F93E53"/>
    <w:rPr>
      <w:b w:val="0"/>
    </w:rPr>
  </w:style>
  <w:style w:type="paragraph" w:customStyle="1" w:styleId="NotesTextListinTable">
    <w:name w:val="Notes Text List in Table"/>
    <w:rsid w:val="00F93E53"/>
    <w:pPr>
      <w:numPr>
        <w:numId w:val="28"/>
      </w:numPr>
      <w:spacing w:before="40" w:after="80" w:line="200" w:lineRule="atLeast"/>
      <w:jc w:val="both"/>
    </w:pPr>
    <w:rPr>
      <w:rFonts w:ascii="Times New Roman" w:eastAsia="楷体_GB2312" w:hAnsi="Times New Roman" w:cs="楷体_GB2312"/>
      <w:noProof/>
      <w:kern w:val="0"/>
      <w:sz w:val="18"/>
      <w:szCs w:val="18"/>
    </w:rPr>
  </w:style>
  <w:style w:type="paragraph" w:customStyle="1" w:styleId="NotesHeading">
    <w:name w:val="Notes Heading"/>
    <w:basedOn w:val="CAUTIONHeading"/>
    <w:rsid w:val="00F93E53"/>
    <w:pPr>
      <w:pBdr>
        <w:top w:val="none" w:sz="0" w:space="0" w:color="auto"/>
      </w:pBdr>
      <w:spacing w:after="40"/>
    </w:pPr>
    <w:rPr>
      <w:position w:val="-6"/>
      <w:sz w:val="18"/>
      <w:szCs w:val="18"/>
    </w:rPr>
  </w:style>
  <w:style w:type="paragraph" w:customStyle="1" w:styleId="NotesText">
    <w:name w:val="Notes Text"/>
    <w:basedOn w:val="CAUTIONText"/>
    <w:rsid w:val="00F93E53"/>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F93E53"/>
    <w:pPr>
      <w:numPr>
        <w:numId w:val="27"/>
      </w:numPr>
      <w:pBdr>
        <w:bottom w:val="none" w:sz="0" w:space="0" w:color="auto"/>
      </w:pBdr>
      <w:spacing w:before="40" w:line="200" w:lineRule="atLeast"/>
    </w:pPr>
    <w:rPr>
      <w:sz w:val="18"/>
      <w:szCs w:val="18"/>
    </w:rPr>
  </w:style>
  <w:style w:type="paragraph" w:customStyle="1" w:styleId="BlockLabelinAppendix">
    <w:name w:val="Block Label in Appendix"/>
    <w:basedOn w:val="BlockLabel"/>
    <w:next w:val="a8"/>
    <w:rsid w:val="00F93E53"/>
    <w:pPr>
      <w:numPr>
        <w:numId w:val="21"/>
      </w:numPr>
      <w:topLinePunct w:val="0"/>
    </w:pPr>
  </w:style>
  <w:style w:type="paragraph" w:customStyle="1" w:styleId="FigureDescriptioninAppendix">
    <w:name w:val="Figure Description in Appendix"/>
    <w:basedOn w:val="Figure"/>
    <w:next w:val="Figure"/>
    <w:rsid w:val="00F93E53"/>
    <w:pPr>
      <w:numPr>
        <w:ilvl w:val="6"/>
        <w:numId w:val="21"/>
      </w:numPr>
    </w:pPr>
  </w:style>
  <w:style w:type="paragraph" w:customStyle="1" w:styleId="ItemStepinAppendix">
    <w:name w:val="Item Step in Appendix"/>
    <w:basedOn w:val="ItemStep"/>
    <w:rsid w:val="00F93E53"/>
    <w:pPr>
      <w:numPr>
        <w:ilvl w:val="5"/>
        <w:numId w:val="21"/>
      </w:numPr>
      <w:outlineLvl w:val="5"/>
    </w:pPr>
  </w:style>
  <w:style w:type="paragraph" w:customStyle="1" w:styleId="StepinAppendix">
    <w:name w:val="Step in Appendix"/>
    <w:basedOn w:val="Step"/>
    <w:rsid w:val="00F93E53"/>
    <w:pPr>
      <w:numPr>
        <w:ilvl w:val="4"/>
        <w:numId w:val="21"/>
      </w:numPr>
      <w:topLinePunct w:val="0"/>
      <w:outlineLvl w:val="4"/>
    </w:pPr>
  </w:style>
  <w:style w:type="paragraph" w:customStyle="1" w:styleId="Cover2">
    <w:name w:val="Cover 2"/>
    <w:rsid w:val="00F93E53"/>
    <w:pPr>
      <w:adjustRightInd w:val="0"/>
      <w:snapToGrid w:val="0"/>
    </w:pPr>
    <w:rPr>
      <w:rFonts w:ascii="Arial" w:eastAsia="黑体" w:hAnsi="Arial" w:cs="Arial"/>
      <w:noProof/>
      <w:kern w:val="0"/>
      <w:sz w:val="32"/>
      <w:szCs w:val="32"/>
      <w:lang w:eastAsia="en-US"/>
    </w:rPr>
  </w:style>
  <w:style w:type="paragraph" w:customStyle="1" w:styleId="CoverText">
    <w:name w:val="Cover Text"/>
    <w:rsid w:val="00F93E53"/>
    <w:pPr>
      <w:adjustRightInd w:val="0"/>
      <w:snapToGrid w:val="0"/>
      <w:spacing w:before="80" w:after="80" w:line="240" w:lineRule="atLeast"/>
      <w:jc w:val="both"/>
    </w:pPr>
    <w:rPr>
      <w:rFonts w:ascii="Arial" w:eastAsia="宋体" w:hAnsi="Arial" w:cs="Arial"/>
      <w:snapToGrid w:val="0"/>
      <w:kern w:val="0"/>
      <w:sz w:val="20"/>
      <w:szCs w:val="20"/>
    </w:rPr>
  </w:style>
  <w:style w:type="paragraph" w:customStyle="1" w:styleId="Cover3">
    <w:name w:val="Cover 3"/>
    <w:basedOn w:val="a8"/>
    <w:rsid w:val="00F93E53"/>
    <w:pPr>
      <w:widowControl w:val="0"/>
      <w:topLinePunct w:val="0"/>
      <w:spacing w:before="80" w:after="80"/>
      <w:ind w:left="0"/>
    </w:pPr>
    <w:rPr>
      <w:rFonts w:ascii="Arial" w:eastAsia="黑体" w:hAnsi="Arial"/>
      <w:b/>
      <w:bCs/>
      <w:spacing w:val="-4"/>
      <w:sz w:val="22"/>
      <w:szCs w:val="22"/>
    </w:rPr>
  </w:style>
  <w:style w:type="paragraph" w:customStyle="1" w:styleId="TOC1">
    <w:name w:val="TOC 标题1"/>
    <w:next w:val="10"/>
    <w:semiHidden/>
    <w:rsid w:val="00F93E53"/>
    <w:pPr>
      <w:keepNext/>
      <w:snapToGrid w:val="0"/>
      <w:spacing w:before="480" w:after="360"/>
      <w:jc w:val="center"/>
    </w:pPr>
    <w:rPr>
      <w:rFonts w:ascii="Arial" w:eastAsia="黑体" w:hAnsi="Arial" w:cs="Arial"/>
      <w:noProof/>
      <w:kern w:val="0"/>
      <w:sz w:val="36"/>
      <w:szCs w:val="36"/>
    </w:rPr>
  </w:style>
  <w:style w:type="paragraph" w:customStyle="1" w:styleId="Command">
    <w:name w:val="Command"/>
    <w:semiHidden/>
    <w:rsid w:val="00F93E53"/>
    <w:pPr>
      <w:spacing w:before="160" w:after="160"/>
    </w:pPr>
    <w:rPr>
      <w:rFonts w:ascii="Arial" w:eastAsia="黑体" w:hAnsi="Arial" w:cs="Arial"/>
      <w:kern w:val="0"/>
      <w:szCs w:val="21"/>
    </w:rPr>
  </w:style>
  <w:style w:type="character" w:customStyle="1" w:styleId="commandparameter">
    <w:name w:val="command parameter"/>
    <w:semiHidden/>
    <w:rsid w:val="00F93E53"/>
    <w:rPr>
      <w:rFonts w:ascii="Arial" w:eastAsia="宋体" w:hAnsi="Arial"/>
      <w:i/>
      <w:color w:val="auto"/>
      <w:sz w:val="21"/>
      <w:szCs w:val="21"/>
    </w:rPr>
  </w:style>
  <w:style w:type="character" w:customStyle="1" w:styleId="commandkeywords">
    <w:name w:val="command keywords"/>
    <w:semiHidden/>
    <w:rsid w:val="00F93E53"/>
    <w:rPr>
      <w:rFonts w:ascii="Arial" w:eastAsia="宋体" w:hAnsi="Arial"/>
      <w:b/>
      <w:color w:val="auto"/>
      <w:sz w:val="21"/>
      <w:szCs w:val="21"/>
    </w:rPr>
  </w:style>
  <w:style w:type="table" w:customStyle="1" w:styleId="table0">
    <w:name w:val="table"/>
    <w:basedOn w:val="afff9"/>
    <w:rsid w:val="00F93E53"/>
    <w:rPr>
      <w:rFonts w:eastAsia="Times New Roman"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cPr>
      <w:shd w:val="clear" w:color="auto" w:fill="auto"/>
    </w:tcPr>
    <w:tblStylePr w:type="firstRow">
      <w:rPr>
        <w:b w:val="0"/>
        <w:bCs w:val="0"/>
        <w:i w:val="0"/>
        <w:iCs w:val="0"/>
        <w:color w:val="auto"/>
        <w:sz w:val="20"/>
        <w:szCs w:val="20"/>
      </w:rPr>
      <w:tblPr/>
      <w:trPr>
        <w:tblHeader/>
      </w:tr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paragraph" w:customStyle="1" w:styleId="Outline">
    <w:name w:val="Outline"/>
    <w:basedOn w:val="a8"/>
    <w:semiHidden/>
    <w:rsid w:val="00F93E53"/>
    <w:pPr>
      <w:topLinePunct w:val="0"/>
      <w:spacing w:before="80" w:after="80" w:line="200" w:lineRule="atLeast"/>
      <w:ind w:left="709"/>
      <w:jc w:val="both"/>
    </w:pPr>
    <w:rPr>
      <w:i/>
      <w:color w:val="0000FF"/>
      <w:kern w:val="0"/>
      <w:sz w:val="18"/>
      <w:szCs w:val="18"/>
    </w:rPr>
  </w:style>
  <w:style w:type="paragraph" w:customStyle="1" w:styleId="TableDescriptioninAppendix">
    <w:name w:val="Table Description in Appendix"/>
    <w:basedOn w:val="TableDescription"/>
    <w:next w:val="a8"/>
    <w:rsid w:val="00F93E53"/>
    <w:pPr>
      <w:numPr>
        <w:ilvl w:val="7"/>
        <w:numId w:val="21"/>
      </w:numPr>
      <w:topLinePunct w:val="0"/>
    </w:pPr>
  </w:style>
  <w:style w:type="paragraph" w:customStyle="1" w:styleId="Code">
    <w:name w:val="Code"/>
    <w:basedOn w:val="a8"/>
    <w:rsid w:val="00F93E53"/>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F93E53"/>
    <w:pPr>
      <w:spacing w:before="80" w:after="80"/>
    </w:pPr>
    <w:rPr>
      <w:rFonts w:ascii="Arial" w:eastAsia="黑体" w:hAnsi="Arial" w:cs="Times New Roman"/>
      <w:kern w:val="0"/>
      <w:sz w:val="36"/>
      <w:szCs w:val="20"/>
    </w:rPr>
  </w:style>
  <w:style w:type="paragraph" w:customStyle="1" w:styleId="Cover30">
    <w:name w:val="Cover3"/>
    <w:semiHidden/>
    <w:rsid w:val="00F93E53"/>
    <w:pPr>
      <w:adjustRightInd w:val="0"/>
      <w:snapToGrid w:val="0"/>
      <w:spacing w:before="80" w:after="80" w:line="240" w:lineRule="atLeast"/>
    </w:pPr>
    <w:rPr>
      <w:rFonts w:ascii="Arial" w:eastAsia="黑体" w:hAnsi="Arial" w:cs="Arial"/>
      <w:noProof/>
      <w:kern w:val="0"/>
      <w:sz w:val="32"/>
      <w:szCs w:val="32"/>
      <w:lang w:eastAsia="en-US"/>
    </w:rPr>
  </w:style>
  <w:style w:type="paragraph" w:customStyle="1" w:styleId="Cover40">
    <w:name w:val="Cover4"/>
    <w:basedOn w:val="a8"/>
    <w:semiHidden/>
    <w:rsid w:val="00F93E53"/>
    <w:pPr>
      <w:topLinePunct w:val="0"/>
      <w:ind w:left="0"/>
    </w:pPr>
    <w:rPr>
      <w:rFonts w:ascii="Arial" w:eastAsia="Arial" w:hAnsi="Arial"/>
      <w:b/>
      <w:bCs/>
      <w:sz w:val="24"/>
      <w:szCs w:val="24"/>
    </w:rPr>
  </w:style>
  <w:style w:type="paragraph" w:customStyle="1" w:styleId="SubItemListTextTD">
    <w:name w:val="Sub Item List Text TD"/>
    <w:basedOn w:val="TerminalDisplay"/>
    <w:rsid w:val="00F93E53"/>
    <w:pPr>
      <w:adjustRightInd w:val="0"/>
      <w:ind w:left="2410"/>
    </w:pPr>
  </w:style>
  <w:style w:type="paragraph" w:customStyle="1" w:styleId="ItemlistTextTD">
    <w:name w:val="Item list Text TD"/>
    <w:basedOn w:val="TerminalDisplay"/>
    <w:rsid w:val="00F93E53"/>
    <w:pPr>
      <w:adjustRightInd w:val="0"/>
      <w:ind w:left="2126"/>
    </w:pPr>
  </w:style>
  <w:style w:type="paragraph" w:customStyle="1" w:styleId="ItemListTextinTable">
    <w:name w:val="Item List Text in Table"/>
    <w:basedOn w:val="TableText"/>
    <w:qFormat/>
    <w:rsid w:val="00F93E53"/>
    <w:pPr>
      <w:ind w:left="284"/>
    </w:pPr>
  </w:style>
  <w:style w:type="paragraph" w:customStyle="1" w:styleId="o3">
    <w:name w:val="???¡ì?o|??¡§??????¡ì?|????¡§???????|??¡§???"/>
    <w:qFormat/>
    <w:rsid w:val="00871B65"/>
    <w:pPr>
      <w:widowControl w:val="0"/>
      <w:autoSpaceDE w:val="0"/>
      <w:autoSpaceDN w:val="0"/>
      <w:adjustRightInd w:val="0"/>
      <w:ind w:left="420"/>
    </w:pPr>
    <w:rPr>
      <w:rFonts w:ascii="微软雅黑" w:eastAsia="Times New Roman" w:hAnsi="微软雅黑" w:cs="Arial"/>
      <w:snapToGrid w:val="0"/>
      <w:kern w:val="0"/>
      <w:sz w:val="24"/>
      <w:szCs w:val="24"/>
    </w:rPr>
  </w:style>
  <w:style w:type="paragraph" w:customStyle="1" w:styleId="o4">
    <w:name w:val="????¨¬?o|???¡ì???????¨¬?|?????¡ì???????|???¡ì???"/>
    <w:qFormat/>
    <w:rsid w:val="00871B65"/>
    <w:pPr>
      <w:widowControl w:val="0"/>
      <w:autoSpaceDE w:val="0"/>
      <w:autoSpaceDN w:val="0"/>
      <w:adjustRightInd w:val="0"/>
      <w:ind w:left="420"/>
    </w:pPr>
    <w:rPr>
      <w:rFonts w:ascii="微软雅黑" w:eastAsia="宋体" w:hAnsi="微软雅黑" w:cs="Arial"/>
      <w:kern w:val="0"/>
      <w:sz w:val="24"/>
      <w:szCs w:val="24"/>
    </w:rPr>
  </w:style>
  <w:style w:type="paragraph" w:customStyle="1" w:styleId="ooat0">
    <w:name w:val="¡§o|¨¬?¡§|?¨¤¡§o¡§?a?t"/>
    <w:qFormat/>
    <w:rsid w:val="006B3535"/>
    <w:pPr>
      <w:keepNext/>
      <w:spacing w:before="240" w:after="240"/>
      <w:jc w:val="both"/>
      <w:outlineLvl w:val="1"/>
    </w:pPr>
    <w:rPr>
      <w:rFonts w:ascii="微软雅黑" w:eastAsia="Times New Roman" w:hAnsi="微软雅黑"/>
      <w:b/>
      <w:bCs/>
      <w:snapToGrid w:val="0"/>
      <w:kern w:val="0"/>
      <w:sz w:val="28"/>
      <w:szCs w:val="28"/>
    </w:rPr>
  </w:style>
  <w:style w:type="paragraph" w:customStyle="1" w:styleId="ooat1">
    <w:name w:val="?¡ìo|¡§???¡ì|?¡§¡è?¡ìo?¡ì?a?t"/>
    <w:qFormat/>
    <w:rsid w:val="006B3535"/>
    <w:pPr>
      <w:keepNext/>
      <w:spacing w:before="240" w:after="240"/>
      <w:jc w:val="both"/>
      <w:outlineLvl w:val="1"/>
    </w:pPr>
    <w:rPr>
      <w:rFonts w:ascii="微软雅黑" w:eastAsia="宋体" w:hAnsi="微软雅黑"/>
      <w:b/>
      <w:bCs/>
      <w:kern w:val="0"/>
      <w:sz w:val="28"/>
      <w:szCs w:val="28"/>
    </w:rPr>
  </w:style>
  <w:style w:type="paragraph" w:customStyle="1" w:styleId="o5">
    <w:name w:val="????¡§??o|????¨¬???????¡§??|??????¨¬???????|????¨¬???"/>
    <w:qFormat/>
    <w:rsid w:val="00465E27"/>
    <w:pPr>
      <w:widowControl w:val="0"/>
      <w:autoSpaceDE w:val="0"/>
      <w:autoSpaceDN w:val="0"/>
      <w:adjustRightInd w:val="0"/>
      <w:ind w:left="420"/>
    </w:pPr>
    <w:rPr>
      <w:rFonts w:ascii="微软雅黑" w:eastAsia="宋体" w:hAnsi="微软雅黑" w:cs="Arial"/>
      <w:snapToGrid w:val="0"/>
      <w:kern w:val="0"/>
      <w:sz w:val="24"/>
      <w:szCs w:val="24"/>
    </w:rPr>
  </w:style>
  <w:style w:type="paragraph" w:customStyle="1" w:styleId="o6">
    <w:name w:val="?????¡ì??o|????¡§?????????¡ì??|??????¡§????????|????¡§????"/>
    <w:qFormat/>
    <w:rsid w:val="00465E27"/>
    <w:pPr>
      <w:widowControl w:val="0"/>
      <w:autoSpaceDE w:val="0"/>
      <w:autoSpaceDN w:val="0"/>
      <w:adjustRightInd w:val="0"/>
      <w:ind w:left="420"/>
    </w:pPr>
    <w:rPr>
      <w:rFonts w:ascii="微软雅黑" w:eastAsia="宋体" w:hAnsi="微软雅黑" w:cs="Arial"/>
      <w:kern w:val="0"/>
      <w:sz w:val="24"/>
      <w:szCs w:val="24"/>
    </w:rPr>
  </w:style>
  <w:style w:type="paragraph" w:customStyle="1" w:styleId="a">
    <w:name w:val="步骤"/>
    <w:basedOn w:val="a7"/>
    <w:link w:val="Charff0"/>
    <w:qFormat/>
    <w:rsid w:val="0023372D"/>
    <w:pPr>
      <w:widowControl w:val="0"/>
      <w:numPr>
        <w:numId w:val="9"/>
      </w:numPr>
      <w:topLinePunct w:val="0"/>
      <w:adjustRightInd/>
      <w:snapToGrid/>
      <w:spacing w:before="260" w:after="260" w:line="416" w:lineRule="auto"/>
      <w:jc w:val="both"/>
    </w:pPr>
    <w:rPr>
      <w:rFonts w:cs="Times New Roman"/>
      <w:bCs/>
      <w:noProof w:val="0"/>
      <w:snapToGrid w:val="0"/>
      <w:kern w:val="2"/>
    </w:rPr>
  </w:style>
  <w:style w:type="character" w:customStyle="1" w:styleId="Charff0">
    <w:name w:val="步骤 Char"/>
    <w:basedOn w:val="Char8"/>
    <w:link w:val="a"/>
    <w:rsid w:val="0023372D"/>
    <w:rPr>
      <w:rFonts w:ascii="微软雅黑" w:eastAsia="微软雅黑" w:hAnsi="微软雅黑" w:cs="Times New Roman"/>
      <w:b/>
      <w:bCs/>
      <w:noProof/>
      <w:snapToGrid w:val="0"/>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382105">
      <w:bodyDiv w:val="1"/>
      <w:marLeft w:val="0"/>
      <w:marRight w:val="0"/>
      <w:marTop w:val="0"/>
      <w:marBottom w:val="0"/>
      <w:divBdr>
        <w:top w:val="none" w:sz="0" w:space="0" w:color="auto"/>
        <w:left w:val="none" w:sz="0" w:space="0" w:color="auto"/>
        <w:bottom w:val="none" w:sz="0" w:space="0" w:color="auto"/>
        <w:right w:val="none" w:sz="0" w:space="0" w:color="auto"/>
      </w:divBdr>
    </w:div>
    <w:div w:id="249629997">
      <w:bodyDiv w:val="1"/>
      <w:marLeft w:val="0"/>
      <w:marRight w:val="0"/>
      <w:marTop w:val="0"/>
      <w:marBottom w:val="0"/>
      <w:divBdr>
        <w:top w:val="none" w:sz="0" w:space="0" w:color="auto"/>
        <w:left w:val="none" w:sz="0" w:space="0" w:color="auto"/>
        <w:bottom w:val="none" w:sz="0" w:space="0" w:color="auto"/>
        <w:right w:val="none" w:sz="0" w:space="0" w:color="auto"/>
      </w:divBdr>
      <w:divsChild>
        <w:div w:id="1812284708">
          <w:marLeft w:val="317"/>
          <w:marRight w:val="0"/>
          <w:marTop w:val="144"/>
          <w:marBottom w:val="0"/>
          <w:divBdr>
            <w:top w:val="none" w:sz="0" w:space="0" w:color="auto"/>
            <w:left w:val="none" w:sz="0" w:space="0" w:color="auto"/>
            <w:bottom w:val="none" w:sz="0" w:space="0" w:color="auto"/>
            <w:right w:val="none" w:sz="0" w:space="0" w:color="auto"/>
          </w:divBdr>
        </w:div>
      </w:divsChild>
    </w:div>
    <w:div w:id="506755779">
      <w:bodyDiv w:val="1"/>
      <w:marLeft w:val="0"/>
      <w:marRight w:val="0"/>
      <w:marTop w:val="0"/>
      <w:marBottom w:val="0"/>
      <w:divBdr>
        <w:top w:val="none" w:sz="0" w:space="0" w:color="auto"/>
        <w:left w:val="none" w:sz="0" w:space="0" w:color="auto"/>
        <w:bottom w:val="none" w:sz="0" w:space="0" w:color="auto"/>
        <w:right w:val="none" w:sz="0" w:space="0" w:color="auto"/>
      </w:divBdr>
    </w:div>
    <w:div w:id="558516112">
      <w:bodyDiv w:val="1"/>
      <w:marLeft w:val="0"/>
      <w:marRight w:val="0"/>
      <w:marTop w:val="0"/>
      <w:marBottom w:val="0"/>
      <w:divBdr>
        <w:top w:val="none" w:sz="0" w:space="0" w:color="auto"/>
        <w:left w:val="none" w:sz="0" w:space="0" w:color="auto"/>
        <w:bottom w:val="none" w:sz="0" w:space="0" w:color="auto"/>
        <w:right w:val="none" w:sz="0" w:space="0" w:color="auto"/>
      </w:divBdr>
    </w:div>
    <w:div w:id="891691940">
      <w:bodyDiv w:val="1"/>
      <w:marLeft w:val="0"/>
      <w:marRight w:val="0"/>
      <w:marTop w:val="0"/>
      <w:marBottom w:val="0"/>
      <w:divBdr>
        <w:top w:val="none" w:sz="0" w:space="0" w:color="auto"/>
        <w:left w:val="none" w:sz="0" w:space="0" w:color="auto"/>
        <w:bottom w:val="none" w:sz="0" w:space="0" w:color="auto"/>
        <w:right w:val="none" w:sz="0" w:space="0" w:color="auto"/>
      </w:divBdr>
      <w:divsChild>
        <w:div w:id="499082712">
          <w:marLeft w:val="1022"/>
          <w:marRight w:val="0"/>
          <w:marTop w:val="130"/>
          <w:marBottom w:val="0"/>
          <w:divBdr>
            <w:top w:val="none" w:sz="0" w:space="0" w:color="auto"/>
            <w:left w:val="none" w:sz="0" w:space="0" w:color="auto"/>
            <w:bottom w:val="none" w:sz="0" w:space="0" w:color="auto"/>
            <w:right w:val="none" w:sz="0" w:space="0" w:color="auto"/>
          </w:divBdr>
        </w:div>
      </w:divsChild>
    </w:div>
    <w:div w:id="1052536281">
      <w:bodyDiv w:val="1"/>
      <w:marLeft w:val="0"/>
      <w:marRight w:val="0"/>
      <w:marTop w:val="0"/>
      <w:marBottom w:val="0"/>
      <w:divBdr>
        <w:top w:val="none" w:sz="0" w:space="0" w:color="auto"/>
        <w:left w:val="none" w:sz="0" w:space="0" w:color="auto"/>
        <w:bottom w:val="none" w:sz="0" w:space="0" w:color="auto"/>
        <w:right w:val="none" w:sz="0" w:space="0" w:color="auto"/>
      </w:divBdr>
    </w:div>
    <w:div w:id="1155411375">
      <w:bodyDiv w:val="1"/>
      <w:marLeft w:val="0"/>
      <w:marRight w:val="0"/>
      <w:marTop w:val="0"/>
      <w:marBottom w:val="0"/>
      <w:divBdr>
        <w:top w:val="none" w:sz="0" w:space="0" w:color="auto"/>
        <w:left w:val="none" w:sz="0" w:space="0" w:color="auto"/>
        <w:bottom w:val="none" w:sz="0" w:space="0" w:color="auto"/>
        <w:right w:val="none" w:sz="0" w:space="0" w:color="auto"/>
      </w:divBdr>
    </w:div>
    <w:div w:id="1410155312">
      <w:bodyDiv w:val="1"/>
      <w:marLeft w:val="0"/>
      <w:marRight w:val="0"/>
      <w:marTop w:val="0"/>
      <w:marBottom w:val="0"/>
      <w:divBdr>
        <w:top w:val="none" w:sz="0" w:space="0" w:color="auto"/>
        <w:left w:val="none" w:sz="0" w:space="0" w:color="auto"/>
        <w:bottom w:val="none" w:sz="0" w:space="0" w:color="auto"/>
        <w:right w:val="none" w:sz="0" w:space="0" w:color="auto"/>
      </w:divBdr>
    </w:div>
    <w:div w:id="2101365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3.jpg"/><Relationship Id="rId26" Type="http://schemas.openxmlformats.org/officeDocument/2006/relationships/footer" Target="footer4.xml"/><Relationship Id="rId39" Type="http://schemas.openxmlformats.org/officeDocument/2006/relationships/image" Target="media/image15.jpeg"/><Relationship Id="rId21" Type="http://schemas.openxmlformats.org/officeDocument/2006/relationships/footer" Target="footer2.xml"/><Relationship Id="rId34" Type="http://schemas.openxmlformats.org/officeDocument/2006/relationships/image" Target="media/image11.png"/><Relationship Id="rId42" Type="http://schemas.openxmlformats.org/officeDocument/2006/relationships/image" Target="media/image16.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header" Target="header3.xml"/><Relationship Id="rId25" Type="http://schemas.openxmlformats.org/officeDocument/2006/relationships/header" Target="header7.xml"/><Relationship Id="rId33" Type="http://schemas.openxmlformats.org/officeDocument/2006/relationships/image" Target="media/image10.png"/><Relationship Id="rId38" Type="http://schemas.openxmlformats.org/officeDocument/2006/relationships/footer" Target="footer6.xml"/><Relationship Id="rId46"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eader" Target="header5.xml"/><Relationship Id="rId29" Type="http://schemas.openxmlformats.org/officeDocument/2006/relationships/image" Target="media/image6.png"/><Relationship Id="rId41" Type="http://schemas.openxmlformats.org/officeDocument/2006/relationships/header" Target="header9.xml"/><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6.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header" Target="header8.xml"/><Relationship Id="rId45" Type="http://schemas.openxmlformats.org/officeDocument/2006/relationships/image" Target="media/image17.png"/><Relationship Id="rId53"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4.png"/><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1.png"/><Relationship Id="rId10" Type="http://schemas.openxmlformats.org/officeDocument/2006/relationships/footnotes" Target="footnotes.xml"/><Relationship Id="rId19" Type="http://schemas.openxmlformats.org/officeDocument/2006/relationships/header" Target="header4.xml"/><Relationship Id="rId31" Type="http://schemas.openxmlformats.org/officeDocument/2006/relationships/image" Target="media/image8.png"/><Relationship Id="rId44" Type="http://schemas.openxmlformats.org/officeDocument/2006/relationships/header" Target="header11.xml"/><Relationship Id="rId52" Type="http://schemas.openxmlformats.org/officeDocument/2006/relationships/header" Target="header1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oter" Target="footer3.xml"/><Relationship Id="rId27" Type="http://schemas.openxmlformats.org/officeDocument/2006/relationships/footer" Target="footer5.xm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eader" Target="header10.xml"/><Relationship Id="rId48" Type="http://schemas.openxmlformats.org/officeDocument/2006/relationships/image" Target="media/image20.png"/><Relationship Id="rId8" Type="http://schemas.openxmlformats.org/officeDocument/2006/relationships/settings" Target="settings.xml"/><Relationship Id="rId51" Type="http://schemas.openxmlformats.org/officeDocument/2006/relationships/header" Target="header12.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00250944\AppData\Roaming\Microsoft\Templates\&#23458;&#25143;&#25991;&#26723;&#27169;&#26495;.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146E3BCB34541EF930B27D9AA03DF20"/>
        <w:category>
          <w:name w:val="常规"/>
          <w:gallery w:val="placeholder"/>
        </w:category>
        <w:types>
          <w:type w:val="bbPlcHdr"/>
        </w:types>
        <w:behaviors>
          <w:behavior w:val="content"/>
        </w:behaviors>
        <w:guid w:val="{ADCC1848-8F11-4D3F-AAEF-58E99D7E5081}"/>
      </w:docPartPr>
      <w:docPartBody>
        <w:p w:rsidR="006D7733" w:rsidRDefault="006D7733" w:rsidP="006D7733">
          <w:pPr>
            <w:pStyle w:val="3146E3BCB34541EF930B27D9AA03DF20"/>
          </w:pPr>
          <w:r>
            <w:rPr>
              <w:lang w:val="zh-CN"/>
            </w:rPr>
            <w:t>[</w:t>
          </w:r>
          <w:r>
            <w:rPr>
              <w:lang w:val="zh-CN"/>
            </w:rPr>
            <w:t>键入文档标题</w:t>
          </w:r>
          <w:r>
            <w:rPr>
              <w:lang w:val="zh-CN"/>
            </w:rPr>
            <w:t>]</w:t>
          </w:r>
        </w:p>
      </w:docPartBody>
    </w:docPart>
    <w:docPart>
      <w:docPartPr>
        <w:name w:val="C35741061AB444A19C553F5F8F4801D3"/>
        <w:category>
          <w:name w:val="常规"/>
          <w:gallery w:val="placeholder"/>
        </w:category>
        <w:types>
          <w:type w:val="bbPlcHdr"/>
        </w:types>
        <w:behaviors>
          <w:behavior w:val="content"/>
        </w:behaviors>
        <w:guid w:val="{742EBE1C-48FB-4081-BCDF-6EB2F45C4963}"/>
      </w:docPartPr>
      <w:docPartBody>
        <w:p w:rsidR="006D7733" w:rsidRDefault="006D7733" w:rsidP="006D7733">
          <w:pPr>
            <w:pStyle w:val="C35741061AB444A19C553F5F8F4801D3"/>
          </w:pPr>
          <w:r>
            <w:rPr>
              <w:lang w:val="zh-CN"/>
            </w:rPr>
            <w:t>[</w:t>
          </w:r>
          <w:r>
            <w:rPr>
              <w:lang w:val="zh-CN"/>
            </w:rPr>
            <w:t>选取日期</w:t>
          </w:r>
          <w:r>
            <w:rPr>
              <w:lang w:val="zh-CN"/>
            </w:rPr>
            <w:t>]</w:t>
          </w:r>
        </w:p>
      </w:docPartBody>
    </w:docPart>
    <w:docPart>
      <w:docPartPr>
        <w:name w:val="AAB3222F9EDA42CA88CE6C9FC1C32B77"/>
        <w:category>
          <w:name w:val="常规"/>
          <w:gallery w:val="placeholder"/>
        </w:category>
        <w:types>
          <w:type w:val="bbPlcHdr"/>
        </w:types>
        <w:behaviors>
          <w:behavior w:val="content"/>
        </w:behaviors>
        <w:guid w:val="{33825EAE-529B-4FD4-A69E-73156CE8616F}"/>
      </w:docPartPr>
      <w:docPartBody>
        <w:p w:rsidR="00F359D0" w:rsidRDefault="00DB59CC" w:rsidP="00DB59CC">
          <w:pPr>
            <w:pStyle w:val="AAB3222F9EDA42CA88CE6C9FC1C32B77"/>
          </w:pPr>
          <w:r>
            <w:rPr>
              <w:lang w:val="zh-CN"/>
            </w:rPr>
            <w:t>[</w:t>
          </w:r>
          <w:r>
            <w:rPr>
              <w:lang w:val="zh-CN"/>
            </w:rPr>
            <w:t>在此处键入</w:t>
          </w:r>
          <w:r>
            <w:rPr>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楷体_GB2312">
    <w:altName w:val="楷体"/>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6D7733"/>
    <w:rsid w:val="00006F6D"/>
    <w:rsid w:val="00034A6D"/>
    <w:rsid w:val="00036F53"/>
    <w:rsid w:val="003236E1"/>
    <w:rsid w:val="003A006A"/>
    <w:rsid w:val="00497B79"/>
    <w:rsid w:val="005222C5"/>
    <w:rsid w:val="006266C0"/>
    <w:rsid w:val="00697CAB"/>
    <w:rsid w:val="006D6117"/>
    <w:rsid w:val="006D7733"/>
    <w:rsid w:val="0071514C"/>
    <w:rsid w:val="007D2AA4"/>
    <w:rsid w:val="008A4F7D"/>
    <w:rsid w:val="00903BA1"/>
    <w:rsid w:val="009215FA"/>
    <w:rsid w:val="0095441E"/>
    <w:rsid w:val="00955B24"/>
    <w:rsid w:val="00A71EF1"/>
    <w:rsid w:val="00AE186B"/>
    <w:rsid w:val="00AE6B8D"/>
    <w:rsid w:val="00B32C82"/>
    <w:rsid w:val="00D0751D"/>
    <w:rsid w:val="00D13CE3"/>
    <w:rsid w:val="00D36C47"/>
    <w:rsid w:val="00D8459F"/>
    <w:rsid w:val="00D86CE2"/>
    <w:rsid w:val="00DB59CC"/>
    <w:rsid w:val="00E33BCD"/>
    <w:rsid w:val="00EB6476"/>
    <w:rsid w:val="00ED6452"/>
    <w:rsid w:val="00F359D0"/>
    <w:rsid w:val="00F61343"/>
    <w:rsid w:val="00FD59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D645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146E3BCB34541EF930B27D9AA03DF20">
    <w:name w:val="3146E3BCB34541EF930B27D9AA03DF20"/>
    <w:rsid w:val="006D7733"/>
    <w:pPr>
      <w:widowControl w:val="0"/>
      <w:jc w:val="both"/>
    </w:pPr>
  </w:style>
  <w:style w:type="paragraph" w:customStyle="1" w:styleId="C35741061AB444A19C553F5F8F4801D3">
    <w:name w:val="C35741061AB444A19C553F5F8F4801D3"/>
    <w:rsid w:val="006D7733"/>
    <w:pPr>
      <w:widowControl w:val="0"/>
      <w:jc w:val="both"/>
    </w:pPr>
  </w:style>
  <w:style w:type="paragraph" w:customStyle="1" w:styleId="FB8C0A28036C409CB62585ABB4D50141">
    <w:name w:val="FB8C0A28036C409CB62585ABB4D50141"/>
    <w:rsid w:val="006D7733"/>
    <w:pPr>
      <w:widowControl w:val="0"/>
      <w:jc w:val="both"/>
    </w:pPr>
  </w:style>
  <w:style w:type="paragraph" w:customStyle="1" w:styleId="6A1CA2286A724E679658EF77D8B73859">
    <w:name w:val="6A1CA2286A724E679658EF77D8B73859"/>
    <w:rsid w:val="006D7733"/>
    <w:pPr>
      <w:widowControl w:val="0"/>
      <w:jc w:val="both"/>
    </w:pPr>
  </w:style>
  <w:style w:type="paragraph" w:customStyle="1" w:styleId="F5F7534F31B547FDA838ED6ED376D66D">
    <w:name w:val="F5F7534F31B547FDA838ED6ED376D66D"/>
    <w:rsid w:val="006D7733"/>
    <w:pPr>
      <w:widowControl w:val="0"/>
      <w:jc w:val="both"/>
    </w:pPr>
  </w:style>
  <w:style w:type="paragraph" w:customStyle="1" w:styleId="1BC3260FD9324086B61A6A6CA2BD114A">
    <w:name w:val="1BC3260FD9324086B61A6A6CA2BD114A"/>
    <w:rsid w:val="006D7733"/>
    <w:pPr>
      <w:widowControl w:val="0"/>
      <w:jc w:val="both"/>
    </w:pPr>
  </w:style>
  <w:style w:type="paragraph" w:customStyle="1" w:styleId="AAB3222F9EDA42CA88CE6C9FC1C32B77">
    <w:name w:val="AAB3222F9EDA42CA88CE6C9FC1C32B77"/>
    <w:rsid w:val="00DB59CC"/>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2C5B4B712841F4C8A7AAEE2CD191271" ma:contentTypeVersion="0" ma:contentTypeDescription="Create a new document." ma:contentTypeScope="" ma:versionID="2e6df93c5ac01bc0ba5a39bebe33c6df">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CE1E56E-6C04-479B-8288-08CD05D6EC9A}">
  <ds:schemaRefs>
    <ds:schemaRef ds:uri="http://schemas.microsoft.com/office/2006/metadata/properties"/>
  </ds:schemaRefs>
</ds:datastoreItem>
</file>

<file path=customXml/itemProps3.xml><?xml version="1.0" encoding="utf-8"?>
<ds:datastoreItem xmlns:ds="http://schemas.openxmlformats.org/officeDocument/2006/customXml" ds:itemID="{6B3E1837-07AB-4549-A1E7-4130A7D616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99414D3F-E876-4F0E-B596-47AD4CF92285}">
  <ds:schemaRefs>
    <ds:schemaRef ds:uri="http://schemas.microsoft.com/sharepoint/v3/contenttype/forms"/>
  </ds:schemaRefs>
</ds:datastoreItem>
</file>

<file path=customXml/itemProps5.xml><?xml version="1.0" encoding="utf-8"?>
<ds:datastoreItem xmlns:ds="http://schemas.openxmlformats.org/officeDocument/2006/customXml" ds:itemID="{BEF99EE1-7689-4F2B-9944-136678251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4599</TotalTime>
  <Pages>143</Pages>
  <Words>22180</Words>
  <Characters>126432</Characters>
  <Application>Microsoft Office Word</Application>
  <DocSecurity>0</DocSecurity>
  <Lines>1053</Lines>
  <Paragraphs>296</Paragraphs>
  <ScaleCrop>false</ScaleCrop>
  <HeadingPairs>
    <vt:vector size="2" baseType="variant">
      <vt:variant>
        <vt:lpstr>Title</vt:lpstr>
      </vt:variant>
      <vt:variant>
        <vt:i4>1</vt:i4>
      </vt:variant>
    </vt:vector>
  </HeadingPairs>
  <TitlesOfParts>
    <vt:vector size="1" baseType="lpstr">
      <vt:lpstr/>
    </vt:vector>
  </TitlesOfParts>
  <Company>Huawei Technologies Co.,Ltd.</Company>
  <LinksUpToDate>false</LinksUpToDate>
  <CharactersWithSpaces>148316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HCNA-HNTD入门实验指导书 目录</dc:title>
  <dc:creator>wangke 00193365</dc:creator>
  <cp:lastModifiedBy>Zhangnanzjhw (Nancy, EBG)</cp:lastModifiedBy>
  <cp:revision>275</cp:revision>
  <cp:lastPrinted>2014-03-14T06:16:00Z</cp:lastPrinted>
  <dcterms:created xsi:type="dcterms:W3CDTF">2014-03-13T10:52:00Z</dcterms:created>
  <dcterms:modified xsi:type="dcterms:W3CDTF">2017-05-03T08:29:00Z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s_pID_725343">
    <vt:lpwstr>(11)rpSE6vx8W5CYTTz6BCPV2R4DTPXGONGlDCOm9ahjEKOoO2p1d90o2sxqhkH2BAe8JK8gacJ+_x000d_ jvz66ZUzf2jE9Wap2OpxL6d6xsxFkhslMzWcYX7rgZ+7osBaZKnVPJdNtixAdIf+3Z17Ew1p_x000d_ HB5N73Vr2fEhlVMTmaoNvhnF5lBiKyh/KEJETr+VDb+4IbaT4mdB8rIUg9wKFhreENTOT3kv_x000d_ R/10sKwHYGsrx45pr8</vt:lpwstr>
  </property>
  <property fmtid="{D5CDD505-2E9C-101B-9397-08002B2CF9AE}" pid="3" name="_ms_pID_7253431">
    <vt:lpwstr>CqdKLO3hpCSZWgj+N1qvzGiTjthAtlUlqd5Q7DY5AKLk+EQFUK6r0g_x000d_ tzh+q+MHiQPy7U2dCEk3RJokHQwVsgUG6+1GLdEm9D5M5VZYLUzMEiJqbIsyld3eFbySls4v_x000d_ TsGLZjO9Oz7eg8FI4+d4K5+Nkcr81jPgLx2FeZOWGM9w3u/WRJk96+WipR4dxkgLounwsPys_x000d_ u1U+3ZenwZkHdXcJx3hHVFT0CnPBl9PEpDzU</vt:lpwstr>
  </property>
  <property fmtid="{D5CDD505-2E9C-101B-9397-08002B2CF9AE}" pid="4" name="_ms_pID_7253432">
    <vt:lpwstr>oyYqUU/LNgByE+rhfMtHC0M6epeZGDpd1LMV_x000d_ LsUj6YP/pmxFfjaSIgJAyk9RfBvRhQuKe8SG3+gCd9H2nNEn+WWJG1AkuKqJsvpxIa60M68T_x000d_ /7frsZG6ZpJf3bP1iIpleFICQhKXQTMgBv+L/Jl4nTXARP3YUcpAv2pLHNLWpNgUbNtZRm64_x000d_ zmG9w0x5O/83evAtO+9x0gXMZ250vQHzrS1Nw4WEA8O52b1veJrZ+3</vt:lpwstr>
  </property>
  <property fmtid="{D5CDD505-2E9C-101B-9397-08002B2CF9AE}" pid="5" name="ContentTypeId">
    <vt:lpwstr>0x01010002C5B4B712841F4C8A7AAEE2CD191271</vt:lpwstr>
  </property>
  <property fmtid="{D5CDD505-2E9C-101B-9397-08002B2CF9AE}" pid="6" name="_ms_pID_7253433">
    <vt:lpwstr>cc7iM9g7PnZiIZEMi7_x000d_ vZH+nMiOpcXOVXFme9JGgdm5/kF/AOK+VRb+9tHyx1WxEc2asOVQx9UJIPc0ahRUDTNj409J_x000d_ kTygGWncHqi5QLOuAaZ6XsZHJi8xuU9VOopwDEy3MTdOfNbkv9weXFRqO0eBspzstN+HXgWk_x000d_ mkDXAUcDBJAXYjYAe4VwFLslD5Bkgr/OLL9gFyQmjEhraKMi78wSoX+DP6lLMRRwaCbi7cVa</vt:lpwstr>
  </property>
  <property fmtid="{D5CDD505-2E9C-101B-9397-08002B2CF9AE}" pid="7" name="_ms_pID_7253434">
    <vt:lpwstr>_x000d_ auT5rxHs2k8FEP084babPqVVroEbUUhKULFDXy+7bi7kYUSOC5n+raPjydQrFKn5caiJ2TIQ_x000d_ qeOo/XurK5rBoHAb4OXGuoRJUZlM4g5gHbAICXzc7pB08SlEsNRFw/5cypU/Mn42IOAA5RBK_x000d_ OeQi2eHF5lUrd3RMIzkPN1wa4qmxNSrDrqhocknk4npHRLN9m07OZaCyqX7P8l73JpDuzg5X_x000d_ JD8RO1L33+33V3k4</vt:lpwstr>
  </property>
  <property fmtid="{D5CDD505-2E9C-101B-9397-08002B2CF9AE}" pid="8" name="_ms_pID_7253435">
    <vt:lpwstr>nCMCmA7wY8GTeBIj40s6xRWbAmjFavkC91QsjFBTirxHL836BC75zdya_x000d_ iGwF3IokF2+D9u6ZYK+S9ZQNe2VlFEGGkzqJBIi5eKvx9PYT8NaLiZqtjQRuXzk/wF+i7FGg_x000d_ IHRbuhK2j75fyNbFIESc6oaoDytEfsr0toKsxFBZ+Fx0aQDeMYAz598oGnxIE9O9dYKoynLM_x000d_ U4wpWUmcWG5CmUFS24rUK7+uMWclEWAOi6</vt:lpwstr>
  </property>
  <property fmtid="{D5CDD505-2E9C-101B-9397-08002B2CF9AE}" pid="9" name="_ms_pID_7253436">
    <vt:lpwstr>+EheZxSMh34zP+TPm1qYXy4FSCxcJLlprzkJ9y_x000d_ OSOm4/2pmhfD9+eZzq6lCxYSJ4QV6Jt4A1Bc16MfmgrpcpJxqi1jqEJ5kTFAsec59m5qAIJL_x000d_ j4cZLH0UEiYxAkVDiPgsfOQjXP5+90BSGZnSzsPqDegVsypxQRvKFwo0NZUuDU1lJM1T5Ndu_x000d_ 6sav0gSYGg+AL6eBxjhnr570ws4PNdzhycg4xdkdnoPBle4CbdiU</vt:lpwstr>
  </property>
  <property fmtid="{D5CDD505-2E9C-101B-9397-08002B2CF9AE}" pid="10" name="_ms_pID_7253437">
    <vt:lpwstr>crpbjEm6sqK67NKHbiPT_x000d_ AsjlXSY+9Cn3D2xgA1JY8vD9iu0gczAfCnXMvmTz25C8dgqJSx3mxjyvKz1wiXzD5hbcNOKo_x000d_ zV1u40yCCoBsUfftj0O+2oAOyfPDnPxYu4whdJSne/iNxmrqLtOwkN1LiSC3PDO7tjkzCpvk_x000d_ Kb4lVETsYbaHmt5Nev7b9vr8e7h2Ddd4KSkV/pNqYk6tyi6ZG55Qo3ywXDj5ZozVRgQ8qG</vt:lpwstr>
  </property>
  <property fmtid="{D5CDD505-2E9C-101B-9397-08002B2CF9AE}" pid="11" name="_ms_pID_7253438">
    <vt:lpwstr>uc_x000d_ kEwxl5naoH1tP3kol8BgtododsEp9lpc3hyYmL+NqBKYo+EnH92cGqfmCYcyeSWf5glF3U7L_x000d_ /IxyzP8mBEbvvofvhJNQf+F66AnExYEP/2nrblkY+X0xL+kx22YpO58q08xs4mBkazBaELAs_x000d_ KI26gr5BZOPGtdE7ywaWVV4SkOFGfVgCA0RPjCj1ZsKSCBuKhk3FqhBfssHXTLVNRyEscZX7_x000d_ akIrQuQzL2kUJk</vt:lpwstr>
  </property>
  <property fmtid="{D5CDD505-2E9C-101B-9397-08002B2CF9AE}" pid="12" name="_ms_pID_7253439">
    <vt:lpwstr>Z3ugbNpMQsMXtLk5RGnWZVkWJy1zPbK0X0J+Lp0UnjsYoa7WOokVRvKhR/_x000d_ BNLgJo2fU+v9XQxduOrm34CKxt5YqSPkgfzaSv7lX9bTKPl823gP+W0djpWYZSWmPqqo57cJ_x000d_ CDJjz93YgNlJRGZMqfpsLcrauTqZE8gVk/Ww4+P217DHHIzOk1mfqngUaL46o5Zc5nFSf0to_x000d_ KaiZkkKELNElTKoHH4iZJXLwFPrXuIKr</vt:lpwstr>
  </property>
  <property fmtid="{D5CDD505-2E9C-101B-9397-08002B2CF9AE}" pid="13" name="_ms_pID_72534310">
    <vt:lpwstr>r9JnuTbX8tq2YwJn084r/rlidaYN65nqiNawHM8i_x000d_ mUjuajRUvO/6VP4bw0jz09MEyW1oGp/m6e7PDlOCOmXDtyMzd/NjiqxFhiO7PodyrN0KlkX9_x000d_ jy6zrA==</vt:lpwstr>
  </property>
  <property fmtid="{D5CDD505-2E9C-101B-9397-08002B2CF9AE}" pid="14" name="_ms_pID_72534311">
    <vt:lpwstr>/6lDtJ2QsBYUESKmdGliFA_x000d_ mq4pbYB+wGdOdylEB+EMgz8gbQ273q0qGmPoV8mZLUE41E8X99UwOtA18f4ojIkP/sy1S4Su_x000d_ rtWHQVSC0lzMtMFa3CcnzsH+eNpXLr1tfk627JGNjjWU0B0xo0OQrF2ghAF17KE54uyZN/i9_x000d_ wwXlL/LCSZdVE0kAWxv3W9IJe9XB2rR4J3gHRhj4bY6mDddAKFKJhLJGYEnHEQ5j8Hwd</vt:lpwstr>
  </property>
  <property fmtid="{D5CDD505-2E9C-101B-9397-08002B2CF9AE}" pid="15" name="_ms_pID_72534312">
    <vt:lpwstr>QL/2_x000d_ WumRhKuY</vt:lpwstr>
  </property>
  <property fmtid="{D5CDD505-2E9C-101B-9397-08002B2CF9AE}" pid="16" name="_new_ms_pID_72543">
    <vt:lpwstr>(3)7KU27dBGtTRykX9PIHxA+ImnQc+evSeJncvvKjfQ5VmK1dXykCICtyQEnsSEgCA3TD95gDFy_x000d_
CxwvAfUfisoBBLHN6BlkDApjgzZCvx55BxuNHvCXfm7Wi7l2VAiPJRI1Xj4jsHhe00WN5WL+_x000d_
q9b2I7qLYQTvMzVLRs4xd5U4k/jpcXBTjkflzrZlffGXKKVGXdLiEdnMkUjhNKqT8osqlRc9_x000d_
qs/uy+Vbg4gdbJXHIc</vt:lpwstr>
  </property>
  <property fmtid="{D5CDD505-2E9C-101B-9397-08002B2CF9AE}" pid="17" name="_new_ms_pID_725431">
    <vt:lpwstr>ZkCZ3XWC+n4cA143uJYYZROZdottZdjbhFLzGkHWI3i8M+ZBYu5ZuU_x000d_
rzCTUEENgix85p/DTMkUPh9gVz3ugu33PzZ9U9GokakwPjbkVf+eAc3aGFbIDVtnnkZD16PC_x000d_
mChVCKwEOt2tkmc/Fi77DziBvYYwCN8j1+eWlhIfN0dN7mEXRaNM0PcmbSy8Tz1nnRa9Cj5Q_x000d_
/cuyWKcUSXGQI3sV4HiqTKdHLHqDAj0Rs9nZ</vt:lpwstr>
  </property>
  <property fmtid="{D5CDD505-2E9C-101B-9397-08002B2CF9AE}" pid="18" name="_new_ms_pID_725432">
    <vt:lpwstr>HnCYo0u6UhfZrtNw83YFm2Fqaj/ioYxx3kAW_x000d_
xGE+up8V/273kCGxYdpVTjUoTxcbJkv5bo64xrpXqnlyfu7PBMUQk2CRyGccKfErLIVMHcHt_x000d_
gWevDrvd9ss1wYB4NHExSLS9+g8k5Ea2cHZu9513e0E=</vt:lpwstr>
  </property>
  <property fmtid="{D5CDD505-2E9C-101B-9397-08002B2CF9AE}" pid="19" name="_new_ms_pID_725433">
    <vt:lpwstr>zLTm0VKjiZsL9xTWki_x000d_ wK3yzdcoAeUe/JVWfdDG4lOWA1rrMK4h68J3Tr2amTOX504C7YfNXzzW3k9eI813y0726FVQ_x000d_ w5sDQcXTudComZEnxI0=</vt:lpwstr>
  </property>
  <property fmtid="{D5CDD505-2E9C-101B-9397-08002B2CF9AE}" pid="20" name="_2015_ms_pID_725343">
    <vt:lpwstr>(3)M2lf1ejLS6WZdp8VmXfaUY53cWdd2Vj/q/UI/lYdaUnxgzf51wpEnR6bomBBQvrS5fs1bKP1
6La0xPCoZCC6MXsgFJ2Vob9qRXkkvTNTVrSjJvgrtfF4CcfAag/0JCn2MJ2LHYdaadxDUBw8
HC85hKYx6zu/OrPGUZaAfPO1FbLD78wLmrSAgXYtto+SHZgMm6bPMc874etmZovU+8dr8KBj
RrisxEBng7G8Ab62eD</vt:lpwstr>
  </property>
  <property fmtid="{D5CDD505-2E9C-101B-9397-08002B2CF9AE}" pid="21" name="_2015_ms_pID_7253431">
    <vt:lpwstr>kFhJ3dM+ZuOSdw2DLEzRR/5GtQ4Kf2r0gG5UhJyCJV5q87OZKmvN3b
NWa1Q4G1KVW0SICCfeqT7PcFPIFZyLg8shG3AUR/qIw4TE61lGRGhaCqA6F7pyWuvoBVX1AK
wxOVsdP1h330zIgmnFG9FYserXH6TWU8HlHpeOa1YL6SX9KsgfG04f2hz2fAsFm2ih9bfyjX
Qem+2UebJAMatCWPCSKluIPFkeRaFGAlMYbA</vt:lpwstr>
  </property>
  <property fmtid="{D5CDD505-2E9C-101B-9397-08002B2CF9AE}" pid="22" name="_2015_ms_pID_7253432">
    <vt:lpwstr>ybnN7YEagkUsgpjnHR4o3sE8CPxGudcnDgY1
Jyavt95i</vt:lpwstr>
  </property>
  <property fmtid="{D5CDD505-2E9C-101B-9397-08002B2CF9AE}" pid="23" name="_readonly">
    <vt:lpwstr/>
  </property>
  <property fmtid="{D5CDD505-2E9C-101B-9397-08002B2CF9AE}" pid="24" name="_change">
    <vt:lpwstr/>
  </property>
  <property fmtid="{D5CDD505-2E9C-101B-9397-08002B2CF9AE}" pid="25" name="_full-control">
    <vt:lpwstr/>
  </property>
  <property fmtid="{D5CDD505-2E9C-101B-9397-08002B2CF9AE}" pid="26" name="sflag">
    <vt:lpwstr>1493800085</vt:lpwstr>
  </property>
</Properties>
</file>